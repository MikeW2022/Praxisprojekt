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 xml:space="preserve">Antje </w:t>
      </w:r>
      <w:proofErr w:type="spellStart"/>
      <w:r>
        <w:t>Galinsky</w:t>
      </w:r>
      <w:proofErr w:type="spellEnd"/>
    </w:p>
    <w:p w14:paraId="326C3297" w14:textId="77777777" w:rsidR="002370AF" w:rsidRPr="003B7C82" w:rsidRDefault="002370AF">
      <w:pPr>
        <w:pStyle w:val="GrundtextEinrckung"/>
      </w:pPr>
    </w:p>
    <w:p w14:paraId="0A608BE4" w14:textId="30EBE9CE" w:rsidR="0070488F" w:rsidRPr="003B7C82" w:rsidRDefault="00F07FAC" w:rsidP="00D93BFF">
      <w:pPr>
        <w:pStyle w:val="GrundtextEinrckung"/>
        <w:ind w:left="2835" w:hanging="2835"/>
      </w:pPr>
      <w:r w:rsidRPr="003B7C82">
        <w:t>vorgelegt von:</w:t>
      </w:r>
      <w:r w:rsidRPr="003B7C82">
        <w:tab/>
      </w:r>
      <w:r w:rsidR="00D93BFF">
        <w:tab/>
      </w:r>
      <w:r w:rsidR="002370AF">
        <w:t>Michal Wischniewski</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634659"/>
      <w:r w:rsidRPr="003B7C82">
        <w:lastRenderedPageBreak/>
        <w:t>Inhaltsverzeichnis</w:t>
      </w:r>
      <w:bookmarkEnd w:id="0"/>
      <w:bookmarkEnd w:id="1"/>
      <w:bookmarkEnd w:id="2"/>
      <w:bookmarkEnd w:id="3"/>
    </w:p>
    <w:p w14:paraId="3179B70D" w14:textId="491DD4B2" w:rsidR="00FC5D59" w:rsidRDefault="00F07FAC" w:rsidP="00D54DCA">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FC5D59">
        <w:t>Inhaltsverzeichnis</w:t>
      </w:r>
      <w:r w:rsidR="00FC5D59">
        <w:tab/>
      </w:r>
      <w:r w:rsidR="00FC5D59">
        <w:fldChar w:fldCharType="begin"/>
      </w:r>
      <w:r w:rsidR="00FC5D59">
        <w:instrText xml:space="preserve"> PAGEREF _Toc141634659 \h </w:instrText>
      </w:r>
      <w:r w:rsidR="00FC5D59">
        <w:fldChar w:fldCharType="separate"/>
      </w:r>
      <w:r w:rsidR="00FC5D59">
        <w:t>III</w:t>
      </w:r>
      <w:r w:rsidR="00FC5D59">
        <w:fldChar w:fldCharType="end"/>
      </w:r>
    </w:p>
    <w:p w14:paraId="2570435E" w14:textId="2467675F" w:rsidR="00FC5D59" w:rsidRDefault="00FC5D59" w:rsidP="00D54DCA">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_Toc141634660 \h </w:instrText>
      </w:r>
      <w:r>
        <w:fldChar w:fldCharType="separate"/>
      </w:r>
      <w:r>
        <w:t>IV</w:t>
      </w:r>
      <w:r>
        <w:fldChar w:fldCharType="end"/>
      </w:r>
    </w:p>
    <w:p w14:paraId="5ED5383A" w14:textId="456C0C47" w:rsidR="00FC5D59" w:rsidRDefault="00FC5D59" w:rsidP="00D54DCA">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_Toc141634661 \h </w:instrText>
      </w:r>
      <w:r>
        <w:fldChar w:fldCharType="separate"/>
      </w:r>
      <w:r>
        <w:t>VI</w:t>
      </w:r>
      <w:r>
        <w:fldChar w:fldCharType="end"/>
      </w:r>
    </w:p>
    <w:p w14:paraId="34DAE30F" w14:textId="0D27B6C7" w:rsidR="00FC5D59" w:rsidRDefault="00FC5D59" w:rsidP="00D54DCA">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_Toc141634662 \h </w:instrText>
      </w:r>
      <w:r>
        <w:fldChar w:fldCharType="separate"/>
      </w:r>
      <w:r>
        <w:t>VII</w:t>
      </w:r>
      <w:r>
        <w:fldChar w:fldCharType="end"/>
      </w:r>
    </w:p>
    <w:p w14:paraId="4C45960F" w14:textId="762AE503" w:rsidR="00FC5D59" w:rsidRDefault="00FC5D59" w:rsidP="00D54DCA">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_Toc141634663 \h </w:instrText>
      </w:r>
      <w:r>
        <w:fldChar w:fldCharType="separate"/>
      </w:r>
      <w:r>
        <w:t>VIII</w:t>
      </w:r>
      <w:r>
        <w:fldChar w:fldCharType="end"/>
      </w:r>
    </w:p>
    <w:p w14:paraId="249A8E99" w14:textId="25A9ECCE" w:rsidR="00FC5D59" w:rsidRDefault="00FC5D59" w:rsidP="00D54DCA">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_Toc141634664 \h </w:instrText>
      </w:r>
      <w:r>
        <w:fldChar w:fldCharType="separate"/>
      </w:r>
      <w:r>
        <w:t>1</w:t>
      </w:r>
      <w:r>
        <w:fldChar w:fldCharType="end"/>
      </w:r>
    </w:p>
    <w:p w14:paraId="585D528E" w14:textId="5EB4C82B" w:rsidR="00FC5D59" w:rsidRDefault="00FC5D59" w:rsidP="00D54DCA">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_Toc141634665 \h </w:instrText>
      </w:r>
      <w:r>
        <w:fldChar w:fldCharType="separate"/>
      </w:r>
      <w:r>
        <w:t>2</w:t>
      </w:r>
      <w:r>
        <w:fldChar w:fldCharType="end"/>
      </w:r>
    </w:p>
    <w:p w14:paraId="0F34FCA9" w14:textId="3A28C23E"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t>3</w:t>
      </w:r>
      <w:r>
        <w:rPr>
          <w:rFonts w:asciiTheme="minorHAnsi" w:eastAsiaTheme="minorEastAsia" w:hAnsiTheme="minorHAnsi" w:cstheme="minorBidi"/>
          <w:kern w:val="2"/>
          <w:sz w:val="22"/>
          <w:szCs w:val="22"/>
          <w14:ligatures w14:val="standardContextual"/>
        </w:rPr>
        <w:tab/>
      </w:r>
      <w:r w:rsidRPr="00401AA2">
        <w:t>Unternehmensprofil der „Softzoll GmbH &amp; Co. KG“</w:t>
      </w:r>
      <w:r>
        <w:tab/>
      </w:r>
      <w:r>
        <w:fldChar w:fldCharType="begin"/>
      </w:r>
      <w:r>
        <w:instrText xml:space="preserve"> PAGEREF _Toc141634666 \h </w:instrText>
      </w:r>
      <w:r>
        <w:fldChar w:fldCharType="separate"/>
      </w:r>
      <w:r>
        <w:t>4</w:t>
      </w:r>
      <w:r>
        <w:fldChar w:fldCharType="end"/>
      </w:r>
    </w:p>
    <w:p w14:paraId="7ECDA885" w14:textId="466A1E6E"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rPr>
          <w:bCs/>
        </w:rPr>
        <w:t>4</w:t>
      </w:r>
      <w:r>
        <w:rPr>
          <w:rFonts w:asciiTheme="minorHAnsi" w:eastAsiaTheme="minorEastAsia" w:hAnsiTheme="minorHAnsi" w:cstheme="minorBidi"/>
          <w:kern w:val="2"/>
          <w:sz w:val="22"/>
          <w:szCs w:val="22"/>
          <w14:ligatures w14:val="standardContextual"/>
        </w:rPr>
        <w:tab/>
      </w:r>
      <w:r w:rsidRPr="00401AA2">
        <w:rPr>
          <w:bCs/>
        </w:rPr>
        <w:t>Projektbegründung</w:t>
      </w:r>
      <w:r>
        <w:tab/>
      </w:r>
      <w:r>
        <w:fldChar w:fldCharType="begin"/>
      </w:r>
      <w:r>
        <w:instrText xml:space="preserve"> PAGEREF _Toc141634667 \h </w:instrText>
      </w:r>
      <w:r>
        <w:fldChar w:fldCharType="separate"/>
      </w:r>
      <w:r>
        <w:t>5</w:t>
      </w:r>
      <w:r>
        <w:fldChar w:fldCharType="end"/>
      </w:r>
    </w:p>
    <w:p w14:paraId="32C7014F" w14:textId="338DECA9" w:rsidR="00FC5D59" w:rsidRDefault="00FC5D59" w:rsidP="00D54DCA">
      <w:pPr>
        <w:pStyle w:val="Verzeichnis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Projektziel und Projektumfang</w:t>
      </w:r>
      <w:r>
        <w:tab/>
      </w:r>
      <w:r>
        <w:fldChar w:fldCharType="begin"/>
      </w:r>
      <w:r>
        <w:instrText xml:space="preserve"> PAGEREF _Toc141634668 \h </w:instrText>
      </w:r>
      <w:r>
        <w:fldChar w:fldCharType="separate"/>
      </w:r>
      <w:r>
        <w:t>5</w:t>
      </w:r>
      <w:r>
        <w:fldChar w:fldCharType="end"/>
      </w:r>
    </w:p>
    <w:p w14:paraId="178A0B71" w14:textId="14BAB907"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t>5</w:t>
      </w:r>
      <w:r>
        <w:rPr>
          <w:rFonts w:asciiTheme="minorHAnsi" w:eastAsiaTheme="minorEastAsia" w:hAnsiTheme="minorHAnsi" w:cstheme="minorBidi"/>
          <w:kern w:val="2"/>
          <w:sz w:val="22"/>
          <w:szCs w:val="22"/>
          <w14:ligatures w14:val="standardContextual"/>
        </w:rPr>
        <w:tab/>
      </w:r>
      <w:r w:rsidRPr="00401AA2">
        <w:t>Anforderungsanalyse (Requirements Engineering)</w:t>
      </w:r>
      <w:r>
        <w:tab/>
      </w:r>
      <w:r>
        <w:fldChar w:fldCharType="begin"/>
      </w:r>
      <w:r>
        <w:instrText xml:space="preserve"> PAGEREF _Toc141634669 \h </w:instrText>
      </w:r>
      <w:r>
        <w:fldChar w:fldCharType="separate"/>
      </w:r>
      <w:r>
        <w:t>7</w:t>
      </w:r>
      <w:r>
        <w:fldChar w:fldCharType="end"/>
      </w:r>
    </w:p>
    <w:p w14:paraId="25E5BC6D" w14:textId="4E66D1FD" w:rsidR="00FC5D59" w:rsidRDefault="00FC5D59" w:rsidP="00D54DCA">
      <w:pPr>
        <w:pStyle w:val="Verzeichnis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Risikoanalyse (Projekt Risikomanagement)</w:t>
      </w:r>
      <w:r>
        <w:tab/>
      </w:r>
      <w:r>
        <w:fldChar w:fldCharType="begin"/>
      </w:r>
      <w:r>
        <w:instrText xml:space="preserve"> PAGEREF _Toc141634670 \h </w:instrText>
      </w:r>
      <w:r>
        <w:fldChar w:fldCharType="separate"/>
      </w:r>
      <w:r>
        <w:t>9</w:t>
      </w:r>
      <w:r>
        <w:fldChar w:fldCharType="end"/>
      </w:r>
    </w:p>
    <w:p w14:paraId="797A7B49" w14:textId="159FF685" w:rsidR="00FC5D59" w:rsidRDefault="00FC5D59" w:rsidP="00D54DCA">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Ist-Aufnahme im Unternehmen Softzoll GmbH &amp; Co. KG</w:t>
      </w:r>
      <w:r>
        <w:tab/>
      </w:r>
      <w:r>
        <w:fldChar w:fldCharType="begin"/>
      </w:r>
      <w:r>
        <w:instrText xml:space="preserve"> PAGEREF _Toc141634671 \h </w:instrText>
      </w:r>
      <w:r>
        <w:fldChar w:fldCharType="separate"/>
      </w:r>
      <w:r>
        <w:t>11</w:t>
      </w:r>
      <w:r>
        <w:fldChar w:fldCharType="end"/>
      </w:r>
    </w:p>
    <w:p w14:paraId="6AD8899E" w14:textId="24FA6775" w:rsidR="00FC5D59" w:rsidRDefault="00FC5D59" w:rsidP="00D54DCA">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Entwurf / Spezifikation</w:t>
      </w:r>
      <w:r>
        <w:tab/>
      </w:r>
      <w:r>
        <w:fldChar w:fldCharType="begin"/>
      </w:r>
      <w:r>
        <w:instrText xml:space="preserve"> PAGEREF _Toc141634672 \h </w:instrText>
      </w:r>
      <w:r>
        <w:fldChar w:fldCharType="separate"/>
      </w:r>
      <w:r>
        <w:t>18</w:t>
      </w:r>
      <w:r>
        <w:fldChar w:fldCharType="end"/>
      </w:r>
    </w:p>
    <w:p w14:paraId="10245409" w14:textId="69D735BC" w:rsidR="00FC5D59" w:rsidRDefault="00FC5D59" w:rsidP="00D54DCA">
      <w:pPr>
        <w:pStyle w:val="Verzeichnis1"/>
        <w:rPr>
          <w:rFonts w:asciiTheme="minorHAnsi" w:eastAsiaTheme="minorEastAsia" w:hAnsiTheme="minorHAnsi" w:cstheme="minorBidi"/>
          <w:kern w:val="2"/>
          <w:sz w:val="22"/>
          <w:szCs w:val="22"/>
          <w14:ligatures w14:val="standardContextual"/>
        </w:rPr>
      </w:pPr>
      <w:r>
        <w:t>8</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_Toc141634673 \h </w:instrText>
      </w:r>
      <w:r>
        <w:fldChar w:fldCharType="separate"/>
      </w:r>
      <w:r>
        <w:t>22</w:t>
      </w:r>
      <w:r>
        <w:fldChar w:fldCharType="end"/>
      </w:r>
    </w:p>
    <w:p w14:paraId="5CB88475" w14:textId="1CA2933B" w:rsidR="00FC5D59" w:rsidRDefault="00FC5D59" w:rsidP="00D54DCA">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Test</w:t>
      </w:r>
      <w:r>
        <w:tab/>
      </w:r>
      <w:r>
        <w:fldChar w:fldCharType="begin"/>
      </w:r>
      <w:r>
        <w:instrText xml:space="preserve"> PAGEREF _Toc141634674 \h </w:instrText>
      </w:r>
      <w:r>
        <w:fldChar w:fldCharType="separate"/>
      </w:r>
      <w:r>
        <w:t>23</w:t>
      </w:r>
      <w:r>
        <w:fldChar w:fldCharType="end"/>
      </w:r>
    </w:p>
    <w:p w14:paraId="2DBE5645" w14:textId="35FE3D90" w:rsidR="00FC5D59" w:rsidRDefault="00FC5D59" w:rsidP="00D54DCA">
      <w:pPr>
        <w:pStyle w:val="Verzeichnis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_Toc141634675 \h </w:instrText>
      </w:r>
      <w:r>
        <w:fldChar w:fldCharType="separate"/>
      </w:r>
      <w:r>
        <w:t>23</w:t>
      </w:r>
      <w:r>
        <w:fldChar w:fldCharType="end"/>
      </w:r>
    </w:p>
    <w:p w14:paraId="7A005FC4" w14:textId="0DF1D955" w:rsidR="00FC5D59" w:rsidRDefault="00FC5D59" w:rsidP="00D54DCA">
      <w:pPr>
        <w:pStyle w:val="Verzeichnis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_Toc141634676 \h </w:instrText>
      </w:r>
      <w:r>
        <w:fldChar w:fldCharType="separate"/>
      </w:r>
      <w:r>
        <w:t>27</w:t>
      </w:r>
      <w:r>
        <w:fldChar w:fldCharType="end"/>
      </w:r>
    </w:p>
    <w:p w14:paraId="7B66E613" w14:textId="6BF18E81" w:rsidR="00FC5D59" w:rsidRDefault="00FC5D59" w:rsidP="00D54DCA">
      <w:pPr>
        <w:pStyle w:val="Verzeichnis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_Toc141634677 \h </w:instrText>
      </w:r>
      <w:r>
        <w:fldChar w:fldCharType="separate"/>
      </w:r>
      <w:r>
        <w:t>31</w:t>
      </w:r>
      <w:r>
        <w:fldChar w:fldCharType="end"/>
      </w:r>
    </w:p>
    <w:p w14:paraId="35955B1E" w14:textId="0174EBE6" w:rsidR="00FC5D59" w:rsidRDefault="00FC5D59" w:rsidP="00D54DCA">
      <w:pPr>
        <w:pStyle w:val="Verzeichnis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_Toc141634678 \h </w:instrText>
      </w:r>
      <w:r>
        <w:fldChar w:fldCharType="separate"/>
      </w:r>
      <w:r>
        <w:t>35</w:t>
      </w:r>
      <w:r>
        <w:fldChar w:fldCharType="end"/>
      </w:r>
    </w:p>
    <w:p w14:paraId="3DD55D3F" w14:textId="37A344BB" w:rsidR="00FC5D59" w:rsidRDefault="00FC5D59" w:rsidP="00D54DCA">
      <w:pPr>
        <w:pStyle w:val="Verzeichnis1"/>
        <w:tabs>
          <w:tab w:val="clear" w:pos="1134"/>
        </w:tabs>
        <w:rPr>
          <w:rFonts w:asciiTheme="minorHAnsi" w:eastAsiaTheme="minorEastAsia" w:hAnsiTheme="minorHAnsi" w:cstheme="minorBidi"/>
          <w:kern w:val="2"/>
          <w:sz w:val="22"/>
          <w:szCs w:val="22"/>
          <w14:ligatures w14:val="standardContextual"/>
        </w:rPr>
      </w:pPr>
      <w:r>
        <w:t>10</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_Toc141634679 \h </w:instrText>
      </w:r>
      <w:r>
        <w:fldChar w:fldCharType="separate"/>
      </w:r>
      <w:r>
        <w:t>37</w:t>
      </w:r>
      <w:r>
        <w:fldChar w:fldCharType="end"/>
      </w:r>
    </w:p>
    <w:p w14:paraId="3D672170" w14:textId="73A605F9"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t>A</w:t>
      </w:r>
      <w:r>
        <w:rPr>
          <w:rFonts w:asciiTheme="minorHAnsi" w:eastAsiaTheme="minorEastAsia" w:hAnsiTheme="minorHAnsi" w:cstheme="minorBidi"/>
          <w:kern w:val="2"/>
          <w:sz w:val="22"/>
          <w:szCs w:val="22"/>
          <w14:ligatures w14:val="standardContextual"/>
        </w:rPr>
        <w:tab/>
      </w:r>
      <w:r w:rsidRPr="00401AA2">
        <w:t>Anforderungen aus dem Anforderungsdokument ReqSpec 1.001 vom 26.06.2023</w:t>
      </w:r>
      <w:r>
        <w:tab/>
      </w:r>
      <w:r>
        <w:fldChar w:fldCharType="begin"/>
      </w:r>
      <w:r>
        <w:instrText xml:space="preserve"> PAGEREF _Toc141634680 \h </w:instrText>
      </w:r>
      <w:r>
        <w:fldChar w:fldCharType="separate"/>
      </w:r>
      <w:r>
        <w:t>38</w:t>
      </w:r>
      <w:r>
        <w:fldChar w:fldCharType="end"/>
      </w:r>
    </w:p>
    <w:p w14:paraId="387AA094" w14:textId="0770AD61"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rPr>
          <w:bCs/>
        </w:rPr>
        <w:t>B</w:t>
      </w:r>
      <w:r>
        <w:rPr>
          <w:rFonts w:asciiTheme="minorHAnsi" w:eastAsiaTheme="minorEastAsia" w:hAnsiTheme="minorHAnsi" w:cstheme="minorBidi"/>
          <w:kern w:val="2"/>
          <w:sz w:val="22"/>
          <w:szCs w:val="22"/>
          <w14:ligatures w14:val="standardContextual"/>
        </w:rPr>
        <w:tab/>
      </w:r>
      <w:r w:rsidRPr="00401AA2">
        <w:rPr>
          <w:bCs/>
        </w:rPr>
        <w:t>Risikokatalog</w:t>
      </w:r>
      <w:r>
        <w:tab/>
      </w:r>
      <w:r>
        <w:fldChar w:fldCharType="begin"/>
      </w:r>
      <w:r>
        <w:instrText xml:space="preserve"> PAGEREF _Toc141634681 \h </w:instrText>
      </w:r>
      <w:r>
        <w:fldChar w:fldCharType="separate"/>
      </w:r>
      <w:r>
        <w:t>41</w:t>
      </w:r>
      <w:r>
        <w:fldChar w:fldCharType="end"/>
      </w:r>
    </w:p>
    <w:p w14:paraId="536F0DE7" w14:textId="0DB21D3A"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t>C</w:t>
      </w:r>
      <w:r>
        <w:rPr>
          <w:rFonts w:asciiTheme="minorHAnsi" w:eastAsiaTheme="minorEastAsia" w:hAnsiTheme="minorHAnsi" w:cstheme="minorBidi"/>
          <w:kern w:val="2"/>
          <w:sz w:val="22"/>
          <w:szCs w:val="22"/>
          <w14:ligatures w14:val="standardContextual"/>
        </w:rPr>
        <w:tab/>
      </w:r>
      <w:r w:rsidRPr="00401AA2">
        <w:t>Testbericht zum Test der Software „Progress-Monitor“</w:t>
      </w:r>
      <w:r>
        <w:tab/>
      </w:r>
      <w:r>
        <w:fldChar w:fldCharType="begin"/>
      </w:r>
      <w:r>
        <w:instrText xml:space="preserve"> PAGEREF _Toc141634682 \h </w:instrText>
      </w:r>
      <w:r>
        <w:fldChar w:fldCharType="separate"/>
      </w:r>
      <w:r>
        <w:t>44</w:t>
      </w:r>
      <w:r>
        <w:fldChar w:fldCharType="end"/>
      </w:r>
    </w:p>
    <w:p w14:paraId="66754356" w14:textId="0CF9CA09" w:rsidR="00FC5D59" w:rsidRDefault="00FC5D59" w:rsidP="00D54DCA">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_Toc141634683 \h </w:instrText>
      </w:r>
      <w:r>
        <w:fldChar w:fldCharType="separate"/>
      </w:r>
      <w:r>
        <w:t>49</w:t>
      </w:r>
      <w:r>
        <w:fldChar w:fldCharType="end"/>
      </w:r>
    </w:p>
    <w:p w14:paraId="6C85EC48" w14:textId="3BA53414"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634660"/>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634661"/>
      <w:r w:rsidRPr="003B7C82">
        <w:lastRenderedPageBreak/>
        <w:t>Abbildungsverzeichnis</w:t>
      </w:r>
      <w:bookmarkEnd w:id="9"/>
      <w:bookmarkEnd w:id="10"/>
      <w:bookmarkEnd w:id="11"/>
      <w:bookmarkEnd w:id="12"/>
    </w:p>
    <w:p w14:paraId="5D902C78" w14:textId="65E92339" w:rsidR="00230C47"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640910" w:history="1">
        <w:r w:rsidR="00230C47" w:rsidRPr="00814DFD">
          <w:rPr>
            <w:rStyle w:val="Hyperlink"/>
            <w:b/>
            <w:noProof/>
          </w:rPr>
          <w:t>Abb. 5.1:</w:t>
        </w:r>
        <w:r w:rsidR="00230C47" w:rsidRPr="00814DFD">
          <w:rPr>
            <w:rStyle w:val="Hyperlink"/>
            <w:noProof/>
          </w:rPr>
          <w:t xml:space="preserve"> User Story Map</w:t>
        </w:r>
        <w:r w:rsidR="00230C47">
          <w:rPr>
            <w:noProof/>
            <w:webHidden/>
          </w:rPr>
          <w:tab/>
        </w:r>
        <w:r w:rsidR="00230C47">
          <w:rPr>
            <w:noProof/>
            <w:webHidden/>
          </w:rPr>
          <w:fldChar w:fldCharType="begin"/>
        </w:r>
        <w:r w:rsidR="00230C47">
          <w:rPr>
            <w:noProof/>
            <w:webHidden/>
          </w:rPr>
          <w:instrText xml:space="preserve"> PAGEREF _Toc141640910 \h </w:instrText>
        </w:r>
        <w:r w:rsidR="00230C47">
          <w:rPr>
            <w:noProof/>
            <w:webHidden/>
          </w:rPr>
        </w:r>
        <w:r w:rsidR="00230C47">
          <w:rPr>
            <w:noProof/>
            <w:webHidden/>
          </w:rPr>
          <w:fldChar w:fldCharType="separate"/>
        </w:r>
        <w:r w:rsidR="00230C47">
          <w:rPr>
            <w:noProof/>
            <w:webHidden/>
          </w:rPr>
          <w:t>7</w:t>
        </w:r>
        <w:r w:rsidR="00230C47">
          <w:rPr>
            <w:noProof/>
            <w:webHidden/>
          </w:rPr>
          <w:fldChar w:fldCharType="end"/>
        </w:r>
      </w:hyperlink>
    </w:p>
    <w:p w14:paraId="7F06E7D5" w14:textId="4A444645"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1" w:history="1">
        <w:r w:rsidR="00230C47" w:rsidRPr="00814DFD">
          <w:rPr>
            <w:rStyle w:val="Hyperlink"/>
            <w:b/>
            <w:noProof/>
          </w:rPr>
          <w:t>Abb. 6.1:</w:t>
        </w:r>
        <w:r w:rsidR="00230C47" w:rsidRPr="00814DFD">
          <w:rPr>
            <w:rStyle w:val="Hyperlink"/>
            <w:noProof/>
          </w:rPr>
          <w:t xml:space="preserve"> BPMN-Diagramm zum Prozess "Datenkonvertierung"</w:t>
        </w:r>
        <w:r w:rsidR="00230C47">
          <w:rPr>
            <w:noProof/>
            <w:webHidden/>
          </w:rPr>
          <w:tab/>
        </w:r>
        <w:r w:rsidR="00230C47">
          <w:rPr>
            <w:noProof/>
            <w:webHidden/>
          </w:rPr>
          <w:fldChar w:fldCharType="begin"/>
        </w:r>
        <w:r w:rsidR="00230C47">
          <w:rPr>
            <w:noProof/>
            <w:webHidden/>
          </w:rPr>
          <w:instrText xml:space="preserve"> PAGEREF _Toc141640911 \h </w:instrText>
        </w:r>
        <w:r w:rsidR="00230C47">
          <w:rPr>
            <w:noProof/>
            <w:webHidden/>
          </w:rPr>
        </w:r>
        <w:r w:rsidR="00230C47">
          <w:rPr>
            <w:noProof/>
            <w:webHidden/>
          </w:rPr>
          <w:fldChar w:fldCharType="separate"/>
        </w:r>
        <w:r w:rsidR="00230C47">
          <w:rPr>
            <w:noProof/>
            <w:webHidden/>
          </w:rPr>
          <w:t>14</w:t>
        </w:r>
        <w:r w:rsidR="00230C47">
          <w:rPr>
            <w:noProof/>
            <w:webHidden/>
          </w:rPr>
          <w:fldChar w:fldCharType="end"/>
        </w:r>
      </w:hyperlink>
    </w:p>
    <w:p w14:paraId="46F8DA54" w14:textId="41166254"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2" w:history="1">
        <w:r w:rsidR="00230C47" w:rsidRPr="00814DFD">
          <w:rPr>
            <w:rStyle w:val="Hyperlink"/>
            <w:b/>
            <w:noProof/>
          </w:rPr>
          <w:t>Abb. 9.1:</w:t>
        </w:r>
        <w:r w:rsidR="00230C47" w:rsidRPr="00814DFD">
          <w:rPr>
            <w:rStyle w:val="Hyperlink"/>
            <w:noProof/>
          </w:rPr>
          <w:t xml:space="preserve"> Grundlegende Teststrategie</w:t>
        </w:r>
        <w:r w:rsidR="00230C47">
          <w:rPr>
            <w:noProof/>
            <w:webHidden/>
          </w:rPr>
          <w:tab/>
        </w:r>
        <w:r w:rsidR="00230C47">
          <w:rPr>
            <w:noProof/>
            <w:webHidden/>
          </w:rPr>
          <w:fldChar w:fldCharType="begin"/>
        </w:r>
        <w:r w:rsidR="00230C47">
          <w:rPr>
            <w:noProof/>
            <w:webHidden/>
          </w:rPr>
          <w:instrText xml:space="preserve"> PAGEREF _Toc141640912 \h </w:instrText>
        </w:r>
        <w:r w:rsidR="00230C47">
          <w:rPr>
            <w:noProof/>
            <w:webHidden/>
          </w:rPr>
        </w:r>
        <w:r w:rsidR="00230C47">
          <w:rPr>
            <w:noProof/>
            <w:webHidden/>
          </w:rPr>
          <w:fldChar w:fldCharType="separate"/>
        </w:r>
        <w:r w:rsidR="00230C47">
          <w:rPr>
            <w:noProof/>
            <w:webHidden/>
          </w:rPr>
          <w:t>23</w:t>
        </w:r>
        <w:r w:rsidR="00230C47">
          <w:rPr>
            <w:noProof/>
            <w:webHidden/>
          </w:rPr>
          <w:fldChar w:fldCharType="end"/>
        </w:r>
      </w:hyperlink>
    </w:p>
    <w:p w14:paraId="53DC9D69" w14:textId="6026AEC3"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3" w:history="1">
        <w:r w:rsidR="00230C47" w:rsidRPr="00814DFD">
          <w:rPr>
            <w:rStyle w:val="Hyperlink"/>
            <w:b/>
            <w:noProof/>
          </w:rPr>
          <w:t>Abb. 9.2:</w:t>
        </w:r>
        <w:r w:rsidR="00230C47" w:rsidRPr="00814DFD">
          <w:rPr>
            <w:rStyle w:val="Hyperlink"/>
            <w:noProof/>
          </w:rPr>
          <w:t xml:space="preserve"> Die vier Prüfebenen des Software-Tests</w:t>
        </w:r>
        <w:r w:rsidR="00230C47">
          <w:rPr>
            <w:noProof/>
            <w:webHidden/>
          </w:rPr>
          <w:tab/>
        </w:r>
        <w:r w:rsidR="00230C47">
          <w:rPr>
            <w:noProof/>
            <w:webHidden/>
          </w:rPr>
          <w:fldChar w:fldCharType="begin"/>
        </w:r>
        <w:r w:rsidR="00230C47">
          <w:rPr>
            <w:noProof/>
            <w:webHidden/>
          </w:rPr>
          <w:instrText xml:space="preserve"> PAGEREF _Toc141640913 \h </w:instrText>
        </w:r>
        <w:r w:rsidR="00230C47">
          <w:rPr>
            <w:noProof/>
            <w:webHidden/>
          </w:rPr>
        </w:r>
        <w:r w:rsidR="00230C47">
          <w:rPr>
            <w:noProof/>
            <w:webHidden/>
          </w:rPr>
          <w:fldChar w:fldCharType="separate"/>
        </w:r>
        <w:r w:rsidR="00230C47">
          <w:rPr>
            <w:noProof/>
            <w:webHidden/>
          </w:rPr>
          <w:t>25</w:t>
        </w:r>
        <w:r w:rsidR="00230C47">
          <w:rPr>
            <w:noProof/>
            <w:webHidden/>
          </w:rPr>
          <w:fldChar w:fldCharType="end"/>
        </w:r>
      </w:hyperlink>
    </w:p>
    <w:p w14:paraId="518F9744" w14:textId="76537786"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4" w:history="1">
        <w:r w:rsidR="00230C47" w:rsidRPr="00814DFD">
          <w:rPr>
            <w:rStyle w:val="Hyperlink"/>
            <w:b/>
            <w:noProof/>
          </w:rPr>
          <w:t>Abb. 9.3:</w:t>
        </w:r>
        <w:r w:rsidR="00230C47" w:rsidRPr="00814DFD">
          <w:rPr>
            <w:rStyle w:val="Hyperlink"/>
            <w:noProof/>
          </w:rPr>
          <w:t xml:space="preserve"> Schematischer Testablauf</w:t>
        </w:r>
        <w:r w:rsidR="00230C47">
          <w:rPr>
            <w:noProof/>
            <w:webHidden/>
          </w:rPr>
          <w:tab/>
        </w:r>
        <w:r w:rsidR="00230C47">
          <w:rPr>
            <w:noProof/>
            <w:webHidden/>
          </w:rPr>
          <w:fldChar w:fldCharType="begin"/>
        </w:r>
        <w:r w:rsidR="00230C47">
          <w:rPr>
            <w:noProof/>
            <w:webHidden/>
          </w:rPr>
          <w:instrText xml:space="preserve"> PAGEREF _Toc141640914 \h </w:instrText>
        </w:r>
        <w:r w:rsidR="00230C47">
          <w:rPr>
            <w:noProof/>
            <w:webHidden/>
          </w:rPr>
        </w:r>
        <w:r w:rsidR="00230C47">
          <w:rPr>
            <w:noProof/>
            <w:webHidden/>
          </w:rPr>
          <w:fldChar w:fldCharType="separate"/>
        </w:r>
        <w:r w:rsidR="00230C47">
          <w:rPr>
            <w:noProof/>
            <w:webHidden/>
          </w:rPr>
          <w:t>27</w:t>
        </w:r>
        <w:r w:rsidR="00230C47">
          <w:rPr>
            <w:noProof/>
            <w:webHidden/>
          </w:rPr>
          <w:fldChar w:fldCharType="end"/>
        </w:r>
      </w:hyperlink>
    </w:p>
    <w:p w14:paraId="0CAAE88B" w14:textId="4AC9EE3F"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5" w:history="1">
        <w:r w:rsidR="00230C47" w:rsidRPr="00814DFD">
          <w:rPr>
            <w:rStyle w:val="Hyperlink"/>
            <w:b/>
            <w:noProof/>
          </w:rPr>
          <w:t>Abb. 9.4:</w:t>
        </w:r>
        <w:r w:rsidR="00230C47" w:rsidRPr="00814DFD">
          <w:rPr>
            <w:rStyle w:val="Hyperlink"/>
            <w:noProof/>
          </w:rPr>
          <w:t xml:space="preserve"> Einrichten der Umgebungsvariablen im Betriebssystem des Web-Servers</w:t>
        </w:r>
        <w:r w:rsidR="00230C47">
          <w:rPr>
            <w:noProof/>
            <w:webHidden/>
          </w:rPr>
          <w:tab/>
        </w:r>
        <w:r w:rsidR="00230C47">
          <w:rPr>
            <w:noProof/>
            <w:webHidden/>
          </w:rPr>
          <w:fldChar w:fldCharType="begin"/>
        </w:r>
        <w:r w:rsidR="00230C47">
          <w:rPr>
            <w:noProof/>
            <w:webHidden/>
          </w:rPr>
          <w:instrText xml:space="preserve"> PAGEREF _Toc141640915 \h </w:instrText>
        </w:r>
        <w:r w:rsidR="00230C47">
          <w:rPr>
            <w:noProof/>
            <w:webHidden/>
          </w:rPr>
        </w:r>
        <w:r w:rsidR="00230C47">
          <w:rPr>
            <w:noProof/>
            <w:webHidden/>
          </w:rPr>
          <w:fldChar w:fldCharType="separate"/>
        </w:r>
        <w:r w:rsidR="00230C47">
          <w:rPr>
            <w:noProof/>
            <w:webHidden/>
          </w:rPr>
          <w:t>29</w:t>
        </w:r>
        <w:r w:rsidR="00230C47">
          <w:rPr>
            <w:noProof/>
            <w:webHidden/>
          </w:rPr>
          <w:fldChar w:fldCharType="end"/>
        </w:r>
      </w:hyperlink>
    </w:p>
    <w:p w14:paraId="13A7D1FF" w14:textId="6D7D5746"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6" w:history="1">
        <w:r w:rsidR="00230C47" w:rsidRPr="00814DFD">
          <w:rPr>
            <w:rStyle w:val="Hyperlink"/>
            <w:b/>
            <w:noProof/>
          </w:rPr>
          <w:t xml:space="preserve">Abb. 9.5: </w:t>
        </w:r>
        <w:r w:rsidR="00230C47" w:rsidRPr="00814DFD">
          <w:rPr>
            <w:rStyle w:val="Hyperlink"/>
            <w:noProof/>
          </w:rPr>
          <w:t>Progress Monitor: Mandantenanalage im "Progress Monitor"</w:t>
        </w:r>
        <w:r w:rsidR="00230C47">
          <w:rPr>
            <w:noProof/>
            <w:webHidden/>
          </w:rPr>
          <w:tab/>
        </w:r>
        <w:r w:rsidR="00230C47">
          <w:rPr>
            <w:noProof/>
            <w:webHidden/>
          </w:rPr>
          <w:fldChar w:fldCharType="begin"/>
        </w:r>
        <w:r w:rsidR="00230C47">
          <w:rPr>
            <w:noProof/>
            <w:webHidden/>
          </w:rPr>
          <w:instrText xml:space="preserve"> PAGEREF _Toc141640916 \h </w:instrText>
        </w:r>
        <w:r w:rsidR="00230C47">
          <w:rPr>
            <w:noProof/>
            <w:webHidden/>
          </w:rPr>
        </w:r>
        <w:r w:rsidR="00230C47">
          <w:rPr>
            <w:noProof/>
            <w:webHidden/>
          </w:rPr>
          <w:fldChar w:fldCharType="separate"/>
        </w:r>
        <w:r w:rsidR="00230C47">
          <w:rPr>
            <w:noProof/>
            <w:webHidden/>
          </w:rPr>
          <w:t>29</w:t>
        </w:r>
        <w:r w:rsidR="00230C47">
          <w:rPr>
            <w:noProof/>
            <w:webHidden/>
          </w:rPr>
          <w:fldChar w:fldCharType="end"/>
        </w:r>
      </w:hyperlink>
    </w:p>
    <w:p w14:paraId="282FF1A4" w14:textId="4A8638C4"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7" w:history="1">
        <w:r w:rsidR="00230C47" w:rsidRPr="00814DFD">
          <w:rPr>
            <w:rStyle w:val="Hyperlink"/>
            <w:b/>
            <w:noProof/>
          </w:rPr>
          <w:t>Abb. 9.6:</w:t>
        </w:r>
        <w:r w:rsidR="00230C47" w:rsidRPr="00814DFD">
          <w:rPr>
            <w:rStyle w:val="Hyperlink"/>
            <w:noProof/>
          </w:rPr>
          <w:t xml:space="preserve"> Progress Monitor: Benutzeranalage im "Progress Monitor"</w:t>
        </w:r>
        <w:r w:rsidR="00230C47">
          <w:rPr>
            <w:noProof/>
            <w:webHidden/>
          </w:rPr>
          <w:tab/>
        </w:r>
        <w:r w:rsidR="00230C47">
          <w:rPr>
            <w:noProof/>
            <w:webHidden/>
          </w:rPr>
          <w:fldChar w:fldCharType="begin"/>
        </w:r>
        <w:r w:rsidR="00230C47">
          <w:rPr>
            <w:noProof/>
            <w:webHidden/>
          </w:rPr>
          <w:instrText xml:space="preserve"> PAGEREF _Toc141640917 \h </w:instrText>
        </w:r>
        <w:r w:rsidR="00230C47">
          <w:rPr>
            <w:noProof/>
            <w:webHidden/>
          </w:rPr>
        </w:r>
        <w:r w:rsidR="00230C47">
          <w:rPr>
            <w:noProof/>
            <w:webHidden/>
          </w:rPr>
          <w:fldChar w:fldCharType="separate"/>
        </w:r>
        <w:r w:rsidR="00230C47">
          <w:rPr>
            <w:noProof/>
            <w:webHidden/>
          </w:rPr>
          <w:t>30</w:t>
        </w:r>
        <w:r w:rsidR="00230C47">
          <w:rPr>
            <w:noProof/>
            <w:webHidden/>
          </w:rPr>
          <w:fldChar w:fldCharType="end"/>
        </w:r>
      </w:hyperlink>
    </w:p>
    <w:p w14:paraId="5255D76D" w14:textId="10816E11"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8" w:history="1">
        <w:r w:rsidR="00230C47" w:rsidRPr="00814DFD">
          <w:rPr>
            <w:rStyle w:val="Hyperlink"/>
            <w:b/>
            <w:noProof/>
          </w:rPr>
          <w:t>Abb. 9.7:</w:t>
        </w:r>
        <w:r w:rsidR="00230C47" w:rsidRPr="00814DFD">
          <w:rPr>
            <w:rStyle w:val="Hyperlink"/>
            <w:noProof/>
          </w:rPr>
          <w:t xml:space="preserve"> Progress Monitor: Anlage eines Testkunden</w:t>
        </w:r>
        <w:r w:rsidR="00230C47">
          <w:rPr>
            <w:noProof/>
            <w:webHidden/>
          </w:rPr>
          <w:tab/>
        </w:r>
        <w:r w:rsidR="00230C47">
          <w:rPr>
            <w:noProof/>
            <w:webHidden/>
          </w:rPr>
          <w:fldChar w:fldCharType="begin"/>
        </w:r>
        <w:r w:rsidR="00230C47">
          <w:rPr>
            <w:noProof/>
            <w:webHidden/>
          </w:rPr>
          <w:instrText xml:space="preserve"> PAGEREF _Toc141640918 \h </w:instrText>
        </w:r>
        <w:r w:rsidR="00230C47">
          <w:rPr>
            <w:noProof/>
            <w:webHidden/>
          </w:rPr>
        </w:r>
        <w:r w:rsidR="00230C47">
          <w:rPr>
            <w:noProof/>
            <w:webHidden/>
          </w:rPr>
          <w:fldChar w:fldCharType="separate"/>
        </w:r>
        <w:r w:rsidR="00230C47">
          <w:rPr>
            <w:noProof/>
            <w:webHidden/>
          </w:rPr>
          <w:t>30</w:t>
        </w:r>
        <w:r w:rsidR="00230C47">
          <w:rPr>
            <w:noProof/>
            <w:webHidden/>
          </w:rPr>
          <w:fldChar w:fldCharType="end"/>
        </w:r>
      </w:hyperlink>
    </w:p>
    <w:p w14:paraId="423648F0" w14:textId="4B8E75AE"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19" w:history="1">
        <w:r w:rsidR="00230C47" w:rsidRPr="00814DFD">
          <w:rPr>
            <w:rStyle w:val="Hyperlink"/>
            <w:b/>
            <w:noProof/>
          </w:rPr>
          <w:t>Abb. 9.8:</w:t>
        </w:r>
        <w:r w:rsidR="00230C47" w:rsidRPr="00814DFD">
          <w:rPr>
            <w:rStyle w:val="Hyperlink"/>
            <w:noProof/>
          </w:rPr>
          <w:t xml:space="preserve"> Progress Monitor: Anlage eines Testlieferanten</w:t>
        </w:r>
        <w:r w:rsidR="00230C47">
          <w:rPr>
            <w:noProof/>
            <w:webHidden/>
          </w:rPr>
          <w:tab/>
        </w:r>
        <w:r w:rsidR="00230C47">
          <w:rPr>
            <w:noProof/>
            <w:webHidden/>
          </w:rPr>
          <w:fldChar w:fldCharType="begin"/>
        </w:r>
        <w:r w:rsidR="00230C47">
          <w:rPr>
            <w:noProof/>
            <w:webHidden/>
          </w:rPr>
          <w:instrText xml:space="preserve"> PAGEREF _Toc141640919 \h </w:instrText>
        </w:r>
        <w:r w:rsidR="00230C47">
          <w:rPr>
            <w:noProof/>
            <w:webHidden/>
          </w:rPr>
        </w:r>
        <w:r w:rsidR="00230C47">
          <w:rPr>
            <w:noProof/>
            <w:webHidden/>
          </w:rPr>
          <w:fldChar w:fldCharType="separate"/>
        </w:r>
        <w:r w:rsidR="00230C47">
          <w:rPr>
            <w:noProof/>
            <w:webHidden/>
          </w:rPr>
          <w:t>30</w:t>
        </w:r>
        <w:r w:rsidR="00230C47">
          <w:rPr>
            <w:noProof/>
            <w:webHidden/>
          </w:rPr>
          <w:fldChar w:fldCharType="end"/>
        </w:r>
      </w:hyperlink>
    </w:p>
    <w:p w14:paraId="3798FEF2" w14:textId="7EF8AD79"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0" w:history="1">
        <w:r w:rsidR="00230C47" w:rsidRPr="00814DFD">
          <w:rPr>
            <w:rStyle w:val="Hyperlink"/>
            <w:b/>
            <w:noProof/>
          </w:rPr>
          <w:t>Abb. 9.9</w:t>
        </w:r>
        <w:r w:rsidR="00230C47" w:rsidRPr="00814DFD">
          <w:rPr>
            <w:rStyle w:val="Hyperlink"/>
            <w:noProof/>
          </w:rPr>
          <w:t>: Progress Monitor: Anlage eines Workflows</w:t>
        </w:r>
        <w:r w:rsidR="00230C47">
          <w:rPr>
            <w:noProof/>
            <w:webHidden/>
          </w:rPr>
          <w:tab/>
        </w:r>
        <w:r w:rsidR="00230C47">
          <w:rPr>
            <w:noProof/>
            <w:webHidden/>
          </w:rPr>
          <w:fldChar w:fldCharType="begin"/>
        </w:r>
        <w:r w:rsidR="00230C47">
          <w:rPr>
            <w:noProof/>
            <w:webHidden/>
          </w:rPr>
          <w:instrText xml:space="preserve"> PAGEREF _Toc141640920 \h </w:instrText>
        </w:r>
        <w:r w:rsidR="00230C47">
          <w:rPr>
            <w:noProof/>
            <w:webHidden/>
          </w:rPr>
        </w:r>
        <w:r w:rsidR="00230C47">
          <w:rPr>
            <w:noProof/>
            <w:webHidden/>
          </w:rPr>
          <w:fldChar w:fldCharType="separate"/>
        </w:r>
        <w:r w:rsidR="00230C47">
          <w:rPr>
            <w:noProof/>
            <w:webHidden/>
          </w:rPr>
          <w:t>31</w:t>
        </w:r>
        <w:r w:rsidR="00230C47">
          <w:rPr>
            <w:noProof/>
            <w:webHidden/>
          </w:rPr>
          <w:fldChar w:fldCharType="end"/>
        </w:r>
      </w:hyperlink>
    </w:p>
    <w:p w14:paraId="03796901" w14:textId="5A0C9CD5"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1" w:history="1">
        <w:r w:rsidR="00230C47" w:rsidRPr="00814DFD">
          <w:rPr>
            <w:rStyle w:val="Hyperlink"/>
            <w:b/>
            <w:noProof/>
          </w:rPr>
          <w:t>Abb. 9.10:</w:t>
        </w:r>
        <w:r w:rsidR="00230C47" w:rsidRPr="00814DFD">
          <w:rPr>
            <w:rStyle w:val="Hyperlink"/>
            <w:noProof/>
          </w:rPr>
          <w:t xml:space="preserve"> Schematische Darstellung eines Black-Box-Tests</w:t>
        </w:r>
        <w:r w:rsidR="00230C47">
          <w:rPr>
            <w:noProof/>
            <w:webHidden/>
          </w:rPr>
          <w:tab/>
        </w:r>
        <w:r w:rsidR="00230C47">
          <w:rPr>
            <w:noProof/>
            <w:webHidden/>
          </w:rPr>
          <w:fldChar w:fldCharType="begin"/>
        </w:r>
        <w:r w:rsidR="00230C47">
          <w:rPr>
            <w:noProof/>
            <w:webHidden/>
          </w:rPr>
          <w:instrText xml:space="preserve"> PAGEREF _Toc141640921 \h </w:instrText>
        </w:r>
        <w:r w:rsidR="00230C47">
          <w:rPr>
            <w:noProof/>
            <w:webHidden/>
          </w:rPr>
        </w:r>
        <w:r w:rsidR="00230C47">
          <w:rPr>
            <w:noProof/>
            <w:webHidden/>
          </w:rPr>
          <w:fldChar w:fldCharType="separate"/>
        </w:r>
        <w:r w:rsidR="00230C47">
          <w:rPr>
            <w:noProof/>
            <w:webHidden/>
          </w:rPr>
          <w:t>32</w:t>
        </w:r>
        <w:r w:rsidR="00230C47">
          <w:rPr>
            <w:noProof/>
            <w:webHidden/>
          </w:rPr>
          <w:fldChar w:fldCharType="end"/>
        </w:r>
      </w:hyperlink>
    </w:p>
    <w:p w14:paraId="63BDEBBB" w14:textId="58E8DC5B"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2" w:history="1">
        <w:r w:rsidR="00230C47" w:rsidRPr="00814DFD">
          <w:rPr>
            <w:rStyle w:val="Hyperlink"/>
            <w:b/>
            <w:noProof/>
          </w:rPr>
          <w:t>Abb. 9.11:</w:t>
        </w:r>
        <w:r w:rsidR="00230C47" w:rsidRPr="00814DFD">
          <w:rPr>
            <w:rStyle w:val="Hyperlink"/>
            <w:noProof/>
          </w:rPr>
          <w:t xml:space="preserve"> Abbildung zur Testsequenz TS-6.1 aus der Testvorschrift</w:t>
        </w:r>
        <w:r w:rsidR="00230C47">
          <w:rPr>
            <w:noProof/>
            <w:webHidden/>
          </w:rPr>
          <w:tab/>
        </w:r>
        <w:r w:rsidR="00230C47">
          <w:rPr>
            <w:noProof/>
            <w:webHidden/>
          </w:rPr>
          <w:fldChar w:fldCharType="begin"/>
        </w:r>
        <w:r w:rsidR="00230C47">
          <w:rPr>
            <w:noProof/>
            <w:webHidden/>
          </w:rPr>
          <w:instrText xml:space="preserve"> PAGEREF _Toc141640922 \h </w:instrText>
        </w:r>
        <w:r w:rsidR="00230C47">
          <w:rPr>
            <w:noProof/>
            <w:webHidden/>
          </w:rPr>
        </w:r>
        <w:r w:rsidR="00230C47">
          <w:rPr>
            <w:noProof/>
            <w:webHidden/>
          </w:rPr>
          <w:fldChar w:fldCharType="separate"/>
        </w:r>
        <w:r w:rsidR="00230C47">
          <w:rPr>
            <w:noProof/>
            <w:webHidden/>
          </w:rPr>
          <w:t>33</w:t>
        </w:r>
        <w:r w:rsidR="00230C47">
          <w:rPr>
            <w:noProof/>
            <w:webHidden/>
          </w:rPr>
          <w:fldChar w:fldCharType="end"/>
        </w:r>
      </w:hyperlink>
    </w:p>
    <w:p w14:paraId="080950C2" w14:textId="66DB9F00"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3" w:history="1">
        <w:r w:rsidR="00230C47" w:rsidRPr="00814DFD">
          <w:rPr>
            <w:rStyle w:val="Hyperlink"/>
            <w:b/>
            <w:noProof/>
          </w:rPr>
          <w:t xml:space="preserve">Abb. 9.12: </w:t>
        </w:r>
        <w:r w:rsidR="00230C47" w:rsidRPr="00814DFD">
          <w:rPr>
            <w:rStyle w:val="Hyperlink"/>
            <w:noProof/>
          </w:rPr>
          <w:t>Übergabe der Test-Datei an den Datenkonverter, Testfall "TF-6.1.3"</w:t>
        </w:r>
        <w:r w:rsidR="00230C47">
          <w:rPr>
            <w:noProof/>
            <w:webHidden/>
          </w:rPr>
          <w:tab/>
        </w:r>
        <w:r w:rsidR="00230C47">
          <w:rPr>
            <w:noProof/>
            <w:webHidden/>
          </w:rPr>
          <w:fldChar w:fldCharType="begin"/>
        </w:r>
        <w:r w:rsidR="00230C47">
          <w:rPr>
            <w:noProof/>
            <w:webHidden/>
          </w:rPr>
          <w:instrText xml:space="preserve"> PAGEREF _Toc141640923 \h </w:instrText>
        </w:r>
        <w:r w:rsidR="00230C47">
          <w:rPr>
            <w:noProof/>
            <w:webHidden/>
          </w:rPr>
        </w:r>
        <w:r w:rsidR="00230C47">
          <w:rPr>
            <w:noProof/>
            <w:webHidden/>
          </w:rPr>
          <w:fldChar w:fldCharType="separate"/>
        </w:r>
        <w:r w:rsidR="00230C47">
          <w:rPr>
            <w:noProof/>
            <w:webHidden/>
          </w:rPr>
          <w:t>34</w:t>
        </w:r>
        <w:r w:rsidR="00230C47">
          <w:rPr>
            <w:noProof/>
            <w:webHidden/>
          </w:rPr>
          <w:fldChar w:fldCharType="end"/>
        </w:r>
      </w:hyperlink>
    </w:p>
    <w:p w14:paraId="686BE490" w14:textId="671BF4BE"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4" w:history="1">
        <w:r w:rsidR="00230C47" w:rsidRPr="00814DFD">
          <w:rPr>
            <w:rStyle w:val="Hyperlink"/>
            <w:b/>
            <w:noProof/>
          </w:rPr>
          <w:t>Abb. 9.13:</w:t>
        </w:r>
        <w:r w:rsidR="00230C47" w:rsidRPr="00814DFD">
          <w:rPr>
            <w:rStyle w:val="Hyperlink"/>
            <w:noProof/>
          </w:rPr>
          <w:t xml:space="preserve"> Bildschirmausgabe zum Testfall 6.1.3</w:t>
        </w:r>
        <w:r w:rsidR="00230C47">
          <w:rPr>
            <w:noProof/>
            <w:webHidden/>
          </w:rPr>
          <w:tab/>
        </w:r>
        <w:r w:rsidR="00230C47">
          <w:rPr>
            <w:noProof/>
            <w:webHidden/>
          </w:rPr>
          <w:fldChar w:fldCharType="begin"/>
        </w:r>
        <w:r w:rsidR="00230C47">
          <w:rPr>
            <w:noProof/>
            <w:webHidden/>
          </w:rPr>
          <w:instrText xml:space="preserve"> PAGEREF _Toc141640924 \h </w:instrText>
        </w:r>
        <w:r w:rsidR="00230C47">
          <w:rPr>
            <w:noProof/>
            <w:webHidden/>
          </w:rPr>
        </w:r>
        <w:r w:rsidR="00230C47">
          <w:rPr>
            <w:noProof/>
            <w:webHidden/>
          </w:rPr>
          <w:fldChar w:fldCharType="separate"/>
        </w:r>
        <w:r w:rsidR="00230C47">
          <w:rPr>
            <w:noProof/>
            <w:webHidden/>
          </w:rPr>
          <w:t>35</w:t>
        </w:r>
        <w:r w:rsidR="00230C47">
          <w:rPr>
            <w:noProof/>
            <w:webHidden/>
          </w:rPr>
          <w:fldChar w:fldCharType="end"/>
        </w:r>
      </w:hyperlink>
    </w:p>
    <w:p w14:paraId="0E2C4A19" w14:textId="399CBC95"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5" w:history="1">
        <w:r w:rsidR="00230C47" w:rsidRPr="00814DFD">
          <w:rPr>
            <w:rStyle w:val="Hyperlink"/>
            <w:b/>
            <w:noProof/>
          </w:rPr>
          <w:t>Abb. 10.1:</w:t>
        </w:r>
        <w:r w:rsidR="00230C47" w:rsidRPr="00814DFD">
          <w:rPr>
            <w:rStyle w:val="Hyperlink"/>
            <w:noProof/>
          </w:rPr>
          <w:t xml:space="preserve"> Testbericht zum Test der Software „Progress Monitor“, Seite 2</w:t>
        </w:r>
        <w:r w:rsidR="00230C47">
          <w:rPr>
            <w:noProof/>
            <w:webHidden/>
          </w:rPr>
          <w:tab/>
        </w:r>
        <w:r w:rsidR="00230C47">
          <w:rPr>
            <w:noProof/>
            <w:webHidden/>
          </w:rPr>
          <w:fldChar w:fldCharType="begin"/>
        </w:r>
        <w:r w:rsidR="00230C47">
          <w:rPr>
            <w:noProof/>
            <w:webHidden/>
          </w:rPr>
          <w:instrText xml:space="preserve"> PAGEREF _Toc141640925 \h </w:instrText>
        </w:r>
        <w:r w:rsidR="00230C47">
          <w:rPr>
            <w:noProof/>
            <w:webHidden/>
          </w:rPr>
        </w:r>
        <w:r w:rsidR="00230C47">
          <w:rPr>
            <w:noProof/>
            <w:webHidden/>
          </w:rPr>
          <w:fldChar w:fldCharType="separate"/>
        </w:r>
        <w:r w:rsidR="00230C47">
          <w:rPr>
            <w:noProof/>
            <w:webHidden/>
          </w:rPr>
          <w:t>44</w:t>
        </w:r>
        <w:r w:rsidR="00230C47">
          <w:rPr>
            <w:noProof/>
            <w:webHidden/>
          </w:rPr>
          <w:fldChar w:fldCharType="end"/>
        </w:r>
      </w:hyperlink>
    </w:p>
    <w:p w14:paraId="54235621" w14:textId="483C4B7C"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6" w:history="1">
        <w:r w:rsidR="00230C47" w:rsidRPr="00814DFD">
          <w:rPr>
            <w:rStyle w:val="Hyperlink"/>
            <w:b/>
            <w:noProof/>
          </w:rPr>
          <w:t>Abb. 10.2:</w:t>
        </w:r>
        <w:r w:rsidR="00230C47" w:rsidRPr="00814DFD">
          <w:rPr>
            <w:rStyle w:val="Hyperlink"/>
            <w:noProof/>
          </w:rPr>
          <w:t xml:space="preserve"> Testbericht zum Test der Software „Progress Monitor“, Seite 3</w:t>
        </w:r>
        <w:r w:rsidR="00230C47">
          <w:rPr>
            <w:noProof/>
            <w:webHidden/>
          </w:rPr>
          <w:tab/>
        </w:r>
        <w:r w:rsidR="00230C47">
          <w:rPr>
            <w:noProof/>
            <w:webHidden/>
          </w:rPr>
          <w:fldChar w:fldCharType="begin"/>
        </w:r>
        <w:r w:rsidR="00230C47">
          <w:rPr>
            <w:noProof/>
            <w:webHidden/>
          </w:rPr>
          <w:instrText xml:space="preserve"> PAGEREF _Toc141640926 \h </w:instrText>
        </w:r>
        <w:r w:rsidR="00230C47">
          <w:rPr>
            <w:noProof/>
            <w:webHidden/>
          </w:rPr>
        </w:r>
        <w:r w:rsidR="00230C47">
          <w:rPr>
            <w:noProof/>
            <w:webHidden/>
          </w:rPr>
          <w:fldChar w:fldCharType="separate"/>
        </w:r>
        <w:r w:rsidR="00230C47">
          <w:rPr>
            <w:noProof/>
            <w:webHidden/>
          </w:rPr>
          <w:t>45</w:t>
        </w:r>
        <w:r w:rsidR="00230C47">
          <w:rPr>
            <w:noProof/>
            <w:webHidden/>
          </w:rPr>
          <w:fldChar w:fldCharType="end"/>
        </w:r>
      </w:hyperlink>
    </w:p>
    <w:p w14:paraId="6AAC20E7" w14:textId="1044FC85"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7" w:history="1">
        <w:r w:rsidR="00230C47" w:rsidRPr="00814DFD">
          <w:rPr>
            <w:rStyle w:val="Hyperlink"/>
            <w:b/>
            <w:noProof/>
          </w:rPr>
          <w:t>Abb. 10.3:</w:t>
        </w:r>
        <w:r w:rsidR="00230C47" w:rsidRPr="00814DFD">
          <w:rPr>
            <w:rStyle w:val="Hyperlink"/>
            <w:noProof/>
          </w:rPr>
          <w:t xml:space="preserve"> Testbericht zum Test der Software „Progress Monitor“, Seite 4</w:t>
        </w:r>
        <w:r w:rsidR="00230C47">
          <w:rPr>
            <w:noProof/>
            <w:webHidden/>
          </w:rPr>
          <w:tab/>
        </w:r>
        <w:r w:rsidR="00230C47">
          <w:rPr>
            <w:noProof/>
            <w:webHidden/>
          </w:rPr>
          <w:fldChar w:fldCharType="begin"/>
        </w:r>
        <w:r w:rsidR="00230C47">
          <w:rPr>
            <w:noProof/>
            <w:webHidden/>
          </w:rPr>
          <w:instrText xml:space="preserve"> PAGEREF _Toc141640927 \h </w:instrText>
        </w:r>
        <w:r w:rsidR="00230C47">
          <w:rPr>
            <w:noProof/>
            <w:webHidden/>
          </w:rPr>
        </w:r>
        <w:r w:rsidR="00230C47">
          <w:rPr>
            <w:noProof/>
            <w:webHidden/>
          </w:rPr>
          <w:fldChar w:fldCharType="separate"/>
        </w:r>
        <w:r w:rsidR="00230C47">
          <w:rPr>
            <w:noProof/>
            <w:webHidden/>
          </w:rPr>
          <w:t>46</w:t>
        </w:r>
        <w:r w:rsidR="00230C47">
          <w:rPr>
            <w:noProof/>
            <w:webHidden/>
          </w:rPr>
          <w:fldChar w:fldCharType="end"/>
        </w:r>
      </w:hyperlink>
    </w:p>
    <w:p w14:paraId="687733DA" w14:textId="25EA1241"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8" w:history="1">
        <w:r w:rsidR="00230C47" w:rsidRPr="00814DFD">
          <w:rPr>
            <w:rStyle w:val="Hyperlink"/>
            <w:b/>
            <w:noProof/>
          </w:rPr>
          <w:t>Abb. 10.4:</w:t>
        </w:r>
        <w:r w:rsidR="00230C47" w:rsidRPr="00814DFD">
          <w:rPr>
            <w:rStyle w:val="Hyperlink"/>
            <w:noProof/>
          </w:rPr>
          <w:t xml:space="preserve"> Testbericht zum Test der Software „Progress Monitor“, Seite 5</w:t>
        </w:r>
        <w:r w:rsidR="00230C47">
          <w:rPr>
            <w:noProof/>
            <w:webHidden/>
          </w:rPr>
          <w:tab/>
        </w:r>
        <w:r w:rsidR="00230C47">
          <w:rPr>
            <w:noProof/>
            <w:webHidden/>
          </w:rPr>
          <w:fldChar w:fldCharType="begin"/>
        </w:r>
        <w:r w:rsidR="00230C47">
          <w:rPr>
            <w:noProof/>
            <w:webHidden/>
          </w:rPr>
          <w:instrText xml:space="preserve"> PAGEREF _Toc141640928 \h </w:instrText>
        </w:r>
        <w:r w:rsidR="00230C47">
          <w:rPr>
            <w:noProof/>
            <w:webHidden/>
          </w:rPr>
        </w:r>
        <w:r w:rsidR="00230C47">
          <w:rPr>
            <w:noProof/>
            <w:webHidden/>
          </w:rPr>
          <w:fldChar w:fldCharType="separate"/>
        </w:r>
        <w:r w:rsidR="00230C47">
          <w:rPr>
            <w:noProof/>
            <w:webHidden/>
          </w:rPr>
          <w:t>47</w:t>
        </w:r>
        <w:r w:rsidR="00230C47">
          <w:rPr>
            <w:noProof/>
            <w:webHidden/>
          </w:rPr>
          <w:fldChar w:fldCharType="end"/>
        </w:r>
      </w:hyperlink>
    </w:p>
    <w:p w14:paraId="400D2EA7" w14:textId="44F341D1"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29" w:history="1">
        <w:r w:rsidR="00230C47" w:rsidRPr="00814DFD">
          <w:rPr>
            <w:rStyle w:val="Hyperlink"/>
            <w:b/>
            <w:noProof/>
          </w:rPr>
          <w:t>Abb. 10.5:</w:t>
        </w:r>
        <w:r w:rsidR="00230C47" w:rsidRPr="00814DFD">
          <w:rPr>
            <w:rStyle w:val="Hyperlink"/>
            <w:noProof/>
          </w:rPr>
          <w:t xml:space="preserve"> Testbericht zum Test der Software „Progress Monitor“, Seite 6</w:t>
        </w:r>
        <w:r w:rsidR="00230C47">
          <w:rPr>
            <w:noProof/>
            <w:webHidden/>
          </w:rPr>
          <w:tab/>
        </w:r>
        <w:r w:rsidR="00230C47">
          <w:rPr>
            <w:noProof/>
            <w:webHidden/>
          </w:rPr>
          <w:fldChar w:fldCharType="begin"/>
        </w:r>
        <w:r w:rsidR="00230C47">
          <w:rPr>
            <w:noProof/>
            <w:webHidden/>
          </w:rPr>
          <w:instrText xml:space="preserve"> PAGEREF _Toc141640929 \h </w:instrText>
        </w:r>
        <w:r w:rsidR="00230C47">
          <w:rPr>
            <w:noProof/>
            <w:webHidden/>
          </w:rPr>
        </w:r>
        <w:r w:rsidR="00230C47">
          <w:rPr>
            <w:noProof/>
            <w:webHidden/>
          </w:rPr>
          <w:fldChar w:fldCharType="separate"/>
        </w:r>
        <w:r w:rsidR="00230C47">
          <w:rPr>
            <w:noProof/>
            <w:webHidden/>
          </w:rPr>
          <w:t>48</w:t>
        </w:r>
        <w:r w:rsidR="00230C47">
          <w:rPr>
            <w:noProof/>
            <w:webHidden/>
          </w:rPr>
          <w:fldChar w:fldCharType="end"/>
        </w:r>
      </w:hyperlink>
    </w:p>
    <w:p w14:paraId="54C38B31" w14:textId="005E1E19" w:rsidR="00230C47"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40930" w:history="1">
        <w:r w:rsidR="00230C47" w:rsidRPr="00814DFD">
          <w:rPr>
            <w:rStyle w:val="Hyperlink"/>
            <w:b/>
            <w:noProof/>
          </w:rPr>
          <w:t>Abb. 10.6:</w:t>
        </w:r>
        <w:r w:rsidR="00230C47" w:rsidRPr="00814DFD">
          <w:rPr>
            <w:rStyle w:val="Hyperlink"/>
            <w:noProof/>
          </w:rPr>
          <w:t xml:space="preserve"> BPMN zum Prozess „Softwaretest“</w:t>
        </w:r>
        <w:r w:rsidR="00230C47">
          <w:rPr>
            <w:noProof/>
            <w:webHidden/>
          </w:rPr>
          <w:tab/>
        </w:r>
        <w:r w:rsidR="00230C47">
          <w:rPr>
            <w:noProof/>
            <w:webHidden/>
          </w:rPr>
          <w:fldChar w:fldCharType="begin"/>
        </w:r>
        <w:r w:rsidR="00230C47">
          <w:rPr>
            <w:noProof/>
            <w:webHidden/>
          </w:rPr>
          <w:instrText xml:space="preserve"> PAGEREF _Toc141640930 \h </w:instrText>
        </w:r>
        <w:r w:rsidR="00230C47">
          <w:rPr>
            <w:noProof/>
            <w:webHidden/>
          </w:rPr>
        </w:r>
        <w:r w:rsidR="00230C47">
          <w:rPr>
            <w:noProof/>
            <w:webHidden/>
          </w:rPr>
          <w:fldChar w:fldCharType="separate"/>
        </w:r>
        <w:r w:rsidR="00230C47">
          <w:rPr>
            <w:noProof/>
            <w:webHidden/>
          </w:rPr>
          <w:t>49</w:t>
        </w:r>
        <w:r w:rsidR="00230C47">
          <w:rPr>
            <w:noProof/>
            <w:webHidden/>
          </w:rPr>
          <w:fldChar w:fldCharType="end"/>
        </w:r>
      </w:hyperlink>
    </w:p>
    <w:p w14:paraId="339E0420" w14:textId="6CBFBE6D"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634662"/>
      <w:r w:rsidRPr="003B7C82">
        <w:lastRenderedPageBreak/>
        <w:t>Tabellenverzeichnis</w:t>
      </w:r>
      <w:bookmarkEnd w:id="13"/>
      <w:bookmarkEnd w:id="14"/>
      <w:bookmarkEnd w:id="15"/>
      <w:bookmarkEnd w:id="16"/>
    </w:p>
    <w:p w14:paraId="778BFBDD" w14:textId="2F4F37BE" w:rsidR="00C52E6F"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1634014" w:history="1">
        <w:r w:rsidR="00C52E6F" w:rsidRPr="00613472">
          <w:rPr>
            <w:rStyle w:val="Hyperlink"/>
            <w:b/>
            <w:noProof/>
          </w:rPr>
          <w:t>Tab</w:t>
        </w:r>
        <w:r w:rsidR="00C52E6F" w:rsidRPr="00613472">
          <w:rPr>
            <w:rStyle w:val="Hyperlink"/>
            <w:noProof/>
          </w:rPr>
          <w:t>. 6.1: Übersicht zu unterstützten Datenformaten und Kommunikationsprotokollen</w:t>
        </w:r>
        <w:r w:rsidR="00C52E6F">
          <w:rPr>
            <w:noProof/>
            <w:webHidden/>
          </w:rPr>
          <w:tab/>
        </w:r>
        <w:r w:rsidR="00C52E6F">
          <w:rPr>
            <w:noProof/>
            <w:webHidden/>
          </w:rPr>
          <w:fldChar w:fldCharType="begin"/>
        </w:r>
        <w:r w:rsidR="00C52E6F">
          <w:rPr>
            <w:noProof/>
            <w:webHidden/>
          </w:rPr>
          <w:instrText xml:space="preserve"> PAGEREF _Toc141634014 \h </w:instrText>
        </w:r>
        <w:r w:rsidR="00C52E6F">
          <w:rPr>
            <w:noProof/>
            <w:webHidden/>
          </w:rPr>
        </w:r>
        <w:r w:rsidR="00C52E6F">
          <w:rPr>
            <w:noProof/>
            <w:webHidden/>
          </w:rPr>
          <w:fldChar w:fldCharType="separate"/>
        </w:r>
        <w:r w:rsidR="00C52E6F">
          <w:rPr>
            <w:noProof/>
            <w:webHidden/>
          </w:rPr>
          <w:t>13</w:t>
        </w:r>
        <w:r w:rsidR="00C52E6F">
          <w:rPr>
            <w:noProof/>
            <w:webHidden/>
          </w:rPr>
          <w:fldChar w:fldCharType="end"/>
        </w:r>
      </w:hyperlink>
    </w:p>
    <w:p w14:paraId="504A5056" w14:textId="30E16531" w:rsidR="00C52E6F"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34015" w:history="1">
        <w:r w:rsidR="00C52E6F" w:rsidRPr="00613472">
          <w:rPr>
            <w:rStyle w:val="Hyperlink"/>
            <w:b/>
            <w:noProof/>
          </w:rPr>
          <w:t>Tab.  6.2:</w:t>
        </w:r>
        <w:r w:rsidR="00C52E6F" w:rsidRPr="00613472">
          <w:rPr>
            <w:rStyle w:val="Hyperlink"/>
            <w:noProof/>
          </w:rPr>
          <w:t xml:space="preserve"> Übersicht zu den existierenden Systemkomponenten</w:t>
        </w:r>
        <w:r w:rsidR="00C52E6F">
          <w:rPr>
            <w:noProof/>
            <w:webHidden/>
          </w:rPr>
          <w:tab/>
        </w:r>
        <w:r w:rsidR="00C52E6F">
          <w:rPr>
            <w:noProof/>
            <w:webHidden/>
          </w:rPr>
          <w:fldChar w:fldCharType="begin"/>
        </w:r>
        <w:r w:rsidR="00C52E6F">
          <w:rPr>
            <w:noProof/>
            <w:webHidden/>
          </w:rPr>
          <w:instrText xml:space="preserve"> PAGEREF _Toc141634015 \h </w:instrText>
        </w:r>
        <w:r w:rsidR="00C52E6F">
          <w:rPr>
            <w:noProof/>
            <w:webHidden/>
          </w:rPr>
        </w:r>
        <w:r w:rsidR="00C52E6F">
          <w:rPr>
            <w:noProof/>
            <w:webHidden/>
          </w:rPr>
          <w:fldChar w:fldCharType="separate"/>
        </w:r>
        <w:r w:rsidR="00C52E6F">
          <w:rPr>
            <w:noProof/>
            <w:webHidden/>
          </w:rPr>
          <w:t>15</w:t>
        </w:r>
        <w:r w:rsidR="00C52E6F">
          <w:rPr>
            <w:noProof/>
            <w:webHidden/>
          </w:rPr>
          <w:fldChar w:fldCharType="end"/>
        </w:r>
      </w:hyperlink>
    </w:p>
    <w:p w14:paraId="4DF8C13E" w14:textId="757F3692" w:rsidR="00C52E6F"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34016" w:history="1">
        <w:r w:rsidR="00C52E6F" w:rsidRPr="00613472">
          <w:rPr>
            <w:rStyle w:val="Hyperlink"/>
            <w:b/>
            <w:noProof/>
          </w:rPr>
          <w:t>Tab. 7.1:</w:t>
        </w:r>
        <w:r w:rsidR="00C52E6F" w:rsidRPr="00613472">
          <w:rPr>
            <w:rStyle w:val="Hyperlink"/>
            <w:noProof/>
          </w:rPr>
          <w:t xml:space="preserve"> Spezifikation und Entwurfsentscheidungen</w:t>
        </w:r>
        <w:r w:rsidR="00C52E6F">
          <w:rPr>
            <w:noProof/>
            <w:webHidden/>
          </w:rPr>
          <w:tab/>
        </w:r>
        <w:r w:rsidR="00C52E6F">
          <w:rPr>
            <w:noProof/>
            <w:webHidden/>
          </w:rPr>
          <w:fldChar w:fldCharType="begin"/>
        </w:r>
        <w:r w:rsidR="00C52E6F">
          <w:rPr>
            <w:noProof/>
            <w:webHidden/>
          </w:rPr>
          <w:instrText xml:space="preserve"> PAGEREF _Toc141634016 \h </w:instrText>
        </w:r>
        <w:r w:rsidR="00C52E6F">
          <w:rPr>
            <w:noProof/>
            <w:webHidden/>
          </w:rPr>
        </w:r>
        <w:r w:rsidR="00C52E6F">
          <w:rPr>
            <w:noProof/>
            <w:webHidden/>
          </w:rPr>
          <w:fldChar w:fldCharType="separate"/>
        </w:r>
        <w:r w:rsidR="00C52E6F">
          <w:rPr>
            <w:noProof/>
            <w:webHidden/>
          </w:rPr>
          <w:t>18</w:t>
        </w:r>
        <w:r w:rsidR="00C52E6F">
          <w:rPr>
            <w:noProof/>
            <w:webHidden/>
          </w:rPr>
          <w:fldChar w:fldCharType="end"/>
        </w:r>
      </w:hyperlink>
    </w:p>
    <w:p w14:paraId="5B1A44BC" w14:textId="3E1B1430" w:rsidR="00C52E6F"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34017" w:history="1">
        <w:r w:rsidR="00C52E6F" w:rsidRPr="00613472">
          <w:rPr>
            <w:rStyle w:val="Hyperlink"/>
            <w:b/>
            <w:noProof/>
          </w:rPr>
          <w:t>Tab.  9.1:</w:t>
        </w:r>
        <w:r w:rsidR="00C52E6F" w:rsidRPr="00613472">
          <w:rPr>
            <w:rStyle w:val="Hyperlink"/>
            <w:noProof/>
          </w:rPr>
          <w:t xml:space="preserve"> Übersicht über die zu installierenden Programme</w:t>
        </w:r>
        <w:r w:rsidR="00C52E6F">
          <w:rPr>
            <w:noProof/>
            <w:webHidden/>
          </w:rPr>
          <w:tab/>
        </w:r>
        <w:r w:rsidR="00C52E6F">
          <w:rPr>
            <w:noProof/>
            <w:webHidden/>
          </w:rPr>
          <w:fldChar w:fldCharType="begin"/>
        </w:r>
        <w:r w:rsidR="00C52E6F">
          <w:rPr>
            <w:noProof/>
            <w:webHidden/>
          </w:rPr>
          <w:instrText xml:space="preserve"> PAGEREF _Toc141634017 \h </w:instrText>
        </w:r>
        <w:r w:rsidR="00C52E6F">
          <w:rPr>
            <w:noProof/>
            <w:webHidden/>
          </w:rPr>
        </w:r>
        <w:r w:rsidR="00C52E6F">
          <w:rPr>
            <w:noProof/>
            <w:webHidden/>
          </w:rPr>
          <w:fldChar w:fldCharType="separate"/>
        </w:r>
        <w:r w:rsidR="00C52E6F">
          <w:rPr>
            <w:noProof/>
            <w:webHidden/>
          </w:rPr>
          <w:t>28</w:t>
        </w:r>
        <w:r w:rsidR="00C52E6F">
          <w:rPr>
            <w:noProof/>
            <w:webHidden/>
          </w:rPr>
          <w:fldChar w:fldCharType="end"/>
        </w:r>
      </w:hyperlink>
    </w:p>
    <w:p w14:paraId="19CBB8A4" w14:textId="6260E9C8" w:rsidR="00C52E6F"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34018" w:history="1">
        <w:r w:rsidR="00C52E6F" w:rsidRPr="00613472">
          <w:rPr>
            <w:rStyle w:val="Hyperlink"/>
            <w:b/>
            <w:noProof/>
          </w:rPr>
          <w:t>Tab. 10.1:</w:t>
        </w:r>
        <w:r w:rsidR="00C52E6F" w:rsidRPr="00613472">
          <w:rPr>
            <w:rStyle w:val="Hyperlink"/>
            <w:noProof/>
          </w:rPr>
          <w:t xml:space="preserve"> Anforderungsdokument ReqSpec 1.001 vom 26.06.2023</w:t>
        </w:r>
        <w:r w:rsidR="00C52E6F">
          <w:rPr>
            <w:noProof/>
            <w:webHidden/>
          </w:rPr>
          <w:tab/>
        </w:r>
        <w:r w:rsidR="00C52E6F">
          <w:rPr>
            <w:noProof/>
            <w:webHidden/>
          </w:rPr>
          <w:fldChar w:fldCharType="begin"/>
        </w:r>
        <w:r w:rsidR="00C52E6F">
          <w:rPr>
            <w:noProof/>
            <w:webHidden/>
          </w:rPr>
          <w:instrText xml:space="preserve"> PAGEREF _Toc141634018 \h </w:instrText>
        </w:r>
        <w:r w:rsidR="00C52E6F">
          <w:rPr>
            <w:noProof/>
            <w:webHidden/>
          </w:rPr>
        </w:r>
        <w:r w:rsidR="00C52E6F">
          <w:rPr>
            <w:noProof/>
            <w:webHidden/>
          </w:rPr>
          <w:fldChar w:fldCharType="separate"/>
        </w:r>
        <w:r w:rsidR="00C52E6F">
          <w:rPr>
            <w:noProof/>
            <w:webHidden/>
          </w:rPr>
          <w:t>38</w:t>
        </w:r>
        <w:r w:rsidR="00C52E6F">
          <w:rPr>
            <w:noProof/>
            <w:webHidden/>
          </w:rPr>
          <w:fldChar w:fldCharType="end"/>
        </w:r>
      </w:hyperlink>
    </w:p>
    <w:p w14:paraId="377724F9" w14:textId="5ADDBD53" w:rsidR="00C52E6F" w:rsidRDefault="00C041EC">
      <w:pPr>
        <w:pStyle w:val="Abbildungsverzeichnis"/>
        <w:rPr>
          <w:rFonts w:asciiTheme="minorHAnsi" w:eastAsiaTheme="minorEastAsia" w:hAnsiTheme="minorHAnsi" w:cstheme="minorBidi"/>
          <w:noProof/>
          <w:kern w:val="2"/>
          <w:sz w:val="22"/>
          <w:szCs w:val="22"/>
          <w14:ligatures w14:val="standardContextual"/>
        </w:rPr>
      </w:pPr>
      <w:hyperlink w:anchor="_Toc141634019" w:history="1">
        <w:r w:rsidR="00C52E6F" w:rsidRPr="00613472">
          <w:rPr>
            <w:rStyle w:val="Hyperlink"/>
            <w:b/>
            <w:noProof/>
          </w:rPr>
          <w:t>Tab. 10.2:</w:t>
        </w:r>
        <w:r w:rsidR="00C52E6F" w:rsidRPr="00613472">
          <w:rPr>
            <w:rStyle w:val="Hyperlink"/>
            <w:noProof/>
          </w:rPr>
          <w:t xml:space="preserve"> Risikokatalog</w:t>
        </w:r>
        <w:r w:rsidR="00C52E6F">
          <w:rPr>
            <w:noProof/>
            <w:webHidden/>
          </w:rPr>
          <w:tab/>
        </w:r>
        <w:r w:rsidR="00C52E6F">
          <w:rPr>
            <w:noProof/>
            <w:webHidden/>
          </w:rPr>
          <w:fldChar w:fldCharType="begin"/>
        </w:r>
        <w:r w:rsidR="00C52E6F">
          <w:rPr>
            <w:noProof/>
            <w:webHidden/>
          </w:rPr>
          <w:instrText xml:space="preserve"> PAGEREF _Toc141634019 \h </w:instrText>
        </w:r>
        <w:r w:rsidR="00C52E6F">
          <w:rPr>
            <w:noProof/>
            <w:webHidden/>
          </w:rPr>
        </w:r>
        <w:r w:rsidR="00C52E6F">
          <w:rPr>
            <w:noProof/>
            <w:webHidden/>
          </w:rPr>
          <w:fldChar w:fldCharType="separate"/>
        </w:r>
        <w:r w:rsidR="00C52E6F">
          <w:rPr>
            <w:noProof/>
            <w:webHidden/>
          </w:rPr>
          <w:t>41</w:t>
        </w:r>
        <w:r w:rsidR="00C52E6F">
          <w:rPr>
            <w:noProof/>
            <w:webHidden/>
          </w:rPr>
          <w:fldChar w:fldCharType="end"/>
        </w:r>
      </w:hyperlink>
    </w:p>
    <w:p w14:paraId="77E180C8" w14:textId="394272D5"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634663"/>
      <w:bookmarkStart w:id="18" w:name="_Ref532289901"/>
      <w:bookmarkStart w:id="19" w:name="_Toc532290624"/>
      <w:bookmarkStart w:id="20" w:name="_Toc532295857"/>
      <w:r>
        <w:lastRenderedPageBreak/>
        <w:t>Definition der Begriffe</w:t>
      </w:r>
      <w:bookmarkEnd w:id="17"/>
    </w:p>
    <w:p w14:paraId="26927AA7" w14:textId="2D32A94F" w:rsidR="00820AEC" w:rsidRDefault="00820AEC" w:rsidP="00820AEC">
      <w:pPr>
        <w:pStyle w:val="Grundtext"/>
      </w:pPr>
      <w:r>
        <w:t xml:space="preserve">Für </w:t>
      </w:r>
      <w:r w:rsidRPr="00AA619D">
        <w:t>das Verständnis der Arbeit</w:t>
      </w:r>
      <w:r>
        <w:t xml:space="preserve"> und die richtige Einordnung der </w:t>
      </w:r>
      <w:r w:rsidRPr="00AA619D">
        <w:t xml:space="preserve">Bedeutung </w:t>
      </w:r>
      <w:r>
        <w:t>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2108E409"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C44F37">
        <w:t>WWW-Servers (</w:t>
      </w:r>
      <w:r>
        <w:t>Web-Servers</w:t>
      </w:r>
      <w:r w:rsidR="00C44F37">
        <w:t>)</w:t>
      </w:r>
      <w:r>
        <w:t xml:space="preserve"> zur Verfügung </w:t>
      </w:r>
      <w:r>
        <w:fldChar w:fldCharType="begin"/>
      </w:r>
      <w:r>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Pr="00177814">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CDBAED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Funktionen dieses Systems </w:t>
      </w:r>
      <w:r>
        <w:t xml:space="preserve">den Programmen zur Verfügung zu stellen </w:t>
      </w:r>
      <w:r>
        <w:fldChar w:fldCharType="begin"/>
      </w:r>
      <w:r>
        <w:instrText xml:space="preserve"> ADDIN ZOTERO_ITEM CSL_CITATION {"citationID":"DZuW3z22","properties":{"formattedCitation":"(Vgl. Kaufmann &amp; M\\uc0\\u252{}lder, (2023), S. 241)","plainCitation":"(Vgl. Kaufmann &amp; Mülder, (2023), S. 241)","noteIndex":0},"citationItems":[{"id":798,"uris":["http://zotero.org/users/10411486/items/F3X9WZDX"],"itemData":{"id":798,"type":"book","event-place":"Wiesbaden","ISBN":"978-3-658-37936-0","language":"de","note":"DOI: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6A0488" w:rsidRPr="006A0488">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1D4EC0">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6A0488" w:rsidRPr="006A0488">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31C61F0E"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1414A9">
        <w:instrText xml:space="preserve"> ADDIN ZOTERO_ITEM CSL_CITATION {"citationID":"nyMgF1YU","properties":{"formattedCitation":"(Vgl. Kaufmann &amp; M\\uc0\\u252{}lder, (2023), S. 316, 322)","plainCitation":"(Vgl. Kaufmann &amp; Mülder, (2023), S. 316, 322)","noteIndex":0},"citationItems":[{"id":798,"uris":["http://zotero.org/users/10411486/items/F3X9WZDX"],"itemData":{"id":798,"type":"book","event-place":"Wiesbaden","ISBN":"978-3-658-37936-0","language":"de","note":"DOI: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6A0488" w:rsidRPr="006A0488">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5F339622"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6A0488" w:rsidRPr="006A0488">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39D413BE"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6A0488" w:rsidRPr="006A0488">
        <w:t>(Vgl. Alt et al., (2017), S. 27)</w:t>
      </w:r>
      <w:r>
        <w:fldChar w:fldCharType="end"/>
      </w:r>
      <w:r>
        <w:t>.</w:t>
      </w:r>
    </w:p>
    <w:p w14:paraId="051E80BC" w14:textId="77777777" w:rsidR="002A7853" w:rsidRDefault="002A7853">
      <w:pPr>
        <w:rPr>
          <w:rStyle w:val="Grundzkursiv"/>
          <w:szCs w:val="20"/>
        </w:rPr>
      </w:pPr>
      <w:r>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554F5138"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Pr="00BF0D39">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6A0488" w:rsidRPr="006A0488">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02B90CA5" w:rsidR="00820AEC" w:rsidRDefault="00C041EC" w:rsidP="00820AEC">
      <w:pPr>
        <w:pStyle w:val="Grundtext"/>
      </w:pPr>
      <w:r>
        <w:t>Der Begriff „</w:t>
      </w:r>
      <w:r w:rsidR="00820AEC" w:rsidRPr="008D52E8">
        <w:t>DevOps</w:t>
      </w:r>
      <w:r>
        <w:t>“</w:t>
      </w:r>
      <w:r w:rsidR="00820AEC">
        <w:t xml:space="preserve"> setzt sich aus den Worten „</w:t>
      </w:r>
      <w:r w:rsidR="00820AEC" w:rsidRPr="00232687">
        <w:t>Development</w:t>
      </w:r>
      <w:r w:rsidR="00820AEC">
        <w:t xml:space="preserve">“ und „(IT)-Operations“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820AEC">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6A0488" w:rsidRPr="006A0488">
        <w:t>(Vgl. Halstenberg et al., (2020), S. 1)</w:t>
      </w:r>
      <w:r w:rsidR="00820AEC">
        <w:fldChar w:fldCharType="end"/>
      </w:r>
      <w:r w:rsidR="00820AEC">
        <w:t>. „</w:t>
      </w:r>
      <w:r w:rsidR="00820AEC" w:rsidRPr="00232687">
        <w:t>Development</w:t>
      </w:r>
      <w:r w:rsidR="00820AEC">
        <w:t>“ und „Operations“</w:t>
      </w:r>
      <w:r w:rsidR="00820AEC" w:rsidRPr="00051BCA">
        <w:t xml:space="preserve"> </w:t>
      </w:r>
      <w:r w:rsidR="00820AEC">
        <w:t xml:space="preserve">sind </w:t>
      </w:r>
      <w:r>
        <w:t xml:space="preserve">eigenständige </w:t>
      </w:r>
      <w:r w:rsidR="00820AEC" w:rsidRPr="00051BCA">
        <w:t>Organisationseinheiten im IT-Bereich</w:t>
      </w:r>
      <w:r>
        <w:t xml:space="preserve"> mit </w:t>
      </w:r>
      <w:r w:rsidR="00820AEC" w:rsidRPr="00051BCA">
        <w:t xml:space="preserve">unterschiedliche Zielsetzungen </w:t>
      </w:r>
      <w:r w:rsidR="00820AEC">
        <w:fldChar w:fldCharType="begin"/>
      </w:r>
      <w:r w:rsidR="00820AEC">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6A0488" w:rsidRPr="006A0488">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820AEC">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6A0488" w:rsidRPr="006A0488">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87D11FF"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0F34CC">
        <w:instrText xml:space="preserve"> ADDIN ZOTERO_ITEM CSL_CITATION {"citationID":"n9Xzg3go","properties":{"formattedCitation":"(Vgl.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0F34CC" w:rsidRPr="000F34CC">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0292DEF"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instrText xml:space="preserve"> ADDIN ZOTERO_ITEM CSL_CITATION {"citationID":"NEuoRIzm","properties":{"formattedCitation":"(Vgl.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6A0488" w:rsidRPr="006A0488">
        <w:rPr>
          <w:szCs w:val="24"/>
        </w:rPr>
        <w:t>(Vgl. Kaufmann &amp; Mülder, (2023), S. 99)</w:t>
      </w:r>
      <w:r>
        <w:fldChar w:fldCharType="end"/>
      </w:r>
      <w:r w:rsidR="00077FC0">
        <w:t>.</w:t>
      </w:r>
    </w:p>
    <w:p w14:paraId="63F7DCEC" w14:textId="77777777" w:rsidR="00181A7A" w:rsidRDefault="00181A7A">
      <w:pPr>
        <w:rPr>
          <w:i/>
          <w:szCs w:val="20"/>
        </w:rPr>
      </w:pPr>
      <w:r>
        <w:rPr>
          <w:i/>
        </w:rPr>
        <w:br w:type="page"/>
      </w:r>
    </w:p>
    <w:p w14:paraId="596966AE" w14:textId="6B6A3172" w:rsidR="00486154" w:rsidRPr="003F015A" w:rsidRDefault="00486154" w:rsidP="003F015A">
      <w:pPr>
        <w:pStyle w:val="Grundtext"/>
      </w:pPr>
      <w:r w:rsidRPr="003F015A">
        <w:rPr>
          <w:i/>
        </w:rPr>
        <w:lastRenderedPageBreak/>
        <w:t>Enterprise Resource Planning (ERP)</w:t>
      </w:r>
    </w:p>
    <w:p w14:paraId="3B94F86E" w14:textId="7E2CF8AF" w:rsidR="00486154" w:rsidRDefault="00486154" w:rsidP="00486154">
      <w:pPr>
        <w:pStyle w:val="Grundtext"/>
      </w:pPr>
      <w:r>
        <w:t xml:space="preserve">ERP-Systeme sind große, modulare Unternehmens-Anwendungen, die für die meisten Geschäftsprozesse im Unternehmen bestimmt sind </w:t>
      </w:r>
      <w:r>
        <w:fldChar w:fldCharType="begin"/>
      </w:r>
      <w:r>
        <w:instrText xml:space="preserve"> ADDIN ZOTERO_ITEM CSL_CITATION {"citationID":"xZhA9pbs","properties":{"formattedCitation":"(Vgl. Pek\\uc0\\u353{}a, (2018), S. 1)","plainCitation":"(Vgl. Pekša, (2018), S. 1)","noteIndex":0},"citationItems":[{"id":804,"uris":["http://zotero.org/users/10411486/items/E4R6TA2V"],"itemData":{"id":804,"type":"article-journal","abstract":"Enterprise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6A0488" w:rsidRPr="006A0488">
        <w:rPr>
          <w:szCs w:val="24"/>
        </w:rPr>
        <w:t>(Vgl. Pekša, (2018), S. 1)</w:t>
      </w:r>
      <w:r>
        <w:fldChar w:fldCharType="end"/>
      </w:r>
      <w:r>
        <w:t xml:space="preserve">. </w:t>
      </w:r>
    </w:p>
    <w:p w14:paraId="5D0B57EB" w14:textId="05A1E8DB" w:rsidR="00486154"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instrText xml:space="preserve"> ADDIN ZOTERO_ITEM CSL_CITATION {"citationID":"q0tKcDWX","properties":{"formattedCitation":"(Vgl. Frick et al., (2008), S. 1)","plainCitation":"(Vgl. Frick et al., (2008), S. 1)","noteIndex":0},"citationItems":[{"id":812,"uris":["http://zotero.org/users/10411486/items/RMKSKIW9"],"itemData":{"id":812,"type":"book","event-place":"Wiesbaden","ISBN":"978-3-8348-0361-0","language":"de","note":"DOI: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6A0488" w:rsidRPr="006A0488">
        <w:t>(Vgl. Frick et al., (2008), S. 1)</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5A4E4C15"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7E574C">
        <w:instrText xml:space="preserve"> ADDIN ZOTERO_ITEM CSL_CITATION {"citationID":"bIsmFruH","properties":{"formattedCitation":"(Vgl. Kaufmann &amp; M\\uc0\\u252{}lder, (2023), S. 380)","plainCitation":"(Vgl. Kaufmann &amp; Mülder, (2023), S. 380)","noteIndex":0},"citationItems":[{"id":798,"uris":["http://zotero.org/users/10411486/items/F3X9WZDX"],"itemData":{"id":798,"type":"book","event-place":"Wiesbaden","ISBN":"978-3-658-37936-0","language":"de","note":"DOI: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6A0488" w:rsidRPr="006A0488">
        <w:rPr>
          <w:szCs w:val="24"/>
        </w:rPr>
        <w:t>(Vgl. Kaufmann &amp; Mülder, (2023),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71026F0B"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instrText xml:space="preserve"> ADDIN ZOTERO_ITEM CSL_CITATION {"citationID":"4JfT0Tjv","properties":{"formattedCitation":"(Vgl. Kaufmann &amp; M\\uc0\\u252{}lder, (2023), S. 503)","plainCitation":"(Vgl. Kaufmann &amp; Mülder, (2023), S. 503)","noteIndex":0},"citationItems":[{"id":798,"uris":["http://zotero.org/users/10411486/items/F3X9WZDX"],"itemData":{"id":798,"type":"book","event-place":"Wiesbaden","ISBN":"978-3-658-37936-0","language":"de","note":"DOI: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6A0488" w:rsidRPr="006A0488">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24B2F2D9"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EA1091" w:rsidRPr="00EA1091">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6A0488" w:rsidRPr="006A0488">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7E9E60B4"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532071">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532071" w:rsidRPr="00532071">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19396D20" w:rsidR="00F414DA" w:rsidRDefault="00113D2D" w:rsidP="00460B35">
      <w:pPr>
        <w:pStyle w:val="Grundtext"/>
        <w:rPr>
          <w:rStyle w:val="Grundzkursiv"/>
          <w:i w:val="0"/>
        </w:rPr>
      </w:pPr>
      <w:r>
        <w:rPr>
          <w:rStyle w:val="Grundzkursiv"/>
          <w:i w:val="0"/>
        </w:rPr>
        <w:t xml:space="preserve">Die präzise Bezeichnung ist </w:t>
      </w:r>
      <w:r w:rsidR="0035464B">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5464B">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EF0EB0">
        <w:rPr>
          <w:rStyle w:val="Grundzkursiv"/>
          <w:i w:val="0"/>
        </w:rPr>
        <w:instrText xml:space="preserve"> ADDIN ZOTERO_ITEM CSL_CITATION {"citationID":"qQZs5SUa","properties":{"formattedCitation":"(Vgl. Kaufmann &amp; M\\uc0\\u252{}lder, (2023), S. 283)","plainCitation":"(Vgl. Kaufmann &amp; Mülder, (2023), S. 283)","noteIndex":0},"citationItems":[{"id":798,"uris":["http://zotero.org/users/10411486/items/F3X9WZDX"],"itemData":{"id":798,"type":"book","event-place":"Wiesbaden","ISBN":"978-3-658-37936-0","language":"de","note":"DOI: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EF0EB0" w:rsidRPr="00EF0EB0">
        <w:rPr>
          <w:szCs w:val="24"/>
        </w:rPr>
        <w:t>(Vgl. Kaufmann &amp; Mülder, (2023), S. 283)</w:t>
      </w:r>
      <w:r w:rsidR="00EF0EB0">
        <w:rPr>
          <w:rStyle w:val="Grundzkursiv"/>
          <w:i w:val="0"/>
        </w:rPr>
        <w:fldChar w:fldCharType="end"/>
      </w:r>
      <w:r w:rsidR="002F4FA4">
        <w:rPr>
          <w:rStyle w:val="Grundzkursiv"/>
          <w:i w:val="0"/>
        </w:rPr>
        <w:t>.</w:t>
      </w:r>
    </w:p>
    <w:p w14:paraId="42C1911C" w14:textId="77777777" w:rsidR="00181A7A" w:rsidRDefault="00181A7A">
      <w:pPr>
        <w:rPr>
          <w:i/>
          <w:szCs w:val="20"/>
        </w:rPr>
      </w:pPr>
      <w:r>
        <w:rPr>
          <w:i/>
        </w:rPr>
        <w:br w:type="page"/>
      </w:r>
    </w:p>
    <w:p w14:paraId="5507BCCA" w14:textId="36E322FA" w:rsidR="00EA3367" w:rsidRPr="00EA3367" w:rsidRDefault="00EA3367" w:rsidP="00460B35">
      <w:pPr>
        <w:pStyle w:val="Grundtext"/>
        <w:rPr>
          <w:i/>
        </w:rPr>
      </w:pPr>
      <w:r w:rsidRPr="00EA3367">
        <w:rPr>
          <w:i/>
        </w:rPr>
        <w:lastRenderedPageBreak/>
        <w:t>Release Candidates (RC )</w:t>
      </w:r>
    </w:p>
    <w:p w14:paraId="151899C2" w14:textId="2778722E"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Pr="00047EE4">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20DA7C07" w:rsidR="006A789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w:t>
      </w:r>
      <w:r w:rsidR="009B4E97">
        <w:t xml:space="preserve">den </w:t>
      </w:r>
      <w:r w:rsidR="00460B35">
        <w:t>Tabellen</w:t>
      </w:r>
      <w:r w:rsidR="009B4E97">
        <w:t xml:space="preserve"> </w:t>
      </w:r>
      <w:r w:rsidR="00460B35">
        <w:t xml:space="preserve">gespeichert </w:t>
      </w:r>
      <w:r w:rsidR="006F3E5F">
        <w:fldChar w:fldCharType="begin"/>
      </w:r>
      <w:r w:rsidR="006F3E5F">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6A0488" w:rsidRPr="006A0488">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3176B9A0"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4E7F7E23"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2A159376"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instrText xml:space="preserve"> ADDIN ZOTERO_ITEM CSL_CITATION {"citationID":"rMdQceUr","properties":{"formattedCitation":"(Vgl. Kaufmann &amp; M\\uc0\\u252{}lder, (2023), S. 502)","plainCitation":"(Vgl. Kaufmann &amp; Mülder, (2023), S. 502)","noteIndex":0},"citationItems":[{"id":798,"uris":["http://zotero.org/users/10411486/items/F3X9WZDX"],"itemData":{"id":798,"type":"book","event-place":"Wiesbaden","ISBN":"978-3-658-37936-0","language":"de","note":"DOI: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6A0488" w:rsidRPr="006A0488">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2FED720A"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6A0488" w:rsidRPr="006A0488">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2F18078C"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582783">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582783" w:rsidRPr="00582783">
        <w:t>(Vgl. Carle et al., (2013), S. 1)</w:t>
      </w:r>
      <w:r w:rsidR="00582783">
        <w:fldChar w:fldCharType="end"/>
      </w:r>
      <w:r w:rsidR="001366FB">
        <w:t>.</w:t>
      </w:r>
    </w:p>
    <w:p w14:paraId="782E43D9" w14:textId="77777777" w:rsidR="00181A7A" w:rsidRDefault="00181A7A">
      <w:pPr>
        <w:rPr>
          <w:i/>
          <w:szCs w:val="20"/>
        </w:rPr>
      </w:pPr>
      <w:r>
        <w:rPr>
          <w:i/>
        </w:rPr>
        <w:br w:type="page"/>
      </w:r>
    </w:p>
    <w:p w14:paraId="47EBE6DA" w14:textId="16E8B32B" w:rsidR="00E46679" w:rsidRPr="003F015A" w:rsidRDefault="00E46679" w:rsidP="003F015A">
      <w:pPr>
        <w:pStyle w:val="Grundtext"/>
      </w:pPr>
      <w:r w:rsidRPr="003F015A">
        <w:rPr>
          <w:i/>
        </w:rPr>
        <w:lastRenderedPageBreak/>
        <w:t xml:space="preserve">Validation </w:t>
      </w:r>
    </w:p>
    <w:p w14:paraId="40042039" w14:textId="77777777"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Pr="00EC2494">
        <w:t>(Vgl. Alpar et al., (2023), S. 395)</w:t>
      </w:r>
      <w:r>
        <w:fldChar w:fldCharType="end"/>
      </w:r>
      <w:r>
        <w:t>.</w:t>
      </w:r>
    </w:p>
    <w:p w14:paraId="618A120A" w14:textId="046FDAA7" w:rsidR="00EC2494" w:rsidRPr="003F015A" w:rsidRDefault="00EC2494" w:rsidP="003F015A">
      <w:pPr>
        <w:pStyle w:val="Grundtext"/>
      </w:pPr>
      <w:r w:rsidRPr="003F015A">
        <w:rPr>
          <w:i/>
        </w:rPr>
        <w:t xml:space="preserve">Verifikation </w:t>
      </w:r>
    </w:p>
    <w:p w14:paraId="423D0F68" w14:textId="7F3574C8" w:rsidR="00EC2494"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Verifikation bezeichnet</w:t>
      </w:r>
      <w:r w:rsidR="00F230B2">
        <w:t xml:space="preserve"> </w:t>
      </w:r>
      <w:r w:rsidR="00F230B2">
        <w:fldChar w:fldCharType="begin"/>
      </w:r>
      <w:r w:rsidR="00F230B2">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F230B2" w:rsidRPr="00F230B2">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40CE0CD3"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6A0488" w:rsidRPr="006A0488">
        <w:rPr>
          <w:szCs w:val="24"/>
        </w:rPr>
        <w:t>(Vgl. Aichele &amp; Schönberger, (2014), S. 138)</w:t>
      </w:r>
      <w:r>
        <w:fldChar w:fldCharType="end"/>
      </w:r>
      <w:r w:rsidR="00077FC0">
        <w:t>.</w:t>
      </w:r>
    </w:p>
    <w:p w14:paraId="4965ECAE" w14:textId="3E03B0C4" w:rsidR="000C545C" w:rsidRPr="000C545C" w:rsidRDefault="000C545C" w:rsidP="00820AEC">
      <w:pPr>
        <w:pStyle w:val="Grundtext"/>
        <w:rPr>
          <w:i/>
        </w:rPr>
      </w:pPr>
      <w:r w:rsidRPr="000C545C">
        <w:rPr>
          <w:i/>
        </w:rPr>
        <w:t>World Wide Web (WWW)</w:t>
      </w:r>
    </w:p>
    <w:p w14:paraId="23366616" w14:textId="2BBCABA5"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912063">
        <w:instrText xml:space="preserve"> ADDIN ZOTERO_ITEM CSL_CITATION {"citationID":"NA4ARKB8","properties":{"formattedCitation":"(Vgl. Kaufmann &amp; M\\uc0\\u252{}lder, (2023), S. 214 f.)","plainCitation":"(Vgl. Kaufmann &amp; Mülder, (2023), S. 214 f.)","noteIndex":0},"citationItems":[{"id":798,"uris":["http://zotero.org/users/10411486/items/F3X9WZDX"],"itemData":{"id":798,"type":"book","event-place":"Wiesbaden","ISBN":"978-3-658-37936-0","language":"de","note":"DOI: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912063" w:rsidRPr="00912063">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33D6D2EB" w:rsidR="00177814" w:rsidRDefault="00177814" w:rsidP="00820AEC">
      <w:pPr>
        <w:pStyle w:val="Grundtext"/>
      </w:pPr>
      <w:r>
        <w:t xml:space="preserve">Ein </w:t>
      </w:r>
      <w:r w:rsidRPr="00177814">
        <w:t xml:space="preserve">WWW -Server </w:t>
      </w:r>
      <w:r w:rsidR="00C44F37">
        <w:t xml:space="preserve">(Web-Server) ist eine Software, die Anfragen über </w:t>
      </w:r>
      <w:r w:rsidR="0091602B">
        <w:t xml:space="preserve">im </w:t>
      </w:r>
      <w:r w:rsidR="00C44F37">
        <w:t xml:space="preserve">Internet </w:t>
      </w:r>
      <w:r w:rsidR="0091602B">
        <w:t xml:space="preserve">über das </w:t>
      </w:r>
      <w:r w:rsidR="003C1ECA">
        <w:t>HTTP</w:t>
      </w:r>
      <w:r w:rsidR="0091602B">
        <w:t xml:space="preserve">-Protokoll </w:t>
      </w:r>
      <w:r w:rsidR="00C44F37">
        <w:t xml:space="preserve">empfängt und beantwortet </w:t>
      </w:r>
      <w:r w:rsidR="00C44F37">
        <w:fldChar w:fldCharType="begin"/>
      </w:r>
      <w:r w:rsidR="00C44F37">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C44F37" w:rsidRPr="00C44F37">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634664"/>
      <w:r>
        <w:lastRenderedPageBreak/>
        <w:t>Einleitung</w:t>
      </w:r>
      <w:bookmarkEnd w:id="18"/>
      <w:bookmarkEnd w:id="19"/>
      <w:bookmarkEnd w:id="20"/>
      <w:bookmarkEnd w:id="21"/>
    </w:p>
    <w:p w14:paraId="135BD191" w14:textId="2CA427E2" w:rsidR="00D079E5" w:rsidRDefault="002557ED" w:rsidP="002557ED">
      <w:pPr>
        <w:pStyle w:val="Grundtext"/>
      </w:pPr>
      <w:r>
        <w:t xml:space="preserve">Im Rahmen der Praxisphase des Bachelor Studiengangs „Wirtschaftsinformatik Online“ an der Hochschule für Technik Berlin wurde das Projekt zur </w:t>
      </w:r>
      <w:bookmarkStart w:id="22" w:name="_GoBack"/>
      <w:bookmarkEnd w:id="22"/>
      <w:r>
        <w:t xml:space="preserve"> Bereitstellung und Test der Software „Progress Monitor“ </w:t>
      </w:r>
      <w:r w:rsidR="00227AED">
        <w:t xml:space="preserve">im Unternehmen Softzoll GmbH &amp; Co. KG (Softzoll) </w:t>
      </w:r>
      <w:r>
        <w:t xml:space="preserve">durchgeführt. </w:t>
      </w:r>
    </w:p>
    <w:p w14:paraId="69D10AF5" w14:textId="488AE40E"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262F17">
        <w:t xml:space="preserve"> Für die Realisierung der Dienstleistungen wird von Softzoll selbstentwickelte Software eingesetzt. Ferner sind für die Konvertierung </w:t>
      </w:r>
      <w:r w:rsidR="00D079E5">
        <w:t>Templates zu erstellen und Funktionsaufrufe zu parametrisieren. Die Templates und Funktionsaufrufe sowie die Einstellungen zum Datenaustausch werden durch die Mitarbeitenden in Workflows konfiguriert.</w:t>
      </w:r>
    </w:p>
    <w:p w14:paraId="1BE3C166" w14:textId="6D01F746" w:rsidR="00657618"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A92C78">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6A0488" w:rsidRPr="006A0488">
        <w:t>(Vgl. Kirner et al., (2006), S. 2)</w:t>
      </w:r>
      <w:r w:rsidR="00A92C78">
        <w:fldChar w:fldCharType="end"/>
      </w:r>
      <w:r>
        <w:t>. Dazu gehört auch das Qualitätsmanagement, das sicherstellt, dass der Produktqualität erhalten bleibt bzw. die Produktqualität verbessert wird</w:t>
      </w:r>
      <w:r w:rsidR="00A71E8C">
        <w:t xml:space="preserve"> (</w:t>
      </w:r>
      <w:r w:rsidR="00A71E8C">
        <w:fldChar w:fldCharType="begin"/>
      </w:r>
      <w:r w:rsidR="00A71E8C">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6A0488" w:rsidRPr="006A0488">
        <w:t>(Vgl. Bechmann &amp; Landerer, (2010), S. 9 ff.)</w:t>
      </w:r>
      <w:r w:rsidR="00A71E8C">
        <w:fldChar w:fldCharType="end"/>
      </w:r>
      <w:r>
        <w:t xml:space="preserve">. Zur Fehleranalyse und zur stetigen Überprüfung der Softwarequalität sowie der </w:t>
      </w:r>
      <w:r w:rsidR="004839A7">
        <w:t xml:space="preserve">Qualität der Arbeit wurde </w:t>
      </w:r>
      <w:r w:rsidR="002F4A9A">
        <w:t xml:space="preserve">2023 </w:t>
      </w:r>
      <w:r w:rsidR="004839A7">
        <w:t xml:space="preserve">im Unternehmen </w:t>
      </w:r>
      <w:r w:rsidR="002F4A9A">
        <w:t xml:space="preserve">die Software „Progress Monitor“ eingeführt. </w:t>
      </w:r>
    </w:p>
    <w:p w14:paraId="4054994C" w14:textId="77777777" w:rsidR="00C571B4" w:rsidRDefault="00227AED" w:rsidP="00C571B4">
      <w:pPr>
        <w:pStyle w:val="Grundtext"/>
      </w:pPr>
      <w:r>
        <w:t xml:space="preserve">Folgender Bericht dokumentiert die Einführung,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3" w:name="_Toc141634665"/>
      <w:r w:rsidRPr="00915A3F">
        <w:lastRenderedPageBreak/>
        <w:t>Methodik</w:t>
      </w:r>
      <w:bookmarkEnd w:id="23"/>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77777777" w:rsidR="00BE10CF" w:rsidRDefault="00BE10CF" w:rsidP="00BE10CF">
      <w:pPr>
        <w:pStyle w:val="Grundtext"/>
      </w:pPr>
      <w:r>
        <w:t xml:space="preserve">Zunächst erfolgt ein Einblick in die Methodik zur Erstellung der Arbeit. Die Erstellung dieser Arbeit beruht auf ein wissenschaftlich methodisches Vorgehen. In der Vorbereitung und beim Schreiben des Aufsatzes wurden die Methoden des Frameworks von Brocke et al angewandt. Die Methodik umfasst die fünf Phasen </w:t>
      </w:r>
    </w:p>
    <w:p w14:paraId="3C7DAD5E" w14:textId="77777777" w:rsidR="00BE10CF" w:rsidRDefault="00BE10CF" w:rsidP="00B643F7">
      <w:pPr>
        <w:pStyle w:val="Grundtext"/>
        <w:numPr>
          <w:ilvl w:val="0"/>
          <w:numId w:val="6"/>
        </w:numPr>
      </w:pPr>
      <w:r>
        <w:t>Definition des Rechercheumfangs</w:t>
      </w:r>
    </w:p>
    <w:p w14:paraId="3C70CD69" w14:textId="77777777" w:rsidR="00BE10CF" w:rsidRDefault="00BE10CF" w:rsidP="00B643F7">
      <w:pPr>
        <w:pStyle w:val="Grundtext"/>
        <w:numPr>
          <w:ilvl w:val="0"/>
          <w:numId w:val="6"/>
        </w:numPr>
      </w:pPr>
      <w:r>
        <w:t>Strukturierung und Aufbereitung des Themas (Konzeptualisierung)</w:t>
      </w:r>
    </w:p>
    <w:p w14:paraId="4E84FBF4" w14:textId="77777777" w:rsidR="00BE10CF" w:rsidRDefault="00BE10CF" w:rsidP="00B643F7">
      <w:pPr>
        <w:pStyle w:val="Grundtext"/>
        <w:numPr>
          <w:ilvl w:val="0"/>
          <w:numId w:val="6"/>
        </w:numPr>
      </w:pPr>
      <w:r>
        <w:t>Durchführung der Literatur Recherche</w:t>
      </w:r>
    </w:p>
    <w:p w14:paraId="5EC28C11" w14:textId="77777777" w:rsidR="00BE10CF" w:rsidRDefault="00BE10CF" w:rsidP="00B643F7">
      <w:pPr>
        <w:pStyle w:val="Grundtext"/>
        <w:numPr>
          <w:ilvl w:val="0"/>
          <w:numId w:val="6"/>
        </w:numPr>
      </w:pPr>
      <w:r>
        <w:t>Analyse und Synthese der gefundenen Literatur</w:t>
      </w:r>
    </w:p>
    <w:p w14:paraId="68844C81" w14:textId="77777777" w:rsidR="00BE10CF" w:rsidRDefault="00BE10CF" w:rsidP="00B643F7">
      <w:pPr>
        <w:pStyle w:val="Grundtext"/>
        <w:numPr>
          <w:ilvl w:val="0"/>
          <w:numId w:val="6"/>
        </w:numPr>
      </w:pPr>
      <w:r>
        <w:t xml:space="preserve">Dokumentation der Forschungsergebnisse </w:t>
      </w:r>
    </w:p>
    <w:p w14:paraId="3677D305" w14:textId="47E64ED7" w:rsidR="00BE10CF" w:rsidRDefault="00BE10CF" w:rsidP="00BE10CF">
      <w:pPr>
        <w:pStyle w:val="Grundtext"/>
      </w:pPr>
      <w:r>
        <w:fldChar w:fldCharType="begin"/>
      </w:r>
      <w:r>
        <w:instrText xml:space="preserve"> ADDIN ZOTERO_ITEM CSL_CITATION {"citationID":"2dIWOGm3","properties":{"formattedCitation":"(Vgl. Simons et al., (2009), S. 9)","plainCitation":"(Vgl. Simons et al., (2009), S. 9)","noteIndex":0},"citationItems":[{"id":787,"uris":["http://zotero.org/users/10411486/items/XV8FGX8M"],"itemData":{"id":787,"type":"article-journal","abstract":"Science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6A0488" w:rsidRPr="006A0488">
        <w:t>(Vgl. Simons et al., (2009), S. 9)</w:t>
      </w:r>
      <w:r>
        <w:fldChar w:fldCharType="end"/>
      </w:r>
      <w:r w:rsidR="001366FB">
        <w:t>.</w:t>
      </w:r>
    </w:p>
    <w:p w14:paraId="24D48C22" w14:textId="0910C68D" w:rsidR="00C571B4" w:rsidRDefault="00BE10CF" w:rsidP="00C571B4">
      <w:pPr>
        <w:pStyle w:val="Grundtext"/>
      </w:pPr>
      <w:r>
        <w:t>Im ersten Schritt erfolgte die Abgrenzung der Themen und die Gliederung der Arbeit. Daran anschließend wurde das Grobkonzept für die Literaturrecherche und die Literaturanalyse sowie für die Artikelerstellung erstellt. Anhand der Gliederung und des Konzepts konnten die Kapitelüberschriften formuliert werden. In einer Mindmap wurden zu den Kapitelüberschriften die für die Literaturrecherche benötigten Suchbegriffe und sinnvolle Verknüpfungen der Suchbegriffe erfasst. Im nächsten Schritt erfolgte unter Verwendung der definierten Suchbegriffe die Literaturrecherche. In der Suche nach geeigneter Literatur ist der Zeitraum in der Regel bei wissenschaftlichen Artikeln auf fünf Jahre und bei themenbezogenen Fachbüchern auf fünfzehn Jahre beschränkt worden. Teilweise musste der Zeitraum auch erweitert werden, wenn die Suche nicht die gewünschten Resultate erbrachte. Um die Literaturrecherche später nachvollziehen zu können, wurde diese in einer Tabelle dokumentiert. Die Tabelle enthält zu jeder Recherche das Datum und die Uhrzeit, die verwendeten Suchbegriffe und Suchdatenbanken sowie den Titel der Literatur, den oder die Autoren, das Jahr der Publikation, den Verlag bzw. die Quelle der Publikation, die Art der Publikation (Journal oder Fachbuch oder Paper), die DOI</w:t>
      </w:r>
      <w:r>
        <w:noBreakHyphen/>
        <w:t xml:space="preserve"> oder ISBN</w:t>
      </w:r>
      <w:r>
        <w:noBreakHyphen/>
        <w:t xml:space="preserve">Nummer sowie die Anzahl der Zitate. Durch die Dokumentation der Literaturrecherche ist diese jederzeit reproduzierbar. Daraus ergibt sich, dass eine erneute Suche jederzeit dieselbe Literatur findet, sofern auf diese Artikel noch zugegriffen werden kann. </w:t>
      </w:r>
      <w:r w:rsidR="00C571B4">
        <w:br w:type="page"/>
      </w:r>
    </w:p>
    <w:p w14:paraId="2DE73EB5" w14:textId="3C18F750" w:rsidR="00BE10CF" w:rsidRDefault="00BE10CF" w:rsidP="00BE10CF">
      <w:pPr>
        <w:pStyle w:val="Grundtext"/>
      </w:pPr>
      <w:r>
        <w:lastRenderedPageBreak/>
        <w:t xml:space="preserve">Durch das Lesen des Abstracts bzw. Vorworts wurde anschließend in der Analysephase die Literatur anhand der zuvor definierten Kriterien (Thema, Erscheinungsjahr, Quelle, fachliche Expertise) bewertet und selektiert. Die Literaturrecherche ist ein iterativer Prozess. Beim Anfertigen der Arbeit ergaben sich neue Fragen und die Anforderung weiterer Literatursichtung. Für die Recherche wurden die Datenbanken Google Scholar, Springer Link, „Webopac“ </w:t>
      </w:r>
      <w:r>
        <w:noBreakHyphen/>
        <w:t xml:space="preserve"> die Online-Bibliothek der BHT </w:t>
      </w:r>
      <w:r>
        <w:noBreakHyphen/>
        <w:t xml:space="preserve"> und Open Access genutzt. Mittels des </w:t>
      </w:r>
      <w:r w:rsidRPr="00EA12F6">
        <w:t>Literaturverwaltungsprogramm</w:t>
      </w:r>
      <w:r>
        <w:t>s Zotero ließ sich die Literatursammlung einfach verwalten und verschlagworten. Die Angabe der Literaturquellen in dieser Arbeit erfolgte ebenfalls mit Zotero .</w:t>
      </w:r>
    </w:p>
    <w:p w14:paraId="1B5D8211" w14:textId="4AC0EB33" w:rsidR="00BE10CF" w:rsidRDefault="00BE10CF" w:rsidP="00BE10CF">
      <w:pPr>
        <w:pStyle w:val="Grundtext"/>
      </w:pPr>
      <w:r>
        <w:t xml:space="preserve">Nach </w:t>
      </w:r>
      <w:r w:rsidRPr="00026456">
        <w:rPr>
          <w:rStyle w:val="GrundzKapitlchen"/>
        </w:rPr>
        <w:t>Timinger</w:t>
      </w:r>
      <w:r>
        <w:t xml:space="preserve"> können im Projektmanagement je nach Anforderung verschiedene </w:t>
      </w:r>
      <w:r w:rsidRPr="00310081">
        <w:t>Arten von Vorgehensmodellen</w:t>
      </w:r>
      <w:r>
        <w:t xml:space="preserve"> angewandt werden.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 technische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t xml:space="preserve">, </w:t>
      </w:r>
      <w:r w:rsidRPr="001D1BFE">
        <w:t xml:space="preserve">prototypische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xml:space="preserve">, untereilt.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96B64CC"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6A0488" w:rsidRPr="006A0488">
        <w:t>(Vgl. Timinger, (2015), S. 71 ff.)</w:t>
      </w:r>
      <w:r>
        <w:fldChar w:fldCharType="end"/>
      </w:r>
      <w:r w:rsidR="001366FB">
        <w:t>.</w:t>
      </w:r>
    </w:p>
    <w:p w14:paraId="6E64D20C" w14:textId="77777777" w:rsidR="00BE10CF" w:rsidRDefault="00BE10CF" w:rsidP="00BE10CF">
      <w:pPr>
        <w:pStyle w:val="Grundtext"/>
      </w:pPr>
      <w:r>
        <w:t>In dem hier betrachteten Projekt wurden die genannten Phasen nach dem Wasserfallmodell durchlaufen.</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4" w:name="_Toc141634666"/>
      <w:r w:rsidRPr="00EE41F6">
        <w:rPr>
          <w:bCs/>
        </w:rPr>
        <w:lastRenderedPageBreak/>
        <w:t>Unternehmensprofil der „Softzoll GmbH &amp; Co. KG“</w:t>
      </w:r>
      <w:bookmarkEnd w:id="24"/>
    </w:p>
    <w:p w14:paraId="442A523B" w14:textId="016950E8"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des Un</w:t>
      </w:r>
      <w:r w:rsidR="002E5B1E">
        <w:t xml:space="preserve">ternehmens 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5F887005" w:rsidR="002E5B1E" w:rsidRDefault="004836D2" w:rsidP="008E7123">
      <w:pPr>
        <w:pStyle w:val="Grundtext"/>
      </w:pPr>
      <w:r>
        <w:t>Zum Leistungsportfolio gehören auch die Analyse der Ist</w:t>
      </w:r>
      <w:r w:rsidR="00EA18C2">
        <w:noBreakHyphen/>
      </w:r>
      <w:r>
        <w:t xml:space="preserve">Situation und Geschäftsprozesse beim Kunden, die Anforderungsanalyse, die Beratung und selbstverständlich auch die Schulung der Anwender im Umgang mit der für </w:t>
      </w:r>
      <w:r w:rsidR="00764C21">
        <w:t xml:space="preserve">den Nachrichtenaustausch und die Konvertierung genutzten </w:t>
      </w:r>
      <w:r>
        <w:t>Software</w:t>
      </w:r>
      <w:r w:rsidR="00764C21">
        <w:t xml:space="preserve">. </w:t>
      </w:r>
    </w:p>
    <w:p w14:paraId="1AEF1475" w14:textId="1B99D8FA"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Elektronik und weitere zusammen.</w:t>
      </w:r>
    </w:p>
    <w:p w14:paraId="38304D28" w14:textId="1C5B6F80"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ergeben sich auch strikte Weisungsbefugnis und der Berichtspfad.</w:t>
      </w:r>
    </w:p>
    <w:p w14:paraId="155F6645" w14:textId="3AF44B85" w:rsidR="0095135A" w:rsidRDefault="00030C33" w:rsidP="008E7123">
      <w:pPr>
        <w:pStyle w:val="Grundtext"/>
      </w:pPr>
      <w:r>
        <w:t xml:space="preserve">In den </w:t>
      </w:r>
      <w:r w:rsidR="0095135A">
        <w:t>folgenden Kapitel</w:t>
      </w:r>
      <w:r>
        <w:t>n</w:t>
      </w:r>
      <w:r w:rsidR="0095135A">
        <w:t xml:space="preserve"> </w:t>
      </w:r>
      <w:r w:rsidR="0095135A" w:rsidRPr="0095135A">
        <w:t xml:space="preserve">werden </w:t>
      </w:r>
      <w:r>
        <w:t xml:space="preserve">die Tätigkeiten zur Projektvorbereitung, wie die Projektbegründung, die Definition des </w:t>
      </w:r>
      <w:r w:rsidR="0095135A" w:rsidRPr="0095135A">
        <w:t>Projekt</w:t>
      </w:r>
      <w:r>
        <w:t>umfangs</w:t>
      </w:r>
      <w:r w:rsidR="0095135A" w:rsidRPr="0095135A">
        <w:t xml:space="preserve"> und </w:t>
      </w:r>
      <w:r>
        <w:t xml:space="preserve">des </w:t>
      </w:r>
      <w:r w:rsidR="0095135A" w:rsidRPr="0095135A">
        <w:t>Projektziel</w:t>
      </w:r>
      <w:r>
        <w:t>s</w:t>
      </w:r>
      <w:r w:rsidR="0095135A">
        <w:t xml:space="preserve"> beschrieben.</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5" w:name="_Toc141634667"/>
      <w:r w:rsidRPr="00EE41F6">
        <w:rPr>
          <w:bCs/>
        </w:rPr>
        <w:lastRenderedPageBreak/>
        <w:t>Projektbegründung</w:t>
      </w:r>
      <w:bookmarkEnd w:id="25"/>
    </w:p>
    <w:p w14:paraId="41DEFE52" w14:textId="02776173" w:rsidR="005F6364"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CB0CB2">
        <w:noBreakHyphen/>
      </w:r>
      <w:r w:rsidR="00662E54">
        <w:t xml:space="preserve"> und Aufgabenbereich zum Projekt abgegrenzt</w:t>
      </w:r>
      <w:r w:rsidR="0054181C">
        <w:t xml:space="preserve"> und basierend auf die Probleme definiert.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für </w:t>
      </w:r>
      <w:r w:rsidR="005F6364">
        <w:t xml:space="preserve">die </w:t>
      </w:r>
      <w:r w:rsidR="00D81EC5">
        <w:t xml:space="preserve">Bearbeitung erforderlichen Ressourcen bestimmt. Anschließend ließ sich der zeitliche Rahmen bestimmen und eine grobe Kostenkalkulation aufstellen. </w:t>
      </w:r>
      <w:r w:rsidR="00003747">
        <w:t xml:space="preserve">Der Abgleich der kalkulierten Kosten mit dem Projektbudget zeigte, dass das Projekt im verfügbaren Budget realisierbar ist. </w:t>
      </w:r>
      <w:r w:rsidR="00D81EC5">
        <w:t xml:space="preserve">Anhand der Ergebnisse aus der ersten Phase der Projektbegründung basierte die daran anschließende Machbarkeitsstudie, in deren Verlauf </w:t>
      </w:r>
      <w:r w:rsidR="00E94B9D">
        <w:t>erst eruiert werden konnte, ob die Anforderungen mit den verfügbaren Ressourcen und im Zeit</w:t>
      </w:r>
      <w:r w:rsidR="00EA18C2">
        <w:noBreakHyphen/>
      </w:r>
      <w:r w:rsidR="00E94B9D">
        <w:t xml:space="preserve"> und Kostenrahmen erfüllt werden können und das Projektziel erreicht werden kann. Im nächsten Schritt erfolgte eine grobe Projektorganisation</w:t>
      </w:r>
      <w:r w:rsidR="00534E6D">
        <w:t>. Diese beinhaltete</w:t>
      </w:r>
      <w:r w:rsidR="00E94B9D">
        <w:t xml:space="preserve"> </w:t>
      </w:r>
      <w:r w:rsidR="00534E6D">
        <w:t>einen</w:t>
      </w:r>
      <w:r w:rsidR="00E94B9D">
        <w:t xml:space="preserve"> grobe</w:t>
      </w:r>
      <w:r w:rsidR="00534E6D">
        <w:t>n</w:t>
      </w:r>
      <w:r w:rsidR="00E94B9D">
        <w:t xml:space="preserve"> Projektplan mit Meilensteinen (</w:t>
      </w:r>
      <w:r w:rsidR="00534E6D">
        <w:t>Termine für Etappenziele im Projekt), die im Projekt involvierten Stakeholder, die Zuordnung der Ressourcen zu den Aufgaben, Verantwortlichkeiten, Randbedingungen</w:t>
      </w:r>
      <w:r w:rsidR="006D66DC">
        <w:t xml:space="preserve">. </w:t>
      </w:r>
    </w:p>
    <w:p w14:paraId="3FCC6DC4" w14:textId="29DC97CD" w:rsidR="006D66DC"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1E2A42C5" w14:textId="7AEDC9A6" w:rsidR="00662E54" w:rsidRDefault="00CC38BF" w:rsidP="007C71C4">
      <w:pPr>
        <w:pStyle w:val="Grundtext"/>
      </w:pPr>
      <w:r>
        <w:t>Nach Freigabe des Projektantrags konnte mit der eigentlichen Durchführung des Projekts begonnen werden.</w:t>
      </w:r>
    </w:p>
    <w:p w14:paraId="7A21D9EC" w14:textId="3D7B35B4" w:rsidR="00A6635B" w:rsidRPr="008D05D5" w:rsidRDefault="00A6635B" w:rsidP="00EE41F6">
      <w:pPr>
        <w:pStyle w:val="berschrift2"/>
      </w:pPr>
      <w:bookmarkStart w:id="26" w:name="_Toc141634668"/>
      <w:r w:rsidRPr="008D05D5">
        <w:t>Projektziel</w:t>
      </w:r>
      <w:r w:rsidR="00911B22">
        <w:t xml:space="preserve"> und </w:t>
      </w:r>
      <w:r w:rsidR="00911B22" w:rsidRPr="008D05D5">
        <w:t>Projek</w:t>
      </w:r>
      <w:r w:rsidR="00911B22">
        <w:t>tumfang</w:t>
      </w:r>
      <w:bookmarkEnd w:id="26"/>
      <w:r w:rsidR="00911B22" w:rsidRPr="008D05D5">
        <w:t xml:space="preserve"> </w:t>
      </w:r>
    </w:p>
    <w:p w14:paraId="666E707A" w14:textId="78F1FE1F"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 xml:space="preserve">ist die Entwicklung, </w:t>
      </w:r>
      <w:r w:rsidRPr="00CF22CA">
        <w:t>Integration</w:t>
      </w:r>
      <w:r>
        <w:t xml:space="preserve"> und </w:t>
      </w:r>
      <w:r w:rsidRPr="00CF22CA">
        <w:t>Bereitstellung der Software „Progress Monitor“</w:t>
      </w:r>
      <w:r>
        <w:t xml:space="preserve">, die der Beobachtung der Datenkonvertierung und der Analyse von Fehlern, die in der Konvertierung auftreten können, dient. </w:t>
      </w:r>
      <w:r w:rsidR="00005751">
        <w:t xml:space="preserve">Ferner soll die zu entwickelnde Software die Konfiguration von Workflows, in denen die für die Datenkonvertierungen und Kommunikation notwendigen Konfigurationen gespeichert werden, ermöglichen und die mitarbeitenden im technischen Support unterstützen. Details der Anforderungen sind im Kapitel Anforderungsanalyse“ beschrieben. </w:t>
      </w:r>
    </w:p>
    <w:p w14:paraId="1D2C73E9" w14:textId="372E2FDA" w:rsidR="00911B22" w:rsidRDefault="00911B22" w:rsidP="00911B22">
      <w:pPr>
        <w:pStyle w:val="Grundtext"/>
      </w:pPr>
      <w:r>
        <w:t xml:space="preserve">Die Projektdurchführung beinhaltet Tätigkeiten des Projektmanagements, wie die Projektvorbereitung einschließlich der Aufgaben aus der Projektbegründung, die Kalkulation, die Projektorganisation und Projektsteuerung und Tätigkeiten zur Projektrealisierung. Dazu gehören die </w:t>
      </w:r>
      <w:r w:rsidR="006A21DD">
        <w:t xml:space="preserve">Anforderungs- und Risikoanalyse, die </w:t>
      </w:r>
      <w:r>
        <w:t>Erhebung der Ist</w:t>
      </w:r>
      <w:r w:rsidR="00EA18C2">
        <w:noBreakHyphen/>
      </w:r>
      <w:r>
        <w:t>Situation, das Erstellen des Soll</w:t>
      </w:r>
      <w:r w:rsidR="00EA18C2">
        <w:noBreakHyphen/>
      </w:r>
      <w:r>
        <w:t>Konzepts sowie die Implementierung</w:t>
      </w:r>
      <w:r w:rsidR="00917959">
        <w:t xml:space="preserve">, die </w:t>
      </w:r>
      <w:r>
        <w:lastRenderedPageBreak/>
        <w:t>Integration</w:t>
      </w:r>
      <w:r w:rsidR="00917959">
        <w:t xml:space="preserve"> und Tests</w:t>
      </w:r>
      <w:r>
        <w:t>. In der Implementierung wurde die Software nach dem DevOps</w:t>
      </w:r>
      <w:r w:rsidR="00EA18C2">
        <w:noBreakHyphen/>
      </w:r>
      <w:r>
        <w:t xml:space="preserve">Ansatz entwickelt, getestet und bereitgestellt. Dieser erlaubt eine kurzfristige Anpassung der Software auf geänderte bzw. erweiterte Anforderungen und einen kontinuierlichen Verbesserungsprozess (KVP), an dem sich die Unternehmensstrategie und die Planung und das Handeln des Unternehmens ausrichtet. Die Schulung der Anwender und die Softwarewartung sind die Tätigkeiten der letzten Phase des Phasenmodells. </w:t>
      </w:r>
    </w:p>
    <w:p w14:paraId="6DABA06C" w14:textId="795977BE" w:rsidR="00A2186E" w:rsidRDefault="00160FA0" w:rsidP="007C71C4">
      <w:pPr>
        <w:pStyle w:val="Grundtext"/>
      </w:pPr>
      <w:r>
        <w:t xml:space="preserve">An dem Projekt beteiligte Stakeholder waren die Mitarbeitenden der </w:t>
      </w:r>
      <w:r w:rsidR="00005751">
        <w:t>Abteilungen „Geschäftsleitung“, „Change</w:t>
      </w:r>
      <w:r w:rsidR="00EA18C2">
        <w:noBreakHyphen/>
      </w:r>
      <w:r w:rsidR="00005751">
        <w:t xml:space="preserve"> und Qualitätsmanagements“, „Controlling“</w:t>
      </w:r>
      <w:r w:rsidR="00CE3353">
        <w:t xml:space="preserve"> und</w:t>
      </w:r>
      <w:r w:rsidR="00005751">
        <w:t xml:space="preserve"> „Softwareentwicklung“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7" w:name="_Ref141121592"/>
      <w:bookmarkStart w:id="28" w:name="_Toc141634669"/>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7"/>
      <w:bookmarkEnd w:id="28"/>
    </w:p>
    <w:p w14:paraId="1B80FEF0" w14:textId="7401059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D15ABD">
        <w:t>Di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00D84">
        <w:instrText xml:space="preserve"> ADDIN ZOTERO_ITEM CSL_CITATION {"citationID":"xCR6mxvK","properties":{"formattedCitation":"(Vgl. Herrmann, (2022), S. 16 ff.)","plainCitation":"(Vgl. Herrmann, (2022), S. 16 ff.)","noteIndex":0},"citationItems":[{"id":769,"uris":["http://zotero.org/users/10411486/items/AYPXRINQ"],"itemData":{"id":769,"type":"book","event-place":"Wiesbaden","ISBN":"978-3-658-35459-6","language":"en","note":"DOI: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6A0488" w:rsidRPr="006A0488">
        <w:t>(Vgl. Herrmann, (2022), S. 16 ff.)</w:t>
      </w:r>
      <w:r w:rsidR="00F00D84">
        <w:fldChar w:fldCharType="end"/>
      </w:r>
      <w:r w:rsidR="007B2A1E">
        <w:t>.</w:t>
      </w:r>
    </w:p>
    <w:p w14:paraId="49290DD4" w14:textId="6A7BFE72"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7537C8">
        <w:t>Die Anforderungsanalyse ist, wie die Entwicklung der Anwendung ein iterativer Prozess</w:t>
      </w:r>
      <w:r w:rsidR="008250A7">
        <w:t xml:space="preserve"> </w:t>
      </w:r>
      <w:r w:rsidR="008250A7">
        <w:fldChar w:fldCharType="begin"/>
      </w:r>
      <w:r w:rsidR="00160178">
        <w:instrText xml:space="preserve"> ADDIN ZOTERO_ITEM CSL_CITATION {"citationID":"56uAwRdi","properties":{"formattedCitation":"(Vgl. Herrmann, (2022), S. 18)","plainCitation":"(Vgl. Herrmann, (2022), S. 18)","noteIndex":0},"citationItems":[{"id":769,"uris":["http://zotero.org/users/10411486/items/AYPXRINQ"],"itemData":{"id":769,"type":"book","event-place":"Wiesbaden","ISBN":"978-3-658-35459-6","language":"en","note":"DOI: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6A0488" w:rsidRPr="006A0488">
        <w:t>(Vgl. Herrmann, (2022), S. 18)</w:t>
      </w:r>
      <w:r w:rsidR="008250A7">
        <w:fldChar w:fldCharType="end"/>
      </w:r>
      <w:r w:rsidR="007537C8">
        <w:t xml:space="preserve">. </w:t>
      </w:r>
    </w:p>
    <w:p w14:paraId="75E96307" w14:textId="47046C89"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zu diesem Projekt erstellten User Story Map.</w:t>
      </w:r>
    </w:p>
    <w:p w14:paraId="6415C9CB" w14:textId="77777777" w:rsidR="006A374D" w:rsidRDefault="00C450ED" w:rsidP="008C1F0E">
      <w:pPr>
        <w:pStyle w:val="Grundtext"/>
        <w:jc w:val="center"/>
      </w:pPr>
      <w:r>
        <w:rPr>
          <w:noProof/>
        </w:rPr>
        <w:drawing>
          <wp:inline distT="0" distB="0" distL="0" distR="0" wp14:anchorId="164A1301" wp14:editId="1A4AE93A">
            <wp:extent cx="5245200" cy="4176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00" cy="4176000"/>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35BECA0A" w:rsidR="00C450ED" w:rsidRDefault="006A374D" w:rsidP="006A374D">
      <w:pPr>
        <w:pStyle w:val="Abbildungstitel"/>
      </w:pPr>
      <w:bookmarkStart w:id="29" w:name="_Toc141640910"/>
      <w:r w:rsidRPr="00A30202">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5</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w:t>
      </w:r>
      <w:r w:rsidR="0037734E">
        <w:rPr>
          <w:rStyle w:val="Grundzfett"/>
        </w:rPr>
        <w:fldChar w:fldCharType="end"/>
      </w:r>
      <w:r w:rsidRPr="00A30202">
        <w:rPr>
          <w:rStyle w:val="Grundzfett"/>
        </w:rPr>
        <w:t>:</w:t>
      </w:r>
      <w:r>
        <w:t xml:space="preserve"> </w:t>
      </w:r>
      <w:r w:rsidRPr="001E3F8D">
        <w:t>User Story Map</w:t>
      </w:r>
      <w:bookmarkEnd w:id="29"/>
      <w:r w:rsidR="00C450ED">
        <w:br w:type="page"/>
      </w:r>
    </w:p>
    <w:p w14:paraId="663C9AC4" w14:textId="1BEAA242" w:rsidR="00725CDC" w:rsidRDefault="006D0AD4" w:rsidP="007C71C4">
      <w:pPr>
        <w:pStyle w:val="Grundtext"/>
      </w:pPr>
      <w:r>
        <w:lastRenderedPageBreak/>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D3736B">
        <w:t>“</w:t>
      </w:r>
      <w:r w:rsidR="00E34EE9">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30" w:name="_Toc141634670"/>
      <w:r>
        <w:lastRenderedPageBreak/>
        <w:t>Risikoanalyse (</w:t>
      </w:r>
      <w:r w:rsidR="00E2307F" w:rsidRPr="00E2307F">
        <w:t>Projekt Risikomanagement</w:t>
      </w:r>
      <w:r>
        <w:t>)</w:t>
      </w:r>
      <w:bookmarkEnd w:id="30"/>
    </w:p>
    <w:p w14:paraId="0238D6EB" w14:textId="135FB9C8"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 </w:t>
      </w:r>
      <w:r w:rsidR="00B73ADA">
        <w:noBreakHyphen/>
        <w:t xml:space="preserve"> h</w:t>
      </w:r>
      <w:r w:rsidR="00B73ADA" w:rsidRPr="00B73ADA">
        <w:t>ohe Komplexität, festgelegter Umfang, Interdisziplinarität, Einmaligkeit, zeitliche</w:t>
      </w:r>
      <w:r>
        <w:t>,</w:t>
      </w:r>
      <w:r w:rsidR="00B73ADA" w:rsidRPr="00B73ADA">
        <w:t xml:space="preserve"> </w:t>
      </w:r>
      <w:r>
        <w:t xml:space="preserve">finanzielle, </w:t>
      </w:r>
      <w:r w:rsidRPr="00B27139">
        <w:t>personelle oder andere Begrenzungen</w:t>
      </w:r>
      <w:r>
        <w:t xml:space="preserve"> </w:t>
      </w:r>
      <w:r w:rsidR="00B73ADA">
        <w:t>– resultier</w:t>
      </w:r>
      <w:r>
        <w:t xml:space="preserve">en auch Risiken in der Projektdurchführung </w:t>
      </w:r>
      <w:r>
        <w:fldChar w:fldCharType="begin"/>
      </w:r>
      <w:r>
        <w:instrText xml:space="preserve"> ADDIN ZOTERO_ITEM CSL_CITATION {"citationID":"NQOGG3k8","properties":{"formattedCitation":"(Vgl. Wack, (2007), S. 5)","plainCitation":"(Vgl. Wack, (2007), S. 5)","noteIndex":0},"citationItems":[{"id":775,"uris":["http://zotero.org/users/10411486/items/IQFQXUBW"],"itemData":{"id":775,"type":"book","collection-number":"54","collection-title":"Betriebswirtschaftliche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6A0488" w:rsidRPr="006A0488">
        <w:t>(Vgl. Wack, (2007), S. 5)</w:t>
      </w:r>
      <w:r>
        <w:fldChar w:fldCharType="end"/>
      </w:r>
      <w:r>
        <w:t xml:space="preserve">. </w:t>
      </w:r>
      <w:r w:rsidR="00D109BA">
        <w:t>In der Literatur wird der Risikobegriff unterschiedlich definiert</w:t>
      </w:r>
      <w:r w:rsidR="002B1093">
        <w:t xml:space="preserve"> </w:t>
      </w:r>
      <w:r w:rsidR="002B1093">
        <w:fldChar w:fldCharType="begin"/>
      </w:r>
      <w:r w:rsidR="002B1093">
        <w:instrText xml:space="preserve"> ADDIN ZOTERO_ITEM CSL_CITATION {"citationID":"crxuaoVt","properties":{"formattedCitation":"(Vgl. Wack, (2007), S. 19 ff.)","plainCitation":"(Vgl. Wack, (2007), S. 19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IT-Projekte","author":[{"family":"Wack","given":"Jessica"}],"issued":{"date-parts":[["2007"]]}},"locator":"19 ff.","label":"page"}],"schema":"https://github.com/citation-style-language/schema/raw/master/csl-citation.json"} </w:instrText>
      </w:r>
      <w:r w:rsidR="002B1093">
        <w:fldChar w:fldCharType="separate"/>
      </w:r>
      <w:r w:rsidR="006A0488" w:rsidRPr="006A0488">
        <w:t>(Vgl. Wack, (2007), S. 19 ff.)</w:t>
      </w:r>
      <w:r w:rsidR="002B1093">
        <w:fldChar w:fldCharType="end"/>
      </w:r>
      <w:r w:rsidR="00D109BA">
        <w:t xml:space="preserve">. Daraus ergibt sich, dass </w:t>
      </w:r>
      <w:r w:rsidR="002B1093">
        <w:t xml:space="preserve">im Projektmanagement </w:t>
      </w:r>
      <w:r w:rsidR="00D109BA">
        <w:t>verschiedene Risik</w:t>
      </w:r>
      <w:r w:rsidR="002B1093">
        <w:t xml:space="preserve">ofelder zu beachten sind </w:t>
      </w:r>
      <w:r w:rsidR="002B1093">
        <w:fldChar w:fldCharType="begin"/>
      </w:r>
      <w:r w:rsidR="002B1093">
        <w:instrText xml:space="preserve"> ADDIN ZOTERO_ITEM CSL_CITATION {"citationID":"K8kKL7Gs","properties":{"formattedCitation":"(Vgl. Wack, (2007), S. 43)","plainCitation":"(Vgl. Wack, (2007), S. 43)","noteIndex":0},"citationItems":[{"id":775,"uris":["http://zotero.org/users/10411486/items/IQFQXUBW"],"itemData":{"id":775,"type":"book","collection-number":"54","collection-title":"Betriebswirtschaftliche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IT-Projekte","author":[{"family":"Wack","given":"Jessica"}],"issued":{"date-parts":[["2007"]]}},"locator":"43","label":"page"}],"schema":"https://github.com/citation-style-language/schema/raw/master/csl-citation.json"} </w:instrText>
      </w:r>
      <w:r w:rsidR="002B1093">
        <w:fldChar w:fldCharType="separate"/>
      </w:r>
      <w:r w:rsidR="006A0488" w:rsidRPr="006A0488">
        <w:t>(Vgl. Wack, (2007), S. 43)</w:t>
      </w:r>
      <w:r w:rsidR="002B1093">
        <w:fldChar w:fldCharType="end"/>
      </w:r>
      <w:r w:rsidR="002B1093">
        <w:t xml:space="preserve">. </w:t>
      </w:r>
    </w:p>
    <w:p w14:paraId="6FB1983F" w14:textId="0BC9E788" w:rsidR="00A4083E" w:rsidRDefault="00B27139" w:rsidP="005C774F">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 xml:space="preserve">minimiert. Im </w:t>
      </w:r>
      <w:r w:rsidR="00A4083E" w:rsidRPr="00A4083E">
        <w:t>Monitoring</w:t>
      </w:r>
      <w:r w:rsidR="00A4083E">
        <w:noBreakHyphen/>
        <w:t xml:space="preserve">Prozess wird </w:t>
      </w:r>
      <w:r w:rsidR="00A4083E" w:rsidRPr="00A4083E">
        <w:t xml:space="preserve">Umsetzung </w:t>
      </w:r>
      <w:r w:rsidR="00A4083E">
        <w:t xml:space="preserve">und der Erfolg der Umsetzung </w:t>
      </w:r>
      <w:r w:rsidR="00A4083E" w:rsidRPr="00A4083E">
        <w:t>der Maßnahmen überwacht.</w:t>
      </w:r>
      <w:r w:rsidR="00A4083E">
        <w:t xml:space="preserve"> </w:t>
      </w:r>
      <w:r w:rsidR="00BA7109">
        <w:t xml:space="preserve">Zur Aufgabe der für das </w:t>
      </w:r>
      <w:r w:rsidR="00BA7109" w:rsidRPr="00A4652D">
        <w:t>Risikomanagement</w:t>
      </w:r>
      <w:r w:rsidR="00BA7109">
        <w:t xml:space="preserve"> Verantwortlichen gehört auch aus den Ergebnissen des Monitoring die W</w:t>
      </w:r>
      <w:r w:rsidR="00BA7109" w:rsidRPr="00BA7109">
        <w:t xml:space="preserve">irksamkeit der Maßnahmen </w:t>
      </w:r>
      <w:r w:rsidR="00BA7109">
        <w:t xml:space="preserve">zu beurteilen und ggf. die Maßnahmen anzupassen </w:t>
      </w:r>
      <w:r w:rsidR="00BA7109">
        <w:fldChar w:fldCharType="begin"/>
      </w:r>
      <w:r w:rsidR="00BA7109">
        <w:instrText xml:space="preserve"> ADDIN ZOTERO_ITEM CSL_CITATION {"citationID":"kKwQbKFQ","properties":{"formattedCitation":"(Vgl. Wack, (2007), S. 29 ff.)","plainCitation":"(Vgl. Wack, (2007), S. 29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BA7109">
        <w:fldChar w:fldCharType="separate"/>
      </w:r>
      <w:r w:rsidR="006A0488" w:rsidRPr="006A0488">
        <w:t>(Vgl. Wack, (2007), S. 29 ff.)</w:t>
      </w:r>
      <w:r w:rsidR="00BA7109">
        <w:fldChar w:fldCharType="end"/>
      </w:r>
      <w:r w:rsidR="00BA7109">
        <w:t>.</w:t>
      </w:r>
    </w:p>
    <w:p w14:paraId="26DD0D22" w14:textId="5806C604" w:rsidR="002F163C" w:rsidRDefault="002F163C" w:rsidP="008D1AF3">
      <w:pPr>
        <w:pStyle w:val="Grundtext"/>
      </w:pPr>
      <w:r>
        <w:t xml:space="preserve">Zur Festlegung von Maßnahmen bei Eintritt eines Risikofalls werden die Risiken nach der </w:t>
      </w:r>
      <w:r w:rsidR="005A27BE">
        <w:t>Identifizierung</w:t>
      </w:r>
      <w:r>
        <w:t xml:space="preserve">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bewertet. Aus dieser Analyse wird </w:t>
      </w:r>
      <w:r w:rsidR="00DA5706">
        <w:t xml:space="preserve">für jedes identifizierte Risiko </w:t>
      </w:r>
      <w:r w:rsidR="005A27BE">
        <w:t>entschieden</w:t>
      </w:r>
      <w:r w:rsidR="00DA5706">
        <w:t xml:space="preserve"> in welchem Umfang Maßnahmen entwickelt werden. Die Bewertung kann auch ergeben, dass eine Maßnahme im Verhältnis zur </w:t>
      </w:r>
      <w:r w:rsidR="002925FF">
        <w:t>Ewk</w:t>
      </w:r>
      <w:r w:rsidR="00DA5706">
        <w:t xml:space="preserve"> oder zum Schadensausmaß bzw. zur Auswirkung unwirtschaftlich ist und daher zum Risiko keine Maßnahme festgelegt wird </w:t>
      </w:r>
      <w:r w:rsidR="00DA5706">
        <w:fldChar w:fldCharType="begin"/>
      </w:r>
      <w:r w:rsidR="00DA5706">
        <w:instrText xml:space="preserve"> ADDIN ZOTERO_ITEM CSL_CITATION {"citationID":"kFrieTFR","properties":{"formattedCitation":"(Vgl. Wack, (2007), S. 23 f.)","plainCitation":"(Vgl. Wack, (2007), S. 23 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IT-Projekte","author":[{"family":"Wack","given":"Jessica"}],"issued":{"date-parts":[["2007"]]}},"locator":"23 f.","label":"page"}],"schema":"https://github.com/citation-style-language/schema/raw/master/csl-citation.json"} </w:instrText>
      </w:r>
      <w:r w:rsidR="00DA5706">
        <w:fldChar w:fldCharType="separate"/>
      </w:r>
      <w:r w:rsidR="006A0488" w:rsidRPr="006A0488">
        <w:t>(Vgl. Wack, (2007), S. 23 f.)</w:t>
      </w:r>
      <w:r w:rsidR="00DA5706">
        <w:fldChar w:fldCharType="end"/>
      </w:r>
      <w:r w:rsidR="001366FB">
        <w:t>.</w:t>
      </w:r>
    </w:p>
    <w:p w14:paraId="1851DA34" w14:textId="6C393BC6"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 xml:space="preserve">in der Projektdurchführung die Auswirkung, </w:t>
      </w:r>
      <w:r w:rsidR="002925FF">
        <w:t>Ewk</w:t>
      </w:r>
      <w:r w:rsidR="008D1AF3">
        <w:t xml:space="preserve"> und das Schadensausmaß zu identifizierten Risiken ändern bzw. neue Risiken identifiziert werden können. Daraus resultieren dann Anpassungen der Maßnahmen oder die Entwicklung neuer Maßnahmen.</w:t>
      </w:r>
    </w:p>
    <w:p w14:paraId="7AB1E66B" w14:textId="6B029383"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w:t>
      </w:r>
      <w:r w:rsidR="00E54777">
        <w:lastRenderedPageBreak/>
        <w:t xml:space="preserve">Schadensausmaßes festgelegt. Das Ergebnis der Risikoanalyse wurde in dem 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8B36F4">
        <w:t xml:space="preserve"> </w:t>
      </w:r>
      <w:r w:rsidR="00E54777">
        <w:t>dokumentiert</w:t>
      </w:r>
      <w:r w:rsidR="00D67CA6">
        <w:t>.</w:t>
      </w:r>
    </w:p>
    <w:p w14:paraId="42E97DB0" w14:textId="1A5A7D97" w:rsidR="005C1369" w:rsidRDefault="00850C1D" w:rsidP="00F42F5F">
      <w:pPr>
        <w:pStyle w:val="berschrift1"/>
      </w:pPr>
      <w:bookmarkStart w:id="31" w:name="_Toc141634671"/>
      <w:r w:rsidRPr="003B7C82">
        <w:lastRenderedPageBreak/>
        <w:t>Ist-</w:t>
      </w:r>
      <w:r w:rsidR="0018678E">
        <w:t>Aufnahme</w:t>
      </w:r>
      <w:r w:rsidRPr="003B7C82">
        <w:t xml:space="preserve"> im Unternehmen</w:t>
      </w:r>
      <w:r>
        <w:t xml:space="preserve"> Softzoll GmbH &amp; Co. KG</w:t>
      </w:r>
      <w:bookmarkEnd w:id="31"/>
    </w:p>
    <w:p w14:paraId="7A70A775" w14:textId="6A4EA426" w:rsidR="005C1369" w:rsidRDefault="00681E12" w:rsidP="005C1369">
      <w:pPr>
        <w:pStyle w:val="Grundtext"/>
      </w:pPr>
      <w:r>
        <w:t>In d</w:t>
      </w:r>
      <w:r w:rsidR="00860902">
        <w:t>er Phase der Projektbegründung und Definition des Projektziels und Projektumfangs wurden bereits das Projektziel und der Projektumfang, die Stakeholder und der Untersuchungsbereich festgelegt.</w:t>
      </w:r>
    </w:p>
    <w:p w14:paraId="1E46B7CD" w14:textId="3D2741BF" w:rsidR="000E4545" w:rsidRDefault="0018678E" w:rsidP="00D26D70">
      <w:pPr>
        <w:pStyle w:val="Grundtext"/>
      </w:pPr>
      <w:bookmarkStart w:id="32" w:name="_Toc395354982"/>
      <w:r>
        <w:t>Während der Ist-Aufnahme gilt es, die Geschäftsprozesse sowie bestehende IT-Systeme und Schnittstellen zu diesen Systemen zu identifizieren und zu analysieren, die für den Untersuchungsbereich relevant sind.</w:t>
      </w:r>
    </w:p>
    <w:p w14:paraId="741454EC" w14:textId="08EA43A9" w:rsidR="000E4545" w:rsidRDefault="00883730" w:rsidP="00D26D70">
      <w:pPr>
        <w:pStyle w:val="Grundtext"/>
      </w:pPr>
      <w:r>
        <w:t xml:space="preserve">Zur Aufnahme der Geschäftsprozesse können Methoden wie </w:t>
      </w:r>
      <w:r w:rsidR="00BE5D5F">
        <w:t>die Befragung</w:t>
      </w:r>
      <w:r w:rsidR="00EF3D72">
        <w:t xml:space="preserve">, </w:t>
      </w:r>
      <w:r>
        <w:t>Be</w:t>
      </w:r>
      <w:r w:rsidR="00EF3D72">
        <w:t>o</w:t>
      </w:r>
      <w:r>
        <w:t>bachtung</w:t>
      </w:r>
      <w:r w:rsidR="00EF3D72">
        <w:t xml:space="preserve"> oder die Ermittlung von Betriebsdaten </w:t>
      </w:r>
      <w:r w:rsidR="00D26D70">
        <w:t>(</w:t>
      </w:r>
      <w:r w:rsidR="00D26D70" w:rsidRPr="00D26D70">
        <w:t>dokumentenzentrierte Technik</w:t>
      </w:r>
      <w:r w:rsidR="00D26D70">
        <w:t xml:space="preserve">) </w:t>
      </w:r>
      <w:r w:rsidR="00EF3D72">
        <w:t xml:space="preserve">eingesetzt werden </w:t>
      </w:r>
      <w:r w:rsidR="00D26D70">
        <w:fldChar w:fldCharType="begin"/>
      </w:r>
      <w:r w:rsidR="00D26D70">
        <w:instrText xml:space="preserve"> ADDIN ZOTERO_ITEM CSL_CITATION {"citationID":"82KZn8h1","properties":{"formattedCitation":"(Vgl. SOPHIST GmbH &amp; Rupp, (2013), S. 150)","plainCitation":"(Vgl. SOPHIST GmbH &amp; Rupp, (2013), S. 150)","noteIndex":0},"citationItems":[{"id":831,"uris":["http://zotero.org/users/10411486/items/R2THJUZ8"],"itemData":{"id":831,"type":"book","collection-title":"IT kompakt","event-place":"Berlin, Heidelberg","ISBN":"978-3-642-35445-8","language":"de","note":"DOI: 10.1007/978-3-642-35446-5","publisher":"Springer Berlin Heidelberg","publisher-place":"Berlin, Heidelberg","source":"DOI.org (Crossref)","title":"Systemanalyse kompakt","URL":"https://link.springer.com/10.1007/978-3-642-35446-5","author":[{"literal":"SOPHIST GmbH"},{"family":"Rupp","given":"Chris"}],"accessed":{"date-parts":[["2023",7,23]]},"issued":{"date-parts":[["2013"]]}},"locator":"150","label":"page"}],"schema":"https://github.com/citation-style-language/schema/raw/master/csl-citation.json"} </w:instrText>
      </w:r>
      <w:r w:rsidR="00D26D70">
        <w:fldChar w:fldCharType="separate"/>
      </w:r>
      <w:r w:rsidR="006A0488" w:rsidRPr="006A0488">
        <w:t>(Vgl. SOPHIST GmbH &amp; Rupp, (2013), S. 150</w:t>
      </w:r>
      <w:r w:rsidR="00D26D70">
        <w:fldChar w:fldCharType="end"/>
      </w:r>
      <w:r w:rsidR="00AC67D8">
        <w:t>,</w:t>
      </w:r>
      <w:r w:rsidR="00076CE3">
        <w:t xml:space="preserve"> </w:t>
      </w:r>
      <w:r w:rsidR="00076CE3">
        <w:fldChar w:fldCharType="begin"/>
      </w:r>
      <w:r w:rsidR="00973F11">
        <w:instrText xml:space="preserve"> ADDIN ZOTERO_ITEM CSL_CITATION {"citationID":"SJDMIzYR","properties":{"formattedCitation":"(Vgl.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076CE3">
        <w:fldChar w:fldCharType="separate"/>
      </w:r>
      <w:r w:rsidR="006A0488" w:rsidRPr="006A0488">
        <w:t>Krallmann et al., (2013), S. 145 ff)</w:t>
      </w:r>
      <w:r w:rsidR="00076CE3">
        <w:fldChar w:fldCharType="end"/>
      </w:r>
      <w:r w:rsidR="001D2C64">
        <w:t xml:space="preserve">. </w:t>
      </w:r>
    </w:p>
    <w:p w14:paraId="58A4C9A6" w14:textId="39C4F5FF" w:rsidR="000E4545" w:rsidRDefault="0037747D" w:rsidP="00D26D70">
      <w:pPr>
        <w:pStyle w:val="Grundtext"/>
      </w:pPr>
      <w:r>
        <w:t>In der Durchführung dieses Projekts erfolgte die Ist-Aufnahme der Geschäftsprozesse über die Befragung der Anwender und Beobachtung. In der Beobachtung wurden im ersten Schritt die Geschäftsprozesse und dazugehörigen Teilprozesse aufgenommen und im zweiten Schritt die zu konvertierenden Dateien analysiert. Die Ergebnisse der Analyse wurden im Projektbericht dokumentiert.</w:t>
      </w:r>
      <w:r w:rsidR="00994166">
        <w:t xml:space="preserve"> Folgend wird der Geschäftsprozess zur Daten-Konvertierung und die dazugehörigen Unterprozesse beschrieben.</w:t>
      </w:r>
    </w:p>
    <w:p w14:paraId="74639139" w14:textId="77777777"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von zusätzliche Informationen angereichert, Datums</w:t>
      </w:r>
      <w:r w:rsidR="00922FBF">
        <w:noBreakHyphen/>
        <w:t xml:space="preserve"> oder Zahlenwerten formatiert, </w:t>
      </w:r>
      <w:r w:rsidR="000027E0">
        <w:t xml:space="preserve">Werte berechnet, </w:t>
      </w:r>
      <w:r w:rsidR="00922FBF">
        <w:t>Daten normalisiert</w:t>
      </w:r>
      <w:r w:rsidR="000027E0">
        <w:t xml:space="preserve">, fehlende Einheiten ergänzt oder Einheiten umgerechnet. </w:t>
      </w:r>
    </w:p>
    <w:p w14:paraId="1D3EB1CD" w14:textId="321A3836" w:rsidR="00106103" w:rsidRDefault="008A27E7" w:rsidP="00F33154">
      <w:pPr>
        <w:pStyle w:val="Grundtext"/>
      </w:pPr>
      <w:r>
        <w:t>Ein Konvertierungsprozess besteht aus mehreren Unterprozessen. Jeder Unterprozess erfüllt eine bestimmte Funktion</w:t>
      </w:r>
      <w:r w:rsidR="00651522">
        <w:t xml:space="preserve">, wie den Empfang von Nachrichten, das Extrahieren der Daten aus einer Datenquelle, die Transformation, das Schreiben der Daten in ein Datenobjekt, den Versand der Daten, die Überwachung des IT-Systems, den Versand von Nachrichten zu Fehlermeldungen. Für die Konvertierung kommen pro Datentyp dedizierte </w:t>
      </w:r>
      <w:r w:rsidR="00550051">
        <w:t>Komponenten</w:t>
      </w:r>
      <w:r w:rsidR="00651522">
        <w:t xml:space="preserve"> zur Anwendung. </w:t>
      </w:r>
      <w:r w:rsidR="009F6E61">
        <w:t>D</w:t>
      </w:r>
      <w:r w:rsidR="00E620D8">
        <w:t xml:space="preserve">urch den modularen Aufbau </w:t>
      </w:r>
      <w:r w:rsidR="009F6E61">
        <w:t>des zur EDIFACT-Konvertierung genutzten IT-Systems (</w:t>
      </w:r>
      <w:r w:rsidR="00D37EDD">
        <w:t>Daten-Konverter</w:t>
      </w:r>
      <w:r w:rsidR="009F6E61">
        <w:t xml:space="preserve">) </w:t>
      </w:r>
      <w:r w:rsidR="00550051">
        <w:t xml:space="preserve">in Form einzelner Software-Komponenten </w:t>
      </w:r>
      <w:r w:rsidR="009F6E61">
        <w:t>ist jeder einzelne Unterpro</w:t>
      </w:r>
      <w:r w:rsidR="00651522">
        <w:t xml:space="preserve">zess gekapselt. </w:t>
      </w:r>
    </w:p>
    <w:p w14:paraId="10F5310E" w14:textId="3AD2BD91" w:rsidR="00E620D8" w:rsidRDefault="00106103" w:rsidP="00F33154">
      <w:pPr>
        <w:pStyle w:val="Grundtext"/>
      </w:pPr>
      <w:r>
        <w:lastRenderedPageBreak/>
        <w:t xml:space="preserve">Das erleichtert die Entwicklung neuer Funktionalitäten, da diese spezifisch für einen bestimmten Prozess entwickelt werden können. Ferner hat ein </w:t>
      </w:r>
      <w:r w:rsidR="00651522">
        <w:t>Fehler</w:t>
      </w:r>
      <w:r>
        <w:t xml:space="preserve"> in einer Konvertierung keine Auswirkungen auf andere Konvertierungen.</w:t>
      </w:r>
    </w:p>
    <w:p w14:paraId="2DCD0C4D" w14:textId="296E8BC8"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934F04">
        <w:t>, d. h. automatisierte</w:t>
      </w:r>
      <w:r>
        <w:t>n</w:t>
      </w:r>
      <w:r w:rsidR="00934F04">
        <w:t xml:space="preserve"> Geschäftsprozess</w:t>
      </w:r>
      <w:r>
        <w:t>en</w:t>
      </w:r>
      <w:r w:rsidR="00934F04">
        <w:t xml:space="preserve">. </w:t>
      </w:r>
      <w:r>
        <w:t xml:space="preserve">Jeder Workflow ist mit einem Anwendungsfall (Use Case) verknüpft. Im Use Case ist definiert, welcher Kunde mit welchem Geschäftspartner </w:t>
      </w:r>
      <w:r w:rsidR="00F8326B">
        <w:t>welche Art von Daten (in EDI Nachrichten genannt) austauscht. Daraus resultiert, dass für jeden Anwendungsfall (Use Case) genau ein Workflow eingerichtet ist.</w:t>
      </w:r>
    </w:p>
    <w:p w14:paraId="67C694B1" w14:textId="137F183A" w:rsidR="00934F04" w:rsidRDefault="00934F04" w:rsidP="00F33154">
      <w:pPr>
        <w:pStyle w:val="Grundtext"/>
      </w:pPr>
      <w:r>
        <w:t xml:space="preserve">Im Workflow sind Templates für das </w:t>
      </w:r>
      <w:r w:rsidR="00F33154">
        <w:t>Schreiben der Daten in die Datenbank nach dem Extrahieren</w:t>
      </w:r>
      <w:r w:rsidR="0047519B">
        <w:t xml:space="preserve"> sowie für die Transformation</w:t>
      </w:r>
      <w:r w:rsidR="00F33154">
        <w:t xml:space="preserve"> und den Datenexport in das Ziel-Datenobjekt</w:t>
      </w:r>
      <w:r w:rsidR="0047519B">
        <w:t xml:space="preserve"> hinterlegt. </w:t>
      </w:r>
      <w:r w:rsidR="00106103">
        <w:t xml:space="preserve">Für die Konvertierung wird für jeden Datentyp ein Konverter </w:t>
      </w:r>
      <w:r w:rsidR="002B4C9A">
        <w:t xml:space="preserve">und daraus folgend ein eigener Template-Typ </w:t>
      </w:r>
      <w:r w:rsidR="00106103">
        <w:t xml:space="preserve">verwendet. So kommt bei der Konvertierung von XML-Dateien ein anderer Konverter </w:t>
      </w:r>
      <w:r w:rsidR="002B4C9A">
        <w:t xml:space="preserve">bzw. ein anderer Template-Typ </w:t>
      </w:r>
      <w:r w:rsidR="00106103">
        <w:t xml:space="preserve">als bei der Konvertierung von CSV-Dateien zum Einsatz. </w:t>
      </w:r>
      <w:r w:rsidR="0047519B">
        <w:t>Ferner enthält der Workflow Parameter</w:t>
      </w:r>
      <w:r w:rsidR="00F8326B">
        <w:t xml:space="preserve"> zum Anwendungsfall, wie Nachrichtentyp, Sender-ID, Empfänger-ID, Parameter zur Kommunikationsanbindung. </w:t>
      </w:r>
      <w:r w:rsidR="00CB00ED">
        <w:t>E</w:t>
      </w:r>
      <w:r w:rsidR="00F8326B">
        <w:t xml:space="preserve">ine Konfigurationsdatei im XML-Format </w:t>
      </w:r>
      <w:r w:rsidR="00CB00ED">
        <w:t xml:space="preserve">ist die Schnittstelle zwischen Daten, die </w:t>
      </w:r>
      <w:r w:rsidR="005744C8">
        <w:t xml:space="preserve">beim Extrahieren aus der Datenquelle ausgelesen werden und den Workflow-Parametern. Anhand dieser Workflow-Parameter wird der Workflow identifiziert und die im Workflow hinterlegten Templates verwendet. </w:t>
      </w:r>
    </w:p>
    <w:p w14:paraId="488702EB" w14:textId="19F96A56" w:rsidR="003B45DB" w:rsidRDefault="003B45DB" w:rsidP="00D26D70">
      <w:pPr>
        <w:pStyle w:val="Grundtext"/>
      </w:pPr>
      <w:r>
        <w:t xml:space="preserve">In der Konvertierung wird aus Sicht des </w:t>
      </w:r>
      <w:r w:rsidR="00D37EDD">
        <w:t>Daten-Konverter</w:t>
      </w:r>
      <w:r w:rsidR="002B4C9A">
        <w:t>s</w:t>
      </w:r>
      <w:r w:rsidR="004F0483">
        <w:t xml:space="preserve"> </w:t>
      </w:r>
      <w:r>
        <w:t xml:space="preserve">in ein- und ausgehende Daten unterschieden. Eingehende Daten sind vom Geschäftspartner des Kunden, die nach der Konvertierung an den Kunden gesandt werden. Bei ausgehenden Daten empfängt </w:t>
      </w:r>
      <w:r w:rsidR="009D00C4">
        <w:t xml:space="preserve">der </w:t>
      </w:r>
      <w:r w:rsidR="00D37EDD">
        <w:t>Daten-Konverter</w:t>
      </w:r>
      <w:r>
        <w:t xml:space="preserve"> die Daten vom Kunden und leitet die </w:t>
      </w:r>
      <w:r w:rsidR="001D2C64">
        <w:t xml:space="preserve">nach der Konvertierung erstellte Datei an den Geschäftspartner des Kunden weiter. Der Ablauf der Konvertierung unterscheidet sich </w:t>
      </w:r>
      <w:r w:rsidR="00174814">
        <w:t xml:space="preserve">bei </w:t>
      </w:r>
      <w:r w:rsidR="001D2C64">
        <w:t>ein</w:t>
      </w:r>
      <w:r w:rsidR="00174814">
        <w:noBreakHyphen/>
      </w:r>
      <w:r w:rsidR="001D2C64">
        <w:t xml:space="preserve"> und </w:t>
      </w:r>
      <w:r w:rsidR="00174814">
        <w:t>ausgehenden Daten nicht und stellt sich wie folgt dar.</w:t>
      </w:r>
    </w:p>
    <w:p w14:paraId="6CE30614" w14:textId="77777777" w:rsidR="0064661F" w:rsidRDefault="0064661F" w:rsidP="00D26D70">
      <w:pPr>
        <w:pStyle w:val="Grundtext"/>
      </w:pPr>
      <w:r>
        <w:t>Der Ablauf der Konvertierung ist wie folgt:</w:t>
      </w:r>
    </w:p>
    <w:p w14:paraId="445DF377" w14:textId="76293661" w:rsidR="00B067A6" w:rsidRDefault="00CA2F23" w:rsidP="00B067A6">
      <w:pPr>
        <w:pStyle w:val="Grundtext"/>
      </w:pPr>
      <w:r>
        <w:t xml:space="preserve">Die </w:t>
      </w:r>
      <w:r w:rsidR="003B45DB">
        <w:t xml:space="preserve">Daten werden </w:t>
      </w:r>
      <w:r>
        <w:t xml:space="preserve">vom </w:t>
      </w:r>
      <w:r w:rsidR="00174814">
        <w:t xml:space="preserve">Geschäftspartner des </w:t>
      </w:r>
      <w:r>
        <w:t xml:space="preserve">Kunden </w:t>
      </w:r>
      <w:r w:rsidR="00174814">
        <w:t xml:space="preserve">oder vom Kunden </w:t>
      </w:r>
      <w:r w:rsidR="003B45DB">
        <w:t xml:space="preserve">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der in der Konfigurationsdatei definierten </w:t>
      </w:r>
      <w:r w:rsidR="005D29E5" w:rsidRPr="005D29E5">
        <w:t>Schema</w:t>
      </w:r>
      <w:r w:rsidR="005D29E5">
        <w:t xml:space="preserve">ta wird in den Workflow-Konfigurationen nach passenden Parametern gesucht. Dabei werden basierend auf den Schemata in der Konfigurationsdatei Muster </w:t>
      </w:r>
      <w:r w:rsidR="005E266A">
        <w:t>aus</w:t>
      </w:r>
      <w:r w:rsidR="005D29E5">
        <w:t xml:space="preserve"> den </w:t>
      </w:r>
      <w:r w:rsidR="005E266A">
        <w:t>eingelesenen Daten mit den Workflow-Konfigurationen verglichen. Dieser Vergleich basiert auf einer SQL-Abfrage. Wird ein passender Workflow identifiziert, werden die Daten aus der Datenquelle in eine MySQL-Datenbank geschrieben</w:t>
      </w:r>
      <w:r w:rsidR="005C45EB">
        <w:t xml:space="preserve">. Die Zuordnung der Daten zu den dafür entsprechenden Datenbankfeldern wird über </w:t>
      </w:r>
      <w:r w:rsidR="00C41A13">
        <w:t xml:space="preserve">ein im Workflow </w:t>
      </w:r>
      <w:r w:rsidR="00C41A13">
        <w:lastRenderedPageBreak/>
        <w:t>hinterlegten Template realisiert. Nachdem die Daten in die MySQL-Datenbank geschrieben wurden, wird der Transformationsprozess ausgeführt. Im letzten Schritt werden die transformierten Daten im Load-Prozess in ein Datenobjekt geschrieben. Der Versand der konvertierten Daten an den Kunden bzw. den Geschäftspartner des Kunden nach Abschluss der Konvertierung schließt den Geschäftsprozess ab</w:t>
      </w:r>
      <w:r w:rsidR="00062E55">
        <w:t xml:space="preserve">. Jeder Unterprozess in der Konvertierung wird durch den </w:t>
      </w:r>
      <w:r w:rsidR="00D37EDD">
        <w:t>Daten-Konverter</w:t>
      </w:r>
      <w:r w:rsidR="00062E55">
        <w:t xml:space="preserve"> überwacht. Wenn Fehler einen Prozess unterbrechen, wird über das Kommunikationsprotokoll SMTP eine Nachricht an festgelegte Empfänger versandt. Diese Nachricht enthält Informationen wie einen Transaktionsidentifier, einen Datums-/Zeitstempel, den Workflow-Identifier, den Workflownamen, einen Fehlercode und eine Fehlerbeschreibung. Fehlercode und Fehlerbeschreibung sind dabei vom Fehlertyp abhängig. Das Routing von Daten ist </w:t>
      </w:r>
      <w:r w:rsidR="00B067A6">
        <w:t>ein besonderer Anwendungsfall. Dabei werden die Daten nicht konvertiert und direkt an den im Workflow hinterlegten Empfänger weitergeleitet.</w:t>
      </w:r>
    </w:p>
    <w:p w14:paraId="3CBDF38F" w14:textId="489CB503" w:rsidR="00C41A13" w:rsidRDefault="00DB746F" w:rsidP="00D26D70">
      <w:pPr>
        <w:pStyle w:val="Grundtext"/>
      </w:pPr>
      <w:r>
        <w:t xml:space="preserve">Folgende Tabelle listet die möglichen </w:t>
      </w:r>
      <w:r w:rsidR="002C08A0">
        <w:t xml:space="preserve">Datenformate, die konvertiert </w:t>
      </w:r>
      <w:r w:rsidR="002B4C9A">
        <w:t>werden können und die möglichen Kommunikationsprotokolle auf.</w:t>
      </w:r>
    </w:p>
    <w:p w14:paraId="0D409528" w14:textId="607E5716" w:rsidR="005F4DB1" w:rsidRDefault="005F4DB1" w:rsidP="005F4DB1">
      <w:pPr>
        <w:pStyle w:val="Tabellentitel"/>
      </w:pPr>
      <w:bookmarkStart w:id="33" w:name="_Toc141634014"/>
      <w:r w:rsidRPr="005F4DB1">
        <w:rPr>
          <w:rStyle w:val="Grundzfett"/>
        </w:rPr>
        <w:t>Tab</w:t>
      </w:r>
      <w:r>
        <w:t xml:space="preserve">. </w:t>
      </w:r>
      <w:fldSimple w:instr=" STYLEREF 1 \s ">
        <w:r w:rsidR="0064466C">
          <w:rPr>
            <w:noProof/>
          </w:rPr>
          <w:t>6</w:t>
        </w:r>
      </w:fldSimple>
      <w:r w:rsidR="0064466C">
        <w:t>.</w:t>
      </w:r>
      <w:fldSimple w:instr=" SEQ Tab._ \* ARABIC \s 1 ">
        <w:r w:rsidR="0064466C">
          <w:rPr>
            <w:noProof/>
          </w:rPr>
          <w:t>1</w:t>
        </w:r>
      </w:fldSimple>
      <w:r>
        <w:t>: Übersicht zu unterstützten Datenformaten und Kommunikationsprotokollen</w:t>
      </w:r>
      <w:bookmarkEnd w:id="33"/>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886FED" w14:paraId="4E8F4029" w14:textId="77777777" w:rsidTr="00F20D8B">
        <w:tc>
          <w:tcPr>
            <w:tcW w:w="1348" w:type="dxa"/>
          </w:tcPr>
          <w:p w14:paraId="3B372F42" w14:textId="40920F63" w:rsidR="00E00341" w:rsidRPr="00886FED" w:rsidRDefault="00E00341" w:rsidP="00886FED">
            <w:pPr>
              <w:pStyle w:val="Tabellentext"/>
              <w:rPr>
                <w:rStyle w:val="Grundzfett"/>
              </w:rPr>
            </w:pPr>
            <w:r w:rsidRPr="00886FED">
              <w:rPr>
                <w:rStyle w:val="Grundzfett"/>
              </w:rPr>
              <w:t>Richtung</w:t>
            </w:r>
          </w:p>
        </w:tc>
        <w:tc>
          <w:tcPr>
            <w:tcW w:w="3402" w:type="dxa"/>
          </w:tcPr>
          <w:p w14:paraId="4F1CC820" w14:textId="4A07F4F5" w:rsidR="00E00341" w:rsidRPr="00886FED" w:rsidRDefault="00E00341" w:rsidP="00886FED">
            <w:pPr>
              <w:pStyle w:val="Tabellentext"/>
              <w:rPr>
                <w:rStyle w:val="Grundzfett"/>
              </w:rPr>
            </w:pPr>
            <w:r w:rsidRPr="00886FED">
              <w:rPr>
                <w:rStyle w:val="Grundzfett"/>
              </w:rPr>
              <w:t>Datenformat</w:t>
            </w:r>
          </w:p>
        </w:tc>
        <w:tc>
          <w:tcPr>
            <w:tcW w:w="3543" w:type="dxa"/>
          </w:tcPr>
          <w:p w14:paraId="1E36429A" w14:textId="4B6E15FA" w:rsidR="00E00341" w:rsidRPr="00886FED" w:rsidRDefault="00E00341" w:rsidP="00886FED">
            <w:pPr>
              <w:pStyle w:val="Tabellentext"/>
              <w:rPr>
                <w:rStyle w:val="Grundzfett"/>
              </w:rPr>
            </w:pPr>
            <w:r w:rsidRPr="00886FED">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3396DB8D" w:rsidR="00F07E5B" w:rsidRDefault="00F07E5B" w:rsidP="00F07E5B">
      <w:pPr>
        <w:pStyle w:val="Grundtext"/>
      </w:pPr>
      <w:r>
        <w:lastRenderedPageBreak/>
        <w:t>Die folgende Geschäftsprozesse in BPMN dient zur übersichtlicheren Darstellung und zum besseren Verständnis.</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55103E3D" w:rsidR="0007068C" w:rsidRDefault="0007068C" w:rsidP="0007068C">
      <w:pPr>
        <w:pStyle w:val="GrafikQuelle"/>
        <w:rPr>
          <w:rStyle w:val="Grundzfett"/>
        </w:rPr>
      </w:pPr>
      <w:r>
        <w:t>(Quelle: Softzoll GmbH &amp; Co. KG, BPMN-Diagramm zum Prozess „Datenkonvertierung“, 2023)</w:t>
      </w:r>
    </w:p>
    <w:p w14:paraId="60473057" w14:textId="7AF106F9" w:rsidR="0069348D" w:rsidRDefault="0007068C" w:rsidP="0007068C">
      <w:pPr>
        <w:pStyle w:val="Abbildungstitel"/>
      </w:pPr>
      <w:bookmarkStart w:id="34" w:name="_Toc141640911"/>
      <w:r w:rsidRPr="0007068C">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6</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w:t>
      </w:r>
      <w:r w:rsidR="0037734E">
        <w:rPr>
          <w:rStyle w:val="Grundzfett"/>
        </w:rPr>
        <w:fldChar w:fldCharType="end"/>
      </w:r>
      <w:r w:rsidRPr="0007068C">
        <w:rPr>
          <w:rStyle w:val="Grundzfett"/>
        </w:rPr>
        <w:t>:</w:t>
      </w:r>
      <w:r>
        <w:t xml:space="preserve"> </w:t>
      </w:r>
      <w:r w:rsidRPr="00007409">
        <w:t>BPMN-Diagramm zum Prozess "Datenkonvertierung"</w:t>
      </w:r>
      <w:bookmarkEnd w:id="34"/>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16E7747A"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47001D">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6A0488" w:rsidRPr="006A0488">
        <w:t>(Vgl. Krallmann et al., (2013), S. 145 ff.)</w:t>
      </w:r>
      <w:r w:rsidR="0047001D">
        <w:fldChar w:fldCharType="end"/>
      </w:r>
      <w:r w:rsidR="001366FB">
        <w:t>.</w:t>
      </w:r>
    </w:p>
    <w:p w14:paraId="6613F7C2" w14:textId="37F758D7" w:rsidR="00F07E5B" w:rsidRDefault="006F5729" w:rsidP="00F07E5B">
      <w:pPr>
        <w:pStyle w:val="Grundtext"/>
      </w:pPr>
      <w:r>
        <w:t>Darin wurden folgende IT-Komponenten und deren Schnittstellen identifiziert.</w:t>
      </w:r>
    </w:p>
    <w:p w14:paraId="51C814FB" w14:textId="2AED70CA" w:rsidR="00856735" w:rsidRDefault="00856735" w:rsidP="00856735">
      <w:pPr>
        <w:pStyle w:val="Tabellentitel"/>
      </w:pPr>
      <w:bookmarkStart w:id="35" w:name="_Toc141634015"/>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5"/>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886FED" w14:paraId="61986DD3" w14:textId="2D71B649" w:rsidTr="00AB27ED">
        <w:tc>
          <w:tcPr>
            <w:tcW w:w="2482" w:type="dxa"/>
          </w:tcPr>
          <w:p w14:paraId="31A1A00C" w14:textId="17119BB9" w:rsidR="00AF4947" w:rsidRPr="00AB27ED" w:rsidRDefault="00AF4947" w:rsidP="00886FED">
            <w:pPr>
              <w:pStyle w:val="Tabellentext"/>
              <w:rPr>
                <w:rStyle w:val="Grundzfett"/>
              </w:rPr>
            </w:pPr>
            <w:r w:rsidRPr="00AB27ED">
              <w:rPr>
                <w:rStyle w:val="Grundzfett"/>
              </w:rPr>
              <w:t>Komponente</w:t>
            </w:r>
          </w:p>
        </w:tc>
        <w:tc>
          <w:tcPr>
            <w:tcW w:w="2835" w:type="dxa"/>
            <w:gridSpan w:val="2"/>
          </w:tcPr>
          <w:p w14:paraId="2085CBBF" w14:textId="64E11229" w:rsidR="00AF4947" w:rsidRPr="00AB27ED" w:rsidRDefault="00AF4947" w:rsidP="00886FED">
            <w:pPr>
              <w:pStyle w:val="Tabellentext"/>
              <w:rPr>
                <w:rStyle w:val="Grundzfett"/>
              </w:rPr>
            </w:pPr>
            <w:r w:rsidRPr="00AB27ED">
              <w:rPr>
                <w:rStyle w:val="Grundzfett"/>
              </w:rPr>
              <w:t>Beschreibung</w:t>
            </w:r>
          </w:p>
        </w:tc>
        <w:tc>
          <w:tcPr>
            <w:tcW w:w="2126" w:type="dxa"/>
            <w:gridSpan w:val="2"/>
          </w:tcPr>
          <w:p w14:paraId="47E61AA1" w14:textId="7007CE5B" w:rsidR="00AF4947" w:rsidRPr="00AB27ED" w:rsidRDefault="00AF4947" w:rsidP="00886FED">
            <w:pPr>
              <w:pStyle w:val="Tabellentext"/>
              <w:rPr>
                <w:rStyle w:val="Grundzfett"/>
              </w:rPr>
            </w:pPr>
            <w:r w:rsidRPr="00AB27ED">
              <w:rPr>
                <w:rStyle w:val="Grundzfett"/>
              </w:rPr>
              <w:t>Informationen zur Implementierung</w:t>
            </w:r>
          </w:p>
        </w:tc>
        <w:tc>
          <w:tcPr>
            <w:tcW w:w="1418" w:type="dxa"/>
          </w:tcPr>
          <w:p w14:paraId="7E6AEAC1" w14:textId="0DEE30C8" w:rsidR="00AF4947" w:rsidRPr="00AB27ED" w:rsidRDefault="00AF4947" w:rsidP="00886FED">
            <w:pPr>
              <w:pStyle w:val="Tabellentex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886FED" w14:paraId="0E1904B0" w14:textId="77777777" w:rsidTr="00AB27ED">
        <w:tc>
          <w:tcPr>
            <w:tcW w:w="2482" w:type="dxa"/>
          </w:tcPr>
          <w:p w14:paraId="780AB0E2" w14:textId="77777777" w:rsidR="00905645" w:rsidRPr="00AB27ED" w:rsidRDefault="00905645" w:rsidP="00886FED">
            <w:pPr>
              <w:pStyle w:val="Tabellentext"/>
              <w:rPr>
                <w:rStyle w:val="Grundzfett"/>
              </w:rPr>
            </w:pPr>
            <w:r w:rsidRPr="00AB27ED">
              <w:rPr>
                <w:rStyle w:val="Grundzfett"/>
              </w:rPr>
              <w:lastRenderedPageBreak/>
              <w:t>Komponente</w:t>
            </w:r>
          </w:p>
        </w:tc>
        <w:tc>
          <w:tcPr>
            <w:tcW w:w="2835" w:type="dxa"/>
          </w:tcPr>
          <w:p w14:paraId="4D30C550" w14:textId="77777777" w:rsidR="00905645" w:rsidRPr="00AB27ED" w:rsidRDefault="00905645" w:rsidP="00886FED">
            <w:pPr>
              <w:pStyle w:val="Tabellentext"/>
              <w:rPr>
                <w:rStyle w:val="Grundzfett"/>
              </w:rPr>
            </w:pPr>
            <w:r w:rsidRPr="00AB27ED">
              <w:rPr>
                <w:rStyle w:val="Grundzfett"/>
              </w:rPr>
              <w:t>Beschreibung</w:t>
            </w:r>
          </w:p>
        </w:tc>
        <w:tc>
          <w:tcPr>
            <w:tcW w:w="2126" w:type="dxa"/>
          </w:tcPr>
          <w:p w14:paraId="630E679A" w14:textId="77777777" w:rsidR="00905645" w:rsidRPr="00AB27ED" w:rsidRDefault="00905645" w:rsidP="00886FED">
            <w:pPr>
              <w:pStyle w:val="Tabellentext"/>
              <w:rPr>
                <w:rStyle w:val="Grundzfett"/>
              </w:rPr>
            </w:pPr>
            <w:r w:rsidRPr="00AB27ED">
              <w:rPr>
                <w:rStyle w:val="Grundzfett"/>
              </w:rPr>
              <w:t>Informationen zur Implementierung</w:t>
            </w:r>
          </w:p>
        </w:tc>
        <w:tc>
          <w:tcPr>
            <w:tcW w:w="1418" w:type="dxa"/>
          </w:tcPr>
          <w:p w14:paraId="3AA95B1C" w14:textId="77777777" w:rsidR="00905645" w:rsidRPr="00AB27ED" w:rsidRDefault="00905645" w:rsidP="00886FED">
            <w:pPr>
              <w:pStyle w:val="Tabellentex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5A51B0FB" w:rsidR="0014049A" w:rsidRDefault="00850CDC" w:rsidP="00F07E5B">
      <w:pPr>
        <w:pStyle w:val="Grundtext"/>
      </w:pPr>
      <w:r>
        <w:lastRenderedPageBreak/>
        <w:t>Das Komponenten-Diagramm veranschaulicht die in der Ist-Aufnahme identifizierten Systemkomponenten.</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249FC6C8" w:rsidR="005D67D6" w:rsidRDefault="005D67D6" w:rsidP="000A6821">
      <w:pPr>
        <w:pStyle w:val="GrafikQuelle"/>
      </w:pPr>
      <w:r>
        <w:t>(</w:t>
      </w:r>
      <w:r w:rsidR="000A6821">
        <w:t xml:space="preserve">Quelle: </w:t>
      </w:r>
      <w:r>
        <w:t>Softzoll GmbH &amp; Co. KG, BPMN-Diagramm zum Prozess „Datenkonvertierung“, 2023)</w:t>
      </w:r>
    </w:p>
    <w:p w14:paraId="3C800A7B" w14:textId="1E66B6A4" w:rsidR="00AC3817" w:rsidRDefault="005D67D6" w:rsidP="005D67D6">
      <w:pPr>
        <w:pStyle w:val="GrafikQuelle"/>
      </w:pPr>
      <w:r w:rsidRPr="005D67D6">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6</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2</w:t>
      </w:r>
      <w:r w:rsidR="0037734E">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72552AAC" w:rsidR="00D41662" w:rsidRDefault="006F2687" w:rsidP="00D41662">
      <w:pPr>
        <w:pStyle w:val="berschrift1"/>
      </w:pPr>
      <w:bookmarkStart w:id="36" w:name="_Toc141634672"/>
      <w:r>
        <w:lastRenderedPageBreak/>
        <w:t>Entwurf</w:t>
      </w:r>
      <w:r w:rsidR="00BB7946">
        <w:t xml:space="preserve"> / Spezifikation</w:t>
      </w:r>
      <w:bookmarkEnd w:id="36"/>
    </w:p>
    <w:p w14:paraId="266EFB24" w14:textId="1675F03A" w:rsidR="00822BD5" w:rsidRDefault="006F2687" w:rsidP="00822BD5">
      <w:pPr>
        <w:pStyle w:val="Grundtext"/>
      </w:pPr>
      <w:r>
        <w:t xml:space="preserve">In der Entwurfsphase werden die in der Anforderungsanalyse identifizierten Anforderungen in ein </w:t>
      </w:r>
      <w:r w:rsidRPr="006F2687">
        <w:t>in ein Lösungskonzept</w:t>
      </w:r>
      <w:r>
        <w:t xml:space="preserve"> umgesetzt. Die Ergebnisse der Entwurfsphase sind z. B. </w:t>
      </w:r>
      <w:r w:rsidRPr="006F2687">
        <w:t>Lastenheft,</w:t>
      </w:r>
      <w:r>
        <w:t xml:space="preserve"> und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320C43">
        <w:t>In den</w:t>
      </w:r>
      <w:r w:rsidR="00822BD5" w:rsidRPr="006F2687">
        <w:t xml:space="preserve"> Entwurfsentscheidungen </w:t>
      </w:r>
      <w:r w:rsidR="00320C43">
        <w:t xml:space="preserve">werden die </w:t>
      </w:r>
      <w:r w:rsidR="00320C43" w:rsidRPr="006F2687">
        <w:t>Ergebnisse</w:t>
      </w:r>
      <w:r w:rsidR="00320C43">
        <w:t xml:space="preserve"> zu den beschriebenen Eigenschaften</w:t>
      </w:r>
      <w:r w:rsidR="00822BD5" w:rsidRPr="006F2687">
        <w:t xml:space="preserve"> umgesetzt</w:t>
      </w:r>
      <w:r w:rsidR="00C67FE9">
        <w:t xml:space="preserve"> </w:t>
      </w:r>
      <w:r w:rsidR="00C67FE9">
        <w:fldChar w:fldCharType="begin"/>
      </w:r>
      <w:r w:rsidR="00C67FE9">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6A0488" w:rsidRPr="006A0488">
        <w:t>(Vgl. Beifuss &amp; Holzbaur, (2020), S. 72)</w:t>
      </w:r>
      <w:r w:rsidR="00C67FE9">
        <w:fldChar w:fldCharType="end"/>
      </w:r>
      <w:r w:rsidR="00BB7946">
        <w:t xml:space="preserve">. </w:t>
      </w:r>
    </w:p>
    <w:p w14:paraId="2EC88CC9" w14:textId="486C2ACF" w:rsidR="0026787A" w:rsidRDefault="00BB7946" w:rsidP="0026787A">
      <w:pPr>
        <w:pStyle w:val="Grundtext"/>
      </w:pPr>
      <w:r>
        <w:t xml:space="preserve">Dabei werden die </w:t>
      </w:r>
      <w:r w:rsidRPr="00BB7946">
        <w:t xml:space="preserve">Analysemodelle </w:t>
      </w:r>
      <w:r>
        <w:t xml:space="preserve">und Anforderungen sukzessive </w:t>
      </w:r>
      <w:r w:rsidRPr="00BB7946">
        <w:t>verfeiner</w:t>
      </w:r>
      <w:r>
        <w:t>t, ergänzt und konkretisiert. D</w:t>
      </w:r>
      <w:r w:rsidR="00BD4F9F">
        <w:t>ie</w:t>
      </w:r>
      <w:r>
        <w:t xml:space="preserve"> Ergebnis</w:t>
      </w:r>
      <w:r w:rsidR="00BD4F9F">
        <w:t>se</w:t>
      </w:r>
      <w:r>
        <w:t xml:space="preserve"> der Spezifikation und des Entwurfs </w:t>
      </w:r>
      <w:r w:rsidR="00BD4F9F">
        <w:t xml:space="preserve">dienen als </w:t>
      </w:r>
      <w:r>
        <w:t xml:space="preserve">Vorgabe </w:t>
      </w:r>
      <w:r w:rsidR="00BD4F9F">
        <w:t>zur Software-</w:t>
      </w:r>
      <w:r w:rsidRPr="00BB7946">
        <w:t>Implementierung.</w:t>
      </w:r>
      <w:r>
        <w:t xml:space="preserve"> </w:t>
      </w:r>
      <w:r w:rsidR="00C1494E">
        <w:t>In den Entwurfsentscheidungen sind die GUI</w:t>
      </w:r>
      <w:r w:rsidR="00C1494E" w:rsidRPr="00BB7946">
        <w:t xml:space="preserve">, die Programmiersprache, das Datenbanksystem, mögliche Verteilungskonzepte, Komponentenwiederverwendung und </w:t>
      </w:r>
      <w:r w:rsidR="00C1494E">
        <w:t xml:space="preserve">andere Aspekte </w:t>
      </w:r>
      <w:r w:rsidR="00C1494E" w:rsidRPr="00BB7946">
        <w:t>zu berücksichtigen</w:t>
      </w:r>
      <w:r w:rsidR="00C1494E">
        <w:t xml:space="preserve">. Die </w:t>
      </w:r>
      <w:r w:rsidR="00C1494E" w:rsidRPr="00BB7946">
        <w:t xml:space="preserve">Entwurfsmodelle </w:t>
      </w:r>
      <w:r w:rsidR="00FA447C">
        <w:t xml:space="preserve">müssen </w:t>
      </w:r>
      <w:r w:rsidR="00FA447C" w:rsidRPr="00FA447C">
        <w:t>auf einem solchen Niveau sein,</w:t>
      </w:r>
      <w:r w:rsidR="0026787A">
        <w:t xml:space="preserve"> </w:t>
      </w:r>
      <w:r w:rsidR="00FA447C">
        <w:t xml:space="preserve">dass die </w:t>
      </w:r>
      <w:r w:rsidR="0026787A" w:rsidRPr="00BB7946">
        <w:t>Implementierung</w:t>
      </w:r>
      <w:r w:rsidR="0026787A">
        <w:t xml:space="preserve"> eine </w:t>
      </w:r>
      <w:r w:rsidR="00FA447C">
        <w:t xml:space="preserve">signifikante </w:t>
      </w:r>
      <w:r w:rsidR="0026787A" w:rsidRPr="00BB7946">
        <w:t>Verfeinerung des Entwurfs</w:t>
      </w:r>
      <w:r w:rsidR="0026787A">
        <w:t xml:space="preserve"> </w:t>
      </w:r>
      <w:r w:rsidR="00FA447C">
        <w:t>darstellt</w:t>
      </w:r>
      <w:r w:rsidR="0026787A">
        <w:t xml:space="preserve"> </w:t>
      </w:r>
      <w:r w:rsidR="0026787A">
        <w:fldChar w:fldCharType="begin"/>
      </w:r>
      <w:r w:rsidR="0026787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6A0488" w:rsidRPr="006A0488">
        <w:t>(Vgl. Alpar et al., (2023), S. 458)</w:t>
      </w:r>
      <w:r w:rsidR="0026787A">
        <w:fldChar w:fldCharType="end"/>
      </w:r>
      <w:r w:rsidR="001366FB">
        <w:t>.</w:t>
      </w:r>
    </w:p>
    <w:p w14:paraId="7DF099CF" w14:textId="2746FDDF" w:rsidR="00BB7946" w:rsidRDefault="00BA66EB" w:rsidP="00822BD5">
      <w:pPr>
        <w:pStyle w:val="Grundtext"/>
      </w:pPr>
      <w:r>
        <w:t>Diese Methodik für das Projektmanagement in der Softwareentwicklung beschreibt auch die Tätigkeiten, die in der Entwurfs</w:t>
      </w:r>
      <w:r>
        <w:noBreakHyphen/>
        <w:t xml:space="preserve"> und </w:t>
      </w:r>
      <w:r w:rsidR="00727843">
        <w:t>S</w:t>
      </w:r>
      <w:r>
        <w:t>pe</w:t>
      </w:r>
      <w:r w:rsidR="00727843">
        <w:t>z</w:t>
      </w:r>
      <w:r>
        <w:t xml:space="preserve">ifikationsphase </w:t>
      </w:r>
      <w:r w:rsidR="00727843">
        <w:t xml:space="preserve">ausgeführt wurden. Anhand der in der </w:t>
      </w:r>
      <w:fldSimple w:instr=" REF  _Ref141121592 ">
        <w:r w:rsidR="00D04B9F" w:rsidRPr="00A173F1">
          <w:rPr>
            <w:bCs/>
          </w:rPr>
          <w:t>Anforderungsanalyse</w:t>
        </w:r>
        <w:r w:rsidR="00D04B9F">
          <w:rPr>
            <w:bCs/>
          </w:rPr>
          <w:t xml:space="preserve"> (</w:t>
        </w:r>
        <w:r w:rsidR="00D04B9F" w:rsidRPr="00A173F1">
          <w:rPr>
            <w:bCs/>
          </w:rPr>
          <w:t>Requirements Engineering</w:t>
        </w:r>
        <w:r w:rsidR="00D04B9F">
          <w:rPr>
            <w:bCs/>
          </w:rPr>
          <w:t>)</w:t>
        </w:r>
      </w:fldSimple>
      <w:r w:rsidR="00727843">
        <w:t xml:space="preserve"> identifizierten Anforderungen wurden die Eigenschaften der zu entwickelnden Software spezifiziert und das Konzept sowie die Entwurfsentscheidungen erarbeitet. Die wichtigsten Entwurfsentscheidungen sind </w:t>
      </w:r>
      <w:r w:rsidR="000D5A18">
        <w:t>folgender Tabelle zusammengefasst.</w:t>
      </w:r>
    </w:p>
    <w:p w14:paraId="4DFBCB19" w14:textId="1DC16462" w:rsidR="00CC2051" w:rsidRDefault="00CC2051" w:rsidP="00CC2051">
      <w:pPr>
        <w:pStyle w:val="Tabellentitel"/>
      </w:pPr>
      <w:bookmarkStart w:id="37" w:name="_Toc141634016"/>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7"/>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CF37C6">
            <w:pPr>
              <w:pStyle w:val="Tabellentex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26BCD0CE" w:rsidR="00507C3C" w:rsidRPr="007C408D" w:rsidRDefault="00507C3C" w:rsidP="007C408D">
            <w:pPr>
              <w:pStyle w:val="Tabellentext"/>
            </w:pPr>
            <w:r w:rsidRPr="007C408D">
              <w:t>Die Kommunikation mit de</w:t>
            </w:r>
            <w:r w:rsidR="00D04E60" w:rsidRPr="007C408D">
              <w:t xml:space="preserve">m Webserver, welcher den progress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in Forks und Branches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8" w:name="_Toc141634673"/>
      <w:r>
        <w:lastRenderedPageBreak/>
        <w:t>Implementierung</w:t>
      </w:r>
      <w:bookmarkEnd w:id="38"/>
    </w:p>
    <w:p w14:paraId="1DD66D9A" w14:textId="21E4F80F" w:rsidR="00547970" w:rsidRDefault="00841EB7" w:rsidP="00F07E5B">
      <w:pPr>
        <w:pStyle w:val="Grundtext"/>
        <w:rPr>
          <w:szCs w:val="24"/>
        </w:rPr>
      </w:pPr>
      <w:r>
        <w:t>D</w:t>
      </w:r>
      <w:r w:rsidR="001F2F23">
        <w:t xml:space="preserve">as Projektmanagement und die Durchführung der </w:t>
      </w:r>
      <w:r w:rsidR="00460EE5">
        <w:rPr>
          <w:szCs w:val="24"/>
        </w:rPr>
        <w:t>Integrations- und Systemtests</w:t>
      </w:r>
      <w:r w:rsidR="001F2F23">
        <w:rPr>
          <w:szCs w:val="24"/>
        </w:rPr>
        <w:t xml:space="preserve"> sowie die Bereitstellung der Anwendung „Progress Monitor“ </w:t>
      </w:r>
      <w:r>
        <w:t xml:space="preserve">stehen in diesem Artikel </w:t>
      </w:r>
      <w:r w:rsidR="001F2F23">
        <w:rPr>
          <w:szCs w:val="24"/>
        </w:rPr>
        <w:t xml:space="preserve">im Vordergrund. </w:t>
      </w:r>
      <w:r>
        <w:rPr>
          <w:szCs w:val="24"/>
        </w:rPr>
        <w:t xml:space="preserve">In der Projektdurchführung hat der Autor des Artikels eng mit der Softwareentwicklung zusammengearbeitet, jedoch </w:t>
      </w:r>
      <w:r w:rsidR="00547970">
        <w:rPr>
          <w:szCs w:val="24"/>
        </w:rPr>
        <w:t xml:space="preserve">die Software nicht programmiert. Zur vollständigen Beschreibung der Projektdurchführung </w:t>
      </w:r>
      <w:r w:rsidR="00BA383D">
        <w:rPr>
          <w:szCs w:val="24"/>
        </w:rPr>
        <w:t>und als Einleitung für die folgenden Kapitel wird die Umsetzung der Implementierung im folgenden Absatz zusammengefasst.</w:t>
      </w:r>
    </w:p>
    <w:p w14:paraId="559E5EB0" w14:textId="6FDA8066" w:rsidR="006C7A6B" w:rsidRDefault="00094A32" w:rsidP="00F07E5B">
      <w:pPr>
        <w:pStyle w:val="Grundtext"/>
      </w:pPr>
      <w:r>
        <w:rPr>
          <w:szCs w:val="24"/>
        </w:rPr>
        <w:t>Die Implementierung erfolgte nach dem Dev-Ops-Konzept.</w:t>
      </w:r>
      <w:r w:rsidR="00E11902">
        <w:rPr>
          <w:szCs w:val="24"/>
        </w:rPr>
        <w:t xml:space="preserve"> „Dev</w:t>
      </w:r>
      <w:r w:rsidR="006A0488">
        <w:rPr>
          <w:szCs w:val="24"/>
        </w:rPr>
        <w:t>-</w:t>
      </w:r>
      <w:r w:rsidR="00E11902">
        <w:rPr>
          <w:szCs w:val="24"/>
        </w:rPr>
        <w:t>Ops“</w:t>
      </w:r>
      <w:r w:rsidR="006A0488">
        <w:rPr>
          <w:szCs w:val="24"/>
        </w:rPr>
        <w:t xml:space="preserve"> setzt sich aus den Worten „</w:t>
      </w:r>
      <w:r w:rsidR="006A0488" w:rsidRPr="00E11902">
        <w:rPr>
          <w:szCs w:val="24"/>
        </w:rPr>
        <w:t>Development</w:t>
      </w:r>
      <w:r w:rsidR="006A0488">
        <w:rPr>
          <w:szCs w:val="24"/>
        </w:rPr>
        <w:t>“ und „(IT)-</w:t>
      </w:r>
      <w:r w:rsidR="006A0488" w:rsidRPr="00E11902">
        <w:rPr>
          <w:szCs w:val="24"/>
        </w:rPr>
        <w:t>Operations</w:t>
      </w:r>
      <w:r w:rsidR="006A0488">
        <w:rPr>
          <w:szCs w:val="24"/>
        </w:rPr>
        <w:t xml:space="preserve">“ zusammen und stellt </w:t>
      </w:r>
      <w:r w:rsidR="00E11902">
        <w:rPr>
          <w:szCs w:val="24"/>
        </w:rPr>
        <w:t xml:space="preserve">die Zusammenarbeit </w:t>
      </w:r>
      <w:r w:rsidR="00E11902" w:rsidRPr="00E11902">
        <w:rPr>
          <w:szCs w:val="24"/>
        </w:rPr>
        <w:t xml:space="preserve">zwischen </w:t>
      </w:r>
      <w:r w:rsidR="006A0488">
        <w:rPr>
          <w:szCs w:val="24"/>
        </w:rPr>
        <w:t xml:space="preserve">diesen beiden Funktionsbereichen im Unternehmen in den </w:t>
      </w:r>
      <w:r w:rsidR="00E11902">
        <w:rPr>
          <w:szCs w:val="24"/>
        </w:rPr>
        <w:t xml:space="preserve">Vordergrund. </w:t>
      </w:r>
      <w:r w:rsidR="006A0488">
        <w:t xml:space="preserve">Das </w:t>
      </w:r>
      <w:r w:rsidR="006A0488" w:rsidRPr="006A0488">
        <w:t>DevOps</w:t>
      </w:r>
      <w:r w:rsidR="006A0488">
        <w:t xml:space="preserve">-Konzept beinhaltet </w:t>
      </w:r>
      <w:r w:rsidR="006A0488" w:rsidRPr="006A0488">
        <w:t xml:space="preserve">praxiserprobte Lösungsansätze </w:t>
      </w:r>
      <w:r w:rsidR="006A0488">
        <w:t xml:space="preserve">um Lücken zwischen den </w:t>
      </w:r>
      <w:r w:rsidR="006A0488" w:rsidRPr="006A0488">
        <w:t>Softwareentwicklung und dem IT-Betrieb</w:t>
      </w:r>
      <w:r w:rsidR="006A0488">
        <w:t xml:space="preserve"> zu überbrücken </w:t>
      </w:r>
      <w:r w:rsidR="006A0488">
        <w:fldChar w:fldCharType="begin"/>
      </w:r>
      <w:r w:rsidR="00B0406F">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B0406F" w:rsidRPr="00B0406F">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r w:rsidR="00B0406F">
        <w:t>Integrate</w:t>
      </w:r>
      <w:r w:rsidR="00E669DC">
        <w:t>“</w:t>
      </w:r>
      <w:r w:rsidR="00B0406F">
        <w:t xml:space="preserve">, </w:t>
      </w:r>
      <w:r w:rsidR="00E669DC">
        <w:t>„</w:t>
      </w:r>
      <w:r w:rsidR="00B0406F">
        <w:t>Release</w:t>
      </w:r>
      <w:r w:rsidR="00E669DC">
        <w:t>“</w:t>
      </w:r>
      <w:r w:rsidR="00B0406F">
        <w:t xml:space="preserve"> und </w:t>
      </w:r>
      <w:r w:rsidR="00E669DC">
        <w:t>„</w:t>
      </w:r>
      <w:r w:rsidR="00B0406F">
        <w:t>Operate</w:t>
      </w:r>
      <w:r w:rsidR="00E669DC">
        <w:t>“</w:t>
      </w:r>
      <w:r w:rsidR="00B0406F">
        <w:t xml:space="preserve"> durchlaufen. </w:t>
      </w:r>
      <w:r w:rsidR="00E669DC">
        <w:t>Während der</w:t>
      </w:r>
      <w:r w:rsidR="00B0406F">
        <w:t xml:space="preserve"> Release-Phase </w:t>
      </w:r>
      <w:r w:rsidR="00E669DC">
        <w:t>werden die Modultest</w:t>
      </w:r>
      <w:r w:rsidR="00954F6A">
        <w:t>s</w:t>
      </w:r>
      <w:r w:rsidR="00E669DC">
        <w:t xml:space="preserve"> </w:t>
      </w:r>
      <w:r w:rsidR="00901B6A">
        <w:t>(</w:t>
      </w:r>
      <w:r w:rsidR="002E33A2">
        <w:t xml:space="preserve">Unit-Test) </w:t>
      </w:r>
      <w:r w:rsidR="00E669DC">
        <w:t>und die Bereitstellung der Software (Deploy) realisiert. Aktivitäten, in de</w:t>
      </w:r>
      <w:r w:rsidR="00954F6A">
        <w:t>n Schritten</w:t>
      </w:r>
      <w:r w:rsidR="00E669DC">
        <w:t xml:space="preserve"> </w:t>
      </w:r>
      <w:r w:rsidR="00954F6A">
        <w:t>„</w:t>
      </w:r>
      <w:r w:rsidR="00E669DC">
        <w:t>Build</w:t>
      </w:r>
      <w:r w:rsidR="00954F6A">
        <w:t>“</w:t>
      </w:r>
      <w:r w:rsidR="00E669DC">
        <w:t xml:space="preserve">, </w:t>
      </w:r>
      <w:r w:rsidR="00954F6A">
        <w:t>„</w:t>
      </w:r>
      <w:r w:rsidR="00E669DC">
        <w:t>Integrate</w:t>
      </w:r>
      <w:r w:rsidR="00954F6A">
        <w:t xml:space="preserve">“, „Test“ und „Deploy“ können weitestgehend automatisiert werden. </w:t>
      </w:r>
      <w:r w:rsidR="00BA49B4">
        <w:t xml:space="preserve">Damit deckt der Dev-Ops-Zyklus </w:t>
      </w:r>
      <w:r w:rsidR="002E33A2" w:rsidRPr="002E33A2">
        <w:t xml:space="preserve">den gesamten </w:t>
      </w:r>
      <w:r w:rsidR="002E33A2">
        <w:t>Software-</w:t>
      </w:r>
      <w:r w:rsidR="002E33A2" w:rsidRPr="002E33A2">
        <w:t>Lebenszyklus ab</w:t>
      </w:r>
      <w:r w:rsidR="002E33A2">
        <w:t xml:space="preserve">. 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6C7A6B">
        <w:t xml:space="preserve">. </w:t>
      </w:r>
      <w:r w:rsidR="00663F7C">
        <w:t xml:space="preserve">Eine </w:t>
      </w:r>
      <w:r w:rsidR="00663F7C" w:rsidRPr="00663F7C">
        <w:t xml:space="preserve">vollständige Automatisierung </w:t>
      </w:r>
      <w:r w:rsidR="00663F7C">
        <w:t>der Integration</w:t>
      </w:r>
      <w:r w:rsidR="00BD7B7B">
        <w:t xml:space="preserve">, </w:t>
      </w:r>
      <w:r w:rsidR="00663F7C" w:rsidRPr="00663F7C">
        <w:t>Erstellung und Test</w:t>
      </w:r>
      <w:r w:rsidR="00663F7C">
        <w:t>s</w:t>
      </w:r>
      <w:r w:rsidR="00663F7C" w:rsidRPr="00663F7C">
        <w:t xml:space="preserve"> </w:t>
      </w:r>
      <w:r w:rsidR="00BD7B7B">
        <w:t xml:space="preserve">ermöglicht die </w:t>
      </w:r>
      <w:r w:rsidR="00663F7C" w:rsidRPr="00663F7C">
        <w:t>automatische Bereitstellung eines fertig getesteten Release Kandidaten</w:t>
      </w:r>
      <w:r w:rsidR="00BD7B7B">
        <w:fldChar w:fldCharType="begin"/>
      </w:r>
      <w:r w:rsidR="00BD7B7B">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BD7B7B" w:rsidRPr="00BD7B7B">
        <w:t>(Vgl. Halstenberg et al., (2020), S. 16 ff.)</w:t>
      </w:r>
      <w:r w:rsidR="00BD7B7B">
        <w:fldChar w:fldCharType="end"/>
      </w:r>
      <w:r w:rsidR="00BD7B7B">
        <w:t>.</w:t>
      </w:r>
    </w:p>
    <w:p w14:paraId="7C293144" w14:textId="493A1412" w:rsidR="00E04BE7" w:rsidRDefault="00137980" w:rsidP="00F07E5B">
      <w:pPr>
        <w:pStyle w:val="Grundtext"/>
        <w:rPr>
          <w:szCs w:val="24"/>
        </w:rPr>
      </w:pPr>
      <w:r>
        <w:t>In der IDE „Eclipse“ erstellten die Softwareentwickler den Programmcode, der in der Programmiersprache „Java“ geschrieben ist.</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Programmcodes validiert und verifiziert</w:t>
      </w:r>
      <w:r w:rsidR="00E04BE7">
        <w:rPr>
          <w:szCs w:val="24"/>
        </w:rPr>
        <w:t>.</w:t>
      </w:r>
    </w:p>
    <w:p w14:paraId="1033747F" w14:textId="5418A30B" w:rsidR="002F4FA4" w:rsidRDefault="000F75F5" w:rsidP="00F07E5B">
      <w:pPr>
        <w:pStyle w:val="Grundtext"/>
        <w:rPr>
          <w:szCs w:val="24"/>
        </w:rPr>
      </w:pPr>
      <w:r>
        <w:rPr>
          <w:szCs w:val="24"/>
        </w:rPr>
        <w:t>Als zentrale</w:t>
      </w:r>
      <w:r w:rsidR="00DF3A66">
        <w:rPr>
          <w:szCs w:val="24"/>
        </w:rPr>
        <w:t>s</w:t>
      </w:r>
      <w:r>
        <w:rPr>
          <w:szCs w:val="24"/>
        </w:rPr>
        <w:t xml:space="preserve"> RDBMS </w:t>
      </w:r>
      <w:r w:rsidR="00DF3A66">
        <w:rPr>
          <w:szCs w:val="24"/>
        </w:rPr>
        <w:t>diente</w:t>
      </w:r>
      <w:r>
        <w:rPr>
          <w:szCs w:val="24"/>
        </w:rPr>
        <w:t xml:space="preserve"> der MySQL-Datenbankserver und für die Bereitstellung der HTML-Seiten der Web-Server Apache Tomcat.</w:t>
      </w:r>
    </w:p>
    <w:p w14:paraId="7E856329" w14:textId="06A82893" w:rsidR="00AA13E0" w:rsidRDefault="00A21E9C" w:rsidP="00F07E5B">
      <w:pPr>
        <w:pStyle w:val="Grundtext"/>
        <w:rPr>
          <w:szCs w:val="24"/>
        </w:rPr>
      </w:pPr>
      <w:r>
        <w:t xml:space="preserve">Das folgende Kapitel beschäftigt sich detailliert mit den </w:t>
      </w:r>
      <w:r w:rsidR="00414F50">
        <w:rPr>
          <w:szCs w:val="24"/>
        </w:rPr>
        <w:t>Integrations- und Systemtests</w:t>
      </w:r>
      <w:r>
        <w:rPr>
          <w:szCs w:val="24"/>
        </w:rPr>
        <w:t>.</w:t>
      </w: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9" w:name="_Toc141634674"/>
      <w:r>
        <w:lastRenderedPageBreak/>
        <w:t>Test</w:t>
      </w:r>
      <w:bookmarkEnd w:id="39"/>
    </w:p>
    <w:p w14:paraId="6FAD4807" w14:textId="664CD24C" w:rsidR="002D77B3" w:rsidRDefault="002D77B3" w:rsidP="002D77B3">
      <w:pPr>
        <w:pStyle w:val="berschrift2"/>
      </w:pPr>
      <w:bookmarkStart w:id="40" w:name="_Toc141634675"/>
      <w:r>
        <w:t>Einführung</w:t>
      </w:r>
      <w:bookmarkEnd w:id="40"/>
    </w:p>
    <w:p w14:paraId="7C126780" w14:textId="470C0CCA"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E06704">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E06704" w:rsidRPr="00E06704">
        <w:rPr>
          <w:szCs w:val="24"/>
        </w:rPr>
        <w:t>(Vgl. Frühauf et al., (2007), S. 14, 29)</w:t>
      </w:r>
      <w:r w:rsidR="005570DD">
        <w:fldChar w:fldCharType="end"/>
      </w:r>
      <w:r w:rsidR="005570DD">
        <w:t>.</w:t>
      </w:r>
    </w:p>
    <w:p w14:paraId="02EFB6AB" w14:textId="5C8882E5"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C8171E">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C8171E" w:rsidRPr="00C8171E">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3D1CA7">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D1CA7" w:rsidRPr="003D1CA7">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9A70CB8" w:rsidR="003D1CA7" w:rsidRDefault="00315E59" w:rsidP="00315E59">
      <w:pPr>
        <w:pStyle w:val="Abbildungstitel"/>
      </w:pPr>
      <w:bookmarkStart w:id="41" w:name="_Toc141640912"/>
      <w:r w:rsidRPr="00315E59">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w:t>
      </w:r>
      <w:r w:rsidR="0037734E">
        <w:rPr>
          <w:rStyle w:val="Grundzfett"/>
        </w:rPr>
        <w:fldChar w:fldCharType="end"/>
      </w:r>
      <w:r w:rsidRPr="00315E59">
        <w:rPr>
          <w:rStyle w:val="Grundzfett"/>
        </w:rPr>
        <w:t>:</w:t>
      </w:r>
      <w:r>
        <w:t xml:space="preserve"> </w:t>
      </w:r>
      <w:r w:rsidRPr="00315E59">
        <w:t>Grundlegende Teststrategie</w:t>
      </w:r>
      <w:bookmarkEnd w:id="41"/>
    </w:p>
    <w:p w14:paraId="7759B10C" w14:textId="7D5253C7" w:rsidR="003E1D4C" w:rsidRDefault="004512F0" w:rsidP="00F07E5B">
      <w:pPr>
        <w:pStyle w:val="Grundtext"/>
      </w:pPr>
      <w:r>
        <w:t xml:space="preserve">In den </w:t>
      </w:r>
      <w:r w:rsidR="00D025BB">
        <w:t xml:space="preserve">Tests werden das Verhalten der Software und die </w:t>
      </w:r>
      <w:r w:rsidR="00D025BB" w:rsidRPr="00D025BB">
        <w:t>Erfüllung der Spezifikation bzw. des Entwurfs</w:t>
      </w:r>
      <w:r w:rsidR="00D025BB">
        <w:t xml:space="preserve"> </w:t>
      </w:r>
      <w:r w:rsidR="00FC6AF8">
        <w:t>(</w:t>
      </w:r>
      <w:r w:rsidR="00FC6AF8" w:rsidRPr="00FC6AF8">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3E1D4C">
        <w:t xml:space="preserve">Die </w:t>
      </w:r>
      <w:r w:rsidR="003E1D4C" w:rsidRPr="003E1D4C">
        <w:t xml:space="preserve">Testaktivitäten </w:t>
      </w:r>
      <w:r w:rsidR="003E1D4C">
        <w:t>werden</w:t>
      </w:r>
      <w:r w:rsidR="003E1D4C" w:rsidRPr="003E1D4C">
        <w:t xml:space="preserve"> aus den Anforderungen abgeleitet</w:t>
      </w:r>
      <w:r w:rsidR="003E1D4C">
        <w:t>.</w:t>
      </w:r>
    </w:p>
    <w:p w14:paraId="460375D9" w14:textId="33E8AB52"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 „</w:t>
      </w:r>
      <w:r w:rsidRPr="00C8171E">
        <w:t>Prüfmethodik</w:t>
      </w:r>
      <w:r>
        <w:t xml:space="preserve"> – Wie wird getestet?</w:t>
      </w:r>
      <w:r w:rsidR="00656F73">
        <w:t xml:space="preserve">“ einteilen </w:t>
      </w:r>
      <w:r w:rsidR="00656F73">
        <w:fldChar w:fldCharType="begin"/>
      </w:r>
      <w:r w:rsidR="00177814">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00012F4D" w14:textId="77777777" w:rsidR="005570DD" w:rsidRDefault="005570DD">
      <w:pPr>
        <w:rPr>
          <w:szCs w:val="20"/>
        </w:rPr>
      </w:pPr>
      <w:r>
        <w:br w:type="page"/>
      </w:r>
    </w:p>
    <w:p w14:paraId="5C523DF8" w14:textId="0D8030C1"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177814">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13C9DD9"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E79AF">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FE79AF" w:rsidRPr="00FE79AF">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4431985" w:rsidR="00832E9F" w:rsidRDefault="00832E9F" w:rsidP="00F07E5B">
      <w:pPr>
        <w:pStyle w:val="Grundtext"/>
      </w:pPr>
      <w:r>
        <w:t>D</w:t>
      </w:r>
      <w:r w:rsidRPr="00832E9F">
        <w:t xml:space="preserve">ie nächsthöhere Abstraktionsstufe </w:t>
      </w:r>
      <w:r>
        <w:t>in der Klasse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FE79AF">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FE79AF" w:rsidRPr="00FE79AF">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0D36C81B"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 und die Planung und Einrichtung der der </w:t>
      </w:r>
      <w:r w:rsidR="005179A4" w:rsidRPr="005179A4">
        <w:t>Testumgebung</w:t>
      </w:r>
      <w:r w:rsidR="005179A4">
        <w:t xml:space="preserve"> sind sehr aufwendig</w:t>
      </w:r>
      <w:r w:rsidR="00FE79AF">
        <w:t xml:space="preserve"> </w:t>
      </w:r>
      <w:r w:rsidR="00FE79AF">
        <w:fldChar w:fldCharType="begin"/>
      </w:r>
      <w:r w:rsidR="00FE79AF">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FE79AF" w:rsidRPr="00FE79AF">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8804D87"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Abnahmetest selbst durch</w:t>
      </w:r>
      <w:r w:rsidR="00BC3ECE">
        <w:t xml:space="preserve"> </w:t>
      </w:r>
      <w:r w:rsidR="00EA1A96">
        <w:fldChar w:fldCharType="begin"/>
      </w:r>
      <w:r w:rsidR="00EA1A96">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EA1A96" w:rsidRPr="00EA1A96">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172D24E8" w:rsidR="00B213A6" w:rsidRDefault="00BC3ECE" w:rsidP="00BC3ECE">
      <w:pPr>
        <w:pStyle w:val="Abbildungstitel"/>
      </w:pPr>
      <w:bookmarkStart w:id="42" w:name="_Toc141640913"/>
      <w:r w:rsidRPr="00BC3ECE">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2</w:t>
      </w:r>
      <w:r w:rsidR="0037734E">
        <w:rPr>
          <w:rStyle w:val="Grundzfett"/>
        </w:rPr>
        <w:fldChar w:fldCharType="end"/>
      </w:r>
      <w:r w:rsidRPr="00BC3ECE">
        <w:rPr>
          <w:rStyle w:val="Grundzfett"/>
        </w:rPr>
        <w:t>:</w:t>
      </w:r>
      <w:r>
        <w:t xml:space="preserve"> </w:t>
      </w:r>
      <w:r w:rsidRPr="00BC3ECE">
        <w:t>Die vier Prüfebenen des Software-Tests</w:t>
      </w:r>
      <w:bookmarkEnd w:id="42"/>
    </w:p>
    <w:p w14:paraId="5ACF0CCE" w14:textId="31EB6C74" w:rsidR="00B623AA" w:rsidRDefault="006F5700" w:rsidP="00F07E5B">
      <w:pPr>
        <w:pStyle w:val="Grundtext"/>
      </w:pPr>
      <w:r>
        <w:t xml:space="preserve">Hinsichtlich der </w:t>
      </w:r>
      <w:r w:rsidRPr="006F5700">
        <w:t>Prüfkriterien</w:t>
      </w:r>
      <w:r>
        <w:t xml:space="preserve"> werden die Software-Tests nach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74BC7E00" w:rsidR="00B623AA" w:rsidRDefault="007F63CD" w:rsidP="00F07E5B">
      <w:pPr>
        <w:pStyle w:val="Grundtext"/>
      </w:pPr>
      <w:r>
        <w:t>In 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635FE0">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635FE0" w:rsidRPr="00635FE0">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E3AC467" w:rsidR="00B623AA" w:rsidRDefault="00AD550B" w:rsidP="00F07E5B">
      <w:pPr>
        <w:pStyle w:val="Grundtext"/>
      </w:pPr>
      <w:r>
        <w:t xml:space="preserve">Bei diesen Tests wird das Software-System unter dem Aspekt des operativen Einsatzes validiert und verifiziert. </w:t>
      </w:r>
      <w:r w:rsidRPr="00AD550B">
        <w:t>Ergonomietests</w:t>
      </w:r>
      <w:r>
        <w:t xml:space="preserve"> überprüfen beispielsweise die </w:t>
      </w:r>
      <w:r w:rsidRPr="00AD550B">
        <w:t>Benutzbarkeit</w:t>
      </w:r>
      <w:r>
        <w:t xml:space="preserve">,  </w:t>
      </w:r>
      <w:r w:rsidRPr="00AD550B">
        <w:t>Installationstests</w:t>
      </w:r>
      <w:r>
        <w:t xml:space="preserve"> die </w:t>
      </w:r>
      <w:r w:rsidRPr="00AD550B">
        <w:t>reibungsfreie Inbetriebnahme</w:t>
      </w:r>
      <w:r>
        <w:t xml:space="preserve"> und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DA1">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F70DA1" w:rsidRPr="00F70DA1">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16AAF5CC"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635FE0">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635FE0" w:rsidRPr="00635FE0">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614F4512"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3A6D6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A6D6A" w:rsidRPr="003A6D6A">
        <w:t>(Vgl. Hoffmann, (2013), S. 173 f.)</w:t>
      </w:r>
      <w:r w:rsidR="003A6D6A">
        <w:fldChar w:fldCharType="end"/>
      </w:r>
      <w:r w:rsidR="00123D29">
        <w:t>.</w:t>
      </w:r>
    </w:p>
    <w:p w14:paraId="3511BB24" w14:textId="77777777" w:rsidR="009814C8" w:rsidRPr="00DA341C" w:rsidRDefault="009814C8" w:rsidP="00DA341C">
      <w:pPr>
        <w:pStyle w:val="Grundtext"/>
        <w:rPr>
          <w:i/>
        </w:rPr>
      </w:pPr>
      <w:r w:rsidRPr="00DA341C">
        <w:rPr>
          <w:i/>
        </w:rPr>
        <w:t xml:space="preserve">White-Box-Tests </w:t>
      </w:r>
    </w:p>
    <w:p w14:paraId="4B11A1C8" w14:textId="2F8D8DBE"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 in</w:t>
      </w:r>
      <w:r>
        <w:t xml:space="preserve"> </w:t>
      </w:r>
      <w:r w:rsidRPr="009814C8">
        <w:t>kontrollflussorientierten oder datenflussorientierten White-Box-Tests</w:t>
      </w:r>
      <w:r w:rsidR="00A22F14">
        <w:t xml:space="preserve"> unterschieden, abhängig nach welchem Aspekt der </w:t>
      </w:r>
      <w:r w:rsidR="00A22F14" w:rsidRPr="00A22F14">
        <w:t>Programm-Code</w:t>
      </w:r>
      <w:r w:rsidR="00A22F14">
        <w:t xml:space="preserve"> geprüft werden soll</w:t>
      </w:r>
      <w:r w:rsidR="003A6D6A">
        <w:t xml:space="preserve"> </w:t>
      </w:r>
      <w:r w:rsidR="00FE79AF">
        <w:fldChar w:fldCharType="begin"/>
      </w:r>
      <w:r w:rsidR="00FE79AF">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4838245" w:rsidR="00067EA5" w:rsidRDefault="00357833" w:rsidP="00F07E5B">
      <w:pPr>
        <w:pStyle w:val="Grundtext"/>
      </w:pPr>
      <w:r>
        <w:t>H</w:t>
      </w:r>
      <w:r w:rsidR="00553C52">
        <w:t xml:space="preserve">ierbei </w:t>
      </w:r>
      <w:r w:rsidR="00067EA5" w:rsidRPr="00067EA5">
        <w:t xml:space="preserve">werden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rsidR="00553C52">
        <w:t>konstruiert</w:t>
      </w:r>
      <w:r w:rsidR="00FE79AF">
        <w:t xml:space="preserve"> </w:t>
      </w:r>
      <w:r w:rsidR="00FE79AF">
        <w:fldChar w:fldCharType="begin"/>
      </w:r>
      <w:r w:rsidR="00FE79AF">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15C7EDA9" w:rsidR="00EC7B19"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E06704">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753445">
        <w:t xml:space="preserve"> Die </w:t>
      </w:r>
      <w:r w:rsidR="00B63E25">
        <w:t xml:space="preserve">Spezifikation der Testfälle, die Reihenfolge, in der die Test auszuführen sind und das Vorgehen werden in der Testvorschrift dokumentiert. Durch die Vorgaben in der Testvorschrift werden die Aufwendungen reduziert und die Durchführung des Tests 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1B60BD">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1B60BD" w:rsidRPr="001B60BD">
        <w:rPr>
          <w:szCs w:val="24"/>
        </w:rPr>
        <w:t>(Vgl. Frühauf et al., (2007), S. 36, 72)</w:t>
      </w:r>
      <w:r w:rsidR="001B60BD">
        <w:fldChar w:fldCharType="end"/>
      </w:r>
      <w:r w:rsidR="00AC67D8">
        <w:t>.</w:t>
      </w:r>
    </w:p>
    <w:p w14:paraId="40B2EA17" w14:textId="368EE6CC" w:rsidR="003A2C33" w:rsidRPr="00831F08" w:rsidRDefault="00EC7B19" w:rsidP="00F07E5B">
      <w:pPr>
        <w:pStyle w:val="Grundtext"/>
        <w:rPr>
          <w:i/>
          <w:iCs/>
        </w:rPr>
      </w:pPr>
      <w:r w:rsidRPr="00831F08">
        <w:rPr>
          <w:i/>
          <w:iCs/>
        </w:rPr>
        <w:t>Testausführung</w:t>
      </w:r>
    </w:p>
    <w:p w14:paraId="0C5E2EE4" w14:textId="11CFB66F" w:rsidR="00411719" w:rsidRDefault="00831F08" w:rsidP="00F07E5B">
      <w:pPr>
        <w:pStyle w:val="Grundtext"/>
      </w:pPr>
      <w:r>
        <w:t xml:space="preserve">Während dieser Phase </w:t>
      </w:r>
      <w:r w:rsidR="00EC7B19">
        <w:t xml:space="preserve">führt der </w:t>
      </w:r>
      <w:r>
        <w:t>Tester die spezifizierten Testfälle nach den Testvorgaben der Testvorschrift aus und dokumentiert die Testergebnisse</w:t>
      </w:r>
      <w:r w:rsidR="008D6A9C">
        <w:t xml:space="preserve"> </w:t>
      </w:r>
      <w:r w:rsidR="008D6A9C">
        <w:fldChar w:fldCharType="begin"/>
      </w:r>
      <w:r w:rsidR="00E06704">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523A9DD" w:rsidR="00411719" w:rsidRDefault="00831F08" w:rsidP="00F07E5B">
      <w:pPr>
        <w:pStyle w:val="Grundtext"/>
      </w:pPr>
      <w:r>
        <w:t>Diese Phase dient der Identifizierung von Soll</w:t>
      </w:r>
      <w:r>
        <w:noBreakHyphen/>
        <w:t xml:space="preserve"> / Ist</w:t>
      </w:r>
      <w:r>
        <w:noBreakHyphen/>
        <w:t xml:space="preserve">Abweichungen. Diese werden als Fehler im Testprotokoll dokumentiert </w:t>
      </w:r>
      <w:r>
        <w:fldChar w:fldCharType="begin"/>
      </w:r>
      <w:r w:rsidR="00E06704">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E06704" w:rsidRPr="00E06704">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lastRenderedPageBreak/>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44181AFB" w:rsidR="00E969A7" w:rsidRDefault="00E969A7" w:rsidP="00E969A7">
      <w:pPr>
        <w:pStyle w:val="Abbildungstitel"/>
      </w:pPr>
      <w:bookmarkStart w:id="43" w:name="_Toc141640914"/>
      <w:r w:rsidRPr="00E969A7">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3</w:t>
      </w:r>
      <w:r w:rsidR="0037734E">
        <w:rPr>
          <w:rStyle w:val="Grundzfett"/>
        </w:rPr>
        <w:fldChar w:fldCharType="end"/>
      </w:r>
      <w:r w:rsidRPr="00E969A7">
        <w:rPr>
          <w:rStyle w:val="Grundzfett"/>
        </w:rPr>
        <w:t>:</w:t>
      </w:r>
      <w:r>
        <w:t xml:space="preserve"> Schematischer Testablauf</w:t>
      </w:r>
      <w:bookmarkEnd w:id="43"/>
    </w:p>
    <w:p w14:paraId="0608BFB6" w14:textId="77777777" w:rsidR="008A2491" w:rsidRDefault="005570DD" w:rsidP="005570DD">
      <w:pPr>
        <w:pStyle w:val="Grundtext"/>
      </w:pPr>
      <w:r>
        <w:t>Nach der umfangreichen theoretischen Einführung in die Thematik wird folgend die Durchführung der Tests zur Software „Progress Monitor“ beschrieben.</w:t>
      </w:r>
      <w:r w:rsidR="008A2491">
        <w:t xml:space="preserve"> </w:t>
      </w:r>
    </w:p>
    <w:p w14:paraId="232FCBB4" w14:textId="2E7548E9" w:rsidR="005570DD" w:rsidRDefault="005570DD" w:rsidP="009C18D2">
      <w:pPr>
        <w:pStyle w:val="Grundtext"/>
      </w:pPr>
      <w:r>
        <w:t xml:space="preserve">Ein Bestandteil des Konzepts zum Testen der Software ist, dass bereits in der Entwicklung Unit-Test geschrieben und vor der Auslieferung automatisiert ausgeführt werden. </w:t>
      </w:r>
      <w:r w:rsidR="008A2491">
        <w:t>Daher</w:t>
      </w:r>
      <w:r>
        <w:t xml:space="preserve"> </w:t>
      </w:r>
      <w:r w:rsidR="008A2491">
        <w:t xml:space="preserve">beschränkt sich die Beschreibung auf </w:t>
      </w:r>
      <w:r>
        <w:t>die Durchführung der Systemtests</w:t>
      </w:r>
      <w:r w:rsidR="009C18D2">
        <w:t xml:space="preserve">. Die Systemtest wurden als </w:t>
      </w:r>
      <w:r w:rsidR="009C18D2" w:rsidRPr="009C18D2">
        <w:t>Black-Box-Tests</w:t>
      </w:r>
      <w:r w:rsidR="009C18D2">
        <w:t xml:space="preserve">, in denen </w:t>
      </w:r>
      <w:r w:rsidR="009C18D2" w:rsidRPr="00517C43">
        <w:t xml:space="preserve">das Ein- und Ausgabeverhalten der Software </w:t>
      </w:r>
      <w:r w:rsidR="009C18D2">
        <w:t>geprüft wird, ausgeführt.</w:t>
      </w:r>
    </w:p>
    <w:p w14:paraId="21E1D812" w14:textId="25227973" w:rsidR="008D6A9C" w:rsidRPr="004E203C" w:rsidRDefault="004E203C" w:rsidP="00BC38A2">
      <w:pPr>
        <w:pStyle w:val="berschrift2"/>
      </w:pPr>
      <w:bookmarkStart w:id="44" w:name="_Toc141634676"/>
      <w:r w:rsidRPr="00EC7B19">
        <w:t>Testvorbereitung</w:t>
      </w:r>
      <w:bookmarkEnd w:id="44"/>
    </w:p>
    <w:p w14:paraId="684773B1" w14:textId="7221CFA5"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„T</w:t>
      </w:r>
      <w:r w:rsidR="008C1DCD">
        <w:t>Spec</w:t>
      </w:r>
      <w:r w:rsidR="004204B7">
        <w:t xml:space="preserve">-Doc </w:t>
      </w:r>
      <w:r w:rsidR="004204B7" w:rsidRPr="00D16A37">
        <w:t>1</w:t>
      </w:r>
      <w:r w:rsidR="004204B7">
        <w:t xml:space="preserve">/001“ vom 25.07.2023) </w:t>
      </w:r>
      <w:r w:rsidR="009534DD">
        <w:t>dokumentiert. Diese beschreibt die Spezifikation der Testfälle</w:t>
      </w:r>
      <w:r w:rsidR="008017D9">
        <w:t xml:space="preserve"> gemäß den Anforderungen aus der Anforderungsanalyse</w:t>
      </w:r>
      <w:r w:rsidR="009534DD">
        <w:t xml:space="preserve">, die Reihenfolge, in der die Test auszuführen sind und </w:t>
      </w:r>
      <w:r w:rsidR="005A2B41">
        <w:t>die Anweisungen, zur Ausführung der Tests und zur Vorbereitung des Testgeschirrs</w:t>
      </w:r>
      <w:r w:rsidR="00233979">
        <w:t xml:space="preserve">. </w:t>
      </w:r>
      <w:r w:rsidR="00D33340">
        <w:t>Durch die</w:t>
      </w:r>
      <w:r w:rsidR="00527EFB">
        <w:t xml:space="preserve"> Testvorschrift </w:t>
      </w:r>
      <w:r w:rsidR="00D33340">
        <w:t xml:space="preserve">ist </w:t>
      </w:r>
      <w:r w:rsidR="00AF0B00">
        <w:t>erst die Durchführung der Tests in hoher Qualität</w:t>
      </w:r>
      <w:r w:rsidR="00D33340">
        <w:t xml:space="preserve"> möglich</w:t>
      </w:r>
      <w:r w:rsidR="00AF0B00">
        <w:t xml:space="preserve">. </w:t>
      </w:r>
    </w:p>
    <w:p w14:paraId="2B9DCA82" w14:textId="1FC2F89A" w:rsidR="009F4575" w:rsidRDefault="009F4575" w:rsidP="009F4575">
      <w:pPr>
        <w:pStyle w:val="Grundtext"/>
      </w:pPr>
      <w:r>
        <w:t xml:space="preserve">Die in der Testvorschrift beschriebenen Testfälle enthalten die Bezeichnung und den Zweck zum Testfall, </w:t>
      </w:r>
      <w:r w:rsidR="001D1308">
        <w:t xml:space="preserve">den Anfangszustand, der Beschreibung der Testumgebung sowie die Eingaben, die Anweisungen zur Durchführung und die erwartete Ausgabe bzw. das erwartete Verhalten des Programms </w:t>
      </w:r>
      <w:r w:rsidR="001D1308">
        <w:fldChar w:fldCharType="begin"/>
      </w:r>
      <w:r w:rsidR="001D1308">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1D1308" w:rsidRPr="001D1308">
        <w:rPr>
          <w:szCs w:val="24"/>
        </w:rPr>
        <w:t>(Vgl. Frühauf et al., (2007), S. 38, 71)</w:t>
      </w:r>
      <w:r w:rsidR="001D1308">
        <w:fldChar w:fldCharType="end"/>
      </w:r>
      <w:r w:rsidR="00AC67D8">
        <w:t>.</w:t>
      </w:r>
    </w:p>
    <w:p w14:paraId="6A4E00C6" w14:textId="614F0B86"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in der Erstellung der </w:t>
      </w:r>
      <w:r w:rsidR="00B1333B">
        <w:lastRenderedPageBreak/>
        <w:t>Testvorschrift</w:t>
      </w:r>
      <w:r w:rsidR="00AF0B00">
        <w:t xml:space="preserve"> und</w:t>
      </w:r>
      <w:r w:rsidR="00527EFB">
        <w:t xml:space="preserve"> dienen der zielorientierten und effizienten Durchführung der Tests. </w:t>
      </w:r>
      <w:r>
        <w:t>Eine Testsequenz besteht aus einem oder mehreren Testfällen und beschreibt einen Test</w:t>
      </w:r>
      <w:r w:rsidR="00C23008">
        <w:t>abschnitt</w:t>
      </w:r>
      <w:r>
        <w:t xml:space="preserve"> zu einer Softwarekomponente</w:t>
      </w:r>
      <w:r w:rsidR="000D7C42">
        <w:t xml:space="preserve">. </w:t>
      </w:r>
      <w:r w:rsidR="00965AD3">
        <w:t xml:space="preserve">In einer Testsequenz sind die Testfälle in funktioneller Reihenfolge angeordnet, so dass jeder Testfall die Voraussetzungen für den nachfolgenden erfüllt. Ferner </w:t>
      </w:r>
      <w:r w:rsidR="001E0F3A">
        <w:t xml:space="preserve">können die </w:t>
      </w:r>
      <w:r w:rsidR="00965AD3">
        <w:t>Testsequenzen zweckorientiert definiert</w:t>
      </w:r>
      <w:r w:rsidR="001E0F3A">
        <w:t xml:space="preserve"> werden</w:t>
      </w:r>
      <w:r w:rsidR="00965AD3">
        <w:t xml:space="preserve">. </w:t>
      </w:r>
      <w:r w:rsidR="001E0F3A">
        <w:t>Dabei entspricht die Reihenfolge der Testfälle in der Testsequenz der im Test notwendigen Reihenfolge</w:t>
      </w:r>
      <w:r w:rsidR="00AE780B">
        <w:t>. Die Anordnung der Testfälle wird</w:t>
      </w:r>
      <w:r w:rsidR="001E0F3A">
        <w:t xml:space="preserve"> so </w:t>
      </w:r>
      <w:r w:rsidR="00AE780B">
        <w:t xml:space="preserve">gewählt, </w:t>
      </w:r>
      <w:r w:rsidR="001E0F3A">
        <w:t xml:space="preserve">dass </w:t>
      </w:r>
      <w:r w:rsidR="00AE780B">
        <w:t>die Ausführung eines Testfalls den folgenden Testfall vorbereitet oder das oder das Ergebnis des zuvor ausgeführten Testfall im folgenden Testfall anzeigt wird.</w:t>
      </w:r>
      <w:r w:rsidR="00D33340">
        <w:t xml:space="preserve"> Zu jeder Testsequenz sollten die Testfälle tabellarisch erfasst werden. </w:t>
      </w:r>
      <w:r w:rsidR="00417146">
        <w:t xml:space="preserve">Die Testfälle sind so zu beschreiben, dass die Beschreibung möglichst auch für das Testprotokoll verwendet werden kann </w:t>
      </w:r>
      <w:r w:rsidR="002D201B">
        <w:fldChar w:fldCharType="begin"/>
      </w:r>
      <w:r w:rsidR="002D201B">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2D201B" w:rsidRPr="002D201B">
        <w:rPr>
          <w:szCs w:val="24"/>
        </w:rPr>
        <w:t>(Vgl. Frühauf et al., (2007), S. 69 ff.)</w:t>
      </w:r>
      <w:r w:rsidR="002D201B">
        <w:fldChar w:fldCharType="end"/>
      </w:r>
      <w:r w:rsidR="002D201B">
        <w:t>.</w:t>
      </w:r>
    </w:p>
    <w:p w14:paraId="10D36832" w14:textId="336D6758" w:rsidR="00F26B58" w:rsidRDefault="009534DD" w:rsidP="00B32E5F">
      <w:pPr>
        <w:pStyle w:val="Grundtext"/>
      </w:pPr>
      <w:r>
        <w:t xml:space="preserve">Nach der Definition der Testfälle 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5" w:name="_Toc141634017"/>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5"/>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88EA6F" w:rsidR="00F506A5" w:rsidRPr="002D077A" w:rsidRDefault="00F506A5" w:rsidP="00C64817">
            <w:pPr>
              <w:pStyle w:val="Tabellentext"/>
              <w:rPr>
                <w:rStyle w:val="GrundzkeineSprache"/>
              </w:rPr>
            </w:pPr>
            <w:r>
              <w:rPr>
                <w:rStyle w:val="GrundzkeineSprache"/>
              </w:rPr>
              <w:t>Progress Monitor</w:t>
            </w:r>
          </w:p>
        </w:tc>
        <w:tc>
          <w:tcPr>
            <w:tcW w:w="2551" w:type="dxa"/>
          </w:tcPr>
          <w:p w14:paraId="190EB5BF" w14:textId="35A747BE" w:rsidR="00F506A5" w:rsidRPr="007C408D" w:rsidRDefault="00F506A5" w:rsidP="00C64817">
            <w:pPr>
              <w:pStyle w:val="Tabellentext"/>
            </w:pPr>
            <w:r w:rsidRPr="00F506A5">
              <w:t xml:space="preserve">Version: 12 </w:t>
            </w:r>
            <w:proofErr w:type="spellStart"/>
            <w:r w:rsidRPr="00F506A5">
              <w:t>Build</w:t>
            </w:r>
            <w:proofErr w:type="spellEnd"/>
            <w:r w:rsidRPr="00F506A5">
              <w:t xml:space="preserve">: </w:t>
            </w:r>
            <w:proofErr w:type="spellStart"/>
            <w:r w:rsidRPr="00F506A5">
              <w:t>dev</w:t>
            </w:r>
            <w:proofErr w:type="spellEnd"/>
            <w:r w:rsidRPr="00F506A5">
              <w:t xml:space="preserve">: 2023-07-06 </w:t>
            </w:r>
            <w:r w:rsidRPr="00F506A5">
              <w:tab/>
              <w:t xml:space="preserve">Development </w:t>
            </w:r>
            <w:proofErr w:type="spellStart"/>
            <w:r w:rsidRPr="00F506A5">
              <w:t>version</w:t>
            </w:r>
            <w:proofErr w:type="spellEnd"/>
          </w:p>
        </w:tc>
        <w:tc>
          <w:tcPr>
            <w:tcW w:w="3827" w:type="dxa"/>
          </w:tcPr>
          <w:p w14:paraId="645F2BB0" w14:textId="233D4B6C" w:rsidR="00F506A5" w:rsidRPr="002D077A" w:rsidRDefault="00F506A5" w:rsidP="00C64817">
            <w:pPr>
              <w:pStyle w:val="Tabellentext"/>
              <w:rPr>
                <w:rStyle w:val="GrundzkeineSprache"/>
              </w:rPr>
            </w:pPr>
            <w:r>
              <w:rPr>
                <w:rStyle w:val="GrundzkeineSprache"/>
              </w:rPr>
              <w:t>Programm zur Überwachung und Kontrolle der Datenkonvertierung</w:t>
            </w:r>
          </w:p>
        </w:tc>
      </w:tr>
    </w:tbl>
    <w:p w14:paraId="605698FB" w14:textId="77777777" w:rsidR="00F26B58" w:rsidRDefault="00F26B58" w:rsidP="00B32E5F">
      <w:pPr>
        <w:pStyle w:val="Grundtext"/>
      </w:pPr>
    </w:p>
    <w:p w14:paraId="7C6DC21F" w14:textId="4786ED0E" w:rsidR="00743204" w:rsidRDefault="00951AFD" w:rsidP="00B32E5F">
      <w:pPr>
        <w:pStyle w:val="Grundtext"/>
      </w:pPr>
      <w:r>
        <w:t xml:space="preserve">Die Einrichtung der Testumgebung und Bereitstellung der Software „Progress Monitor“ erforderten nach der Installation der dafür erforderlichen Software die Hinterlegung der </w:t>
      </w:r>
      <w:r w:rsidR="00B60F93">
        <w:t xml:space="preserve">für den </w:t>
      </w:r>
      <w:bookmarkStart w:id="46" w:name="_Hlk141431629"/>
      <w:r w:rsidR="00B60F93">
        <w:t>Webserver Apache Tomcat</w:t>
      </w:r>
      <w:bookmarkEnd w:id="46"/>
      <w:r w:rsidR="00B60F93">
        <w:t xml:space="preserve"> </w:t>
      </w:r>
      <w:r>
        <w:t xml:space="preserve">benötigten </w:t>
      </w:r>
      <w:bookmarkStart w:id="47" w:name="_Hlk141431582"/>
      <w:r w:rsidR="006320FC">
        <w:t xml:space="preserve">Umgebungsvariablen im Betriebssystem </w:t>
      </w:r>
      <w:r w:rsidR="00B33A88">
        <w:t xml:space="preserve">und die </w:t>
      </w:r>
      <w:r w:rsidR="00743204">
        <w:t xml:space="preserve">Installation der </w:t>
      </w:r>
      <w:r w:rsidR="00B33A88">
        <w:t>Programmdateien</w:t>
      </w:r>
      <w:bookmarkEnd w:id="47"/>
      <w:r w:rsidR="00743204">
        <w:t>.</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0">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72AA2E6F" w:rsidR="00743204" w:rsidRDefault="00743204" w:rsidP="00743204">
      <w:pPr>
        <w:pStyle w:val="Abbildungstitel"/>
      </w:pPr>
      <w:bookmarkStart w:id="48" w:name="_Toc141640915"/>
      <w:r w:rsidRPr="009D585B">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4</w:t>
      </w:r>
      <w:r w:rsidR="0037734E">
        <w:rPr>
          <w:rStyle w:val="Grundzfett"/>
        </w:rPr>
        <w:fldChar w:fldCharType="end"/>
      </w:r>
      <w:r w:rsidRPr="009D585B">
        <w:rPr>
          <w:rStyle w:val="Grundzfett"/>
        </w:rPr>
        <w:t>:</w:t>
      </w:r>
      <w:r>
        <w:t xml:space="preserve"> Einrichten der Umgebungsvariablen im Betriebssystem des Web-Servers</w:t>
      </w:r>
      <w:bookmarkEnd w:id="48"/>
    </w:p>
    <w:p w14:paraId="31E98496" w14:textId="76BA4B79" w:rsidR="00743204" w:rsidRDefault="00743204" w:rsidP="00B32E5F">
      <w:pPr>
        <w:pStyle w:val="Grundtext"/>
      </w:pPr>
      <w:r>
        <w:t>Für die verschlüsselte Kommunikation wurde im Anschluss das serverseitige SSL-Zertifikat installiert.</w:t>
      </w:r>
    </w:p>
    <w:p w14:paraId="004A1AB2" w14:textId="52941994" w:rsidR="0058141F" w:rsidRDefault="00395C14" w:rsidP="005570DD">
      <w:pPr>
        <w:pStyle w:val="Grundtext"/>
      </w:pPr>
      <w:r>
        <w:t>Mit der</w:t>
      </w:r>
      <w:bookmarkStart w:id="49" w:name="_Hlk141431658"/>
      <w:r>
        <w:t xml:space="preserve"> Installation der Datenbankobjekte und der Konfiguration der Software</w:t>
      </w:r>
      <w:bookmarkEnd w:id="49"/>
      <w:r>
        <w:t xml:space="preserve"> wurde die Einrichtung abgeschlossen </w:t>
      </w:r>
      <w:r w:rsidR="00A46EC5">
        <w:fldChar w:fldCharType="begin"/>
      </w:r>
      <w:r w:rsidR="00A46EC5">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A46EC5" w:rsidRPr="00A46EC5">
        <w:t>(Vgl. Bayer, (2023), S. 1 ff.)</w:t>
      </w:r>
      <w:r w:rsidR="00A46EC5">
        <w:fldChar w:fldCharType="end"/>
      </w:r>
      <w:r w:rsidR="00A46EC5">
        <w:t>.</w:t>
      </w:r>
    </w:p>
    <w:p w14:paraId="3C1E05F7" w14:textId="77777777" w:rsidR="004C5756" w:rsidRDefault="009D585B" w:rsidP="005570DD">
      <w:pPr>
        <w:pStyle w:val="Grundtext"/>
        <w:sectPr w:rsidR="004C5756" w:rsidSect="00AC3817">
          <w:pgSz w:w="11906" w:h="16838" w:code="9"/>
          <w:pgMar w:top="1701" w:right="1701" w:bottom="1134" w:left="1701" w:header="720" w:footer="720" w:gutter="0"/>
          <w:cols w:space="708"/>
          <w:docGrid w:linePitch="360"/>
        </w:sectPr>
      </w:pPr>
      <w:r>
        <w:t xml:space="preserve">Nach der Installation des Web-Servers und der Bereitstellung der Software „Progress Monitor“, als Voraussetzung für die Testumgebung, waren im Programm </w:t>
      </w:r>
      <w:r w:rsidR="00793CA2">
        <w:t xml:space="preserve">die für die Tests erforderlichen </w:t>
      </w:r>
      <w:r w:rsidR="00F31CE3">
        <w:t xml:space="preserve">Testmandanten </w:t>
      </w:r>
      <w:r w:rsidR="00793CA2">
        <w:t xml:space="preserve">und </w:t>
      </w:r>
      <w:r w:rsidR="00F31CE3">
        <w:t xml:space="preserve">Benutzer </w:t>
      </w:r>
      <w:r>
        <w:t>anzulegen</w:t>
      </w:r>
      <w:r w:rsidR="00793CA2">
        <w:t>.</w:t>
      </w:r>
      <w:r>
        <w:t xml:space="preserve"> </w:t>
      </w:r>
      <w:r w:rsidR="00793CA2">
        <w:t>Im „Progress Monitor“ werden die Zugriffrechte auf Mandanten und Programmkomponenten über Benutzerrollen und den mit diesen Benutzerrollen verknüpften Benutzerrechten gesteuert. Darüber hinaus können für jeden einzelnen Benutzer dedizierte Benutzerrechte vergeben werden. D</w:t>
      </w:r>
      <w:r w:rsidR="00887901">
        <w:t>er</w:t>
      </w:r>
      <w:r w:rsidR="00793CA2">
        <w:t xml:space="preserve"> </w:t>
      </w:r>
      <w:r w:rsidR="00651E89">
        <w:t>Verifikation der Benutzerv</w:t>
      </w:r>
      <w:r w:rsidR="00793CA2">
        <w:t xml:space="preserve">erwaltung und dazugehörigen Benutzerrechten waren ein </w:t>
      </w:r>
      <w:r w:rsidR="00887901">
        <w:t>großer Teil der Testfälle zugewiesen.</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34A606E8" w:rsidR="007D4D42" w:rsidRPr="00081B82" w:rsidRDefault="00081B82" w:rsidP="00081B82">
      <w:pPr>
        <w:pStyle w:val="Abbildungstitel"/>
      </w:pPr>
      <w:bookmarkStart w:id="50" w:name="_Toc141640916"/>
      <w:r w:rsidRPr="00081B82">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5</w:t>
      </w:r>
      <w:r w:rsidR="0037734E">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50"/>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5EF02B74" w:rsidR="00F31CE3" w:rsidRDefault="00081B82" w:rsidP="00081B82">
      <w:pPr>
        <w:pStyle w:val="Abbildungstitel"/>
      </w:pPr>
      <w:bookmarkStart w:id="51" w:name="_Toc141640917"/>
      <w:r w:rsidRPr="00081B82">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6</w:t>
      </w:r>
      <w:r w:rsidR="0037734E">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1"/>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6BE577BF"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dieser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5F5E2A9F" w:rsidR="00F31CE3" w:rsidRDefault="00F8241E" w:rsidP="00F8241E">
      <w:pPr>
        <w:pStyle w:val="Abbildungstitel"/>
      </w:pPr>
      <w:bookmarkStart w:id="52" w:name="_Toc141640918"/>
      <w:r w:rsidRPr="00F8241E">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7</w:t>
      </w:r>
      <w:r w:rsidR="0037734E">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2"/>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24258551"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3" w:name="_Toc141640919"/>
      <w:r w:rsidRPr="00AB3C18">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8</w:t>
      </w:r>
      <w:r w:rsidR="0037734E">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3"/>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67CEA074" w:rsidR="00D64FB3" w:rsidRDefault="003E42E7" w:rsidP="000B6C80">
      <w:pPr>
        <w:pStyle w:val="Abbildungstitel"/>
      </w:pPr>
      <w:bookmarkStart w:id="54" w:name="_Toc141640920"/>
      <w:r w:rsidRPr="003E42E7">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9</w:t>
      </w:r>
      <w:r w:rsidR="0037734E">
        <w:rPr>
          <w:rStyle w:val="Grundzfett"/>
        </w:rPr>
        <w:fldChar w:fldCharType="end"/>
      </w:r>
      <w:r>
        <w:t xml:space="preserve">: Progress Monitor: Anlage </w:t>
      </w:r>
      <w:r w:rsidR="00A55E44">
        <w:t xml:space="preserve">eines </w:t>
      </w:r>
      <w:r>
        <w:t>Workflow</w:t>
      </w:r>
      <w:r w:rsidR="00A55E44">
        <w:t>s</w:t>
      </w:r>
      <w:bookmarkEnd w:id="54"/>
    </w:p>
    <w:p w14:paraId="7A63A88C" w14:textId="65B48D5E" w:rsidR="00793CA2" w:rsidRDefault="007D4D42" w:rsidP="005570DD">
      <w:pPr>
        <w:pStyle w:val="Grundtext"/>
      </w:pPr>
      <w:r>
        <w:t>E</w:t>
      </w:r>
      <w:r w:rsidR="00A3788B">
        <w:t xml:space="preserve">inen wesentlich Teil der Arbeit zur Testvorbereitung nimmt die </w:t>
      </w:r>
      <w:r w:rsidR="00794636">
        <w:t xml:space="preserve">Bereitstellung der für die </w:t>
      </w:r>
      <w:r w:rsidR="00A3788B">
        <w:t xml:space="preserve">Testfälle geeigneten Testdaten in Anspruch. Hier wurde für jeden Testfall in der Konvertierung eine Datei bereitgestellt. Dabei wurden Dateien </w:t>
      </w:r>
      <w:r w:rsidR="00C80499">
        <w:t xml:space="preserve">mit anonymisierten Daten </w:t>
      </w:r>
      <w:r w:rsidR="00A3788B">
        <w:t>aus d</w:t>
      </w:r>
      <w:r w:rsidR="001F11C5">
        <w:t xml:space="preserve">em produktiv genutzten </w:t>
      </w:r>
      <w:r w:rsidR="00D37EDD">
        <w:t>Daten-Konverter</w:t>
      </w:r>
      <w:r w:rsidR="001F11C5">
        <w:t xml:space="preserve"> verwendet</w:t>
      </w:r>
      <w:r w:rsidR="00C80499">
        <w:t>.</w:t>
      </w:r>
      <w:r w:rsidR="001F11C5">
        <w:t xml:space="preserve"> Das Aufbereiten der Testdaten </w:t>
      </w:r>
      <w:r w:rsidR="00C80499">
        <w:t xml:space="preserve">war </w:t>
      </w:r>
      <w:r w:rsidR="00400FA8">
        <w:t>zeitaufwendig</w:t>
      </w:r>
      <w:r w:rsidR="001F11C5">
        <w:t>, da für jeden Datentyp (entspricht einem Konvertertyp) eine Datei bereit zu stellen war.</w:t>
      </w:r>
    </w:p>
    <w:p w14:paraId="0EB4108A" w14:textId="45B55C24" w:rsidR="00400FA8" w:rsidRDefault="00400FA8" w:rsidP="005570DD">
      <w:pPr>
        <w:pStyle w:val="Grundtext"/>
      </w:pPr>
      <w:r>
        <w:t>Mit der Bereitstellung der Testdaten war die Phase der Testvorbereitung abgeschlossen und die Systemtest konnten durchgeführt werden.</w:t>
      </w:r>
    </w:p>
    <w:p w14:paraId="40DDF0FB" w14:textId="7B1D890D" w:rsidR="000B5AFC" w:rsidRDefault="007F7659" w:rsidP="00BC38A2">
      <w:pPr>
        <w:pStyle w:val="berschrift2"/>
      </w:pPr>
      <w:bookmarkStart w:id="55" w:name="_Toc141634677"/>
      <w:r>
        <w:t>Testausführung</w:t>
      </w:r>
      <w:bookmarkEnd w:id="55"/>
    </w:p>
    <w:p w14:paraId="6BF8AE19" w14:textId="7A99C35D" w:rsidR="00B62DEF" w:rsidRDefault="008C187F" w:rsidP="005570DD">
      <w:pPr>
        <w:pStyle w:val="Grundtext"/>
      </w:pPr>
      <w:r>
        <w:t xml:space="preserve">Die Systemtest wurden als </w:t>
      </w:r>
      <w:r w:rsidRPr="008C187F">
        <w:t>Black-Box-Tests</w:t>
      </w:r>
      <w:r>
        <w:t xml:space="preserve">, die </w:t>
      </w:r>
      <w:r w:rsidRPr="00517C43">
        <w:t xml:space="preserve">ausschließlich das Ein- und Ausgabeverhalten der Software </w:t>
      </w:r>
      <w:r>
        <w:t>prüfen, durchgeführt.</w:t>
      </w:r>
      <w:r w:rsidR="0031417F">
        <w:t xml:space="preserve"> </w:t>
      </w:r>
      <w:r w:rsidR="002A7118">
        <w:t xml:space="preserve">Der Black-Box-Test ist funktionsorientiert, das bedeutet in ihm </w:t>
      </w:r>
      <w:r w:rsidR="00B62DEF">
        <w:t>wird die Erfüllung de</w:t>
      </w:r>
      <w:r w:rsidR="002A7118">
        <w:t>r</w:t>
      </w:r>
      <w:r w:rsidR="00B62DEF">
        <w:t xml:space="preserve"> funktionalen Anforderungen </w:t>
      </w:r>
      <w:r w:rsidR="003E044B">
        <w:t>nachfolgend</w:t>
      </w:r>
      <w:r w:rsidR="00B62DEF">
        <w:t xml:space="preserve"> </w:t>
      </w:r>
      <w:r w:rsidR="00731308">
        <w:t xml:space="preserve">genannten </w:t>
      </w:r>
      <w:r w:rsidR="00B62DEF">
        <w:t xml:space="preserve">Kriterien </w:t>
      </w:r>
      <w:r w:rsidR="00731308">
        <w:t>geprüft:</w:t>
      </w:r>
    </w:p>
    <w:p w14:paraId="0A7E18F2" w14:textId="77777777" w:rsidR="00D64FB3" w:rsidRDefault="00D64FB3">
      <w:pPr>
        <w:rPr>
          <w:i/>
          <w:iCs/>
          <w:szCs w:val="20"/>
        </w:rPr>
      </w:pPr>
      <w:r>
        <w:rPr>
          <w:i/>
          <w:iCs/>
        </w:rPr>
        <w:br w:type="page"/>
      </w:r>
    </w:p>
    <w:p w14:paraId="1A83429F" w14:textId="18EB007A" w:rsidR="00B62DEF" w:rsidRPr="00D376F1" w:rsidRDefault="00B62DEF" w:rsidP="005570DD">
      <w:pPr>
        <w:pStyle w:val="Grundtext"/>
        <w:rPr>
          <w:i/>
          <w:iCs/>
        </w:rPr>
      </w:pPr>
      <w:r w:rsidRPr="00D376F1">
        <w:rPr>
          <w:i/>
          <w:iCs/>
        </w:rPr>
        <w:lastRenderedPageBreak/>
        <w:t xml:space="preserve">Funktionsüberdeckung </w:t>
      </w:r>
    </w:p>
    <w:p w14:paraId="77C6003D" w14:textId="15AB1F3F" w:rsidR="00731308" w:rsidRDefault="00D376F1" w:rsidP="005570DD">
      <w:pPr>
        <w:pStyle w:val="Grundtext"/>
      </w:pPr>
      <w:r>
        <w:t>Es wird jede Funktion in mindestens einem Testfall geprüft.</w:t>
      </w:r>
    </w:p>
    <w:p w14:paraId="61D27586" w14:textId="77777777" w:rsidR="00D376F1" w:rsidRPr="00D376F1" w:rsidRDefault="00D376F1" w:rsidP="00D376F1">
      <w:pPr>
        <w:pStyle w:val="Grundtext"/>
        <w:rPr>
          <w:i/>
          <w:iCs/>
        </w:rPr>
      </w:pPr>
      <w:r w:rsidRPr="00D376F1">
        <w:rPr>
          <w:i/>
          <w:iCs/>
        </w:rPr>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151B8BA8" w:rsidR="00D376F1" w:rsidRDefault="00D376F1" w:rsidP="005570DD">
      <w:pPr>
        <w:pStyle w:val="Grundtext"/>
      </w:pPr>
      <w:r>
        <w:t xml:space="preserve">Es ist jedes Ausgabedatum in mindestens einem Testfall auszugeben </w:t>
      </w:r>
      <w:r>
        <w:fldChar w:fldCharType="begin"/>
      </w:r>
      <w:r>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Pr="00D376F1">
        <w:rPr>
          <w:szCs w:val="24"/>
        </w:rPr>
        <w:t>(Vgl. Frühauf et al., (2007), S. 45)</w:t>
      </w:r>
      <w:r>
        <w:fldChar w:fldCharType="end"/>
      </w:r>
      <w:r w:rsidR="00A72D56">
        <w:t>.</w:t>
      </w:r>
    </w:p>
    <w:p w14:paraId="65B196D5" w14:textId="77777777" w:rsidR="00C13D24" w:rsidRDefault="00C13D24" w:rsidP="00C13D24">
      <w:pPr>
        <w:pStyle w:val="Grundtext"/>
        <w:keepNext/>
        <w:jc w:val="center"/>
      </w:pPr>
      <w:r w:rsidRPr="00C13D24">
        <w:rPr>
          <w:noProof/>
        </w:rPr>
        <w:drawing>
          <wp:inline distT="0" distB="0" distL="0" distR="0" wp14:anchorId="64BC90E0" wp14:editId="3EAC67DB">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26">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2F010EAA" w14:textId="569C5F08" w:rsidR="00C13D24" w:rsidRDefault="00C13D24" w:rsidP="00C13D24">
      <w:pPr>
        <w:pStyle w:val="GrafikQuelle"/>
        <w:rPr>
          <w:rStyle w:val="Grundzfett"/>
        </w:rPr>
      </w:pPr>
      <w:r>
        <w:t xml:space="preserve">(Quelle: </w:t>
      </w:r>
      <w:r w:rsidRPr="00E969A7">
        <w:t>Frühauf et al., 2007</w:t>
      </w:r>
      <w:r w:rsidRPr="00C66618">
        <w:t xml:space="preserve">, S. </w:t>
      </w:r>
      <w:r>
        <w:t>37)</w:t>
      </w:r>
    </w:p>
    <w:p w14:paraId="5F48B3BB" w14:textId="3215CAC1" w:rsidR="00D376F1" w:rsidRDefault="00C13D24" w:rsidP="00C13D24">
      <w:pPr>
        <w:pStyle w:val="Abbildungstitel"/>
      </w:pPr>
      <w:bookmarkStart w:id="56" w:name="_Toc141640921"/>
      <w:r w:rsidRPr="00C13D24">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10</w:t>
      </w:r>
      <w:r w:rsidR="0037734E">
        <w:rPr>
          <w:rStyle w:val="Grundzfett"/>
        </w:rPr>
        <w:fldChar w:fldCharType="end"/>
      </w:r>
      <w:r w:rsidRPr="00C13D24">
        <w:rPr>
          <w:rStyle w:val="Grundzfett"/>
        </w:rPr>
        <w:t>:</w:t>
      </w:r>
      <w:r>
        <w:t xml:space="preserve"> </w:t>
      </w:r>
      <w:r w:rsidRPr="00487ED6">
        <w:t>Schematische Darstellung eines Black-Box-Test</w:t>
      </w:r>
      <w:r>
        <w:t>s</w:t>
      </w:r>
      <w:bookmarkEnd w:id="56"/>
    </w:p>
    <w:p w14:paraId="68676149" w14:textId="3BF5EA88" w:rsidR="00400FA8" w:rsidRDefault="0031417F" w:rsidP="005570DD">
      <w:pPr>
        <w:pStyle w:val="Grundtext"/>
      </w:pPr>
      <w:r>
        <w:t xml:space="preserve">Die Testfälle orientierten sich dabei an der angestrebten Funktion bzw. der in der Anforderungsanalyse definierten Anforderung. Dabei entspricht jeder Testfall einer Anforderung und einer Testvorschrift. </w:t>
      </w:r>
    </w:p>
    <w:p w14:paraId="3043B8FF" w14:textId="218A5B37" w:rsidR="007A2A17" w:rsidRDefault="00EF62A4" w:rsidP="005570DD">
      <w:pPr>
        <w:pStyle w:val="Grundtext"/>
      </w:pPr>
      <w:r>
        <w:t xml:space="preserve">Exemplarisch werden die Tests der funktionalen </w:t>
      </w:r>
      <w:bookmarkStart w:id="57" w:name="_Hlk141432593"/>
      <w:r>
        <w:t>Anforderungen zu de</w:t>
      </w:r>
      <w:r w:rsidR="0056078A">
        <w:t>r</w:t>
      </w:r>
      <w:r>
        <w:t xml:space="preserve"> </w:t>
      </w:r>
      <w:r w:rsidR="007A2A17">
        <w:t xml:space="preserve">in der </w:t>
      </w:r>
      <w:r w:rsidR="00113FB5">
        <w:t xml:space="preserve">Testvorschrift spezifizierten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6A7A3357" w14:textId="38210534" w:rsidR="00113FB5" w:rsidRDefault="00113FB5" w:rsidP="005570DD">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die erforderlichen Vorbereitungs- und Abschlussarbeiten und die Testfälle dokumentiert</w:t>
      </w:r>
      <w:r w:rsidR="00347E70">
        <w:t xml:space="preserve"> </w:t>
      </w:r>
      <w:r w:rsidR="00347E70">
        <w:fldChar w:fldCharType="begin"/>
      </w:r>
      <w:r w:rsidR="00347E70">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47E70" w:rsidRPr="00347E70">
        <w:rPr>
          <w:szCs w:val="24"/>
        </w:rPr>
        <w:t>(Vgl. Frühauf et al., (2007), S. 69)</w:t>
      </w:r>
      <w:r w:rsidR="00347E70">
        <w:fldChar w:fldCharType="end"/>
      </w:r>
      <w:r w:rsidR="00347E70">
        <w:t>.</w:t>
      </w:r>
    </w:p>
    <w:p w14:paraId="5338C9EF" w14:textId="46B69DEE" w:rsidR="00590A8C" w:rsidRDefault="00590A8C" w:rsidP="005570DD">
      <w:pPr>
        <w:pStyle w:val="Grundtext"/>
      </w:pPr>
      <w:r>
        <w:t>Die Testfälle sind in der Testsequenz tabellarisch erfasst. Darin ist jedem Testfall eine eindeutige Nummer zugewiesen</w:t>
      </w:r>
      <w:r w:rsidR="00D8279E">
        <w:t xml:space="preserve">. Für die Durchführung des Tests sind zu jedem Testfall </w:t>
      </w:r>
      <w:r w:rsidR="00D8279E">
        <w:lastRenderedPageBreak/>
        <w:t xml:space="preserve">die erwarteten Eingabedaten, die Testanweisung und die Soll-Ausgabe mit dem erwarteten Wert oder erwarteten Verhalten des Programms dokumentiert. </w:t>
      </w:r>
    </w:p>
    <w:p w14:paraId="432BB7E5" w14:textId="77777777" w:rsidR="0090532C" w:rsidRDefault="00D8279E" w:rsidP="0090532C">
      <w:pPr>
        <w:pStyle w:val="Grundtext"/>
        <w:keepNext/>
      </w:pPr>
      <w:r w:rsidRPr="00D8279E">
        <w:rPr>
          <w:noProof/>
        </w:rPr>
        <w:drawing>
          <wp:inline distT="0" distB="0" distL="0" distR="0" wp14:anchorId="39759FBC" wp14:editId="69AED22E">
            <wp:extent cx="5400040" cy="1569720"/>
            <wp:effectExtent l="0" t="0" r="0" b="0"/>
            <wp:docPr id="198417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110"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569720"/>
                    </a:xfrm>
                    <a:prstGeom prst="rect">
                      <a:avLst/>
                    </a:prstGeom>
                  </pic:spPr>
                </pic:pic>
              </a:graphicData>
            </a:graphic>
          </wp:inline>
        </w:drawing>
      </w:r>
    </w:p>
    <w:p w14:paraId="5BEBD40E" w14:textId="085730E8" w:rsidR="0090532C" w:rsidRDefault="0067222A" w:rsidP="00180176">
      <w:pPr>
        <w:pStyle w:val="GrafikQuelle"/>
        <w:rPr>
          <w:rStyle w:val="Grundzfett"/>
        </w:rPr>
      </w:pPr>
      <w:r w:rsidRPr="00F8241E">
        <w:t>(Quelle: Softzoll GmbH &amp; Co. KG, 2023)</w:t>
      </w:r>
    </w:p>
    <w:p w14:paraId="7D58136E" w14:textId="38E39024" w:rsidR="00D8279E" w:rsidRDefault="0090532C" w:rsidP="0090532C">
      <w:pPr>
        <w:pStyle w:val="Abbildungstitel"/>
      </w:pPr>
      <w:bookmarkStart w:id="58" w:name="_Toc141640922"/>
      <w:r w:rsidRPr="0090532C">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11</w:t>
      </w:r>
      <w:r w:rsidR="0037734E">
        <w:rPr>
          <w:rStyle w:val="Grundzfett"/>
        </w:rPr>
        <w:fldChar w:fldCharType="end"/>
      </w:r>
      <w:r w:rsidRPr="0090532C">
        <w:rPr>
          <w:rStyle w:val="Grundzfett"/>
        </w:rPr>
        <w:t>:</w:t>
      </w:r>
      <w:r>
        <w:t xml:space="preserve"> Abbildung zur Testsequenz </w:t>
      </w:r>
      <w:r w:rsidRPr="008016E3">
        <w:t xml:space="preserve">TS-6.1 </w:t>
      </w:r>
      <w:r>
        <w:t>aus der Testvorschrift</w:t>
      </w:r>
      <w:bookmarkEnd w:id="58"/>
    </w:p>
    <w:p w14:paraId="02589425" w14:textId="7F293243"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446584AF" w:rsidR="00F00F55" w:rsidRPr="00F00F55" w:rsidRDefault="00F00F55" w:rsidP="007A2A17">
      <w:pPr>
        <w:pStyle w:val="Grundtext"/>
      </w:pPr>
      <w:r>
        <w:t xml:space="preserve">In diesem Testfall sind </w:t>
      </w:r>
      <w:r w:rsidR="003D2140">
        <w:t xml:space="preserve">durch den Tester </w:t>
      </w:r>
      <w:r>
        <w:t>die Anzeige des Verarbeitungsfortschritts, die Beschriftungen aller Bildschirm und die B</w:t>
      </w:r>
      <w:r w:rsidR="003D2140">
        <w:t xml:space="preserve">eschriftungen der Bildschirmelemente und die Bildschirmausgaben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25BC8F4A" w:rsidR="003D2140" w:rsidRPr="008F3D4F" w:rsidRDefault="008F3D4F" w:rsidP="007A2A17">
      <w:pPr>
        <w:pStyle w:val="Grundtext"/>
      </w:pPr>
      <w:r>
        <w:t>Die Testvorschrift zum Testfall ist mit der des Testfalls 6.1.1 identische</w:t>
      </w:r>
      <w:r w:rsidR="0056078A">
        <w:t>, jedoch muss in diesem Testfall eine fehlerhafte Konvertierung getestet werden.</w:t>
      </w:r>
    </w:p>
    <w:p w14:paraId="775066A9" w14:textId="1D3CCD6E" w:rsidR="007A2A17" w:rsidRPr="007A2A17" w:rsidRDefault="00917A38" w:rsidP="007A2A17">
      <w:pPr>
        <w:pStyle w:val="Grundtext"/>
      </w:pPr>
      <w:r w:rsidRPr="00917A38">
        <w:rPr>
          <w:i/>
          <w:iCs/>
        </w:rPr>
        <w:t xml:space="preserve">6.1.3 - Anzeige der Detailinformationen zu einer Konvertierung </w:t>
      </w:r>
    </w:p>
    <w:bookmarkEnd w:id="57"/>
    <w:p w14:paraId="03B33494" w14:textId="6A648B9E" w:rsidR="0056078A" w:rsidRDefault="0056078A" w:rsidP="005570DD">
      <w:pPr>
        <w:pStyle w:val="Grundtext"/>
      </w:pPr>
      <w:r>
        <w:t>Zum Testfall 6.1.3 sind die Detailinformationen einer Konvertierung, die fehlerfrei abgeschlossen wurde, zu prüfen.</w:t>
      </w:r>
    </w:p>
    <w:p w14:paraId="26C1CD98" w14:textId="3AB8B95B" w:rsidR="004E0547" w:rsidRDefault="004E0547" w:rsidP="005570DD">
      <w:pPr>
        <w:pStyle w:val="Grundtext"/>
      </w:pPr>
      <w:r>
        <w:t>Die Nummer eines jeden Testfalls setzt sich aus der Nummer der Testsequenz und einer fortlaufenden Nummer zusammen. Testfall 6.1.3 ist somit der 3. Testfall in der Testsequenz 6.1</w:t>
      </w:r>
    </w:p>
    <w:p w14:paraId="38C4EFA7" w14:textId="6FC2BDAC"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2EA72965" w14:textId="03834A6D" w:rsidR="00335183" w:rsidRDefault="004F2706" w:rsidP="005570DD">
      <w:pPr>
        <w:pStyle w:val="Grundtext"/>
      </w:pPr>
      <w:r w:rsidRPr="004E0547">
        <w:lastRenderedPageBreak/>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 </w:t>
      </w:r>
      <w:r w:rsidR="00AA497B">
        <w:t>D</w:t>
      </w:r>
      <w:r w:rsidR="004E0547">
        <w:t>er Bezeichner der Testdatei ist nicht willkürlich gewählt, sondern in der Te</w:t>
      </w:r>
      <w:r w:rsidR="00335183">
        <w:t>st</w:t>
      </w:r>
      <w:r w:rsidR="004E0547">
        <w:t>vorschrift vorgegeb</w:t>
      </w:r>
      <w:r w:rsidR="00335183">
        <w:t xml:space="preserve">en und setzt sich aus </w:t>
      </w:r>
    </w:p>
    <w:p w14:paraId="5DAE657C" w14:textId="067A4FE9" w:rsidR="00400FA8" w:rsidRPr="004E0547" w:rsidRDefault="00335183" w:rsidP="005570DD">
      <w:pPr>
        <w:pStyle w:val="Grundtext"/>
      </w:pPr>
      <w:r>
        <w:t>dem Präfix „TF-“_&lt;Nummer des Testfalls&gt;_&lt;Dateityp&gt;_&lt;</w:t>
      </w:r>
      <w:r w:rsidR="00EF7C5F">
        <w:t>Testszenario&gt;.&lt;ENDUNG-DATEITYP&gt; zusammen</w:t>
      </w:r>
    </w:p>
    <w:p w14:paraId="67C99134" w14:textId="267B7C2C" w:rsidR="00EF62A4" w:rsidRDefault="00EF7C5F" w:rsidP="005570DD">
      <w:pPr>
        <w:pStyle w:val="Grundtext"/>
      </w:pPr>
      <w:r>
        <w:t xml:space="preserve">Für den Testfall 6.1.3 und einer </w:t>
      </w:r>
      <w:r w:rsidR="00066509">
        <w:t xml:space="preserve">zu testenden </w:t>
      </w:r>
      <w:r>
        <w:t>CSV-Datei</w:t>
      </w:r>
      <w:r w:rsidR="00066509">
        <w:t>, die keine Fehler und die Daten zu mehreren Belegen enthält</w:t>
      </w:r>
      <w:r w:rsidR="00AA497B">
        <w:t>,</w:t>
      </w:r>
      <w:r w:rsidR="00066509">
        <w:t xml:space="preserve"> ist die Dateibezeichnung somit:</w:t>
      </w:r>
    </w:p>
    <w:p w14:paraId="038BC858" w14:textId="7D3C8E32" w:rsidR="00EF62A4" w:rsidRDefault="00066509" w:rsidP="00066509">
      <w:pPr>
        <w:pStyle w:val="Grundtext"/>
        <w:jc w:val="center"/>
        <w:rPr>
          <w:i/>
          <w:iCs/>
        </w:rPr>
      </w:pPr>
      <w:r w:rsidRPr="00066509">
        <w:rPr>
          <w:i/>
          <w:iCs/>
        </w:rPr>
        <w:t>TF-6.1.3_CSV_ohne_Fehler_Mehrfachnachricht.csv</w:t>
      </w:r>
    </w:p>
    <w:p w14:paraId="533A0415" w14:textId="77777777" w:rsidR="00907693" w:rsidRPr="00907693" w:rsidRDefault="00907693" w:rsidP="00907693">
      <w:pPr>
        <w:pStyle w:val="Grundtext"/>
      </w:pPr>
    </w:p>
    <w:p w14:paraId="22678090" w14:textId="77777777" w:rsidR="00907693" w:rsidRDefault="00907693" w:rsidP="00907693">
      <w:pPr>
        <w:pStyle w:val="Grundtext"/>
        <w:keepNext/>
        <w:jc w:val="center"/>
      </w:pPr>
      <w:r>
        <w:rPr>
          <w:noProof/>
        </w:rPr>
        <w:drawing>
          <wp:inline distT="0" distB="0" distL="0" distR="0" wp14:anchorId="3B586329" wp14:editId="11190B9A">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295121E8" w:rsidR="00907693" w:rsidRDefault="00907693" w:rsidP="00907693">
      <w:pPr>
        <w:pStyle w:val="Abbildungstitel"/>
      </w:pPr>
      <w:bookmarkStart w:id="59" w:name="_Toc141640923"/>
      <w:r w:rsidRPr="00907693">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12</w:t>
      </w:r>
      <w:r w:rsidR="0037734E">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9"/>
    </w:p>
    <w:p w14:paraId="1230BD9B" w14:textId="63897734" w:rsidR="00EF62A4" w:rsidRDefault="00AA497B" w:rsidP="005570DD">
      <w:pPr>
        <w:pStyle w:val="Grundtext"/>
      </w:pPr>
      <w:r>
        <w:t xml:space="preserve">Nach der Konvertierung dieser Datei wurden gemäß der </w:t>
      </w:r>
      <w:r w:rsidR="00975913">
        <w:t xml:space="preserve">zum Testfall 6.1.3 spezifizierten </w:t>
      </w:r>
      <w:r>
        <w:t xml:space="preserve">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nicht 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 ist gemäß der Vorgaben aus der Testvorschrift der Test zu unterbrechen und der Fehler zu beheben.</w:t>
      </w:r>
    </w:p>
    <w:p w14:paraId="13E2C6CE" w14:textId="19B3F6E8" w:rsidR="00DB2349" w:rsidRDefault="00DB2349">
      <w:pPr>
        <w:rPr>
          <w:szCs w:val="20"/>
        </w:rPr>
      </w:pPr>
      <w:r>
        <w:br w:type="page"/>
      </w:r>
    </w:p>
    <w:p w14:paraId="1D19CC5C" w14:textId="77777777" w:rsidR="00ED3B0F" w:rsidRDefault="003C4389" w:rsidP="00ED3B0F">
      <w:pPr>
        <w:pStyle w:val="Grundtext"/>
        <w:keepNext/>
      </w:pPr>
      <w:r>
        <w:rPr>
          <w:noProof/>
        </w:rPr>
        <w:lastRenderedPageBreak/>
        <w:drawing>
          <wp:inline distT="0" distB="0" distL="0" distR="0" wp14:anchorId="150E3F53" wp14:editId="4541F9A3">
            <wp:extent cx="5400040" cy="2536190"/>
            <wp:effectExtent l="0" t="0" r="0" b="0"/>
            <wp:docPr id="4001843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36190"/>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7B9E950B" w:rsidR="00EF62A4" w:rsidRDefault="00ED3B0F" w:rsidP="00ED3B0F">
      <w:pPr>
        <w:pStyle w:val="Abbildungstitel"/>
      </w:pPr>
      <w:bookmarkStart w:id="60" w:name="_Toc141640924"/>
      <w:r w:rsidRPr="00ED3B0F">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9</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13</w:t>
      </w:r>
      <w:r w:rsidR="0037734E">
        <w:rPr>
          <w:rStyle w:val="Grundzfett"/>
        </w:rPr>
        <w:fldChar w:fldCharType="end"/>
      </w:r>
      <w:r w:rsidRPr="00ED3B0F">
        <w:rPr>
          <w:rStyle w:val="Grundzfett"/>
        </w:rPr>
        <w:t>:</w:t>
      </w:r>
      <w:r>
        <w:t xml:space="preserve"> Bildschirmausgabe zum Testfall 6.1.3</w:t>
      </w:r>
      <w:bookmarkEnd w:id="60"/>
    </w:p>
    <w:p w14:paraId="375831C4" w14:textId="613A4FFD" w:rsidR="00EF62A4" w:rsidRDefault="000B794D" w:rsidP="005570DD">
      <w:pPr>
        <w:pStyle w:val="Grundtext"/>
      </w:pPr>
      <w:r>
        <w:t xml:space="preserve">Der Test zum Testfall 6.1.3 bewies, wie wichtig Tests sind, auch wenn im Testergebnis lediglich ein nicht 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3523B3">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523B3" w:rsidRPr="003523B3">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61" w:name="_Toc141634678"/>
      <w:r w:rsidRPr="00831F08">
        <w:t>Testauswertung</w:t>
      </w:r>
      <w:bookmarkEnd w:id="61"/>
    </w:p>
    <w:p w14:paraId="3E1717B2" w14:textId="5449A3BD" w:rsidR="005570DD" w:rsidRDefault="003523B3" w:rsidP="005570DD">
      <w:pPr>
        <w:pStyle w:val="Grundtext"/>
      </w:pPr>
      <w:r>
        <w:t>Jeder</w:t>
      </w:r>
      <w:r w:rsidR="003F4B3B">
        <w:t xml:space="preserve"> Test</w:t>
      </w:r>
      <w:r>
        <w:t xml:space="preserve"> wird in einem 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Pr="003523B3">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6CB7A4EF"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6C49AF07" w:rsidR="00367F2F" w:rsidRDefault="00953030" w:rsidP="00F07E5B">
      <w:pPr>
        <w:pStyle w:val="Grundtext"/>
      </w:pPr>
      <w:r>
        <w:t xml:space="preserve">Diese ist eine Übersicht zur </w:t>
      </w:r>
      <w:r w:rsidR="0084522E">
        <w:t xml:space="preserve">verwendeten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zu den verwendeten </w:t>
      </w:r>
      <w:r w:rsidR="0084522E" w:rsidRPr="0084522E">
        <w:t>Dokumente</w:t>
      </w:r>
      <w:r w:rsidR="0084522E">
        <w:t>n</w:t>
      </w:r>
      <w:r w:rsidR="00CD7900">
        <w:t xml:space="preserve"> und </w:t>
      </w:r>
      <w:r w:rsidR="00AB44C6">
        <w:t>Namen der Teste</w:t>
      </w:r>
      <w:r w:rsidR="00CD7900">
        <w:t xml:space="preserve"> sowie</w:t>
      </w:r>
      <w:r w:rsidR="00AB44C6">
        <w:t xml:space="preserve"> </w:t>
      </w:r>
      <w:r w:rsidR="00CD7900">
        <w:t xml:space="preserve">zur </w:t>
      </w:r>
      <w:r w:rsidR="00AB44C6">
        <w:t xml:space="preserve">Projekt-Nummer und </w:t>
      </w:r>
      <w:r w:rsidR="00CD7900">
        <w:t xml:space="preserve">zum </w:t>
      </w:r>
      <w:r w:rsidR="00AB44C6">
        <w:t>Projektname</w:t>
      </w:r>
      <w:r w:rsidR="00CD7900">
        <w:t>n. Ferner enthält die Zusammenfassung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02465D">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02465D" w:rsidRPr="0002465D">
        <w:rPr>
          <w:szCs w:val="24"/>
        </w:rPr>
        <w:t>(Vgl. Frühauf et al., (2007), S. 71)</w:t>
      </w:r>
      <w:r w:rsidR="0002465D">
        <w:fldChar w:fldCharType="end"/>
      </w:r>
      <w:r w:rsidR="002E6A65">
        <w:t>.</w:t>
      </w:r>
    </w:p>
    <w:p w14:paraId="3F9D2FD9" w14:textId="77777777" w:rsidR="00203E69" w:rsidRDefault="00203E69">
      <w:pPr>
        <w:rPr>
          <w:i/>
          <w:iCs/>
          <w:szCs w:val="20"/>
        </w:rPr>
      </w:pPr>
      <w:r>
        <w:rPr>
          <w:i/>
          <w:iCs/>
        </w:rPr>
        <w:br w:type="page"/>
      </w:r>
    </w:p>
    <w:p w14:paraId="78EA854E" w14:textId="0E467257" w:rsidR="00953030" w:rsidRPr="000135DE" w:rsidRDefault="00953030" w:rsidP="00F07E5B">
      <w:pPr>
        <w:pStyle w:val="Grundtext"/>
        <w:rPr>
          <w:i/>
          <w:iCs/>
        </w:rPr>
      </w:pPr>
      <w:r w:rsidRPr="000135DE">
        <w:rPr>
          <w:i/>
          <w:iCs/>
        </w:rPr>
        <w:lastRenderedPageBreak/>
        <w:t>Testprotokoll</w:t>
      </w:r>
    </w:p>
    <w:p w14:paraId="6BF7639A" w14:textId="697A27DF"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die dazu</w:t>
      </w:r>
      <w:r w:rsidR="000135DE">
        <w:t>gehörigen Beschreibungen enthalten</w:t>
      </w:r>
      <w:r w:rsidR="002E6A65">
        <w:t xml:space="preserve"> </w:t>
      </w:r>
      <w:r w:rsidR="0002465D">
        <w:fldChar w:fldCharType="begin"/>
      </w:r>
      <w:r w:rsidR="0002465D">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02465D" w:rsidRPr="0002465D">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7849CFD5"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02465D">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02465D" w:rsidRPr="0002465D">
        <w:rPr>
          <w:szCs w:val="24"/>
        </w:rPr>
        <w:t>(Vgl. Frühauf et al., (2007), S. 72)</w:t>
      </w:r>
      <w:r w:rsidR="0002465D">
        <w:fldChar w:fldCharType="end"/>
      </w:r>
      <w:r w:rsidR="00A72D56">
        <w:t>.</w:t>
      </w:r>
    </w:p>
    <w:p w14:paraId="43543380" w14:textId="07CE0EEE" w:rsidR="00E969A7" w:rsidRDefault="00A72D56" w:rsidP="00F07E5B">
      <w:pPr>
        <w:pStyle w:val="Grundtext"/>
      </w:pPr>
      <w:r>
        <w:t xml:space="preserve">Die genannten Inhalte des </w:t>
      </w:r>
      <w:r w:rsidR="00AE5161">
        <w:t>Testb</w:t>
      </w:r>
      <w:r>
        <w:t>erichts beschränk</w:t>
      </w:r>
      <w:r w:rsidR="0002465D">
        <w:t>en</w:t>
      </w:r>
      <w:r>
        <w:t xml:space="preserve"> sich auf die wesentlichen Informationen. </w:t>
      </w:r>
      <w:r w:rsidR="0002465D">
        <w:t>Der zum Test</w:t>
      </w:r>
      <w:r>
        <w:t xml:space="preserve"> </w:t>
      </w:r>
      <w:r w:rsidR="0002465D">
        <w:t xml:space="preserve">erstellte </w:t>
      </w:r>
      <w:r w:rsidR="00AE5161">
        <w:t>Test</w:t>
      </w:r>
      <w:r>
        <w:t xml:space="preserve">bericht </w:t>
      </w:r>
      <w:r w:rsidR="0002465D">
        <w:t xml:space="preserve">ist </w:t>
      </w:r>
      <w:r>
        <w:t xml:space="preserve">umfangreicher. Nach Durchführung des Tests wurden alle zum Test relevanten Informationen und das </w:t>
      </w:r>
      <w:r w:rsidR="00AE5161">
        <w:t>Test</w:t>
      </w:r>
      <w:r>
        <w:t>ergebnis sowie die Soll</w:t>
      </w:r>
      <w:r>
        <w:noBreakHyphen/>
        <w:t>/Ist</w:t>
      </w:r>
      <w:r>
        <w:noBreakHyphen/>
        <w:t xml:space="preserve">Abweichungen im </w:t>
      </w:r>
      <w:r w:rsidR="00AE5161">
        <w:t>Test</w:t>
      </w:r>
      <w:r>
        <w:t>bericht dokumentier</w:t>
      </w:r>
      <w:r w:rsidR="002E6A65">
        <w:t>t</w:t>
      </w:r>
      <w:r>
        <w:t>.</w:t>
      </w:r>
      <w:r w:rsidR="00AA029D">
        <w:t xml:space="preserve"> Der Anlage</w:t>
      </w:r>
      <w:r w:rsidR="00DB46A1">
        <w:t xml:space="preserve"> ist der </w:t>
      </w:r>
      <w:r w:rsidR="00AE5161">
        <w:t>Test</w:t>
      </w:r>
      <w:r w:rsidR="00DB46A1">
        <w:t>bericht beigefügt</w:t>
      </w:r>
      <w:r w:rsidR="00AE5161">
        <w:rPr>
          <w:rStyle w:val="Funotenzeichen"/>
        </w:rPr>
        <w:footnoteReference w:id="3"/>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62" w:name="_Toc141634679"/>
      <w:r>
        <w:lastRenderedPageBreak/>
        <w:t>Fazit</w:t>
      </w:r>
      <w:bookmarkEnd w:id="62"/>
    </w:p>
    <w:p w14:paraId="3A0F1BF3" w14:textId="0290EE28" w:rsidR="00F07E5B" w:rsidRDefault="008F4A23" w:rsidP="00F07E5B">
      <w:pPr>
        <w:pStyle w:val="Grundtext"/>
      </w:pPr>
      <w:r>
        <w:t>Am Ende möchte ich die Projektarbeit zusammenfassen, meine persönlichen Erfahrungen und Erkenntnisse, die ich in diesem Projekt sammeln konnte</w:t>
      </w:r>
      <w:r w:rsidR="004F25DB">
        <w:t>,</w:t>
      </w:r>
      <w:r>
        <w:t xml:space="preserve"> aufzeigen und einen Ausblick auf </w:t>
      </w:r>
      <w:r w:rsidR="004D6D93">
        <w:t xml:space="preserve">die künftige Entwicklung </w:t>
      </w:r>
      <w:r>
        <w:t>geben.</w:t>
      </w:r>
    </w:p>
    <w:p w14:paraId="7A050DA0" w14:textId="5673BDAF" w:rsidR="008F4A23" w:rsidRDefault="008F4A23" w:rsidP="002849FC">
      <w:pPr>
        <w:pStyle w:val="Grundtext"/>
      </w:pPr>
      <w:r>
        <w:t xml:space="preserve">Die Software „Progress Monitor“ wurde als unternehmensinternes Projekt termingerecht entwickelt. In dem </w:t>
      </w:r>
      <w:r w:rsidR="00F94CE2">
        <w:t>für den Anwender freigegebenen Release sind die wichtigsten Anforderungen und Spezifikationen aus der Anforderungsanalyse und dem Pflichtenheft erfüllt. Durch die Anwendung des Dev-Ops-Konzepts einschließlich der der kontinuierlichen Integration („</w:t>
      </w:r>
      <w:r w:rsidR="00F94CE2" w:rsidRPr="00901B6A">
        <w:t>Continuous Integration</w:t>
      </w:r>
      <w:r w:rsidR="00F94CE2">
        <w:t xml:space="preserve">“) und kontinuierlichen automatisierten Software-Auslieferung mittels der „Delivery Pipeline“ konnte die Zeit der Auslieferung funktionsfähiger </w:t>
      </w:r>
      <w:r w:rsidR="003D2D0D" w:rsidRPr="003D2D0D">
        <w:t>Release Candidate</w:t>
      </w:r>
      <w:r w:rsidR="003D2D0D">
        <w:t>s</w:t>
      </w:r>
      <w:r w:rsidR="00755327">
        <w:t xml:space="preserve"> (</w:t>
      </w:r>
      <w:r w:rsidR="00F94CE2">
        <w:t xml:space="preserve">RC </w:t>
      </w:r>
      <w:r w:rsidR="00755327">
        <w:t>)</w:t>
      </w:r>
      <w:r w:rsidR="00AD05D0">
        <w:t xml:space="preserve"> verkürzt werden. </w:t>
      </w:r>
      <w:r w:rsidR="002849FC">
        <w:t xml:space="preserve">Der wesentliche Aspekt dieses Konzepts, die verbesserte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Dadurch wurde die Anzahl der Fehler in der Software signifikant reduziert. Neben dem Projektmanagement</w:t>
      </w:r>
      <w:r w:rsidR="005E7F55">
        <w:t xml:space="preserve">, der Anforderungs- und Risikoanalyse sowie der Aufnahme der Ist-Situation </w:t>
      </w:r>
      <w:r w:rsidR="002D79F1">
        <w:t>gehörten auch die Mitarbeit am Entwurf und an der Spezifikation zu meinen Projektaufgaben. Ferner waren die Durchführung der Systemtests und Bereitstellung der Software ein wesentlicher Teil meiner Arbeit im Projekt.</w:t>
      </w:r>
    </w:p>
    <w:p w14:paraId="2C8EEC4D" w14:textId="077FC697"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Betriebswirtschaftslehre</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Im Studium konnte ich mir </w:t>
      </w:r>
      <w:r w:rsidR="001C21C3">
        <w:t xml:space="preserve">zu diesem Konzept </w:t>
      </w:r>
      <w:r w:rsidR="0043450F">
        <w:t>bereits einiges Wissen aneignen und in einem Studienprojekt anwenden</w:t>
      </w:r>
      <w:r w:rsidR="001C21C3">
        <w:t xml:space="preserve">, jedoch erst in diesem Projekt erstmalig </w:t>
      </w:r>
      <w:r w:rsidR="0043450F">
        <w:t xml:space="preserve">in </w:t>
      </w:r>
      <w:r w:rsidR="001C21C3">
        <w:t>der beruflichen Praxis nutzen. Dabei begeistern mich die positiven Effekte in der Zusammenarbeit und Erhöhung der Produktivität.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3" w:name="_Ref140852198"/>
      <w:bookmarkStart w:id="64" w:name="_Ref141543127"/>
      <w:bookmarkStart w:id="65" w:name="_Toc141634680"/>
      <w:r w:rsidRPr="00F16CAF">
        <w:rPr>
          <w:rStyle w:val="Grundzenglisch"/>
          <w:bCs/>
          <w:lang w:val="de-DE"/>
        </w:rPr>
        <w:t>Anforderungen</w:t>
      </w:r>
      <w:bookmarkEnd w:id="63"/>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4"/>
      <w:bookmarkEnd w:id="65"/>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3687C713" w:rsidR="0006716A" w:rsidRDefault="00751AFF" w:rsidP="00B80510">
      <w:pPr>
        <w:pStyle w:val="Tabellentitel"/>
      </w:pPr>
      <w:bookmarkStart w:id="66" w:name="_Ref141536436"/>
      <w:bookmarkStart w:id="67" w:name="_Ref141543065"/>
      <w:bookmarkStart w:id="68" w:name="_Toc141634018"/>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bookmarkEnd w:id="66"/>
      <w:r w:rsidR="005E2E05" w:rsidRPr="005E2E05">
        <w:t xml:space="preserve">Anforderungsdokument </w:t>
      </w:r>
      <w:r w:rsidR="00B82FDB">
        <w:t>ReqSpec 1.001</w:t>
      </w:r>
      <w:r w:rsidR="005E2E05" w:rsidRPr="005E2E05">
        <w:t xml:space="preserve"> vom 26.06.2023</w:t>
      </w:r>
      <w:bookmarkEnd w:id="67"/>
      <w:bookmarkEnd w:id="68"/>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AE690E">
            <w:pPr>
              <w:pStyle w:val="Tabellentext"/>
            </w:pPr>
            <w:r>
              <w:rPr>
                <w:szCs w:val="14"/>
              </w:rPr>
              <w:t xml:space="preserve">in grüner Schrift: Anzeige der Meldung „100%“ </w:t>
            </w:r>
          </w:p>
          <w:p w14:paraId="1D006678" w14:textId="77777777" w:rsidR="00D227E9" w:rsidRDefault="00D227E9" w:rsidP="00AE690E">
            <w:pPr>
              <w:pStyle w:val="Tabellentext"/>
            </w:pPr>
            <w:r>
              <w:t>Beispielwert:</w:t>
            </w:r>
          </w:p>
          <w:p w14:paraId="3367D499" w14:textId="627668D7" w:rsidR="00D227E9" w:rsidRPr="00D702E1" w:rsidRDefault="00D227E9" w:rsidP="00AE690E">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6266D252" w:rsidR="005E698D" w:rsidRDefault="005E698D" w:rsidP="00AE690E">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AE690E">
            <w:pPr>
              <w:pStyle w:val="Tabellentext"/>
            </w:pPr>
            <w:r>
              <w:t>Beispielwert:</w:t>
            </w:r>
          </w:p>
          <w:p w14:paraId="157B76B8" w14:textId="2C51FC43" w:rsidR="005E698D" w:rsidRPr="00D702E1" w:rsidRDefault="005E698D" w:rsidP="00AE690E">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77777777" w:rsidR="00613DC1" w:rsidRDefault="00613DC1" w:rsidP="00AE690E">
            <w:pPr>
              <w:pStyle w:val="Tabellentext"/>
            </w:pPr>
            <w:r>
              <w:t>{</w:t>
            </w:r>
            <w:r w:rsidRPr="00D227E9">
              <w:rPr>
                <w:b/>
                <w:bCs/>
                <w:color w:val="FF0000"/>
              </w:rPr>
              <w:t>Prozentwert</w:t>
            </w:r>
            <w:r>
              <w:t>}„</w:t>
            </w:r>
            <w:r w:rsidRPr="00D227E9">
              <w:rPr>
                <w:b/>
                <w:bCs/>
                <w:color w:val="FF0000"/>
              </w:rPr>
              <w:t>with errors</w:t>
            </w:r>
            <w:r>
              <w:t>“</w:t>
            </w:r>
          </w:p>
          <w:p w14:paraId="10E2E01E" w14:textId="77777777" w:rsidR="00613DC1" w:rsidRDefault="00613DC1" w:rsidP="00AE690E">
            <w:pPr>
              <w:pStyle w:val="Tabellentext"/>
            </w:pPr>
            <w:r>
              <w:t>Beispielwert:</w:t>
            </w:r>
          </w:p>
          <w:p w14:paraId="6ABC8EC6" w14:textId="77777777" w:rsidR="00613DC1" w:rsidRPr="00D702E1" w:rsidRDefault="00613DC1" w:rsidP="00AE690E">
            <w:pPr>
              <w:pStyle w:val="Tabellentext"/>
            </w:pPr>
            <w:r>
              <w:t>„</w:t>
            </w:r>
            <w:r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9" w:name="_Hlk141542499"/>
            <w:r w:rsidR="003F1FE7">
              <w:t xml:space="preserve"> </w:t>
            </w:r>
            <w:r w:rsidR="00B82FDB">
              <w:t>ReqSpec 2.001</w:t>
            </w:r>
            <w:bookmarkEnd w:id="69"/>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70" w:name="_Ref140854186"/>
    </w:p>
    <w:p w14:paraId="2869EA8A" w14:textId="721DC0B9" w:rsidR="00E54777" w:rsidRDefault="00E54777" w:rsidP="00E54777">
      <w:pPr>
        <w:pStyle w:val="berschrift8"/>
        <w:spacing w:before="0"/>
        <w:rPr>
          <w:rStyle w:val="Grundzenglisch"/>
          <w:bCs/>
          <w:lang w:val="de-DE"/>
        </w:rPr>
      </w:pPr>
      <w:bookmarkStart w:id="71" w:name="_Ref141606622"/>
      <w:bookmarkStart w:id="72" w:name="_Ref141606639"/>
      <w:bookmarkStart w:id="73" w:name="_Toc141634681"/>
      <w:r w:rsidRPr="00E54777">
        <w:rPr>
          <w:rStyle w:val="Grundzenglisch"/>
          <w:bCs/>
          <w:lang w:val="de-DE"/>
        </w:rPr>
        <w:lastRenderedPageBreak/>
        <w:t>Risikokatalog</w:t>
      </w:r>
      <w:bookmarkEnd w:id="70"/>
      <w:bookmarkEnd w:id="71"/>
      <w:bookmarkEnd w:id="72"/>
      <w:bookmarkEnd w:id="73"/>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74" w:name="_Ref141536680"/>
      <w:bookmarkStart w:id="75" w:name="_Toc141634019"/>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74"/>
      <w:bookmarkEnd w:id="75"/>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6DD62DCF" w14:textId="71261BFC" w:rsidR="00022DB5" w:rsidRDefault="00022DB5" w:rsidP="00022DB5">
      <w:pPr>
        <w:pStyle w:val="berschrift8"/>
        <w:spacing w:before="0"/>
        <w:rPr>
          <w:rStyle w:val="Grundzenglisch"/>
          <w:bCs/>
          <w:lang w:val="de-DE"/>
        </w:rPr>
      </w:pPr>
      <w:bookmarkStart w:id="76" w:name="_Ref141634165"/>
      <w:bookmarkStart w:id="77" w:name="_Toc141634682"/>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Software „Progress-Monitor“</w:t>
      </w:r>
      <w:bookmarkEnd w:id="76"/>
      <w:bookmarkEnd w:id="77"/>
    </w:p>
    <w:p w14:paraId="43A2C8F7" w14:textId="4E3AC1A4" w:rsidR="003D5BE3" w:rsidRDefault="008C0CE0" w:rsidP="00E54B81">
      <w:pPr>
        <w:pStyle w:val="GrafikQuelle"/>
        <w:rPr>
          <w:rStyle w:val="Grundzfett"/>
        </w:rPr>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r w:rsidR="003D5BE3" w:rsidRPr="00F8241E">
        <w:t>(Quelle: Softzoll GmbH &amp; Co. KG, 2023)</w:t>
      </w:r>
    </w:p>
    <w:p w14:paraId="7AE9B419" w14:textId="7E2DE763" w:rsidR="00022DB5" w:rsidRPr="00022DB5" w:rsidRDefault="00274F75" w:rsidP="00274F75">
      <w:pPr>
        <w:pStyle w:val="Abbildungstitel"/>
      </w:pPr>
      <w:bookmarkStart w:id="78" w:name="_Toc141640925"/>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1</w:t>
      </w:r>
      <w:r w:rsidR="0037734E">
        <w:rPr>
          <w:rStyle w:val="Grundzfett"/>
        </w:rPr>
        <w:fldChar w:fldCharType="end"/>
      </w:r>
      <w:r w:rsidRPr="00274F75">
        <w:rPr>
          <w:rStyle w:val="Grundzfett"/>
        </w:rPr>
        <w:t>:</w:t>
      </w:r>
      <w:r>
        <w:t xml:space="preserve"> Testbericht</w:t>
      </w:r>
      <w:r w:rsidR="00243A08">
        <w:t xml:space="preserve"> zum Test der Software „Progress Monitor“</w:t>
      </w:r>
      <w:r>
        <w:t>, Seite 2</w:t>
      </w:r>
      <w:bookmarkEnd w:id="78"/>
    </w:p>
    <w:p w14:paraId="356C9F1F" w14:textId="1755A34A" w:rsidR="001A3382" w:rsidRDefault="001A3382">
      <w:pPr>
        <w:rPr>
          <w:szCs w:val="20"/>
        </w:rPr>
      </w:pPr>
      <w:r>
        <w:br w:type="page"/>
      </w:r>
    </w:p>
    <w:p w14:paraId="4DD2E3AB" w14:textId="33DF5DBF" w:rsidR="003D5BE3" w:rsidRDefault="008C0CE0" w:rsidP="00E54B81">
      <w:pPr>
        <w:pStyle w:val="GrafikQuelle"/>
        <w:rPr>
          <w:rStyle w:val="Grundzfett"/>
        </w:rPr>
      </w:pPr>
      <w:r w:rsidRPr="008C0CE0">
        <w:rPr>
          <w:noProof/>
        </w:rPr>
        <w:lastRenderedPageBreak/>
        <w:drawing>
          <wp:inline distT="0" distB="0" distL="0" distR="0" wp14:anchorId="19FAA05F" wp14:editId="4FF978B9">
            <wp:extent cx="5072400" cy="6480000"/>
            <wp:effectExtent l="0" t="0" r="0" b="0"/>
            <wp:docPr id="14102163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6380" name=""/>
                    <pic:cNvPicPr/>
                  </pic:nvPicPr>
                  <pic:blipFill>
                    <a:blip r:embed="rId31">
                      <a:extLst>
                        <a:ext uri="{28A0092B-C50C-407E-A947-70E740481C1C}">
                          <a14:useLocalDpi xmlns:a14="http://schemas.microsoft.com/office/drawing/2010/main" val="0"/>
                        </a:ext>
                      </a:extLst>
                    </a:blip>
                    <a:stretch>
                      <a:fillRect/>
                    </a:stretch>
                  </pic:blipFill>
                  <pic:spPr>
                    <a:xfrm>
                      <a:off x="0" y="0"/>
                      <a:ext cx="5072400" cy="6480000"/>
                    </a:xfrm>
                    <a:prstGeom prst="rect">
                      <a:avLst/>
                    </a:prstGeom>
                  </pic:spPr>
                </pic:pic>
              </a:graphicData>
            </a:graphic>
          </wp:inline>
        </w:drawing>
      </w:r>
      <w:r w:rsidR="003D5BE3" w:rsidRPr="00F8241E">
        <w:t>(Quelle: Softzoll GmbH &amp; Co. KG, 2023)</w:t>
      </w:r>
    </w:p>
    <w:p w14:paraId="4B661909" w14:textId="7A2792FC" w:rsidR="00E54777" w:rsidRPr="001A3382" w:rsidRDefault="00274F75" w:rsidP="00274F75">
      <w:pPr>
        <w:pStyle w:val="Abbildungstitel"/>
      </w:pPr>
      <w:bookmarkStart w:id="79" w:name="_Toc141640926"/>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2</w:t>
      </w:r>
      <w:r w:rsidR="0037734E">
        <w:rPr>
          <w:rStyle w:val="Grundzfett"/>
        </w:rPr>
        <w:fldChar w:fldCharType="end"/>
      </w:r>
      <w:r w:rsidRPr="00274F75">
        <w:rPr>
          <w:rStyle w:val="Grundzfett"/>
        </w:rPr>
        <w:t>:</w:t>
      </w:r>
      <w:r w:rsidRPr="005F1CBE">
        <w:t xml:space="preserve"> Testbericht</w:t>
      </w:r>
      <w:r w:rsidR="00243A08">
        <w:t xml:space="preserve"> zum Test der Software „Progress Monitor“</w:t>
      </w:r>
      <w:r>
        <w:t>,</w:t>
      </w:r>
      <w:r w:rsidRPr="005F1CBE">
        <w:t xml:space="preserve"> Seite </w:t>
      </w:r>
      <w:r>
        <w:rPr>
          <w:noProof/>
        </w:rPr>
        <w:t>3</w:t>
      </w:r>
      <w:bookmarkEnd w:id="79"/>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9CE306D" w:rsidR="008C0CE0" w:rsidRDefault="00274F75" w:rsidP="00274F75">
      <w:pPr>
        <w:pStyle w:val="Abbildungstitel"/>
      </w:pPr>
      <w:bookmarkStart w:id="80" w:name="_Toc141640927"/>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3</w:t>
      </w:r>
      <w:r w:rsidR="0037734E">
        <w:rPr>
          <w:rStyle w:val="Grundzfett"/>
        </w:rPr>
        <w:fldChar w:fldCharType="end"/>
      </w:r>
      <w:r w:rsidRPr="00274F75">
        <w:rPr>
          <w:rStyle w:val="Grundzfett"/>
        </w:rPr>
        <w:t>:</w:t>
      </w:r>
      <w:r w:rsidRPr="0061433C">
        <w:t xml:space="preserve"> Testbericht</w:t>
      </w:r>
      <w:r w:rsidR="00243A08">
        <w:t xml:space="preserve"> zum Test der Software „Progress Monitor“</w:t>
      </w:r>
      <w:r w:rsidRPr="0061433C">
        <w:t xml:space="preserve">, Seite </w:t>
      </w:r>
      <w:r>
        <w:t>4</w:t>
      </w:r>
      <w:bookmarkEnd w:id="80"/>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38A22E67" w:rsidR="008C0CE0" w:rsidRDefault="00274F75" w:rsidP="00274F75">
      <w:pPr>
        <w:pStyle w:val="Abbildungstitel"/>
      </w:pPr>
      <w:bookmarkStart w:id="81" w:name="_Toc141640928"/>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4</w:t>
      </w:r>
      <w:r w:rsidR="0037734E">
        <w:rPr>
          <w:rStyle w:val="Grundzfett"/>
        </w:rPr>
        <w:fldChar w:fldCharType="end"/>
      </w:r>
      <w:r w:rsidRPr="00274F75">
        <w:rPr>
          <w:rStyle w:val="Grundzfett"/>
        </w:rPr>
        <w:t>:</w:t>
      </w:r>
      <w:r w:rsidRPr="006C5109">
        <w:t xml:space="preserve"> Testbericht</w:t>
      </w:r>
      <w:r w:rsidR="00243A08">
        <w:t xml:space="preserve"> zum Test der Software „Progress Monitor“</w:t>
      </w:r>
      <w:r w:rsidRPr="006C5109">
        <w:t xml:space="preserve">, Seite </w:t>
      </w:r>
      <w:r>
        <w:t>5</w:t>
      </w:r>
      <w:bookmarkEnd w:id="81"/>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60AAC8BF" w:rsidR="00E54777" w:rsidRDefault="00274F75" w:rsidP="00274F75">
      <w:pPr>
        <w:pStyle w:val="Abbildungstitel"/>
      </w:pPr>
      <w:bookmarkStart w:id="82" w:name="_Toc141640929"/>
      <w:r w:rsidRPr="00274F75">
        <w:rPr>
          <w:rStyle w:val="Grundzfett"/>
        </w:rPr>
        <w:t xml:space="preserve">Abb. </w:t>
      </w:r>
      <w:r w:rsidR="0037734E">
        <w:rPr>
          <w:rStyle w:val="Grundzfett"/>
        </w:rPr>
        <w:fldChar w:fldCharType="begin"/>
      </w:r>
      <w:r w:rsidR="0037734E">
        <w:rPr>
          <w:rStyle w:val="Grundzfett"/>
        </w:rPr>
        <w:instrText xml:space="preserve"> STYLEREF 1 \s </w:instrText>
      </w:r>
      <w:r w:rsidR="0037734E">
        <w:rPr>
          <w:rStyle w:val="Grundzfett"/>
        </w:rPr>
        <w:fldChar w:fldCharType="separate"/>
      </w:r>
      <w:r w:rsidR="0037734E">
        <w:rPr>
          <w:rStyle w:val="Grundzfett"/>
          <w:noProof/>
        </w:rPr>
        <w:t>10</w:t>
      </w:r>
      <w:r w:rsidR="0037734E">
        <w:rPr>
          <w:rStyle w:val="Grundzfett"/>
        </w:rPr>
        <w:fldChar w:fldCharType="end"/>
      </w:r>
      <w:r w:rsidR="0037734E">
        <w:rPr>
          <w:rStyle w:val="Grundzfett"/>
        </w:rPr>
        <w:t>.</w:t>
      </w:r>
      <w:r w:rsidR="0037734E">
        <w:rPr>
          <w:rStyle w:val="Grundzfett"/>
        </w:rPr>
        <w:fldChar w:fldCharType="begin"/>
      </w:r>
      <w:r w:rsidR="0037734E">
        <w:rPr>
          <w:rStyle w:val="Grundzfett"/>
        </w:rPr>
        <w:instrText xml:space="preserve"> SEQ Abb. \* ARABIC \s 1 </w:instrText>
      </w:r>
      <w:r w:rsidR="0037734E">
        <w:rPr>
          <w:rStyle w:val="Grundzfett"/>
        </w:rPr>
        <w:fldChar w:fldCharType="separate"/>
      </w:r>
      <w:r w:rsidR="0037734E">
        <w:rPr>
          <w:rStyle w:val="Grundzfett"/>
          <w:noProof/>
        </w:rPr>
        <w:t>5</w:t>
      </w:r>
      <w:r w:rsidR="0037734E">
        <w:rPr>
          <w:rStyle w:val="Grundzfett"/>
        </w:rPr>
        <w:fldChar w:fldCharType="end"/>
      </w:r>
      <w:r w:rsidRPr="00274F75">
        <w:rPr>
          <w:rStyle w:val="Grundzfett"/>
        </w:rPr>
        <w:t>:</w:t>
      </w:r>
      <w:r w:rsidRPr="008076C7">
        <w:t xml:space="preserve"> Testbericht</w:t>
      </w:r>
      <w:r w:rsidR="00243A08">
        <w:t xml:space="preserve"> zum Test der Software „Progress Monitor“</w:t>
      </w:r>
      <w:r w:rsidRPr="008076C7">
        <w:t xml:space="preserve">, Seite </w:t>
      </w:r>
      <w:r>
        <w:t>6</w:t>
      </w:r>
      <w:bookmarkEnd w:id="82"/>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141F0267" w:rsidR="0037734E" w:rsidRPr="0037734E" w:rsidRDefault="0037734E" w:rsidP="0037734E">
      <w:pPr>
        <w:pStyle w:val="berschrift8"/>
        <w:spacing w:before="0"/>
        <w:rPr>
          <w:rStyle w:val="Grundzenglisch"/>
          <w:bCs/>
          <w:lang w:val="de-DE"/>
        </w:rPr>
      </w:pPr>
      <w:r>
        <w:rPr>
          <w:rStyle w:val="Grundzenglisch"/>
          <w:bCs/>
          <w:lang w:val="de-DE"/>
        </w:rPr>
        <w:lastRenderedPageBreak/>
        <w:t>BPMN zum Prozess „Softwaretest“</w:t>
      </w:r>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5">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2C4D6C99" w:rsidR="0040009C" w:rsidRDefault="0037734E" w:rsidP="0037734E">
      <w:pPr>
        <w:pStyle w:val="Abbildungstitel"/>
      </w:pPr>
      <w:bookmarkStart w:id="83" w:name="_Toc141640930"/>
      <w:r w:rsidRPr="0037734E">
        <w:rPr>
          <w:rStyle w:val="Grundzfett"/>
        </w:rPr>
        <w:t xml:space="preserve">Abb. </w:t>
      </w:r>
      <w:r w:rsidRPr="0037734E">
        <w:rPr>
          <w:rStyle w:val="Grundzfett"/>
        </w:rPr>
        <w:fldChar w:fldCharType="begin"/>
      </w:r>
      <w:r w:rsidRPr="0037734E">
        <w:rPr>
          <w:rStyle w:val="Grundzfett"/>
        </w:rPr>
        <w:instrText xml:space="preserve"> STYLEREF 1 \s </w:instrText>
      </w:r>
      <w:r w:rsidRPr="0037734E">
        <w:rPr>
          <w:rStyle w:val="Grundzfett"/>
        </w:rPr>
        <w:fldChar w:fldCharType="separate"/>
      </w:r>
      <w:r w:rsidRPr="0037734E">
        <w:rPr>
          <w:rStyle w:val="Grundzfett"/>
        </w:rPr>
        <w:t>10</w:t>
      </w:r>
      <w:r w:rsidRPr="0037734E">
        <w:rPr>
          <w:rStyle w:val="Grundzfett"/>
        </w:rPr>
        <w:fldChar w:fldCharType="end"/>
      </w:r>
      <w:r w:rsidRPr="0037734E">
        <w:rPr>
          <w:rStyle w:val="Grundzfett"/>
        </w:rPr>
        <w:t>.</w:t>
      </w:r>
      <w:r w:rsidRPr="0037734E">
        <w:rPr>
          <w:rStyle w:val="Grundzfett"/>
        </w:rPr>
        <w:fldChar w:fldCharType="begin"/>
      </w:r>
      <w:r w:rsidRPr="0037734E">
        <w:rPr>
          <w:rStyle w:val="Grundzfett"/>
        </w:rPr>
        <w:instrText xml:space="preserve"> SEQ Abb. \* ARABIC \s 1 </w:instrText>
      </w:r>
      <w:r w:rsidRPr="0037734E">
        <w:rPr>
          <w:rStyle w:val="Grundzfett"/>
        </w:rPr>
        <w:fldChar w:fldCharType="separate"/>
      </w:r>
      <w:r w:rsidRPr="0037734E">
        <w:rPr>
          <w:rStyle w:val="Grundzfett"/>
        </w:rPr>
        <w:t>6</w:t>
      </w:r>
      <w:r w:rsidRPr="0037734E">
        <w:rPr>
          <w:rStyle w:val="Grundzfett"/>
        </w:rPr>
        <w:fldChar w:fldCharType="end"/>
      </w:r>
      <w:r w:rsidRPr="0037734E">
        <w:rPr>
          <w:rStyle w:val="Grundzfett"/>
        </w:rPr>
        <w:t>:</w:t>
      </w:r>
      <w:r>
        <w:t xml:space="preserve"> </w:t>
      </w:r>
      <w:r w:rsidRPr="009712B3">
        <w:t>BPMN zum Prozess „Softwaretest“</w:t>
      </w:r>
      <w:bookmarkEnd w:id="83"/>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84" w:name="Literaturverzeichnis"/>
      <w:bookmarkStart w:id="85" w:name="_Toc395354983"/>
      <w:bookmarkStart w:id="86" w:name="_Toc141634683"/>
      <w:bookmarkEnd w:id="32"/>
      <w:r w:rsidRPr="003B7C82">
        <w:lastRenderedPageBreak/>
        <w:t>Literaturverzeichnis</w:t>
      </w:r>
      <w:bookmarkEnd w:id="84"/>
      <w:bookmarkEnd w:id="85"/>
      <w:bookmarkEnd w:id="86"/>
    </w:p>
    <w:p w14:paraId="3B80185F" w14:textId="77777777" w:rsidR="0002465D" w:rsidRPr="0002465D" w:rsidRDefault="00554A27" w:rsidP="0002465D">
      <w:pPr>
        <w:pStyle w:val="Literaturverzeichnis"/>
      </w:pPr>
      <w:r w:rsidRPr="00554A27">
        <w:fldChar w:fldCharType="begin"/>
      </w:r>
      <w:r w:rsidR="006A0488">
        <w:instrText xml:space="preserve"> ADDIN ZOTERO_BIBL {"uncited":[],"omitted":[],"custom":[]} CSL_BIBLIOGRAPHY </w:instrText>
      </w:r>
      <w:r w:rsidRPr="00554A27">
        <w:fldChar w:fldCharType="separate"/>
      </w:r>
      <w:r w:rsidR="0002465D" w:rsidRPr="0002465D">
        <w:t xml:space="preserve">Aichele, C., &amp; Schönberger, M. (Hrsg.). (2014). </w:t>
      </w:r>
      <w:r w:rsidR="0002465D" w:rsidRPr="0002465D">
        <w:rPr>
          <w:i/>
          <w:iCs/>
        </w:rPr>
        <w:t>App4U: Mehrwerte durch Apps im B2B und B2C</w:t>
      </w:r>
      <w:r w:rsidR="0002465D" w:rsidRPr="0002465D">
        <w:t>. Springer Fachmedien Wiesbaden. https://doi.org/10.1007/978-3-8348-2436-3</w:t>
      </w:r>
    </w:p>
    <w:p w14:paraId="3C33CCC7" w14:textId="77777777" w:rsidR="0002465D" w:rsidRPr="0002465D" w:rsidRDefault="0002465D" w:rsidP="0002465D">
      <w:pPr>
        <w:pStyle w:val="Literaturverzeichnis"/>
      </w:pPr>
      <w:r w:rsidRPr="0002465D">
        <w:t xml:space="preserve">Alpar, P., Alt, R., Bensberg, F., &amp; Czarnecki, C. (2023). </w:t>
      </w:r>
      <w:r w:rsidRPr="0002465D">
        <w:rPr>
          <w:i/>
          <w:iCs/>
        </w:rPr>
        <w:t>Anwendungsorientierte Wirtschaftsinformatik: Strategische Planung, Entwicklung und Nutzung von Informationssystemen</w:t>
      </w:r>
      <w:r w:rsidRPr="0002465D">
        <w:t>. Springer Fachmedien Wiesbaden. https://doi.org/10.1007/978-3-658-40352-2</w:t>
      </w:r>
    </w:p>
    <w:p w14:paraId="2A43C716" w14:textId="77777777" w:rsidR="0002465D" w:rsidRPr="0002465D" w:rsidRDefault="0002465D" w:rsidP="0002465D">
      <w:pPr>
        <w:pStyle w:val="Literaturverzeichnis"/>
      </w:pPr>
      <w:r w:rsidRPr="0002465D">
        <w:t xml:space="preserve">Alt, R., Auth, G., &amp; Kögler, C. (2017). </w:t>
      </w:r>
      <w:r w:rsidRPr="0002465D">
        <w:rPr>
          <w:i/>
          <w:iCs/>
        </w:rPr>
        <w:t>Innovationsorientiertes IT-Management mit DevOps</w:t>
      </w:r>
      <w:r w:rsidRPr="0002465D">
        <w:t>. Springer Fachmedien Wiesbaden. https://doi.org/10.1007/978-3-658-18704-0</w:t>
      </w:r>
    </w:p>
    <w:p w14:paraId="053953D6" w14:textId="77777777" w:rsidR="0002465D" w:rsidRPr="0002465D" w:rsidRDefault="0002465D" w:rsidP="0002465D">
      <w:pPr>
        <w:pStyle w:val="Literaturverzeichnis"/>
      </w:pPr>
      <w:r w:rsidRPr="0002465D">
        <w:t xml:space="preserve">Bayer, M. (2023). </w:t>
      </w:r>
      <w:r w:rsidRPr="0002465D">
        <w:rPr>
          <w:i/>
          <w:iCs/>
        </w:rPr>
        <w:t>Installation von Tomcat und EDI-Portal</w:t>
      </w:r>
      <w:r w:rsidRPr="0002465D">
        <w:t>. Softzoll GmbH &amp; Co. KG.</w:t>
      </w:r>
    </w:p>
    <w:p w14:paraId="0351FF1B" w14:textId="77777777" w:rsidR="0002465D" w:rsidRPr="0002465D" w:rsidRDefault="0002465D" w:rsidP="0002465D">
      <w:pPr>
        <w:pStyle w:val="Literaturverzeichnis"/>
      </w:pPr>
      <w:r w:rsidRPr="0002465D">
        <w:t xml:space="preserve">Bechmann, R., &amp; Landerer, S. (2010). </w:t>
      </w:r>
      <w:r w:rsidRPr="0002465D">
        <w:rPr>
          <w:i/>
          <w:iCs/>
        </w:rPr>
        <w:t>Qualitätsmanagement und kontinuierlicher Verbesserungsprozess</w:t>
      </w:r>
      <w:r w:rsidRPr="0002465D">
        <w:t>. Bund-Verl.</w:t>
      </w:r>
    </w:p>
    <w:p w14:paraId="7BB4516C" w14:textId="77777777" w:rsidR="0002465D" w:rsidRPr="0002465D" w:rsidRDefault="0002465D" w:rsidP="0002465D">
      <w:pPr>
        <w:pStyle w:val="Literaturverzeichnis"/>
      </w:pPr>
      <w:r w:rsidRPr="0002465D">
        <w:t xml:space="preserve">Beifuss, A., &amp; Holzbaur, U. (2020). </w:t>
      </w:r>
      <w:r w:rsidRPr="0002465D">
        <w:rPr>
          <w:i/>
          <w:iCs/>
        </w:rPr>
        <w:t>Projektmanagement für Studierende: Strategie und Methode für ein erfolgreiches Studium</w:t>
      </w:r>
      <w:r w:rsidRPr="0002465D">
        <w:t>. Springer Fachmedien Wiesbaden. https://doi.org/10.1007/978-3-658-32664-7</w:t>
      </w:r>
    </w:p>
    <w:p w14:paraId="4FA4994B" w14:textId="77777777" w:rsidR="0002465D" w:rsidRPr="0002465D" w:rsidRDefault="0002465D" w:rsidP="0002465D">
      <w:pPr>
        <w:pStyle w:val="Literaturverzeichnis"/>
      </w:pPr>
      <w:r w:rsidRPr="0002465D">
        <w:t xml:space="preserve">Broy, M. (2023). </w:t>
      </w:r>
      <w:r w:rsidRPr="0002465D">
        <w:rPr>
          <w:i/>
          <w:iCs/>
        </w:rPr>
        <w:t>Logische und Methodische Grundlagen der Entwicklung verteilter Systeme: Unter Mitarbeit von Alexander Malkis</w:t>
      </w:r>
      <w:r w:rsidRPr="0002465D">
        <w:t>. Springer Berlin Heidelberg. https://doi.org/10.1007/978-3-662-67317-1</w:t>
      </w:r>
    </w:p>
    <w:p w14:paraId="7899A2CA" w14:textId="77777777" w:rsidR="0002465D" w:rsidRPr="0002465D" w:rsidRDefault="0002465D" w:rsidP="0002465D">
      <w:pPr>
        <w:pStyle w:val="Literaturverzeichnis"/>
      </w:pPr>
      <w:r w:rsidRPr="0002465D">
        <w:t xml:space="preserve">Burnus, H. (2008). </w:t>
      </w:r>
      <w:r w:rsidRPr="0002465D">
        <w:rPr>
          <w:i/>
          <w:iCs/>
        </w:rPr>
        <w:t>Datenbankentwicklung in IT-Berufen: Eine praktisch orientierte Einführung mit MS Access und MySQL ; [mit Online-Service zum Buch]</w:t>
      </w:r>
      <w:r w:rsidRPr="0002465D">
        <w:t xml:space="preserve"> (1. Aufl). Vieweg.</w:t>
      </w:r>
    </w:p>
    <w:p w14:paraId="390729B4" w14:textId="77777777" w:rsidR="0002465D" w:rsidRPr="0002465D" w:rsidRDefault="0002465D" w:rsidP="0002465D">
      <w:pPr>
        <w:pStyle w:val="Literaturverzeichnis"/>
      </w:pPr>
      <w:r w:rsidRPr="0002465D">
        <w:lastRenderedPageBreak/>
        <w:t xml:space="preserve">Carle, G., Günther, S., Herold, N., &amp; Posselt, S. (2013). </w:t>
      </w:r>
      <w:r w:rsidRPr="0002465D">
        <w:rPr>
          <w:i/>
          <w:iCs/>
        </w:rPr>
        <w:t>Was_ist_Subversion_TU_Munich.pdf</w:t>
      </w:r>
      <w:r w:rsidRPr="0002465D">
        <w:t>. Technische Universität München. https://www.net.in.tum.de/pub/grnvs/2013/svnintro.pdf</w:t>
      </w:r>
    </w:p>
    <w:p w14:paraId="62D79DDA" w14:textId="77777777" w:rsidR="0002465D" w:rsidRPr="0002465D" w:rsidRDefault="0002465D" w:rsidP="0002465D">
      <w:pPr>
        <w:pStyle w:val="Literaturverzeichnis"/>
      </w:pPr>
      <w:r w:rsidRPr="0002465D">
        <w:t xml:space="preserve">Frick, D., Gadatsch, A., &amp; Schäffer-Külz, U. G. (2008). </w:t>
      </w:r>
      <w:r w:rsidRPr="0002465D">
        <w:rPr>
          <w:i/>
          <w:iCs/>
        </w:rPr>
        <w:t>Grundkurs SAP ERP</w:t>
      </w:r>
      <w:r w:rsidRPr="0002465D">
        <w:t>. Vieweg+Teubner. https://doi.org/10.1007/978-3-8348-9264-5</w:t>
      </w:r>
    </w:p>
    <w:p w14:paraId="04CFAEA2" w14:textId="77777777" w:rsidR="0002465D" w:rsidRPr="0002465D" w:rsidRDefault="0002465D" w:rsidP="0002465D">
      <w:pPr>
        <w:pStyle w:val="Literaturverzeichnis"/>
      </w:pPr>
      <w:r w:rsidRPr="0002465D">
        <w:t xml:space="preserve">Frühauf, K., Ludewig, J., &amp; Sandmayr, H. (2007). </w:t>
      </w:r>
      <w:r w:rsidRPr="0002465D">
        <w:rPr>
          <w:i/>
          <w:iCs/>
        </w:rPr>
        <w:t>Software-Prüfung: Eine Anleitung zum Test und zur Inspektion</w:t>
      </w:r>
      <w:r w:rsidRPr="0002465D">
        <w:t xml:space="preserve"> (6.). vdf Hochschulverlag AG.</w:t>
      </w:r>
    </w:p>
    <w:p w14:paraId="2E6B28B0" w14:textId="77777777" w:rsidR="0002465D" w:rsidRPr="0002465D" w:rsidRDefault="0002465D" w:rsidP="0002465D">
      <w:pPr>
        <w:pStyle w:val="Literaturverzeichnis"/>
      </w:pPr>
      <w:r w:rsidRPr="0002465D">
        <w:t xml:space="preserve">Halstenberg, J., Pfitzinger, B., &amp; Jestädt, T. (2020). </w:t>
      </w:r>
      <w:r w:rsidRPr="0002465D">
        <w:rPr>
          <w:i/>
          <w:iCs/>
        </w:rPr>
        <w:t>DevOps: Ein Überblick</w:t>
      </w:r>
      <w:r w:rsidRPr="0002465D">
        <w:t>. Springer Fachmedien Wiesbaden. https://doi.org/10.1007/978-3-658-31405-7</w:t>
      </w:r>
    </w:p>
    <w:p w14:paraId="6004A561" w14:textId="77777777" w:rsidR="0002465D" w:rsidRPr="0002465D" w:rsidRDefault="0002465D" w:rsidP="0002465D">
      <w:pPr>
        <w:pStyle w:val="Literaturverzeichnis"/>
      </w:pPr>
      <w:r w:rsidRPr="0002465D">
        <w:t xml:space="preserve">Herrmann, A. (2022). </w:t>
      </w:r>
      <w:r w:rsidRPr="0002465D">
        <w:rPr>
          <w:i/>
          <w:iCs/>
        </w:rPr>
        <w:t>Grundlagen der Anforderungsanalyse: Standardkonformes Requirements Engineering</w:t>
      </w:r>
      <w:r w:rsidRPr="0002465D">
        <w:t>. Springer Fachmedien Wiesbaden. https://doi.org/10.1007/978-3-658-35460-2</w:t>
      </w:r>
    </w:p>
    <w:p w14:paraId="2D4951FB" w14:textId="77777777" w:rsidR="0002465D" w:rsidRPr="0002465D" w:rsidRDefault="0002465D" w:rsidP="0002465D">
      <w:pPr>
        <w:pStyle w:val="Literaturverzeichnis"/>
      </w:pPr>
      <w:r w:rsidRPr="0002465D">
        <w:t xml:space="preserve">Hoffmann, D. W. (2013). </w:t>
      </w:r>
      <w:r w:rsidRPr="0002465D">
        <w:rPr>
          <w:i/>
          <w:iCs/>
        </w:rPr>
        <w:t>Software-Qualität</w:t>
      </w:r>
      <w:r w:rsidRPr="0002465D">
        <w:t>. Springer Berlin Heidelberg. https://doi.org/10.1007/978-3-642-35700-8</w:t>
      </w:r>
    </w:p>
    <w:p w14:paraId="70DAD88E" w14:textId="77777777" w:rsidR="0002465D" w:rsidRPr="0002465D" w:rsidRDefault="0002465D" w:rsidP="0002465D">
      <w:pPr>
        <w:pStyle w:val="Literaturverzeichnis"/>
      </w:pPr>
      <w:r w:rsidRPr="0002465D">
        <w:t xml:space="preserve">Kaufmann, J., &amp; Mülder, W. (2023). </w:t>
      </w:r>
      <w:r w:rsidRPr="0002465D">
        <w:rPr>
          <w:i/>
          <w:iCs/>
        </w:rPr>
        <w:t>Grundkurs Wirtschaftsinformatik: Eine kompakte und praxisorientierte Einführung</w:t>
      </w:r>
      <w:r w:rsidRPr="0002465D">
        <w:t>. Springer Fachmedien Wiesbaden. https://doi.org/10.1007/978-3-658-37937-7</w:t>
      </w:r>
    </w:p>
    <w:p w14:paraId="16B2BFA4" w14:textId="77777777" w:rsidR="0002465D" w:rsidRPr="0002465D" w:rsidRDefault="0002465D" w:rsidP="0002465D">
      <w:pPr>
        <w:pStyle w:val="Literaturverzeichnis"/>
      </w:pPr>
      <w:r w:rsidRPr="0002465D">
        <w:t xml:space="preserve">Kirner, E., Armbruster, H., &amp; Kinkel, S. (2006). </w:t>
      </w:r>
      <w:r w:rsidRPr="0002465D">
        <w:rPr>
          <w:i/>
          <w:iCs/>
        </w:rPr>
        <w:t>Kontinuierlicher Verbesserungsprozess-Baustein zur Prozessinnovation in KMU: Nutzung und Effekte von KVP im Verarbeitenden Gewerbe</w:t>
      </w:r>
      <w:r w:rsidRPr="0002465D">
        <w:t>. Mitteilungen aus der ISI-Erhebung-Modernisierung der Produktion.</w:t>
      </w:r>
    </w:p>
    <w:p w14:paraId="626EBA63" w14:textId="77777777" w:rsidR="0002465D" w:rsidRPr="0002465D" w:rsidRDefault="0002465D" w:rsidP="0002465D">
      <w:pPr>
        <w:pStyle w:val="Literaturverzeichnis"/>
      </w:pPr>
      <w:r w:rsidRPr="0002465D">
        <w:t xml:space="preserve">Krallmann, H., Schönherr, M., &amp; Trier, M. (2013). </w:t>
      </w:r>
      <w:r w:rsidRPr="0002465D">
        <w:rPr>
          <w:i/>
          <w:iCs/>
        </w:rPr>
        <w:t>Systemanalyse im Unternehmen</w:t>
      </w:r>
      <w:r w:rsidRPr="0002465D">
        <w:t xml:space="preserve"> (6. Aufl.). Oldenbourg Verlag München Wien.</w:t>
      </w:r>
    </w:p>
    <w:p w14:paraId="4CF15090" w14:textId="77777777" w:rsidR="0002465D" w:rsidRPr="0002465D" w:rsidRDefault="0002465D" w:rsidP="0002465D">
      <w:pPr>
        <w:pStyle w:val="Literaturverzeichnis"/>
      </w:pPr>
      <w:r w:rsidRPr="0002465D">
        <w:lastRenderedPageBreak/>
        <w:t xml:space="preserve">Kusay-Merkle, U. (2018). </w:t>
      </w:r>
      <w:r w:rsidRPr="0002465D">
        <w:rPr>
          <w:i/>
          <w:iCs/>
        </w:rPr>
        <w:t>Agiles Projektmanagement im Berufsalltag: Für mittlere und kleine Projekte</w:t>
      </w:r>
      <w:r w:rsidRPr="0002465D">
        <w:t>. Springer Berlin Heidelberg. https://doi.org/10.1007/978-3-662-56800-2</w:t>
      </w:r>
    </w:p>
    <w:p w14:paraId="60AC9407" w14:textId="77777777" w:rsidR="0002465D" w:rsidRPr="0002465D" w:rsidRDefault="0002465D" w:rsidP="0002465D">
      <w:pPr>
        <w:pStyle w:val="Literaturverzeichnis"/>
      </w:pPr>
      <w:r w:rsidRPr="0002465D">
        <w:t xml:space="preserve">Meier, A. (2010). </w:t>
      </w:r>
      <w:r w:rsidRPr="0002465D">
        <w:rPr>
          <w:i/>
          <w:iCs/>
        </w:rPr>
        <w:t>Relationale und postrelationale Datenbanken</w:t>
      </w:r>
      <w:r w:rsidRPr="0002465D">
        <w:t>. Springer Berlin Heidelberg. https://doi.org/10.1007/978-3-642-05256-9</w:t>
      </w:r>
    </w:p>
    <w:p w14:paraId="57B7CA13" w14:textId="1334B02A" w:rsidR="0002465D" w:rsidRPr="0002465D" w:rsidRDefault="0002465D" w:rsidP="0002465D">
      <w:pPr>
        <w:pStyle w:val="Literaturverzeichnis"/>
      </w:pPr>
      <w:r w:rsidRPr="0002465D">
        <w:t xml:space="preserve">ORACLE. (2023). </w:t>
      </w:r>
      <w:r w:rsidRPr="0002465D">
        <w:rPr>
          <w:i/>
          <w:iCs/>
        </w:rPr>
        <w:t>ORACLE Java Tutorials</w:t>
      </w:r>
      <w:r w:rsidRPr="0002465D">
        <w:t>. https://docs.oracle.com/javase/tutorial/jdbc/overview/index.html</w:t>
      </w:r>
      <w:r w:rsidR="007A37C0">
        <w:t>. abgerufen am 23.07.2023 um 12:56 Uhr</w:t>
      </w:r>
    </w:p>
    <w:p w14:paraId="40D02C92" w14:textId="77777777" w:rsidR="0002465D" w:rsidRPr="0002465D" w:rsidRDefault="0002465D" w:rsidP="0002465D">
      <w:pPr>
        <w:pStyle w:val="Literaturverzeichnis"/>
      </w:pPr>
      <w:r w:rsidRPr="0002465D">
        <w:t xml:space="preserve">Pekša, J. (2018). Extensible Portfolio of Forecasting Methods for ERP Systems: Integration Approach. </w:t>
      </w:r>
      <w:r w:rsidRPr="0002465D">
        <w:rPr>
          <w:i/>
          <w:iCs/>
        </w:rPr>
        <w:t>Information Technology and Management Science</w:t>
      </w:r>
      <w:r w:rsidRPr="0002465D">
        <w:t xml:space="preserve">, </w:t>
      </w:r>
      <w:r w:rsidRPr="0002465D">
        <w:rPr>
          <w:i/>
          <w:iCs/>
        </w:rPr>
        <w:t>21</w:t>
      </w:r>
      <w:r w:rsidRPr="0002465D">
        <w:t>, 64–68. https://doi.org/10.7250/itms-2018-0010</w:t>
      </w:r>
    </w:p>
    <w:p w14:paraId="0D4AA593" w14:textId="77777777" w:rsidR="0002465D" w:rsidRPr="0002465D" w:rsidRDefault="0002465D" w:rsidP="0002465D">
      <w:pPr>
        <w:pStyle w:val="Literaturverzeichnis"/>
      </w:pPr>
      <w:r w:rsidRPr="0002465D">
        <w:t xml:space="preserve">Scheer, A.-W., Abolhassan, F., Jost, W., &amp; Kirchmer, M. (Hrsg.). (2003). </w:t>
      </w:r>
      <w:r w:rsidRPr="0002465D">
        <w:rPr>
          <w:i/>
          <w:iCs/>
        </w:rPr>
        <w:t>Change Management im Unternehmen</w:t>
      </w:r>
      <w:r w:rsidRPr="0002465D">
        <w:t>. Springer Berlin Heidelberg. https://doi.org/10.1007/978-3-642-19020-9</w:t>
      </w:r>
    </w:p>
    <w:p w14:paraId="03BEA54A" w14:textId="77777777" w:rsidR="0002465D" w:rsidRPr="0002465D" w:rsidRDefault="0002465D" w:rsidP="0002465D">
      <w:pPr>
        <w:pStyle w:val="Literaturverzeichnis"/>
      </w:pPr>
      <w:r w:rsidRPr="0002465D">
        <w:t xml:space="preserve">Simons, A., Niehaves, B., Niehaves, B., Reimer, K., &amp; vom Brocke, J. (2009). RECONSTRUCTING THE GIANT: ON THE IMPORTANCE OF RIGOUR IN DOCUMENTING THE LITERATURE SEARCH PROCESS. </w:t>
      </w:r>
      <w:r w:rsidRPr="0002465D">
        <w:rPr>
          <w:i/>
          <w:iCs/>
        </w:rPr>
        <w:t>AIS Electronic Library</w:t>
      </w:r>
      <w:r w:rsidRPr="0002465D">
        <w:t>. https://aisel.aisnet.org/ecis2009</w:t>
      </w:r>
    </w:p>
    <w:p w14:paraId="43D7B3CA" w14:textId="77777777" w:rsidR="0002465D" w:rsidRPr="0002465D" w:rsidRDefault="0002465D" w:rsidP="0002465D">
      <w:pPr>
        <w:pStyle w:val="Literaturverzeichnis"/>
      </w:pPr>
      <w:r w:rsidRPr="0002465D">
        <w:t xml:space="preserve">SOPHIST GmbH, &amp; Rupp, C. (2013). </w:t>
      </w:r>
      <w:r w:rsidRPr="0002465D">
        <w:rPr>
          <w:i/>
          <w:iCs/>
        </w:rPr>
        <w:t>Systemanalyse kompakt</w:t>
      </w:r>
      <w:r w:rsidRPr="0002465D">
        <w:t>. Springer Berlin Heidelberg. https://doi.org/10.1007/978-3-642-35446-5</w:t>
      </w:r>
    </w:p>
    <w:p w14:paraId="45193728" w14:textId="77777777" w:rsidR="0002465D" w:rsidRPr="0002465D" w:rsidRDefault="0002465D" w:rsidP="0002465D">
      <w:pPr>
        <w:pStyle w:val="Literaturverzeichnis"/>
      </w:pPr>
      <w:r w:rsidRPr="0002465D">
        <w:t xml:space="preserve">Timinger, H. (2015). </w:t>
      </w:r>
      <w:r w:rsidRPr="0002465D">
        <w:rPr>
          <w:i/>
          <w:iCs/>
        </w:rPr>
        <w:t>Wiley-Schnellkurs Projektmanagement</w:t>
      </w:r>
      <w:r w:rsidRPr="0002465D">
        <w:t>. Wiley-VCH Verlag GmbH &amp; Co. KGaA.</w:t>
      </w:r>
    </w:p>
    <w:p w14:paraId="7365CD26" w14:textId="77777777" w:rsidR="0002465D" w:rsidRPr="0002465D" w:rsidRDefault="0002465D" w:rsidP="0002465D">
      <w:pPr>
        <w:pStyle w:val="Literaturverzeichnis"/>
      </w:pPr>
      <w:r w:rsidRPr="0002465D">
        <w:t xml:space="preserve">Valentini, U., Weißbach, R., Fahney, R., Gartung, T., Glunde, J., Herrmann, A., Hoffmann, A., &amp; Knauss, E. (2013). </w:t>
      </w:r>
      <w:r w:rsidRPr="0002465D">
        <w:rPr>
          <w:i/>
          <w:iCs/>
        </w:rPr>
        <w:t xml:space="preserve">Requirements Engineering und </w:t>
      </w:r>
      <w:r w:rsidRPr="0002465D">
        <w:rPr>
          <w:i/>
          <w:iCs/>
        </w:rPr>
        <w:lastRenderedPageBreak/>
        <w:t>Projektmanagement</w:t>
      </w:r>
      <w:r w:rsidRPr="0002465D">
        <w:t xml:space="preserve"> (A. Herrmann, E. Knauss, &amp; R. Weißbach, Hrsg.). Springer Berlin Heidelberg. https://doi.org/10.1007/978-3-642-29432-7</w:t>
      </w:r>
    </w:p>
    <w:p w14:paraId="237C1FEB" w14:textId="77777777" w:rsidR="0002465D" w:rsidRPr="0002465D" w:rsidRDefault="0002465D" w:rsidP="0002465D">
      <w:pPr>
        <w:pStyle w:val="Literaturverzeichnis"/>
      </w:pPr>
      <w:r w:rsidRPr="0002465D">
        <w:t xml:space="preserve">Wack, J. (2007). </w:t>
      </w:r>
      <w:r w:rsidRPr="0002465D">
        <w:rPr>
          <w:i/>
          <w:iCs/>
        </w:rPr>
        <w:t>Risikomanagement für IT-Projekte</w:t>
      </w:r>
      <w:r w:rsidRPr="0002465D">
        <w:t xml:space="preserve"> (1. Aufl). Dt. Univ.-Verl.</w:t>
      </w:r>
    </w:p>
    <w:p w14:paraId="2A6A5458" w14:textId="3DDE737F"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77777777"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fertigt habe. Die aus fremden Quellen direkt oder indirekt übernommenen Gedan</w:t>
      </w:r>
      <w:r w:rsidRPr="0052585C">
        <w:softHyphen/>
        <w:t xml:space="preserve">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8853C" w14:textId="77777777" w:rsidR="002746F5" w:rsidRDefault="002746F5">
      <w:r>
        <w:separator/>
      </w:r>
    </w:p>
  </w:endnote>
  <w:endnote w:type="continuationSeparator" w:id="0">
    <w:p w14:paraId="202A1D04" w14:textId="77777777" w:rsidR="002746F5" w:rsidRDefault="0027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FC0DB9" w14:textId="77777777" w:rsidR="002746F5" w:rsidRDefault="002746F5">
      <w:r>
        <w:separator/>
      </w:r>
    </w:p>
  </w:footnote>
  <w:footnote w:type="continuationSeparator" w:id="0">
    <w:p w14:paraId="5CBE0747" w14:textId="77777777" w:rsidR="002746F5" w:rsidRDefault="002746F5">
      <w:r>
        <w:continuationSeparator/>
      </w:r>
    </w:p>
  </w:footnote>
  <w:footnote w:id="1">
    <w:p w14:paraId="00F620A7" w14:textId="1DADAA77" w:rsidR="00C041EC" w:rsidRDefault="00C041EC">
      <w:pPr>
        <w:pStyle w:val="Funotentext"/>
      </w:pPr>
      <w:r>
        <w:rPr>
          <w:rStyle w:val="Funotenzeichen"/>
        </w:rPr>
        <w:footnoteRef/>
      </w:r>
      <w:r>
        <w:t xml:space="preserve"> </w:t>
      </w:r>
      <w:r>
        <w:tab/>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t>.</w:t>
      </w:r>
    </w:p>
  </w:footnote>
  <w:footnote w:id="2">
    <w:p w14:paraId="5CE1E640" w14:textId="20FE4C5C" w:rsidR="00C041EC" w:rsidRDefault="00C041EC">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t>.</w:t>
      </w:r>
    </w:p>
  </w:footnote>
  <w:footnote w:id="3">
    <w:p w14:paraId="2225A176" w14:textId="56E053F5" w:rsidR="00C041EC" w:rsidRDefault="00C041EC">
      <w:pPr>
        <w:pStyle w:val="Funotentext"/>
      </w:pPr>
      <w:r>
        <w:rPr>
          <w:rStyle w:val="Funotenzeichen"/>
        </w:rPr>
        <w:footnoteRef/>
      </w:r>
      <w:r>
        <w:t xml:space="preserve"> </w:t>
      </w:r>
      <w:r>
        <w:ta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C041EC" w:rsidRDefault="00C041EC">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C041EC" w:rsidRDefault="00C041EC">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C041EC" w:rsidRDefault="00C041EC">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C041EC" w:rsidRDefault="00C041EC">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C041EC" w:rsidRDefault="00C041EC">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DA1"/>
    <w:rsid w:val="000020B5"/>
    <w:rsid w:val="000027E0"/>
    <w:rsid w:val="00003747"/>
    <w:rsid w:val="00005751"/>
    <w:rsid w:val="00010B75"/>
    <w:rsid w:val="000111FB"/>
    <w:rsid w:val="000135DE"/>
    <w:rsid w:val="00015B2D"/>
    <w:rsid w:val="0001736D"/>
    <w:rsid w:val="0002169B"/>
    <w:rsid w:val="00022DB5"/>
    <w:rsid w:val="0002465D"/>
    <w:rsid w:val="00026456"/>
    <w:rsid w:val="00030C33"/>
    <w:rsid w:val="00031B99"/>
    <w:rsid w:val="00031C62"/>
    <w:rsid w:val="00035B03"/>
    <w:rsid w:val="0003787E"/>
    <w:rsid w:val="00045279"/>
    <w:rsid w:val="00047EE4"/>
    <w:rsid w:val="000501F7"/>
    <w:rsid w:val="000510F9"/>
    <w:rsid w:val="00051BCA"/>
    <w:rsid w:val="00055FBF"/>
    <w:rsid w:val="00062E55"/>
    <w:rsid w:val="000650A9"/>
    <w:rsid w:val="00065D41"/>
    <w:rsid w:val="00066509"/>
    <w:rsid w:val="0006716A"/>
    <w:rsid w:val="00067EA5"/>
    <w:rsid w:val="0007068C"/>
    <w:rsid w:val="0007344A"/>
    <w:rsid w:val="00076CE3"/>
    <w:rsid w:val="00077FC0"/>
    <w:rsid w:val="00081237"/>
    <w:rsid w:val="00081B82"/>
    <w:rsid w:val="00081D9B"/>
    <w:rsid w:val="000836B8"/>
    <w:rsid w:val="000863B7"/>
    <w:rsid w:val="00087AC9"/>
    <w:rsid w:val="00091744"/>
    <w:rsid w:val="000924E4"/>
    <w:rsid w:val="00093208"/>
    <w:rsid w:val="00094A32"/>
    <w:rsid w:val="000A2E9D"/>
    <w:rsid w:val="000A66D7"/>
    <w:rsid w:val="000A6821"/>
    <w:rsid w:val="000B2432"/>
    <w:rsid w:val="000B34B6"/>
    <w:rsid w:val="000B4A15"/>
    <w:rsid w:val="000B5AFC"/>
    <w:rsid w:val="000B69CF"/>
    <w:rsid w:val="000B6C80"/>
    <w:rsid w:val="000B794D"/>
    <w:rsid w:val="000C044B"/>
    <w:rsid w:val="000C0789"/>
    <w:rsid w:val="000C11F3"/>
    <w:rsid w:val="000C545C"/>
    <w:rsid w:val="000D0D15"/>
    <w:rsid w:val="000D5A18"/>
    <w:rsid w:val="000D6053"/>
    <w:rsid w:val="000D6D3A"/>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26C"/>
    <w:rsid w:val="00114807"/>
    <w:rsid w:val="001228A5"/>
    <w:rsid w:val="00122BF3"/>
    <w:rsid w:val="00123D29"/>
    <w:rsid w:val="00124C30"/>
    <w:rsid w:val="00133AFE"/>
    <w:rsid w:val="001341B4"/>
    <w:rsid w:val="001366FB"/>
    <w:rsid w:val="00136F1D"/>
    <w:rsid w:val="00137801"/>
    <w:rsid w:val="00137980"/>
    <w:rsid w:val="0014049A"/>
    <w:rsid w:val="001414A9"/>
    <w:rsid w:val="00142AF7"/>
    <w:rsid w:val="001469A6"/>
    <w:rsid w:val="00147919"/>
    <w:rsid w:val="001552FE"/>
    <w:rsid w:val="00156BDF"/>
    <w:rsid w:val="00160178"/>
    <w:rsid w:val="00160FA0"/>
    <w:rsid w:val="001722A2"/>
    <w:rsid w:val="00174814"/>
    <w:rsid w:val="00175A3B"/>
    <w:rsid w:val="00177814"/>
    <w:rsid w:val="0018008D"/>
    <w:rsid w:val="00180176"/>
    <w:rsid w:val="00181A7A"/>
    <w:rsid w:val="00182AFA"/>
    <w:rsid w:val="0018678E"/>
    <w:rsid w:val="00196E53"/>
    <w:rsid w:val="00197660"/>
    <w:rsid w:val="00197AAC"/>
    <w:rsid w:val="001A0563"/>
    <w:rsid w:val="001A0D6F"/>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B35"/>
    <w:rsid w:val="001E069B"/>
    <w:rsid w:val="001E0F3A"/>
    <w:rsid w:val="001E684B"/>
    <w:rsid w:val="001E71C9"/>
    <w:rsid w:val="001F11C5"/>
    <w:rsid w:val="001F2F23"/>
    <w:rsid w:val="001F4AA7"/>
    <w:rsid w:val="001F763D"/>
    <w:rsid w:val="001F76B2"/>
    <w:rsid w:val="001F7892"/>
    <w:rsid w:val="00203E69"/>
    <w:rsid w:val="00205E63"/>
    <w:rsid w:val="00210AFF"/>
    <w:rsid w:val="00210F8D"/>
    <w:rsid w:val="00212B2A"/>
    <w:rsid w:val="00215752"/>
    <w:rsid w:val="00216FE0"/>
    <w:rsid w:val="00217321"/>
    <w:rsid w:val="00227AED"/>
    <w:rsid w:val="00230C47"/>
    <w:rsid w:val="00230ED4"/>
    <w:rsid w:val="00232687"/>
    <w:rsid w:val="00233979"/>
    <w:rsid w:val="002357A8"/>
    <w:rsid w:val="002370AF"/>
    <w:rsid w:val="002375F0"/>
    <w:rsid w:val="002424D1"/>
    <w:rsid w:val="00243A08"/>
    <w:rsid w:val="00244171"/>
    <w:rsid w:val="00244F4E"/>
    <w:rsid w:val="002507A0"/>
    <w:rsid w:val="00254EE4"/>
    <w:rsid w:val="002556CB"/>
    <w:rsid w:val="002557ED"/>
    <w:rsid w:val="00260C38"/>
    <w:rsid w:val="00262F17"/>
    <w:rsid w:val="0026787A"/>
    <w:rsid w:val="00271EDC"/>
    <w:rsid w:val="00272559"/>
    <w:rsid w:val="00272CAB"/>
    <w:rsid w:val="002742E7"/>
    <w:rsid w:val="002746F5"/>
    <w:rsid w:val="00274F75"/>
    <w:rsid w:val="0027596D"/>
    <w:rsid w:val="00275D7A"/>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C08A0"/>
    <w:rsid w:val="002C0D0E"/>
    <w:rsid w:val="002C1425"/>
    <w:rsid w:val="002C2C3D"/>
    <w:rsid w:val="002C3727"/>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306F14"/>
    <w:rsid w:val="00310081"/>
    <w:rsid w:val="0031417F"/>
    <w:rsid w:val="003147D5"/>
    <w:rsid w:val="00315E59"/>
    <w:rsid w:val="00320C43"/>
    <w:rsid w:val="00322F59"/>
    <w:rsid w:val="003241D4"/>
    <w:rsid w:val="003302CB"/>
    <w:rsid w:val="00335183"/>
    <w:rsid w:val="00335A51"/>
    <w:rsid w:val="0034169E"/>
    <w:rsid w:val="00344918"/>
    <w:rsid w:val="00345008"/>
    <w:rsid w:val="00345EC6"/>
    <w:rsid w:val="00346C2E"/>
    <w:rsid w:val="00347E70"/>
    <w:rsid w:val="003504F3"/>
    <w:rsid w:val="003517C8"/>
    <w:rsid w:val="003523B3"/>
    <w:rsid w:val="0035464B"/>
    <w:rsid w:val="00357833"/>
    <w:rsid w:val="0036006C"/>
    <w:rsid w:val="00361DFD"/>
    <w:rsid w:val="00363720"/>
    <w:rsid w:val="00367509"/>
    <w:rsid w:val="00367F2F"/>
    <w:rsid w:val="00374A8F"/>
    <w:rsid w:val="0037734E"/>
    <w:rsid w:val="0037747D"/>
    <w:rsid w:val="00380709"/>
    <w:rsid w:val="00384578"/>
    <w:rsid w:val="0038717C"/>
    <w:rsid w:val="0039039D"/>
    <w:rsid w:val="00390533"/>
    <w:rsid w:val="0039158C"/>
    <w:rsid w:val="00392F9C"/>
    <w:rsid w:val="00395C14"/>
    <w:rsid w:val="003979F5"/>
    <w:rsid w:val="003A2786"/>
    <w:rsid w:val="003A2C33"/>
    <w:rsid w:val="003A327B"/>
    <w:rsid w:val="003A40CB"/>
    <w:rsid w:val="003A4437"/>
    <w:rsid w:val="003A6D6A"/>
    <w:rsid w:val="003B45DB"/>
    <w:rsid w:val="003B7C82"/>
    <w:rsid w:val="003C1ECA"/>
    <w:rsid w:val="003C31DA"/>
    <w:rsid w:val="003C4389"/>
    <w:rsid w:val="003C454B"/>
    <w:rsid w:val="003C782D"/>
    <w:rsid w:val="003D1BD1"/>
    <w:rsid w:val="003D1CA7"/>
    <w:rsid w:val="003D2140"/>
    <w:rsid w:val="003D2D0D"/>
    <w:rsid w:val="003D5BE3"/>
    <w:rsid w:val="003D6AD9"/>
    <w:rsid w:val="003E044B"/>
    <w:rsid w:val="003E0E29"/>
    <w:rsid w:val="003E1D4C"/>
    <w:rsid w:val="003E42E7"/>
    <w:rsid w:val="003E6094"/>
    <w:rsid w:val="003E6B95"/>
    <w:rsid w:val="003F015A"/>
    <w:rsid w:val="003F1973"/>
    <w:rsid w:val="003F1FE7"/>
    <w:rsid w:val="003F3642"/>
    <w:rsid w:val="003F4B3B"/>
    <w:rsid w:val="003F56A7"/>
    <w:rsid w:val="003F5F99"/>
    <w:rsid w:val="003F7612"/>
    <w:rsid w:val="0040009C"/>
    <w:rsid w:val="00400FA8"/>
    <w:rsid w:val="00404673"/>
    <w:rsid w:val="00405C3B"/>
    <w:rsid w:val="00406D74"/>
    <w:rsid w:val="00411719"/>
    <w:rsid w:val="00414F50"/>
    <w:rsid w:val="00416713"/>
    <w:rsid w:val="00417146"/>
    <w:rsid w:val="0041749D"/>
    <w:rsid w:val="004204B7"/>
    <w:rsid w:val="004216B0"/>
    <w:rsid w:val="00423799"/>
    <w:rsid w:val="00423E9D"/>
    <w:rsid w:val="00425BDE"/>
    <w:rsid w:val="00432DDB"/>
    <w:rsid w:val="0043450F"/>
    <w:rsid w:val="0043458D"/>
    <w:rsid w:val="004501ED"/>
    <w:rsid w:val="004512F0"/>
    <w:rsid w:val="00452DF4"/>
    <w:rsid w:val="00455AC4"/>
    <w:rsid w:val="00460B35"/>
    <w:rsid w:val="00460EE5"/>
    <w:rsid w:val="00461902"/>
    <w:rsid w:val="004644EE"/>
    <w:rsid w:val="0047001D"/>
    <w:rsid w:val="00470BB0"/>
    <w:rsid w:val="00474393"/>
    <w:rsid w:val="00474CC6"/>
    <w:rsid w:val="0047519B"/>
    <w:rsid w:val="004805CE"/>
    <w:rsid w:val="0048178A"/>
    <w:rsid w:val="004836D2"/>
    <w:rsid w:val="004839A7"/>
    <w:rsid w:val="00486154"/>
    <w:rsid w:val="00494E06"/>
    <w:rsid w:val="00496868"/>
    <w:rsid w:val="004A1909"/>
    <w:rsid w:val="004A1AE8"/>
    <w:rsid w:val="004A52BA"/>
    <w:rsid w:val="004A7E7D"/>
    <w:rsid w:val="004C5756"/>
    <w:rsid w:val="004C5889"/>
    <w:rsid w:val="004C62AE"/>
    <w:rsid w:val="004C7B75"/>
    <w:rsid w:val="004D1BEE"/>
    <w:rsid w:val="004D420C"/>
    <w:rsid w:val="004D6D93"/>
    <w:rsid w:val="004D6DE8"/>
    <w:rsid w:val="004E0547"/>
    <w:rsid w:val="004E1593"/>
    <w:rsid w:val="004E203C"/>
    <w:rsid w:val="004F0483"/>
    <w:rsid w:val="004F25DB"/>
    <w:rsid w:val="004F2706"/>
    <w:rsid w:val="004F5549"/>
    <w:rsid w:val="0050241A"/>
    <w:rsid w:val="00506D7B"/>
    <w:rsid w:val="00507C3C"/>
    <w:rsid w:val="00513194"/>
    <w:rsid w:val="00513D6C"/>
    <w:rsid w:val="00514AB8"/>
    <w:rsid w:val="005158A5"/>
    <w:rsid w:val="0051722B"/>
    <w:rsid w:val="005179A4"/>
    <w:rsid w:val="00517C43"/>
    <w:rsid w:val="0052133E"/>
    <w:rsid w:val="005218CA"/>
    <w:rsid w:val="005233CF"/>
    <w:rsid w:val="0052585C"/>
    <w:rsid w:val="005272BE"/>
    <w:rsid w:val="00527B87"/>
    <w:rsid w:val="00527EFB"/>
    <w:rsid w:val="00532071"/>
    <w:rsid w:val="00534661"/>
    <w:rsid w:val="00534B26"/>
    <w:rsid w:val="00534E6D"/>
    <w:rsid w:val="00537B29"/>
    <w:rsid w:val="0054181C"/>
    <w:rsid w:val="00543EAA"/>
    <w:rsid w:val="005477F6"/>
    <w:rsid w:val="00547970"/>
    <w:rsid w:val="00547D08"/>
    <w:rsid w:val="00550051"/>
    <w:rsid w:val="00553C52"/>
    <w:rsid w:val="00553EE0"/>
    <w:rsid w:val="00554A27"/>
    <w:rsid w:val="00555899"/>
    <w:rsid w:val="005566F7"/>
    <w:rsid w:val="005570DD"/>
    <w:rsid w:val="0056078A"/>
    <w:rsid w:val="00562C87"/>
    <w:rsid w:val="005639AC"/>
    <w:rsid w:val="00566570"/>
    <w:rsid w:val="00567F3D"/>
    <w:rsid w:val="00570956"/>
    <w:rsid w:val="00572BD3"/>
    <w:rsid w:val="005744C8"/>
    <w:rsid w:val="005744D6"/>
    <w:rsid w:val="00574E2C"/>
    <w:rsid w:val="00575610"/>
    <w:rsid w:val="005812D0"/>
    <w:rsid w:val="0058141F"/>
    <w:rsid w:val="0058227A"/>
    <w:rsid w:val="0058250B"/>
    <w:rsid w:val="00582783"/>
    <w:rsid w:val="00590A8C"/>
    <w:rsid w:val="00593148"/>
    <w:rsid w:val="005A27BE"/>
    <w:rsid w:val="005A2B41"/>
    <w:rsid w:val="005A375B"/>
    <w:rsid w:val="005A51A7"/>
    <w:rsid w:val="005A5DB0"/>
    <w:rsid w:val="005A6702"/>
    <w:rsid w:val="005B3B58"/>
    <w:rsid w:val="005C04E5"/>
    <w:rsid w:val="005C1369"/>
    <w:rsid w:val="005C36EE"/>
    <w:rsid w:val="005C45EB"/>
    <w:rsid w:val="005C73D6"/>
    <w:rsid w:val="005C774F"/>
    <w:rsid w:val="005D016C"/>
    <w:rsid w:val="005D0DCE"/>
    <w:rsid w:val="005D29E5"/>
    <w:rsid w:val="005D62A9"/>
    <w:rsid w:val="005D67D6"/>
    <w:rsid w:val="005D69FE"/>
    <w:rsid w:val="005E266A"/>
    <w:rsid w:val="005E2E05"/>
    <w:rsid w:val="005E698D"/>
    <w:rsid w:val="005E7F55"/>
    <w:rsid w:val="005F1734"/>
    <w:rsid w:val="005F1B41"/>
    <w:rsid w:val="005F4DB1"/>
    <w:rsid w:val="005F6364"/>
    <w:rsid w:val="0060051E"/>
    <w:rsid w:val="00607896"/>
    <w:rsid w:val="00611CB5"/>
    <w:rsid w:val="00613DC1"/>
    <w:rsid w:val="00617FF3"/>
    <w:rsid w:val="00622DC3"/>
    <w:rsid w:val="00625CF7"/>
    <w:rsid w:val="00630301"/>
    <w:rsid w:val="00630B2A"/>
    <w:rsid w:val="006320FC"/>
    <w:rsid w:val="00634DCD"/>
    <w:rsid w:val="00635CC2"/>
    <w:rsid w:val="00635FE0"/>
    <w:rsid w:val="006365EC"/>
    <w:rsid w:val="0063776B"/>
    <w:rsid w:val="00637C08"/>
    <w:rsid w:val="006414F9"/>
    <w:rsid w:val="00643082"/>
    <w:rsid w:val="0064466C"/>
    <w:rsid w:val="00644859"/>
    <w:rsid w:val="00645708"/>
    <w:rsid w:val="00646244"/>
    <w:rsid w:val="0064661F"/>
    <w:rsid w:val="0064774F"/>
    <w:rsid w:val="00651522"/>
    <w:rsid w:val="0065189B"/>
    <w:rsid w:val="00651E89"/>
    <w:rsid w:val="006541AF"/>
    <w:rsid w:val="00655372"/>
    <w:rsid w:val="00655E50"/>
    <w:rsid w:val="00656F73"/>
    <w:rsid w:val="00657618"/>
    <w:rsid w:val="0065790F"/>
    <w:rsid w:val="006611C0"/>
    <w:rsid w:val="0066260D"/>
    <w:rsid w:val="00662E54"/>
    <w:rsid w:val="00662FE5"/>
    <w:rsid w:val="00663F7C"/>
    <w:rsid w:val="0066475A"/>
    <w:rsid w:val="0066557E"/>
    <w:rsid w:val="0067222A"/>
    <w:rsid w:val="00680307"/>
    <w:rsid w:val="00681E12"/>
    <w:rsid w:val="00685258"/>
    <w:rsid w:val="00686BA1"/>
    <w:rsid w:val="0069348D"/>
    <w:rsid w:val="00694CB8"/>
    <w:rsid w:val="00695E3D"/>
    <w:rsid w:val="00696E64"/>
    <w:rsid w:val="006A0488"/>
    <w:rsid w:val="006A21DD"/>
    <w:rsid w:val="006A267E"/>
    <w:rsid w:val="006A2E6B"/>
    <w:rsid w:val="006A374D"/>
    <w:rsid w:val="006A5CFD"/>
    <w:rsid w:val="006A783B"/>
    <w:rsid w:val="006A7899"/>
    <w:rsid w:val="006A7F36"/>
    <w:rsid w:val="006B0CA0"/>
    <w:rsid w:val="006B2B08"/>
    <w:rsid w:val="006B3D3B"/>
    <w:rsid w:val="006B5DA0"/>
    <w:rsid w:val="006C1438"/>
    <w:rsid w:val="006C56AF"/>
    <w:rsid w:val="006C7A6B"/>
    <w:rsid w:val="006C7AB5"/>
    <w:rsid w:val="006D04D6"/>
    <w:rsid w:val="006D0AD4"/>
    <w:rsid w:val="006D0C45"/>
    <w:rsid w:val="006D2206"/>
    <w:rsid w:val="006D54BF"/>
    <w:rsid w:val="006D66DC"/>
    <w:rsid w:val="006E2AF8"/>
    <w:rsid w:val="006E53BA"/>
    <w:rsid w:val="006E7E5F"/>
    <w:rsid w:val="006F2687"/>
    <w:rsid w:val="006F3E5F"/>
    <w:rsid w:val="006F5700"/>
    <w:rsid w:val="006F5729"/>
    <w:rsid w:val="006F7498"/>
    <w:rsid w:val="0070283D"/>
    <w:rsid w:val="0070488F"/>
    <w:rsid w:val="00710665"/>
    <w:rsid w:val="00710988"/>
    <w:rsid w:val="00712339"/>
    <w:rsid w:val="007147A2"/>
    <w:rsid w:val="00722DB0"/>
    <w:rsid w:val="007236FD"/>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60400"/>
    <w:rsid w:val="007606CD"/>
    <w:rsid w:val="00761AD6"/>
    <w:rsid w:val="00762AED"/>
    <w:rsid w:val="00763848"/>
    <w:rsid w:val="0076498E"/>
    <w:rsid w:val="00764C21"/>
    <w:rsid w:val="00780054"/>
    <w:rsid w:val="00782786"/>
    <w:rsid w:val="00783275"/>
    <w:rsid w:val="00783FD5"/>
    <w:rsid w:val="00784AAC"/>
    <w:rsid w:val="00793CA2"/>
    <w:rsid w:val="00794636"/>
    <w:rsid w:val="00796DCB"/>
    <w:rsid w:val="007A2A17"/>
    <w:rsid w:val="007A2ABA"/>
    <w:rsid w:val="007A2AC6"/>
    <w:rsid w:val="007A37C0"/>
    <w:rsid w:val="007A3954"/>
    <w:rsid w:val="007A59E9"/>
    <w:rsid w:val="007B2A1E"/>
    <w:rsid w:val="007B7953"/>
    <w:rsid w:val="007C408D"/>
    <w:rsid w:val="007C71C4"/>
    <w:rsid w:val="007C7510"/>
    <w:rsid w:val="007C7911"/>
    <w:rsid w:val="007D16C3"/>
    <w:rsid w:val="007D4D42"/>
    <w:rsid w:val="007D549E"/>
    <w:rsid w:val="007E0C54"/>
    <w:rsid w:val="007E2138"/>
    <w:rsid w:val="007E2812"/>
    <w:rsid w:val="007E574C"/>
    <w:rsid w:val="007E61D7"/>
    <w:rsid w:val="007F1518"/>
    <w:rsid w:val="007F5681"/>
    <w:rsid w:val="007F63CD"/>
    <w:rsid w:val="007F7659"/>
    <w:rsid w:val="00800A68"/>
    <w:rsid w:val="008017D9"/>
    <w:rsid w:val="00801EFD"/>
    <w:rsid w:val="00802C62"/>
    <w:rsid w:val="00805DF5"/>
    <w:rsid w:val="00806AF3"/>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4186"/>
    <w:rsid w:val="0084522E"/>
    <w:rsid w:val="00850C1D"/>
    <w:rsid w:val="00850CDC"/>
    <w:rsid w:val="008531A9"/>
    <w:rsid w:val="00855A9E"/>
    <w:rsid w:val="00856735"/>
    <w:rsid w:val="00860902"/>
    <w:rsid w:val="00860D56"/>
    <w:rsid w:val="00860DC5"/>
    <w:rsid w:val="00860FA7"/>
    <w:rsid w:val="00864E23"/>
    <w:rsid w:val="008732B5"/>
    <w:rsid w:val="00874EEE"/>
    <w:rsid w:val="00880B8B"/>
    <w:rsid w:val="00881E28"/>
    <w:rsid w:val="00881FA9"/>
    <w:rsid w:val="00883730"/>
    <w:rsid w:val="00885570"/>
    <w:rsid w:val="00886FED"/>
    <w:rsid w:val="00887901"/>
    <w:rsid w:val="00887903"/>
    <w:rsid w:val="00891DF7"/>
    <w:rsid w:val="008943FF"/>
    <w:rsid w:val="00896CA3"/>
    <w:rsid w:val="00896E35"/>
    <w:rsid w:val="008A2491"/>
    <w:rsid w:val="008A27E7"/>
    <w:rsid w:val="008A4DA6"/>
    <w:rsid w:val="008B2713"/>
    <w:rsid w:val="008B36F4"/>
    <w:rsid w:val="008C08D9"/>
    <w:rsid w:val="008C0CE0"/>
    <w:rsid w:val="008C187F"/>
    <w:rsid w:val="008C1DCD"/>
    <w:rsid w:val="008C1F0E"/>
    <w:rsid w:val="008C4292"/>
    <w:rsid w:val="008C4708"/>
    <w:rsid w:val="008C5016"/>
    <w:rsid w:val="008D05D5"/>
    <w:rsid w:val="008D1AF3"/>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1479"/>
    <w:rsid w:val="00901B6A"/>
    <w:rsid w:val="009023B2"/>
    <w:rsid w:val="0090532C"/>
    <w:rsid w:val="00905645"/>
    <w:rsid w:val="00907693"/>
    <w:rsid w:val="009104C4"/>
    <w:rsid w:val="00911B22"/>
    <w:rsid w:val="00912063"/>
    <w:rsid w:val="00914040"/>
    <w:rsid w:val="00915063"/>
    <w:rsid w:val="00915A3F"/>
    <w:rsid w:val="0091602B"/>
    <w:rsid w:val="00916BBB"/>
    <w:rsid w:val="00917959"/>
    <w:rsid w:val="00917A38"/>
    <w:rsid w:val="00922FBF"/>
    <w:rsid w:val="0093251D"/>
    <w:rsid w:val="00934F04"/>
    <w:rsid w:val="009375E9"/>
    <w:rsid w:val="00940A53"/>
    <w:rsid w:val="00943951"/>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3DB0"/>
    <w:rsid w:val="00994166"/>
    <w:rsid w:val="0099721F"/>
    <w:rsid w:val="009A095E"/>
    <w:rsid w:val="009A2B9D"/>
    <w:rsid w:val="009A514E"/>
    <w:rsid w:val="009B4E97"/>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10659"/>
    <w:rsid w:val="00A129F5"/>
    <w:rsid w:val="00A13585"/>
    <w:rsid w:val="00A15403"/>
    <w:rsid w:val="00A173F1"/>
    <w:rsid w:val="00A178E3"/>
    <w:rsid w:val="00A20979"/>
    <w:rsid w:val="00A2186E"/>
    <w:rsid w:val="00A21E9C"/>
    <w:rsid w:val="00A22F14"/>
    <w:rsid w:val="00A27252"/>
    <w:rsid w:val="00A30202"/>
    <w:rsid w:val="00A30EFF"/>
    <w:rsid w:val="00A3788B"/>
    <w:rsid w:val="00A4083E"/>
    <w:rsid w:val="00A413ED"/>
    <w:rsid w:val="00A4652D"/>
    <w:rsid w:val="00A46EC5"/>
    <w:rsid w:val="00A47206"/>
    <w:rsid w:val="00A51854"/>
    <w:rsid w:val="00A535AE"/>
    <w:rsid w:val="00A5541D"/>
    <w:rsid w:val="00A55E44"/>
    <w:rsid w:val="00A57017"/>
    <w:rsid w:val="00A57484"/>
    <w:rsid w:val="00A60531"/>
    <w:rsid w:val="00A60C61"/>
    <w:rsid w:val="00A622A1"/>
    <w:rsid w:val="00A6635B"/>
    <w:rsid w:val="00A66EEF"/>
    <w:rsid w:val="00A71E8C"/>
    <w:rsid w:val="00A72D56"/>
    <w:rsid w:val="00A73D19"/>
    <w:rsid w:val="00A77344"/>
    <w:rsid w:val="00A81866"/>
    <w:rsid w:val="00A81CA6"/>
    <w:rsid w:val="00A8255B"/>
    <w:rsid w:val="00A8301F"/>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6FD7"/>
    <w:rsid w:val="00AB70E3"/>
    <w:rsid w:val="00AC03FE"/>
    <w:rsid w:val="00AC16D4"/>
    <w:rsid w:val="00AC3817"/>
    <w:rsid w:val="00AC67D8"/>
    <w:rsid w:val="00AD0218"/>
    <w:rsid w:val="00AD05D0"/>
    <w:rsid w:val="00AD550B"/>
    <w:rsid w:val="00AD564D"/>
    <w:rsid w:val="00AD7A74"/>
    <w:rsid w:val="00AE0958"/>
    <w:rsid w:val="00AE0CFA"/>
    <w:rsid w:val="00AE5161"/>
    <w:rsid w:val="00AE690E"/>
    <w:rsid w:val="00AE780B"/>
    <w:rsid w:val="00AE79F7"/>
    <w:rsid w:val="00AF0B00"/>
    <w:rsid w:val="00AF35E9"/>
    <w:rsid w:val="00AF4947"/>
    <w:rsid w:val="00AF4BED"/>
    <w:rsid w:val="00B00E44"/>
    <w:rsid w:val="00B0406F"/>
    <w:rsid w:val="00B067A6"/>
    <w:rsid w:val="00B1333B"/>
    <w:rsid w:val="00B139A6"/>
    <w:rsid w:val="00B13DC3"/>
    <w:rsid w:val="00B17DE9"/>
    <w:rsid w:val="00B213A6"/>
    <w:rsid w:val="00B22540"/>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E25"/>
    <w:rsid w:val="00B642EC"/>
    <w:rsid w:val="00B643F7"/>
    <w:rsid w:val="00B64A16"/>
    <w:rsid w:val="00B66A4F"/>
    <w:rsid w:val="00B73ADA"/>
    <w:rsid w:val="00B73B79"/>
    <w:rsid w:val="00B74A0A"/>
    <w:rsid w:val="00B80510"/>
    <w:rsid w:val="00B80CA3"/>
    <w:rsid w:val="00B818FA"/>
    <w:rsid w:val="00B82FDB"/>
    <w:rsid w:val="00B852C5"/>
    <w:rsid w:val="00B87902"/>
    <w:rsid w:val="00B8791D"/>
    <w:rsid w:val="00B9208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D43F9"/>
    <w:rsid w:val="00BD4A9C"/>
    <w:rsid w:val="00BD4F9F"/>
    <w:rsid w:val="00BD7B7B"/>
    <w:rsid w:val="00BE0513"/>
    <w:rsid w:val="00BE10CF"/>
    <w:rsid w:val="00BE2688"/>
    <w:rsid w:val="00BE574B"/>
    <w:rsid w:val="00BE5D5F"/>
    <w:rsid w:val="00BE6829"/>
    <w:rsid w:val="00BF0B92"/>
    <w:rsid w:val="00BF0D39"/>
    <w:rsid w:val="00BF0D3E"/>
    <w:rsid w:val="00BF2976"/>
    <w:rsid w:val="00BF7AC7"/>
    <w:rsid w:val="00C041EC"/>
    <w:rsid w:val="00C12E7D"/>
    <w:rsid w:val="00C13887"/>
    <w:rsid w:val="00C13D24"/>
    <w:rsid w:val="00C141D9"/>
    <w:rsid w:val="00C1494E"/>
    <w:rsid w:val="00C20EAC"/>
    <w:rsid w:val="00C23008"/>
    <w:rsid w:val="00C238BB"/>
    <w:rsid w:val="00C2530C"/>
    <w:rsid w:val="00C2738A"/>
    <w:rsid w:val="00C32DFD"/>
    <w:rsid w:val="00C347F5"/>
    <w:rsid w:val="00C37A18"/>
    <w:rsid w:val="00C40299"/>
    <w:rsid w:val="00C41A13"/>
    <w:rsid w:val="00C43118"/>
    <w:rsid w:val="00C44F37"/>
    <w:rsid w:val="00C450ED"/>
    <w:rsid w:val="00C50321"/>
    <w:rsid w:val="00C50908"/>
    <w:rsid w:val="00C50923"/>
    <w:rsid w:val="00C51280"/>
    <w:rsid w:val="00C529E5"/>
    <w:rsid w:val="00C52E6F"/>
    <w:rsid w:val="00C532C3"/>
    <w:rsid w:val="00C571B4"/>
    <w:rsid w:val="00C60F88"/>
    <w:rsid w:val="00C64817"/>
    <w:rsid w:val="00C66225"/>
    <w:rsid w:val="00C662CD"/>
    <w:rsid w:val="00C66618"/>
    <w:rsid w:val="00C67FE9"/>
    <w:rsid w:val="00C74C2D"/>
    <w:rsid w:val="00C80499"/>
    <w:rsid w:val="00C806BD"/>
    <w:rsid w:val="00C8171E"/>
    <w:rsid w:val="00C92B85"/>
    <w:rsid w:val="00C973BC"/>
    <w:rsid w:val="00CA2C83"/>
    <w:rsid w:val="00CA2F23"/>
    <w:rsid w:val="00CB00ED"/>
    <w:rsid w:val="00CB03FF"/>
    <w:rsid w:val="00CB0C5B"/>
    <w:rsid w:val="00CB0CB2"/>
    <w:rsid w:val="00CB1095"/>
    <w:rsid w:val="00CB4BEB"/>
    <w:rsid w:val="00CB5C08"/>
    <w:rsid w:val="00CC2051"/>
    <w:rsid w:val="00CC38BF"/>
    <w:rsid w:val="00CC748E"/>
    <w:rsid w:val="00CD199A"/>
    <w:rsid w:val="00CD7722"/>
    <w:rsid w:val="00CD7900"/>
    <w:rsid w:val="00CE3353"/>
    <w:rsid w:val="00CE5EC9"/>
    <w:rsid w:val="00CE6276"/>
    <w:rsid w:val="00CF07DF"/>
    <w:rsid w:val="00CF17BC"/>
    <w:rsid w:val="00CF22CA"/>
    <w:rsid w:val="00CF36DC"/>
    <w:rsid w:val="00CF37C6"/>
    <w:rsid w:val="00CF3F62"/>
    <w:rsid w:val="00CF4920"/>
    <w:rsid w:val="00CF5E43"/>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3340"/>
    <w:rsid w:val="00D34DC3"/>
    <w:rsid w:val="00D36EEC"/>
    <w:rsid w:val="00D3736B"/>
    <w:rsid w:val="00D376F1"/>
    <w:rsid w:val="00D37EDD"/>
    <w:rsid w:val="00D41662"/>
    <w:rsid w:val="00D44BDF"/>
    <w:rsid w:val="00D508E8"/>
    <w:rsid w:val="00D52300"/>
    <w:rsid w:val="00D54DCA"/>
    <w:rsid w:val="00D56D3B"/>
    <w:rsid w:val="00D64FB3"/>
    <w:rsid w:val="00D66067"/>
    <w:rsid w:val="00D66FAA"/>
    <w:rsid w:val="00D67CA6"/>
    <w:rsid w:val="00D702E1"/>
    <w:rsid w:val="00D70AB2"/>
    <w:rsid w:val="00D74701"/>
    <w:rsid w:val="00D81EC5"/>
    <w:rsid w:val="00D8279E"/>
    <w:rsid w:val="00D82F17"/>
    <w:rsid w:val="00D9080F"/>
    <w:rsid w:val="00D93BFF"/>
    <w:rsid w:val="00D94C33"/>
    <w:rsid w:val="00D96719"/>
    <w:rsid w:val="00D96E61"/>
    <w:rsid w:val="00DA341C"/>
    <w:rsid w:val="00DA4138"/>
    <w:rsid w:val="00DA4B87"/>
    <w:rsid w:val="00DA5706"/>
    <w:rsid w:val="00DB2349"/>
    <w:rsid w:val="00DB46A1"/>
    <w:rsid w:val="00DB4FA4"/>
    <w:rsid w:val="00DB5DD7"/>
    <w:rsid w:val="00DB6AD9"/>
    <w:rsid w:val="00DB746F"/>
    <w:rsid w:val="00DC074E"/>
    <w:rsid w:val="00DD7E81"/>
    <w:rsid w:val="00DE6874"/>
    <w:rsid w:val="00DE6C7D"/>
    <w:rsid w:val="00DF080F"/>
    <w:rsid w:val="00DF2FE0"/>
    <w:rsid w:val="00DF3A66"/>
    <w:rsid w:val="00E00341"/>
    <w:rsid w:val="00E01900"/>
    <w:rsid w:val="00E03DB6"/>
    <w:rsid w:val="00E0407A"/>
    <w:rsid w:val="00E04BE7"/>
    <w:rsid w:val="00E06704"/>
    <w:rsid w:val="00E1163D"/>
    <w:rsid w:val="00E11902"/>
    <w:rsid w:val="00E12EEB"/>
    <w:rsid w:val="00E15745"/>
    <w:rsid w:val="00E15D0A"/>
    <w:rsid w:val="00E16786"/>
    <w:rsid w:val="00E22A11"/>
    <w:rsid w:val="00E2307F"/>
    <w:rsid w:val="00E26816"/>
    <w:rsid w:val="00E278ED"/>
    <w:rsid w:val="00E31581"/>
    <w:rsid w:val="00E321AD"/>
    <w:rsid w:val="00E34EE9"/>
    <w:rsid w:val="00E42F90"/>
    <w:rsid w:val="00E44F20"/>
    <w:rsid w:val="00E46679"/>
    <w:rsid w:val="00E46CAB"/>
    <w:rsid w:val="00E527B2"/>
    <w:rsid w:val="00E53137"/>
    <w:rsid w:val="00E54777"/>
    <w:rsid w:val="00E54B81"/>
    <w:rsid w:val="00E5753A"/>
    <w:rsid w:val="00E620D8"/>
    <w:rsid w:val="00E65CBC"/>
    <w:rsid w:val="00E669DC"/>
    <w:rsid w:val="00E66C29"/>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2334"/>
    <w:rsid w:val="00EB551B"/>
    <w:rsid w:val="00EB71BE"/>
    <w:rsid w:val="00EC2494"/>
    <w:rsid w:val="00EC2A97"/>
    <w:rsid w:val="00EC6FCB"/>
    <w:rsid w:val="00EC7B19"/>
    <w:rsid w:val="00EC7D71"/>
    <w:rsid w:val="00EC7E53"/>
    <w:rsid w:val="00ED0B12"/>
    <w:rsid w:val="00ED0EB7"/>
    <w:rsid w:val="00ED357B"/>
    <w:rsid w:val="00ED3B0F"/>
    <w:rsid w:val="00ED594A"/>
    <w:rsid w:val="00ED60D6"/>
    <w:rsid w:val="00ED71C1"/>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3E34"/>
    <w:rsid w:val="00F056CF"/>
    <w:rsid w:val="00F0665D"/>
    <w:rsid w:val="00F07E5B"/>
    <w:rsid w:val="00F07FAC"/>
    <w:rsid w:val="00F12C6F"/>
    <w:rsid w:val="00F159EC"/>
    <w:rsid w:val="00F16CAF"/>
    <w:rsid w:val="00F20D8B"/>
    <w:rsid w:val="00F21C84"/>
    <w:rsid w:val="00F21D2E"/>
    <w:rsid w:val="00F230B2"/>
    <w:rsid w:val="00F2389B"/>
    <w:rsid w:val="00F26B58"/>
    <w:rsid w:val="00F31CE3"/>
    <w:rsid w:val="00F33154"/>
    <w:rsid w:val="00F34F41"/>
    <w:rsid w:val="00F414DA"/>
    <w:rsid w:val="00F42F5F"/>
    <w:rsid w:val="00F466B9"/>
    <w:rsid w:val="00F5006A"/>
    <w:rsid w:val="00F506A5"/>
    <w:rsid w:val="00F60386"/>
    <w:rsid w:val="00F6235D"/>
    <w:rsid w:val="00F62E00"/>
    <w:rsid w:val="00F66BE2"/>
    <w:rsid w:val="00F67555"/>
    <w:rsid w:val="00F70DA1"/>
    <w:rsid w:val="00F744C7"/>
    <w:rsid w:val="00F774FB"/>
    <w:rsid w:val="00F8241E"/>
    <w:rsid w:val="00F828EB"/>
    <w:rsid w:val="00F83172"/>
    <w:rsid w:val="00F8326B"/>
    <w:rsid w:val="00F90F4A"/>
    <w:rsid w:val="00F94CE2"/>
    <w:rsid w:val="00F951B5"/>
    <w:rsid w:val="00FA3A36"/>
    <w:rsid w:val="00FA4227"/>
    <w:rsid w:val="00FA447C"/>
    <w:rsid w:val="00FA71FF"/>
    <w:rsid w:val="00FB2C05"/>
    <w:rsid w:val="00FB3031"/>
    <w:rsid w:val="00FB56D9"/>
    <w:rsid w:val="00FB5BE8"/>
    <w:rsid w:val="00FC3718"/>
    <w:rsid w:val="00FC5D59"/>
    <w:rsid w:val="00FC6AF8"/>
    <w:rsid w:val="00FC7E1A"/>
    <w:rsid w:val="00FD1768"/>
    <w:rsid w:val="00FD184F"/>
    <w:rsid w:val="00FD511B"/>
    <w:rsid w:val="00FD6298"/>
    <w:rsid w:val="00FE0B62"/>
    <w:rsid w:val="00FE3DA1"/>
    <w:rsid w:val="00FE79AF"/>
    <w:rsid w:val="00FF4EA1"/>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D54DCA"/>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C02DB-6342-4BA1-9E8C-4F3EF8DE7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66</Pages>
  <Words>22630</Words>
  <Characters>142571</Characters>
  <Application>Microsoft Office Word</Application>
  <DocSecurity>0</DocSecurity>
  <Lines>1188</Lines>
  <Paragraphs>329</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164872</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745</cp:revision>
  <cp:lastPrinted>2001-12-20T08:45:00Z</cp:lastPrinted>
  <dcterms:created xsi:type="dcterms:W3CDTF">2023-07-17T17:41:00Z</dcterms:created>
  <dcterms:modified xsi:type="dcterms:W3CDTF">2023-07-31T13:40:00Z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id="PLzgn63n"/&gt;&lt;style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