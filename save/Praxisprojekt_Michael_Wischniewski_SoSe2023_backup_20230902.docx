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E0314AF"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72B5F5D9" w:rsidR="0070488F" w:rsidRPr="003B7C82" w:rsidRDefault="0086168C">
      <w:pPr>
        <w:pStyle w:val="Grundtextzentriert"/>
      </w:pPr>
      <w:r>
        <w:rPr>
          <w:rStyle w:val="Grundzfett"/>
        </w:rPr>
        <w:t>P</w:t>
      </w:r>
      <w:r w:rsidR="00F07FAC" w:rsidRPr="003B7C82">
        <w:rPr>
          <w:rStyle w:val="Grundzfett"/>
        </w:rPr>
        <w:t>rojekt</w:t>
      </w:r>
      <w:r>
        <w:rPr>
          <w:rStyle w:val="Grundzfett"/>
        </w:rPr>
        <w:t>phase</w:t>
      </w:r>
    </w:p>
    <w:p w14:paraId="57D39436" w14:textId="0E5CC821" w:rsidR="0070488F" w:rsidRPr="001B3007" w:rsidRDefault="001B3007">
      <w:pPr>
        <w:pStyle w:val="Grundtextzentriert"/>
        <w:rPr>
          <w:b/>
        </w:rPr>
      </w:pPr>
      <w:r w:rsidRPr="001B3007">
        <w:rPr>
          <w:b/>
        </w:rPr>
        <w:t>Sommersemester 2023</w:t>
      </w: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6092B64C" w:rsidR="0070488F" w:rsidRPr="003B7C82" w:rsidRDefault="00F07FAC">
      <w:pPr>
        <w:pStyle w:val="Grundtextzentriert"/>
      </w:pPr>
      <w:r w:rsidRPr="003B7C82">
        <w:t>Studiengang</w:t>
      </w:r>
      <w:r w:rsidR="007147A2" w:rsidRPr="003B7C82">
        <w:t xml:space="preserve"> </w:t>
      </w:r>
      <w:r w:rsidR="00904D88" w:rsidRPr="00904D88">
        <w:t>B.</w:t>
      </w:r>
      <w:r w:rsidR="00EC21CA">
        <w:t xml:space="preserve"> </w:t>
      </w:r>
      <w:r w:rsidR="00904D88" w:rsidRPr="00904D88">
        <w:t>Sc.</w:t>
      </w:r>
      <w:r w:rsidR="00904D88">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2228EA8" w:rsidR="0070488F" w:rsidRDefault="001D3F1C">
      <w:pPr>
        <w:pStyle w:val="GrundtextEinrckung"/>
      </w:pPr>
      <w:r>
        <w:t xml:space="preserve">betrieblicher </w:t>
      </w:r>
      <w:r w:rsidR="00D93BFF" w:rsidRPr="00D93BFF">
        <w:t xml:space="preserve">Betreuer: </w:t>
      </w:r>
      <w:r w:rsidR="00D93BFF">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3AD36AB3" w:rsidR="0070488F" w:rsidRDefault="00F07FAC">
      <w:pPr>
        <w:pStyle w:val="GrundtextEinrckung"/>
      </w:pPr>
      <w:r w:rsidRPr="003B7C82">
        <w:t>Abgabetermin:</w:t>
      </w:r>
      <w:r w:rsidRPr="003B7C82">
        <w:tab/>
      </w:r>
      <w:r w:rsidR="00D93BFF">
        <w:tab/>
      </w:r>
      <w:r w:rsidR="00D93BFF">
        <w:tab/>
      </w:r>
      <w:r w:rsidR="005C34D0">
        <w:t>11</w:t>
      </w:r>
      <w:r w:rsidR="002370AF">
        <w:t>.</w:t>
      </w:r>
      <w:r w:rsidR="004A1AE8">
        <w:t xml:space="preserve"> </w:t>
      </w:r>
      <w:r w:rsidR="005C34D0">
        <w:t>September</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858" w:rsidRDefault="00A8301F" w:rsidP="00EC1858">
      <w:pPr>
        <w:pStyle w:val="Danksagung"/>
        <w:spacing w:after="160"/>
      </w:pPr>
      <w:r w:rsidRPr="00EC1858">
        <w:lastRenderedPageBreak/>
        <w:t>Sperrvermerk</w:t>
      </w: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EC1858">
      <w:pPr>
        <w:pStyle w:val="Danksagung"/>
        <w:spacing w:after="160"/>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41FD50DD" w:rsidR="00894792" w:rsidRDefault="00055B07" w:rsidP="00A8301F">
      <w:pPr>
        <w:pStyle w:val="Grundtext"/>
      </w:pPr>
      <w:r>
        <w:t xml:space="preserve">Ohne die Expertise und Unterstützung </w:t>
      </w:r>
      <w:r w:rsidR="00E23B3E">
        <w:t xml:space="preserve">durch die </w:t>
      </w:r>
      <w:r>
        <w:t xml:space="preserve">Unternehmensleitung und Mitarbeitenden </w:t>
      </w:r>
      <w:r w:rsidR="00C80ADD">
        <w:t xml:space="preserve">des Unternehmens hätte ich diese Arbeit </w:t>
      </w:r>
      <w:r w:rsidR="000E4219">
        <w:t xml:space="preserve">nicht </w:t>
      </w:r>
      <w:r w:rsidR="00C80ADD">
        <w:t>in guter Qualität erstellen können.</w:t>
      </w:r>
    </w:p>
    <w:p w14:paraId="7702F59F" w14:textId="1FFEFF37" w:rsidR="00894792" w:rsidRDefault="00C80ADD" w:rsidP="00A8301F">
      <w:pPr>
        <w:pStyle w:val="Grundtext"/>
      </w:pPr>
      <w:r>
        <w:t>Mein besonderer Dank gilt der Projektleitung und dem Kollegium aus der Abteilung ‚Softwareentwicklung‘, die mich im Projekt in allen Belangen mit viel Geduld unterstütz</w:t>
      </w:r>
      <w:r w:rsidR="00D24BBF">
        <w:t>t</w:t>
      </w:r>
      <w:r>
        <w:t>en. Insbesondere die enge Zusammenarbeit</w:t>
      </w:r>
      <w:r w:rsidR="00393A07">
        <w:t xml:space="preserve"> </w:t>
      </w:r>
      <w:r w:rsidR="00870B3A">
        <w:t>mit de</w:t>
      </w:r>
      <w:r w:rsidR="00E82B20">
        <w:t>n Mitarbeitenden aus der Abteilung</w:t>
      </w:r>
      <w:r w:rsidR="00870B3A">
        <w:t xml:space="preserve"> </w:t>
      </w:r>
      <w:r w:rsidR="00E82B20">
        <w:t>‚</w:t>
      </w:r>
      <w:r w:rsidR="00870B3A">
        <w:t>Softwareentwicklung</w:t>
      </w:r>
      <w:r w:rsidR="00E82B20">
        <w:t>‘</w:t>
      </w:r>
      <w:r w:rsidR="00870B3A">
        <w:t xml:space="preserve">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4321723"/>
      <w:r w:rsidRPr="003B7C82">
        <w:lastRenderedPageBreak/>
        <w:t>Inhaltsverzeichnis</w:t>
      </w:r>
      <w:bookmarkEnd w:id="0"/>
      <w:bookmarkEnd w:id="1"/>
      <w:bookmarkEnd w:id="2"/>
      <w:bookmarkEnd w:id="3"/>
    </w:p>
    <w:p w14:paraId="69024B8E" w14:textId="39A296D3" w:rsidR="0021505B" w:rsidRDefault="00F07FAC" w:rsidP="0021505B">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21505B">
        <w:t>Inhaltsverzeichnis</w:t>
      </w:r>
      <w:r w:rsidR="0021505B">
        <w:tab/>
      </w:r>
      <w:r w:rsidR="0021505B">
        <w:fldChar w:fldCharType="begin"/>
      </w:r>
      <w:r w:rsidR="0021505B">
        <w:instrText xml:space="preserve"> PAGEREF _Toc144321723 \h </w:instrText>
      </w:r>
      <w:r w:rsidR="0021505B">
        <w:fldChar w:fldCharType="separate"/>
      </w:r>
      <w:r w:rsidR="00192473">
        <w:t>IV</w:t>
      </w:r>
      <w:r w:rsidR="0021505B">
        <w:fldChar w:fldCharType="end"/>
      </w:r>
    </w:p>
    <w:p w14:paraId="181977A8" w14:textId="4446F66F" w:rsidR="0021505B" w:rsidRDefault="0021505B" w:rsidP="0021505B">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_Toc144321724 \h </w:instrText>
      </w:r>
      <w:r>
        <w:fldChar w:fldCharType="separate"/>
      </w:r>
      <w:r w:rsidR="00192473">
        <w:t>V</w:t>
      </w:r>
      <w:r>
        <w:fldChar w:fldCharType="end"/>
      </w:r>
    </w:p>
    <w:p w14:paraId="24101F2E" w14:textId="5CDCE212" w:rsidR="0021505B" w:rsidRDefault="0021505B" w:rsidP="0021505B">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_Toc144321725 \h </w:instrText>
      </w:r>
      <w:r>
        <w:fldChar w:fldCharType="separate"/>
      </w:r>
      <w:r w:rsidR="00192473">
        <w:t>VI</w:t>
      </w:r>
      <w:r>
        <w:fldChar w:fldCharType="end"/>
      </w:r>
    </w:p>
    <w:p w14:paraId="1988F590" w14:textId="582FB027" w:rsidR="0021505B" w:rsidRDefault="0021505B" w:rsidP="0021505B">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_Toc144321726 \h </w:instrText>
      </w:r>
      <w:r>
        <w:fldChar w:fldCharType="separate"/>
      </w:r>
      <w:r w:rsidR="00192473">
        <w:t>VII</w:t>
      </w:r>
      <w:r>
        <w:fldChar w:fldCharType="end"/>
      </w:r>
    </w:p>
    <w:p w14:paraId="36416496" w14:textId="79AAB823" w:rsidR="0021505B" w:rsidRDefault="0021505B" w:rsidP="0021505B">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_Toc144321727 \h </w:instrText>
      </w:r>
      <w:r>
        <w:fldChar w:fldCharType="separate"/>
      </w:r>
      <w:r w:rsidR="00192473">
        <w:t>VIII</w:t>
      </w:r>
      <w:r>
        <w:fldChar w:fldCharType="end"/>
      </w:r>
    </w:p>
    <w:p w14:paraId="05BCAF14" w14:textId="7D99961E" w:rsidR="0021505B" w:rsidRDefault="0021505B" w:rsidP="0021505B">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_Toc144321728 \h </w:instrText>
      </w:r>
      <w:r>
        <w:fldChar w:fldCharType="separate"/>
      </w:r>
      <w:r w:rsidR="00192473">
        <w:t>1</w:t>
      </w:r>
      <w:r>
        <w:fldChar w:fldCharType="end"/>
      </w:r>
    </w:p>
    <w:p w14:paraId="32954AEA" w14:textId="727B58B5" w:rsidR="0021505B" w:rsidRDefault="0021505B" w:rsidP="0021505B">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_Toc144321729 \h </w:instrText>
      </w:r>
      <w:r>
        <w:fldChar w:fldCharType="separate"/>
      </w:r>
      <w:r w:rsidR="00192473">
        <w:t>2</w:t>
      </w:r>
      <w:r>
        <w:fldChar w:fldCharType="end"/>
      </w:r>
    </w:p>
    <w:p w14:paraId="2467B2C6" w14:textId="06321AB8"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t>3</w:t>
      </w:r>
      <w:r>
        <w:rPr>
          <w:rFonts w:asciiTheme="minorHAnsi" w:eastAsiaTheme="minorEastAsia" w:hAnsiTheme="minorHAnsi" w:cstheme="minorBidi"/>
          <w:kern w:val="2"/>
          <w:sz w:val="22"/>
          <w:szCs w:val="22"/>
          <w14:ligatures w14:val="standardContextual"/>
        </w:rPr>
        <w:tab/>
      </w:r>
      <w:r w:rsidRPr="000242F6">
        <w:t>Analyse der Anforderungen und Projektrisiken</w:t>
      </w:r>
      <w:r>
        <w:tab/>
      </w:r>
      <w:r>
        <w:fldChar w:fldCharType="begin"/>
      </w:r>
      <w:r>
        <w:instrText xml:space="preserve"> PAGEREF _Toc144321730 \h </w:instrText>
      </w:r>
      <w:r>
        <w:fldChar w:fldCharType="separate"/>
      </w:r>
      <w:r w:rsidR="00192473">
        <w:t>3</w:t>
      </w:r>
      <w:r>
        <w:fldChar w:fldCharType="end"/>
      </w:r>
    </w:p>
    <w:p w14:paraId="39421F83" w14:textId="35C086C6" w:rsidR="0021505B" w:rsidRDefault="0021505B" w:rsidP="0021505B">
      <w:pPr>
        <w:pStyle w:val="Verzeichnis2"/>
        <w:rPr>
          <w:rFonts w:asciiTheme="minorHAnsi" w:eastAsiaTheme="minorEastAsia" w:hAnsiTheme="minorHAnsi" w:cstheme="minorBidi"/>
          <w:kern w:val="2"/>
          <w:sz w:val="22"/>
          <w:szCs w:val="22"/>
          <w14:ligatures w14:val="standardContextual"/>
        </w:rPr>
      </w:pPr>
      <w:r w:rsidRPr="000242F6">
        <w:rPr>
          <w:bCs/>
        </w:rPr>
        <w:t>3.1</w:t>
      </w:r>
      <w:r>
        <w:rPr>
          <w:rFonts w:asciiTheme="minorHAnsi" w:eastAsiaTheme="minorEastAsia" w:hAnsiTheme="minorHAnsi" w:cstheme="minorBidi"/>
          <w:kern w:val="2"/>
          <w:sz w:val="22"/>
          <w:szCs w:val="22"/>
          <w14:ligatures w14:val="standardContextual"/>
        </w:rPr>
        <w:tab/>
      </w:r>
      <w:r w:rsidRPr="000242F6">
        <w:rPr>
          <w:bCs/>
        </w:rPr>
        <w:t>Anforderungsanalyse</w:t>
      </w:r>
      <w:r>
        <w:tab/>
      </w:r>
      <w:r>
        <w:fldChar w:fldCharType="begin"/>
      </w:r>
      <w:r>
        <w:instrText xml:space="preserve"> PAGEREF _Toc144321731 \h </w:instrText>
      </w:r>
      <w:r>
        <w:fldChar w:fldCharType="separate"/>
      </w:r>
      <w:r w:rsidR="00192473">
        <w:t>3</w:t>
      </w:r>
      <w:r>
        <w:fldChar w:fldCharType="end"/>
      </w:r>
    </w:p>
    <w:p w14:paraId="38BFA64D" w14:textId="1AED78AE" w:rsidR="0021505B" w:rsidRDefault="0021505B" w:rsidP="0021505B">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w:t>
      </w:r>
      <w:r>
        <w:tab/>
      </w:r>
      <w:r>
        <w:fldChar w:fldCharType="begin"/>
      </w:r>
      <w:r>
        <w:instrText xml:space="preserve"> PAGEREF _Toc144321732 \h </w:instrText>
      </w:r>
      <w:r>
        <w:fldChar w:fldCharType="separate"/>
      </w:r>
      <w:r w:rsidR="00192473">
        <w:t>4</w:t>
      </w:r>
      <w:r>
        <w:fldChar w:fldCharType="end"/>
      </w:r>
    </w:p>
    <w:p w14:paraId="2B5BBD47" w14:textId="39CB9F2B"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t>4</w:t>
      </w:r>
      <w:r>
        <w:rPr>
          <w:rFonts w:asciiTheme="minorHAnsi" w:eastAsiaTheme="minorEastAsia" w:hAnsiTheme="minorHAnsi" w:cstheme="minorBidi"/>
          <w:kern w:val="2"/>
          <w:sz w:val="22"/>
          <w:szCs w:val="22"/>
          <w14:ligatures w14:val="standardContextual"/>
        </w:rPr>
        <w:tab/>
      </w:r>
      <w:r w:rsidRPr="000242F6">
        <w:t>Projektbegründung und Projektziel</w:t>
      </w:r>
      <w:r>
        <w:tab/>
      </w:r>
      <w:r>
        <w:fldChar w:fldCharType="begin"/>
      </w:r>
      <w:r>
        <w:instrText xml:space="preserve"> PAGEREF _Toc144321733 \h </w:instrText>
      </w:r>
      <w:r>
        <w:fldChar w:fldCharType="separate"/>
      </w:r>
      <w:r w:rsidR="00192473">
        <w:t>5</w:t>
      </w:r>
      <w:r>
        <w:fldChar w:fldCharType="end"/>
      </w:r>
    </w:p>
    <w:p w14:paraId="79791672" w14:textId="22B6CB5D" w:rsidR="0021505B" w:rsidRDefault="0021505B" w:rsidP="0021505B">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w:t>
      </w:r>
      <w:r>
        <w:noBreakHyphen/>
        <w:t>Analyse</w:t>
      </w:r>
      <w:r>
        <w:tab/>
      </w:r>
      <w:r>
        <w:fldChar w:fldCharType="begin"/>
      </w:r>
      <w:r>
        <w:instrText xml:space="preserve"> PAGEREF _Toc144321734 \h </w:instrText>
      </w:r>
      <w:r>
        <w:fldChar w:fldCharType="separate"/>
      </w:r>
      <w:r w:rsidR="00192473">
        <w:t>6</w:t>
      </w:r>
      <w:r>
        <w:fldChar w:fldCharType="end"/>
      </w:r>
    </w:p>
    <w:p w14:paraId="355F0275" w14:textId="13FB4343" w:rsidR="0021505B" w:rsidRDefault="0021505B" w:rsidP="0021505B">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 (Soll-Konzept)</w:t>
      </w:r>
      <w:r>
        <w:tab/>
      </w:r>
      <w:r>
        <w:fldChar w:fldCharType="begin"/>
      </w:r>
      <w:r>
        <w:instrText xml:space="preserve"> PAGEREF _Toc144321735 \h </w:instrText>
      </w:r>
      <w:r>
        <w:fldChar w:fldCharType="separate"/>
      </w:r>
      <w:r w:rsidR="00192473">
        <w:t>9</w:t>
      </w:r>
      <w:r>
        <w:fldChar w:fldCharType="end"/>
      </w:r>
    </w:p>
    <w:p w14:paraId="18EE23D7" w14:textId="0299EC50" w:rsidR="0021505B" w:rsidRDefault="0021505B" w:rsidP="0021505B">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_Toc144321736 \h </w:instrText>
      </w:r>
      <w:r>
        <w:fldChar w:fldCharType="separate"/>
      </w:r>
      <w:r w:rsidR="00192473">
        <w:t>10</w:t>
      </w:r>
      <w:r>
        <w:fldChar w:fldCharType="end"/>
      </w:r>
    </w:p>
    <w:p w14:paraId="02E1A0B6" w14:textId="612A0677"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rPr>
          <w:bCs/>
        </w:rPr>
        <w:t>8</w:t>
      </w:r>
      <w:r>
        <w:rPr>
          <w:rFonts w:asciiTheme="minorHAnsi" w:eastAsiaTheme="minorEastAsia" w:hAnsiTheme="minorHAnsi" w:cstheme="minorBidi"/>
          <w:kern w:val="2"/>
          <w:sz w:val="22"/>
          <w:szCs w:val="22"/>
          <w14:ligatures w14:val="standardContextual"/>
        </w:rPr>
        <w:tab/>
      </w:r>
      <w:r w:rsidRPr="000242F6">
        <w:rPr>
          <w:bCs/>
        </w:rPr>
        <w:t>Software</w:t>
      </w:r>
      <w:r w:rsidRPr="000242F6">
        <w:rPr>
          <w:bCs/>
        </w:rPr>
        <w:noBreakHyphen/>
        <w:t>Test</w:t>
      </w:r>
      <w:r>
        <w:tab/>
      </w:r>
      <w:r>
        <w:fldChar w:fldCharType="begin"/>
      </w:r>
      <w:r>
        <w:instrText xml:space="preserve"> PAGEREF _Toc144321737 \h </w:instrText>
      </w:r>
      <w:r>
        <w:fldChar w:fldCharType="separate"/>
      </w:r>
      <w:r w:rsidR="00192473">
        <w:t>11</w:t>
      </w:r>
      <w:r>
        <w:fldChar w:fldCharType="end"/>
      </w:r>
    </w:p>
    <w:p w14:paraId="24DF2309" w14:textId="5292540C" w:rsidR="0021505B" w:rsidRDefault="0021505B" w:rsidP="0021505B">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_Toc144321738 \h </w:instrText>
      </w:r>
      <w:r>
        <w:fldChar w:fldCharType="separate"/>
      </w:r>
      <w:r w:rsidR="00192473">
        <w:t>11</w:t>
      </w:r>
      <w:r>
        <w:fldChar w:fldCharType="end"/>
      </w:r>
    </w:p>
    <w:p w14:paraId="1F4FDD9A" w14:textId="27DE1694" w:rsidR="0021505B" w:rsidRDefault="0021505B" w:rsidP="0021505B">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_Toc144321739 \h </w:instrText>
      </w:r>
      <w:r>
        <w:fldChar w:fldCharType="separate"/>
      </w:r>
      <w:r w:rsidR="00192473">
        <w:t>16</w:t>
      </w:r>
      <w:r>
        <w:fldChar w:fldCharType="end"/>
      </w:r>
    </w:p>
    <w:p w14:paraId="55F51271" w14:textId="521B5B51" w:rsidR="0021505B" w:rsidRDefault="0021505B" w:rsidP="0021505B">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_Toc144321740 \h </w:instrText>
      </w:r>
      <w:r>
        <w:fldChar w:fldCharType="separate"/>
      </w:r>
      <w:r w:rsidR="00192473">
        <w:t>18</w:t>
      </w:r>
      <w:r>
        <w:fldChar w:fldCharType="end"/>
      </w:r>
    </w:p>
    <w:p w14:paraId="35D16D6A" w14:textId="36096DE5" w:rsidR="0021505B" w:rsidRDefault="0021505B" w:rsidP="0021505B">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_Toc144321741 \h </w:instrText>
      </w:r>
      <w:r>
        <w:fldChar w:fldCharType="separate"/>
      </w:r>
      <w:r w:rsidR="00192473">
        <w:t>22</w:t>
      </w:r>
      <w:r>
        <w:fldChar w:fldCharType="end"/>
      </w:r>
    </w:p>
    <w:p w14:paraId="3E5F58B8" w14:textId="30C5C057" w:rsidR="0021505B" w:rsidRDefault="0021505B" w:rsidP="0021505B">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_Toc144321742 \h </w:instrText>
      </w:r>
      <w:r>
        <w:fldChar w:fldCharType="separate"/>
      </w:r>
      <w:r w:rsidR="00192473">
        <w:t>24</w:t>
      </w:r>
      <w:r>
        <w:fldChar w:fldCharType="end"/>
      </w:r>
    </w:p>
    <w:p w14:paraId="6ADB632F" w14:textId="51F98397"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A</w:t>
      </w:r>
      <w:r>
        <w:rPr>
          <w:rFonts w:asciiTheme="minorHAnsi" w:eastAsiaTheme="minorEastAsia" w:hAnsiTheme="minorHAnsi" w:cstheme="minorBidi"/>
          <w:kern w:val="2"/>
          <w:sz w:val="22"/>
          <w:szCs w:val="22"/>
          <w14:ligatures w14:val="standardContextual"/>
        </w:rPr>
        <w:tab/>
      </w:r>
      <w:r w:rsidRPr="000242F6">
        <w:t>Die Anforderungen aus dem Anforderungsdokument ReqSpec 1.001</w:t>
      </w:r>
      <w:r>
        <w:tab/>
      </w:r>
      <w:r>
        <w:fldChar w:fldCharType="begin"/>
      </w:r>
      <w:r>
        <w:instrText xml:space="preserve"> PAGEREF _Toc144321743 \h </w:instrText>
      </w:r>
      <w:r>
        <w:fldChar w:fldCharType="separate"/>
      </w:r>
      <w:r w:rsidR="00192473">
        <w:t>25</w:t>
      </w:r>
      <w:r>
        <w:fldChar w:fldCharType="end"/>
      </w:r>
    </w:p>
    <w:p w14:paraId="7D78E1D4" w14:textId="0B94A207"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rPr>
          <w:bCs/>
        </w:rPr>
        <w:t>B</w:t>
      </w:r>
      <w:r>
        <w:rPr>
          <w:rFonts w:asciiTheme="minorHAnsi" w:eastAsiaTheme="minorEastAsia" w:hAnsiTheme="minorHAnsi" w:cstheme="minorBidi"/>
          <w:kern w:val="2"/>
          <w:sz w:val="22"/>
          <w:szCs w:val="22"/>
          <w14:ligatures w14:val="standardContextual"/>
        </w:rPr>
        <w:tab/>
      </w:r>
      <w:r w:rsidRPr="000242F6">
        <w:rPr>
          <w:bCs/>
        </w:rPr>
        <w:t>Auszug aus dem Risikokatalog</w:t>
      </w:r>
      <w:r>
        <w:tab/>
      </w:r>
      <w:r>
        <w:fldChar w:fldCharType="begin"/>
      </w:r>
      <w:r>
        <w:instrText xml:space="preserve"> PAGEREF _Toc144321744 \h </w:instrText>
      </w:r>
      <w:r>
        <w:fldChar w:fldCharType="separate"/>
      </w:r>
      <w:r w:rsidR="00192473">
        <w:t>28</w:t>
      </w:r>
      <w:r>
        <w:fldChar w:fldCharType="end"/>
      </w:r>
    </w:p>
    <w:p w14:paraId="217C879D" w14:textId="2C54F26B"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C</w:t>
      </w:r>
      <w:r>
        <w:rPr>
          <w:rFonts w:asciiTheme="minorHAnsi" w:eastAsiaTheme="minorEastAsia" w:hAnsiTheme="minorHAnsi" w:cstheme="minorBidi"/>
          <w:kern w:val="2"/>
          <w:sz w:val="22"/>
          <w:szCs w:val="22"/>
          <w14:ligatures w14:val="standardContextual"/>
        </w:rPr>
        <w:tab/>
      </w:r>
      <w:r w:rsidRPr="000242F6">
        <w:t>Die unterstützten Datenformate und Kommunikationsprotokolle</w:t>
      </w:r>
      <w:r>
        <w:tab/>
      </w:r>
      <w:r>
        <w:fldChar w:fldCharType="begin"/>
      </w:r>
      <w:r>
        <w:instrText xml:space="preserve"> PAGEREF _Toc144321745 \h </w:instrText>
      </w:r>
      <w:r>
        <w:fldChar w:fldCharType="separate"/>
      </w:r>
      <w:r w:rsidR="00192473">
        <w:t>31</w:t>
      </w:r>
      <w:r>
        <w:fldChar w:fldCharType="end"/>
      </w:r>
    </w:p>
    <w:p w14:paraId="416B66C7" w14:textId="50748076"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D</w:t>
      </w:r>
      <w:r>
        <w:rPr>
          <w:rFonts w:asciiTheme="minorHAnsi" w:eastAsiaTheme="minorEastAsia" w:hAnsiTheme="minorHAnsi" w:cstheme="minorBidi"/>
          <w:kern w:val="2"/>
          <w:sz w:val="22"/>
          <w:szCs w:val="22"/>
          <w14:ligatures w14:val="standardContextual"/>
        </w:rPr>
        <w:tab/>
      </w:r>
      <w:r w:rsidRPr="000242F6">
        <w:t>Die in der Ist</w:t>
      </w:r>
      <w:r w:rsidRPr="000242F6">
        <w:noBreakHyphen/>
        <w:t>Analyse identifizierten Systemkomponenten</w:t>
      </w:r>
      <w:r>
        <w:tab/>
      </w:r>
      <w:r>
        <w:fldChar w:fldCharType="begin"/>
      </w:r>
      <w:r>
        <w:instrText xml:space="preserve"> PAGEREF _Toc144321746 \h </w:instrText>
      </w:r>
      <w:r>
        <w:fldChar w:fldCharType="separate"/>
      </w:r>
      <w:r w:rsidR="00192473">
        <w:t>32</w:t>
      </w:r>
      <w:r>
        <w:fldChar w:fldCharType="end"/>
      </w:r>
    </w:p>
    <w:p w14:paraId="5052CAD7" w14:textId="2E5EB749" w:rsidR="0021505B" w:rsidRDefault="0021505B" w:rsidP="0021505B">
      <w:pPr>
        <w:pStyle w:val="Verzeichnis8"/>
        <w:rPr>
          <w:rFonts w:asciiTheme="minorHAnsi" w:eastAsiaTheme="minorEastAsia" w:hAnsiTheme="minorHAnsi" w:cstheme="minorBidi"/>
          <w:kern w:val="2"/>
          <w:sz w:val="22"/>
          <w:szCs w:val="22"/>
          <w14:ligatures w14:val="standardContextual"/>
        </w:rPr>
      </w:pPr>
      <w:r>
        <w:t>E</w:t>
      </w:r>
      <w:r>
        <w:rPr>
          <w:rFonts w:asciiTheme="minorHAnsi" w:eastAsiaTheme="minorEastAsia" w:hAnsiTheme="minorHAnsi" w:cstheme="minorBidi"/>
          <w:kern w:val="2"/>
          <w:sz w:val="22"/>
          <w:szCs w:val="22"/>
          <w14:ligatures w14:val="standardContextual"/>
        </w:rPr>
        <w:tab/>
      </w:r>
      <w:r>
        <w:t>Die Entwurfsentscheidungen</w:t>
      </w:r>
      <w:r>
        <w:tab/>
      </w:r>
      <w:r>
        <w:fldChar w:fldCharType="begin"/>
      </w:r>
      <w:r>
        <w:instrText xml:space="preserve"> PAGEREF _Toc144321747 \h </w:instrText>
      </w:r>
      <w:r>
        <w:fldChar w:fldCharType="separate"/>
      </w:r>
      <w:r w:rsidR="00192473">
        <w:t>36</w:t>
      </w:r>
      <w:r>
        <w:fldChar w:fldCharType="end"/>
      </w:r>
    </w:p>
    <w:p w14:paraId="133C7F30" w14:textId="571184AA"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F</w:t>
      </w:r>
      <w:r>
        <w:rPr>
          <w:rFonts w:asciiTheme="minorHAnsi" w:eastAsiaTheme="minorEastAsia" w:hAnsiTheme="minorHAnsi" w:cstheme="minorBidi"/>
          <w:kern w:val="2"/>
          <w:sz w:val="22"/>
          <w:szCs w:val="22"/>
          <w14:ligatures w14:val="standardContextual"/>
        </w:rPr>
        <w:tab/>
      </w:r>
      <w:r w:rsidRPr="000242F6">
        <w:t>Das BPMN</w:t>
      </w:r>
      <w:r w:rsidRPr="000242F6">
        <w:noBreakHyphen/>
        <w:t>Diagramm zum Prozess ‚Software</w:t>
      </w:r>
      <w:r w:rsidRPr="000242F6">
        <w:noBreakHyphen/>
        <w:t>Test’</w:t>
      </w:r>
      <w:r>
        <w:tab/>
      </w:r>
      <w:r>
        <w:fldChar w:fldCharType="begin"/>
      </w:r>
      <w:r>
        <w:instrText xml:space="preserve"> PAGEREF _Toc144321748 \h </w:instrText>
      </w:r>
      <w:r>
        <w:fldChar w:fldCharType="separate"/>
      </w:r>
      <w:r w:rsidR="00192473">
        <w:t>39</w:t>
      </w:r>
      <w:r>
        <w:fldChar w:fldCharType="end"/>
      </w:r>
    </w:p>
    <w:p w14:paraId="12E80931" w14:textId="71E106DF"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G</w:t>
      </w:r>
      <w:r>
        <w:rPr>
          <w:rFonts w:asciiTheme="minorHAnsi" w:eastAsiaTheme="minorEastAsia" w:hAnsiTheme="minorHAnsi" w:cstheme="minorBidi"/>
          <w:kern w:val="2"/>
          <w:sz w:val="22"/>
          <w:szCs w:val="22"/>
          <w14:ligatures w14:val="standardContextual"/>
        </w:rPr>
        <w:tab/>
      </w:r>
      <w:r w:rsidRPr="000242F6">
        <w:t>Der Testbericht zum Testfall 6.1.3</w:t>
      </w:r>
      <w:r>
        <w:tab/>
      </w:r>
      <w:r>
        <w:fldChar w:fldCharType="begin"/>
      </w:r>
      <w:r>
        <w:instrText xml:space="preserve"> PAGEREF _Toc144321749 \h </w:instrText>
      </w:r>
      <w:r>
        <w:fldChar w:fldCharType="separate"/>
      </w:r>
      <w:r w:rsidR="00192473">
        <w:t>40</w:t>
      </w:r>
      <w:r>
        <w:fldChar w:fldCharType="end"/>
      </w:r>
    </w:p>
    <w:p w14:paraId="6AB54B7B" w14:textId="63010F62" w:rsidR="0021505B" w:rsidRDefault="0021505B" w:rsidP="0021505B">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_Toc144321750 \h </w:instrText>
      </w:r>
      <w:r>
        <w:fldChar w:fldCharType="separate"/>
      </w:r>
      <w:r w:rsidR="00192473">
        <w:t>45</w:t>
      </w:r>
      <w:r>
        <w:fldChar w:fldCharType="end"/>
      </w:r>
    </w:p>
    <w:p w14:paraId="6C85EC48" w14:textId="481D8DBE"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432172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C3595B4" w14:textId="77777777" w:rsidR="00AD263A" w:rsidRDefault="00AD263A" w:rsidP="00AD263A">
      <w:pPr>
        <w:pStyle w:val="GrundtextEinrckung"/>
      </w:pPr>
      <w:r>
        <w:t>CD</w:t>
      </w:r>
      <w:r>
        <w:tab/>
      </w:r>
      <w:r>
        <w:tab/>
        <w:t>Continuous Deployment</w:t>
      </w:r>
    </w:p>
    <w:p w14:paraId="5375EE79" w14:textId="1431F4F9" w:rsidR="00E15745" w:rsidRDefault="00E15745" w:rsidP="00E15745">
      <w:pPr>
        <w:pStyle w:val="GrundtextEinrckung"/>
      </w:pPr>
      <w:r>
        <w:t>CI</w:t>
      </w:r>
      <w:r>
        <w:tab/>
      </w:r>
      <w:r>
        <w:tab/>
        <w:t>Continuous Integration</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6EAF6D9F" w14:textId="77777777" w:rsidR="00AD263A" w:rsidRDefault="00AD263A" w:rsidP="00AD263A">
      <w:pPr>
        <w:pStyle w:val="GrundtextEinrckung"/>
      </w:pPr>
      <w:r>
        <w:t>CSV</w:t>
      </w:r>
      <w:r>
        <w:tab/>
      </w:r>
      <w:r>
        <w:tab/>
        <w:t>Comma Separated Value</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3C7B7C6B" w14:textId="2501A3DA" w:rsidR="00D849D9" w:rsidRDefault="00D849D9" w:rsidP="00D849D9">
      <w:pPr>
        <w:pStyle w:val="GrundtextEinrckung"/>
      </w:pPr>
      <w:r>
        <w:t>ERP</w:t>
      </w:r>
      <w:r>
        <w:tab/>
      </w:r>
      <w:r>
        <w:tab/>
        <w:t>Enterprise</w:t>
      </w:r>
      <w:r w:rsidR="00363534">
        <w:t xml:space="preserve"> </w:t>
      </w:r>
      <w:r>
        <w:t>Resource</w:t>
      </w:r>
      <w:r w:rsidR="00363534">
        <w:t xml:space="preserve"> </w:t>
      </w:r>
      <w:r>
        <w:t>Planning</w:t>
      </w:r>
    </w:p>
    <w:p w14:paraId="603964D0" w14:textId="71251424" w:rsidR="00E66C29" w:rsidRDefault="00E66C29" w:rsidP="00696E64">
      <w:pPr>
        <w:pStyle w:val="GrundtextEinrckung"/>
      </w:pPr>
      <w:r>
        <w:rPr>
          <w:szCs w:val="24"/>
        </w:rPr>
        <w:t>ETL</w:t>
      </w:r>
      <w:r>
        <w:rPr>
          <w:szCs w:val="24"/>
        </w:rPr>
        <w:tab/>
      </w:r>
      <w:r w:rsidR="00C32DFD">
        <w:rPr>
          <w:szCs w:val="24"/>
        </w:rPr>
        <w:tab/>
      </w:r>
      <w:r>
        <w:rPr>
          <w:szCs w:val="24"/>
        </w:rPr>
        <w:t>Extract</w:t>
      </w:r>
      <w:r w:rsidR="00363534">
        <w:rPr>
          <w:szCs w:val="24"/>
        </w:rPr>
        <w:t xml:space="preserve"> </w:t>
      </w:r>
      <w:r>
        <w:rPr>
          <w:szCs w:val="24"/>
        </w:rPr>
        <w:t>Transform</w:t>
      </w:r>
      <w:r w:rsidR="00363534">
        <w:rPr>
          <w:szCs w:val="24"/>
        </w:rPr>
        <w:t xml:space="preserve"> </w:t>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1275AD66" w14:textId="77777777" w:rsidR="0002590B" w:rsidRDefault="0002590B" w:rsidP="0002590B">
      <w:pPr>
        <w:pStyle w:val="GrundtextEinrckung"/>
      </w:pPr>
      <w:r>
        <w:t>GUI</w:t>
      </w:r>
      <w:r>
        <w:tab/>
      </w:r>
      <w:r>
        <w:tab/>
      </w:r>
      <w:r w:rsidRPr="00E15745">
        <w:t>Graphical User Interface</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051006" w:rsidR="003D2D0D" w:rsidRDefault="003D2D0D" w:rsidP="00696E64">
      <w:pPr>
        <w:pStyle w:val="GrundtextEinrckung"/>
      </w:pPr>
      <w:r>
        <w:t>RC</w:t>
      </w:r>
      <w:r>
        <w:tab/>
      </w:r>
      <w:r>
        <w:tab/>
      </w:r>
      <w:r w:rsidRPr="003D2D0D">
        <w:t>Release Candidate</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4321725"/>
      <w:r w:rsidRPr="003B7C82">
        <w:lastRenderedPageBreak/>
        <w:t>Abbildungsverzeichnis</w:t>
      </w:r>
      <w:bookmarkEnd w:id="9"/>
      <w:bookmarkEnd w:id="10"/>
      <w:bookmarkEnd w:id="11"/>
      <w:bookmarkEnd w:id="12"/>
    </w:p>
    <w:p w14:paraId="40FF6B49" w14:textId="051E3991" w:rsidR="00192473"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4391826" w:history="1">
        <w:r w:rsidR="00192473" w:rsidRPr="001C0920">
          <w:rPr>
            <w:rStyle w:val="Hyperlink"/>
            <w:b/>
            <w:noProof/>
          </w:rPr>
          <w:t>Abb. 3.1:</w:t>
        </w:r>
        <w:r w:rsidR="00192473" w:rsidRPr="001C0920">
          <w:rPr>
            <w:rStyle w:val="Hyperlink"/>
            <w:noProof/>
          </w:rPr>
          <w:t xml:space="preserve"> Ein Auszug aus der User Story Map</w:t>
        </w:r>
        <w:r w:rsidR="00192473">
          <w:rPr>
            <w:noProof/>
            <w:webHidden/>
          </w:rPr>
          <w:tab/>
        </w:r>
        <w:r w:rsidR="00192473">
          <w:rPr>
            <w:noProof/>
            <w:webHidden/>
          </w:rPr>
          <w:fldChar w:fldCharType="begin"/>
        </w:r>
        <w:r w:rsidR="00192473">
          <w:rPr>
            <w:noProof/>
            <w:webHidden/>
          </w:rPr>
          <w:instrText xml:space="preserve"> PAGEREF _Toc144391826 \h </w:instrText>
        </w:r>
        <w:r w:rsidR="00192473">
          <w:rPr>
            <w:noProof/>
            <w:webHidden/>
          </w:rPr>
        </w:r>
        <w:r w:rsidR="00192473">
          <w:rPr>
            <w:noProof/>
            <w:webHidden/>
          </w:rPr>
          <w:fldChar w:fldCharType="separate"/>
        </w:r>
        <w:r w:rsidR="00192473">
          <w:rPr>
            <w:noProof/>
            <w:webHidden/>
          </w:rPr>
          <w:t>3</w:t>
        </w:r>
        <w:r w:rsidR="00192473">
          <w:rPr>
            <w:noProof/>
            <w:webHidden/>
          </w:rPr>
          <w:fldChar w:fldCharType="end"/>
        </w:r>
      </w:hyperlink>
    </w:p>
    <w:p w14:paraId="21C3ACA8" w14:textId="3A1C7723" w:rsidR="00192473" w:rsidRDefault="00000000">
      <w:pPr>
        <w:pStyle w:val="Abbildungsverzeichnis"/>
        <w:rPr>
          <w:rFonts w:asciiTheme="minorHAnsi" w:eastAsiaTheme="minorEastAsia" w:hAnsiTheme="minorHAnsi" w:cstheme="minorBidi"/>
          <w:noProof/>
          <w:sz w:val="22"/>
          <w:szCs w:val="22"/>
        </w:rPr>
      </w:pPr>
      <w:hyperlink w:anchor="_Toc144391827" w:history="1">
        <w:r w:rsidR="00192473" w:rsidRPr="001C0920">
          <w:rPr>
            <w:rStyle w:val="Hyperlink"/>
            <w:b/>
            <w:noProof/>
          </w:rPr>
          <w:t>Abb. 5.1:</w:t>
        </w:r>
        <w:r w:rsidR="00192473" w:rsidRPr="001C0920">
          <w:rPr>
            <w:rStyle w:val="Hyperlink"/>
            <w:noProof/>
          </w:rPr>
          <w:t xml:space="preserve"> Das BPMN</w:t>
        </w:r>
        <w:r w:rsidR="00192473" w:rsidRPr="001C0920">
          <w:rPr>
            <w:rStyle w:val="Hyperlink"/>
            <w:noProof/>
          </w:rPr>
          <w:noBreakHyphen/>
          <w:t>Diagramm zum Prozess ‚Datenkonvertierung‘</w:t>
        </w:r>
        <w:r w:rsidR="00192473">
          <w:rPr>
            <w:noProof/>
            <w:webHidden/>
          </w:rPr>
          <w:tab/>
        </w:r>
        <w:r w:rsidR="00192473">
          <w:rPr>
            <w:noProof/>
            <w:webHidden/>
          </w:rPr>
          <w:fldChar w:fldCharType="begin"/>
        </w:r>
        <w:r w:rsidR="00192473">
          <w:rPr>
            <w:noProof/>
            <w:webHidden/>
          </w:rPr>
          <w:instrText xml:space="preserve"> PAGEREF _Toc144391827 \h </w:instrText>
        </w:r>
        <w:r w:rsidR="00192473">
          <w:rPr>
            <w:noProof/>
            <w:webHidden/>
          </w:rPr>
        </w:r>
        <w:r w:rsidR="00192473">
          <w:rPr>
            <w:noProof/>
            <w:webHidden/>
          </w:rPr>
          <w:fldChar w:fldCharType="separate"/>
        </w:r>
        <w:r w:rsidR="00192473">
          <w:rPr>
            <w:noProof/>
            <w:webHidden/>
          </w:rPr>
          <w:t>8</w:t>
        </w:r>
        <w:r w:rsidR="00192473">
          <w:rPr>
            <w:noProof/>
            <w:webHidden/>
          </w:rPr>
          <w:fldChar w:fldCharType="end"/>
        </w:r>
      </w:hyperlink>
    </w:p>
    <w:p w14:paraId="6AC37A67" w14:textId="223C0491" w:rsidR="00192473" w:rsidRDefault="00000000">
      <w:pPr>
        <w:pStyle w:val="Abbildungsverzeichnis"/>
        <w:rPr>
          <w:rFonts w:asciiTheme="minorHAnsi" w:eastAsiaTheme="minorEastAsia" w:hAnsiTheme="minorHAnsi" w:cstheme="minorBidi"/>
          <w:noProof/>
          <w:sz w:val="22"/>
          <w:szCs w:val="22"/>
        </w:rPr>
      </w:pPr>
      <w:hyperlink w:anchor="_Toc144391828" w:history="1">
        <w:r w:rsidR="00192473" w:rsidRPr="001C0920">
          <w:rPr>
            <w:rStyle w:val="Hyperlink"/>
            <w:b/>
            <w:noProof/>
          </w:rPr>
          <w:t>Abb. 8.1:</w:t>
        </w:r>
        <w:r w:rsidR="00192473" w:rsidRPr="001C0920">
          <w:rPr>
            <w:rStyle w:val="Hyperlink"/>
            <w:noProof/>
          </w:rPr>
          <w:t xml:space="preserve"> Die grundlegende Teststrategie</w:t>
        </w:r>
        <w:r w:rsidR="00192473">
          <w:rPr>
            <w:noProof/>
            <w:webHidden/>
          </w:rPr>
          <w:tab/>
        </w:r>
        <w:r w:rsidR="00192473">
          <w:rPr>
            <w:noProof/>
            <w:webHidden/>
          </w:rPr>
          <w:fldChar w:fldCharType="begin"/>
        </w:r>
        <w:r w:rsidR="00192473">
          <w:rPr>
            <w:noProof/>
            <w:webHidden/>
          </w:rPr>
          <w:instrText xml:space="preserve"> PAGEREF _Toc144391828 \h </w:instrText>
        </w:r>
        <w:r w:rsidR="00192473">
          <w:rPr>
            <w:noProof/>
            <w:webHidden/>
          </w:rPr>
        </w:r>
        <w:r w:rsidR="00192473">
          <w:rPr>
            <w:noProof/>
            <w:webHidden/>
          </w:rPr>
          <w:fldChar w:fldCharType="separate"/>
        </w:r>
        <w:r w:rsidR="00192473">
          <w:rPr>
            <w:noProof/>
            <w:webHidden/>
          </w:rPr>
          <w:t>11</w:t>
        </w:r>
        <w:r w:rsidR="00192473">
          <w:rPr>
            <w:noProof/>
            <w:webHidden/>
          </w:rPr>
          <w:fldChar w:fldCharType="end"/>
        </w:r>
      </w:hyperlink>
    </w:p>
    <w:p w14:paraId="683BA54C" w14:textId="6A48932A" w:rsidR="00192473" w:rsidRDefault="00000000">
      <w:pPr>
        <w:pStyle w:val="Abbildungsverzeichnis"/>
        <w:rPr>
          <w:rFonts w:asciiTheme="minorHAnsi" w:eastAsiaTheme="minorEastAsia" w:hAnsiTheme="minorHAnsi" w:cstheme="minorBidi"/>
          <w:noProof/>
          <w:sz w:val="22"/>
          <w:szCs w:val="22"/>
        </w:rPr>
      </w:pPr>
      <w:hyperlink w:anchor="_Toc144391829" w:history="1">
        <w:r w:rsidR="00192473" w:rsidRPr="001C0920">
          <w:rPr>
            <w:rStyle w:val="Hyperlink"/>
            <w:b/>
            <w:noProof/>
          </w:rPr>
          <w:t>Abb. 8.2:</w:t>
        </w:r>
        <w:r w:rsidR="00192473" w:rsidRPr="001C0920">
          <w:rPr>
            <w:rStyle w:val="Hyperlink"/>
            <w:noProof/>
          </w:rPr>
          <w:t xml:space="preserve"> Die vier Prüfebenen des Software</w:t>
        </w:r>
        <w:r w:rsidR="00192473" w:rsidRPr="001C0920">
          <w:rPr>
            <w:rStyle w:val="Hyperlink"/>
            <w:noProof/>
          </w:rPr>
          <w:noBreakHyphen/>
          <w:t>Tests</w:t>
        </w:r>
        <w:r w:rsidR="00192473">
          <w:rPr>
            <w:noProof/>
            <w:webHidden/>
          </w:rPr>
          <w:tab/>
        </w:r>
        <w:r w:rsidR="00192473">
          <w:rPr>
            <w:noProof/>
            <w:webHidden/>
          </w:rPr>
          <w:fldChar w:fldCharType="begin"/>
        </w:r>
        <w:r w:rsidR="00192473">
          <w:rPr>
            <w:noProof/>
            <w:webHidden/>
          </w:rPr>
          <w:instrText xml:space="preserve"> PAGEREF _Toc144391829 \h </w:instrText>
        </w:r>
        <w:r w:rsidR="00192473">
          <w:rPr>
            <w:noProof/>
            <w:webHidden/>
          </w:rPr>
        </w:r>
        <w:r w:rsidR="00192473">
          <w:rPr>
            <w:noProof/>
            <w:webHidden/>
          </w:rPr>
          <w:fldChar w:fldCharType="separate"/>
        </w:r>
        <w:r w:rsidR="00192473">
          <w:rPr>
            <w:noProof/>
            <w:webHidden/>
          </w:rPr>
          <w:t>13</w:t>
        </w:r>
        <w:r w:rsidR="00192473">
          <w:rPr>
            <w:noProof/>
            <w:webHidden/>
          </w:rPr>
          <w:fldChar w:fldCharType="end"/>
        </w:r>
      </w:hyperlink>
    </w:p>
    <w:p w14:paraId="53413351" w14:textId="71F0B758" w:rsidR="00192473" w:rsidRDefault="00000000">
      <w:pPr>
        <w:pStyle w:val="Abbildungsverzeichnis"/>
        <w:rPr>
          <w:rFonts w:asciiTheme="minorHAnsi" w:eastAsiaTheme="minorEastAsia" w:hAnsiTheme="minorHAnsi" w:cstheme="minorBidi"/>
          <w:noProof/>
          <w:sz w:val="22"/>
          <w:szCs w:val="22"/>
        </w:rPr>
      </w:pPr>
      <w:hyperlink w:anchor="_Toc144391830" w:history="1">
        <w:r w:rsidR="00192473" w:rsidRPr="001C0920">
          <w:rPr>
            <w:rStyle w:val="Hyperlink"/>
            <w:b/>
            <w:noProof/>
          </w:rPr>
          <w:t>Abb. 8.3:</w:t>
        </w:r>
        <w:r w:rsidR="00192473" w:rsidRPr="001C0920">
          <w:rPr>
            <w:rStyle w:val="Hyperlink"/>
            <w:noProof/>
          </w:rPr>
          <w:t xml:space="preserve"> Die schematische Darstellung eines Black</w:t>
        </w:r>
        <w:r w:rsidR="00192473" w:rsidRPr="001C0920">
          <w:rPr>
            <w:rStyle w:val="Hyperlink"/>
            <w:noProof/>
          </w:rPr>
          <w:noBreakHyphen/>
          <w:t>Box</w:t>
        </w:r>
        <w:r w:rsidR="00192473" w:rsidRPr="001C0920">
          <w:rPr>
            <w:rStyle w:val="Hyperlink"/>
            <w:noProof/>
          </w:rPr>
          <w:noBreakHyphen/>
          <w:t>Tests</w:t>
        </w:r>
        <w:r w:rsidR="00192473">
          <w:rPr>
            <w:noProof/>
            <w:webHidden/>
          </w:rPr>
          <w:tab/>
        </w:r>
        <w:r w:rsidR="00192473">
          <w:rPr>
            <w:noProof/>
            <w:webHidden/>
          </w:rPr>
          <w:fldChar w:fldCharType="begin"/>
        </w:r>
        <w:r w:rsidR="00192473">
          <w:rPr>
            <w:noProof/>
            <w:webHidden/>
          </w:rPr>
          <w:instrText xml:space="preserve"> PAGEREF _Toc144391830 \h </w:instrText>
        </w:r>
        <w:r w:rsidR="00192473">
          <w:rPr>
            <w:noProof/>
            <w:webHidden/>
          </w:rPr>
        </w:r>
        <w:r w:rsidR="00192473">
          <w:rPr>
            <w:noProof/>
            <w:webHidden/>
          </w:rPr>
          <w:fldChar w:fldCharType="separate"/>
        </w:r>
        <w:r w:rsidR="00192473">
          <w:rPr>
            <w:noProof/>
            <w:webHidden/>
          </w:rPr>
          <w:t>14</w:t>
        </w:r>
        <w:r w:rsidR="00192473">
          <w:rPr>
            <w:noProof/>
            <w:webHidden/>
          </w:rPr>
          <w:fldChar w:fldCharType="end"/>
        </w:r>
      </w:hyperlink>
    </w:p>
    <w:p w14:paraId="075A9B0C" w14:textId="0E0CE0F8" w:rsidR="00192473" w:rsidRDefault="00000000">
      <w:pPr>
        <w:pStyle w:val="Abbildungsverzeichnis"/>
        <w:rPr>
          <w:rFonts w:asciiTheme="minorHAnsi" w:eastAsiaTheme="minorEastAsia" w:hAnsiTheme="minorHAnsi" w:cstheme="minorBidi"/>
          <w:noProof/>
          <w:sz w:val="22"/>
          <w:szCs w:val="22"/>
        </w:rPr>
      </w:pPr>
      <w:hyperlink w:anchor="_Toc144391831" w:history="1">
        <w:r w:rsidR="00192473" w:rsidRPr="001C0920">
          <w:rPr>
            <w:rStyle w:val="Hyperlink"/>
            <w:b/>
            <w:noProof/>
          </w:rPr>
          <w:t>Abb. 8.4:</w:t>
        </w:r>
        <w:r w:rsidR="00192473" w:rsidRPr="001C0920">
          <w:rPr>
            <w:rStyle w:val="Hyperlink"/>
            <w:noProof/>
          </w:rPr>
          <w:t xml:space="preserve"> Der schematische Testablauf</w:t>
        </w:r>
        <w:r w:rsidR="00192473">
          <w:rPr>
            <w:noProof/>
            <w:webHidden/>
          </w:rPr>
          <w:tab/>
        </w:r>
        <w:r w:rsidR="00192473">
          <w:rPr>
            <w:noProof/>
            <w:webHidden/>
          </w:rPr>
          <w:fldChar w:fldCharType="begin"/>
        </w:r>
        <w:r w:rsidR="00192473">
          <w:rPr>
            <w:noProof/>
            <w:webHidden/>
          </w:rPr>
          <w:instrText xml:space="preserve"> PAGEREF _Toc144391831 \h </w:instrText>
        </w:r>
        <w:r w:rsidR="00192473">
          <w:rPr>
            <w:noProof/>
            <w:webHidden/>
          </w:rPr>
        </w:r>
        <w:r w:rsidR="00192473">
          <w:rPr>
            <w:noProof/>
            <w:webHidden/>
          </w:rPr>
          <w:fldChar w:fldCharType="separate"/>
        </w:r>
        <w:r w:rsidR="00192473">
          <w:rPr>
            <w:noProof/>
            <w:webHidden/>
          </w:rPr>
          <w:t>15</w:t>
        </w:r>
        <w:r w:rsidR="00192473">
          <w:rPr>
            <w:noProof/>
            <w:webHidden/>
          </w:rPr>
          <w:fldChar w:fldCharType="end"/>
        </w:r>
      </w:hyperlink>
    </w:p>
    <w:p w14:paraId="39FACF10" w14:textId="1297C38D" w:rsidR="00192473" w:rsidRDefault="00000000">
      <w:pPr>
        <w:pStyle w:val="Abbildungsverzeichnis"/>
        <w:rPr>
          <w:rFonts w:asciiTheme="minorHAnsi" w:eastAsiaTheme="minorEastAsia" w:hAnsiTheme="minorHAnsi" w:cstheme="minorBidi"/>
          <w:noProof/>
          <w:sz w:val="22"/>
          <w:szCs w:val="22"/>
        </w:rPr>
      </w:pPr>
      <w:hyperlink w:anchor="_Toc144391832" w:history="1">
        <w:r w:rsidR="00192473" w:rsidRPr="001C0920">
          <w:rPr>
            <w:rStyle w:val="Hyperlink"/>
            <w:b/>
            <w:noProof/>
          </w:rPr>
          <w:t>Abb. 8.5:</w:t>
        </w:r>
        <w:r w:rsidR="00192473" w:rsidRPr="001C0920">
          <w:rPr>
            <w:rStyle w:val="Hyperlink"/>
            <w:noProof/>
          </w:rPr>
          <w:t xml:space="preserve"> ‚Progress Monitor‘: Die Benutzeranlage im ‚Progress Monitor‘</w:t>
        </w:r>
        <w:r w:rsidR="00192473">
          <w:rPr>
            <w:noProof/>
            <w:webHidden/>
          </w:rPr>
          <w:tab/>
        </w:r>
        <w:r w:rsidR="00192473">
          <w:rPr>
            <w:noProof/>
            <w:webHidden/>
          </w:rPr>
          <w:fldChar w:fldCharType="begin"/>
        </w:r>
        <w:r w:rsidR="00192473">
          <w:rPr>
            <w:noProof/>
            <w:webHidden/>
          </w:rPr>
          <w:instrText xml:space="preserve"> PAGEREF _Toc144391832 \h </w:instrText>
        </w:r>
        <w:r w:rsidR="00192473">
          <w:rPr>
            <w:noProof/>
            <w:webHidden/>
          </w:rPr>
        </w:r>
        <w:r w:rsidR="00192473">
          <w:rPr>
            <w:noProof/>
            <w:webHidden/>
          </w:rPr>
          <w:fldChar w:fldCharType="separate"/>
        </w:r>
        <w:r w:rsidR="00192473">
          <w:rPr>
            <w:noProof/>
            <w:webHidden/>
          </w:rPr>
          <w:t>17</w:t>
        </w:r>
        <w:r w:rsidR="00192473">
          <w:rPr>
            <w:noProof/>
            <w:webHidden/>
          </w:rPr>
          <w:fldChar w:fldCharType="end"/>
        </w:r>
      </w:hyperlink>
    </w:p>
    <w:p w14:paraId="65E65906" w14:textId="2206FF75" w:rsidR="00192473" w:rsidRDefault="00000000">
      <w:pPr>
        <w:pStyle w:val="Abbildungsverzeichnis"/>
        <w:rPr>
          <w:rFonts w:asciiTheme="minorHAnsi" w:eastAsiaTheme="minorEastAsia" w:hAnsiTheme="minorHAnsi" w:cstheme="minorBidi"/>
          <w:noProof/>
          <w:sz w:val="22"/>
          <w:szCs w:val="22"/>
        </w:rPr>
      </w:pPr>
      <w:hyperlink w:anchor="_Toc144391833" w:history="1">
        <w:r w:rsidR="00192473" w:rsidRPr="001C0920">
          <w:rPr>
            <w:rStyle w:val="Hyperlink"/>
            <w:b/>
            <w:noProof/>
          </w:rPr>
          <w:t>Abb. 8.6</w:t>
        </w:r>
        <w:r w:rsidR="00192473" w:rsidRPr="001C0920">
          <w:rPr>
            <w:rStyle w:val="Hyperlink"/>
            <w:noProof/>
          </w:rPr>
          <w:t>: ‚Progress Monitor‘: Die Anlage eines Workflows</w:t>
        </w:r>
        <w:r w:rsidR="00192473">
          <w:rPr>
            <w:noProof/>
            <w:webHidden/>
          </w:rPr>
          <w:tab/>
        </w:r>
        <w:r w:rsidR="00192473">
          <w:rPr>
            <w:noProof/>
            <w:webHidden/>
          </w:rPr>
          <w:fldChar w:fldCharType="begin"/>
        </w:r>
        <w:r w:rsidR="00192473">
          <w:rPr>
            <w:noProof/>
            <w:webHidden/>
          </w:rPr>
          <w:instrText xml:space="preserve"> PAGEREF _Toc144391833 \h </w:instrText>
        </w:r>
        <w:r w:rsidR="00192473">
          <w:rPr>
            <w:noProof/>
            <w:webHidden/>
          </w:rPr>
        </w:r>
        <w:r w:rsidR="00192473">
          <w:rPr>
            <w:noProof/>
            <w:webHidden/>
          </w:rPr>
          <w:fldChar w:fldCharType="separate"/>
        </w:r>
        <w:r w:rsidR="00192473">
          <w:rPr>
            <w:noProof/>
            <w:webHidden/>
          </w:rPr>
          <w:t>18</w:t>
        </w:r>
        <w:r w:rsidR="00192473">
          <w:rPr>
            <w:noProof/>
            <w:webHidden/>
          </w:rPr>
          <w:fldChar w:fldCharType="end"/>
        </w:r>
      </w:hyperlink>
    </w:p>
    <w:p w14:paraId="50F22E92" w14:textId="6552129E" w:rsidR="00192473" w:rsidRDefault="00000000">
      <w:pPr>
        <w:pStyle w:val="Abbildungsverzeichnis"/>
        <w:rPr>
          <w:rFonts w:asciiTheme="minorHAnsi" w:eastAsiaTheme="minorEastAsia" w:hAnsiTheme="minorHAnsi" w:cstheme="minorBidi"/>
          <w:noProof/>
          <w:sz w:val="22"/>
          <w:szCs w:val="22"/>
        </w:rPr>
      </w:pPr>
      <w:hyperlink w:anchor="_Toc144391834" w:history="1">
        <w:r w:rsidR="00192473" w:rsidRPr="001C0920">
          <w:rPr>
            <w:rStyle w:val="Hyperlink"/>
            <w:b/>
            <w:noProof/>
          </w:rPr>
          <w:t>Abb. 8.7:</w:t>
        </w:r>
        <w:r w:rsidR="00192473" w:rsidRPr="001C0920">
          <w:rPr>
            <w:rStyle w:val="Hyperlink"/>
            <w:noProof/>
          </w:rPr>
          <w:t xml:space="preserve"> Die Testvorschrift zum Testfall 6.1.3</w:t>
        </w:r>
        <w:r w:rsidR="00192473">
          <w:rPr>
            <w:noProof/>
            <w:webHidden/>
          </w:rPr>
          <w:tab/>
        </w:r>
        <w:r w:rsidR="00192473">
          <w:rPr>
            <w:noProof/>
            <w:webHidden/>
          </w:rPr>
          <w:fldChar w:fldCharType="begin"/>
        </w:r>
        <w:r w:rsidR="00192473">
          <w:rPr>
            <w:noProof/>
            <w:webHidden/>
          </w:rPr>
          <w:instrText xml:space="preserve"> PAGEREF _Toc144391834 \h </w:instrText>
        </w:r>
        <w:r w:rsidR="00192473">
          <w:rPr>
            <w:noProof/>
            <w:webHidden/>
          </w:rPr>
        </w:r>
        <w:r w:rsidR="00192473">
          <w:rPr>
            <w:noProof/>
            <w:webHidden/>
          </w:rPr>
          <w:fldChar w:fldCharType="separate"/>
        </w:r>
        <w:r w:rsidR="00192473">
          <w:rPr>
            <w:noProof/>
            <w:webHidden/>
          </w:rPr>
          <w:t>20</w:t>
        </w:r>
        <w:r w:rsidR="00192473">
          <w:rPr>
            <w:noProof/>
            <w:webHidden/>
          </w:rPr>
          <w:fldChar w:fldCharType="end"/>
        </w:r>
      </w:hyperlink>
    </w:p>
    <w:p w14:paraId="75F16663" w14:textId="278BDDC7" w:rsidR="00192473" w:rsidRDefault="00000000">
      <w:pPr>
        <w:pStyle w:val="Abbildungsverzeichnis"/>
        <w:rPr>
          <w:rFonts w:asciiTheme="minorHAnsi" w:eastAsiaTheme="minorEastAsia" w:hAnsiTheme="minorHAnsi" w:cstheme="minorBidi"/>
          <w:noProof/>
          <w:sz w:val="22"/>
          <w:szCs w:val="22"/>
        </w:rPr>
      </w:pPr>
      <w:hyperlink w:anchor="_Toc144391835" w:history="1">
        <w:r w:rsidR="00192473" w:rsidRPr="001C0920">
          <w:rPr>
            <w:rStyle w:val="Hyperlink"/>
            <w:b/>
            <w:noProof/>
          </w:rPr>
          <w:t xml:space="preserve">Abb. 8.8: </w:t>
        </w:r>
        <w:r w:rsidR="00192473" w:rsidRPr="001C0920">
          <w:rPr>
            <w:rStyle w:val="Hyperlink"/>
            <w:noProof/>
          </w:rPr>
          <w:t>Die Übergabe der zum Testfall 6.1.3 erstellten Testdatei an den Datenkonverter</w:t>
        </w:r>
        <w:r w:rsidR="00192473">
          <w:rPr>
            <w:noProof/>
            <w:webHidden/>
          </w:rPr>
          <w:tab/>
        </w:r>
        <w:r w:rsidR="00192473">
          <w:rPr>
            <w:noProof/>
            <w:webHidden/>
          </w:rPr>
          <w:fldChar w:fldCharType="begin"/>
        </w:r>
        <w:r w:rsidR="00192473">
          <w:rPr>
            <w:noProof/>
            <w:webHidden/>
          </w:rPr>
          <w:instrText xml:space="preserve"> PAGEREF _Toc144391835 \h </w:instrText>
        </w:r>
        <w:r w:rsidR="00192473">
          <w:rPr>
            <w:noProof/>
            <w:webHidden/>
          </w:rPr>
        </w:r>
        <w:r w:rsidR="00192473">
          <w:rPr>
            <w:noProof/>
            <w:webHidden/>
          </w:rPr>
          <w:fldChar w:fldCharType="separate"/>
        </w:r>
        <w:r w:rsidR="00192473">
          <w:rPr>
            <w:noProof/>
            <w:webHidden/>
          </w:rPr>
          <w:t>21</w:t>
        </w:r>
        <w:r w:rsidR="00192473">
          <w:rPr>
            <w:noProof/>
            <w:webHidden/>
          </w:rPr>
          <w:fldChar w:fldCharType="end"/>
        </w:r>
      </w:hyperlink>
    </w:p>
    <w:p w14:paraId="48F1CB84" w14:textId="5C172537" w:rsidR="00192473" w:rsidRDefault="00000000">
      <w:pPr>
        <w:pStyle w:val="Abbildungsverzeichnis"/>
        <w:rPr>
          <w:rFonts w:asciiTheme="minorHAnsi" w:eastAsiaTheme="minorEastAsia" w:hAnsiTheme="minorHAnsi" w:cstheme="minorBidi"/>
          <w:noProof/>
          <w:sz w:val="22"/>
          <w:szCs w:val="22"/>
        </w:rPr>
      </w:pPr>
      <w:hyperlink w:anchor="_Toc144391836" w:history="1">
        <w:r w:rsidR="00192473" w:rsidRPr="001C0920">
          <w:rPr>
            <w:rStyle w:val="Hyperlink"/>
            <w:b/>
            <w:noProof/>
          </w:rPr>
          <w:t>Abb. 8.9:</w:t>
        </w:r>
        <w:r w:rsidR="00192473" w:rsidRPr="001C0920">
          <w:rPr>
            <w:rStyle w:val="Hyperlink"/>
            <w:noProof/>
          </w:rPr>
          <w:t xml:space="preserve"> Die Bildschirmausgabe zum Testfall 6.1.3</w:t>
        </w:r>
        <w:r w:rsidR="00192473">
          <w:rPr>
            <w:noProof/>
            <w:webHidden/>
          </w:rPr>
          <w:tab/>
        </w:r>
        <w:r w:rsidR="00192473">
          <w:rPr>
            <w:noProof/>
            <w:webHidden/>
          </w:rPr>
          <w:fldChar w:fldCharType="begin"/>
        </w:r>
        <w:r w:rsidR="00192473">
          <w:rPr>
            <w:noProof/>
            <w:webHidden/>
          </w:rPr>
          <w:instrText xml:space="preserve"> PAGEREF _Toc144391836 \h </w:instrText>
        </w:r>
        <w:r w:rsidR="00192473">
          <w:rPr>
            <w:noProof/>
            <w:webHidden/>
          </w:rPr>
        </w:r>
        <w:r w:rsidR="00192473">
          <w:rPr>
            <w:noProof/>
            <w:webHidden/>
          </w:rPr>
          <w:fldChar w:fldCharType="separate"/>
        </w:r>
        <w:r w:rsidR="00192473">
          <w:rPr>
            <w:noProof/>
            <w:webHidden/>
          </w:rPr>
          <w:t>21</w:t>
        </w:r>
        <w:r w:rsidR="00192473">
          <w:rPr>
            <w:noProof/>
            <w:webHidden/>
          </w:rPr>
          <w:fldChar w:fldCharType="end"/>
        </w:r>
      </w:hyperlink>
    </w:p>
    <w:p w14:paraId="7F1961FD" w14:textId="6A36341A" w:rsidR="00192473" w:rsidRDefault="00000000">
      <w:pPr>
        <w:pStyle w:val="Abbildungsverzeichnis"/>
        <w:rPr>
          <w:rFonts w:asciiTheme="minorHAnsi" w:eastAsiaTheme="minorEastAsia" w:hAnsiTheme="minorHAnsi" w:cstheme="minorBidi"/>
          <w:noProof/>
          <w:sz w:val="22"/>
          <w:szCs w:val="22"/>
        </w:rPr>
      </w:pPr>
      <w:hyperlink w:anchor="_Toc144391837" w:history="1">
        <w:r w:rsidR="00192473" w:rsidRPr="001C0920">
          <w:rPr>
            <w:rStyle w:val="Hyperlink"/>
            <w:b/>
            <w:noProof/>
          </w:rPr>
          <w:t>Abb. D.1:</w:t>
        </w:r>
        <w:r w:rsidR="00192473" w:rsidRPr="001C0920">
          <w:rPr>
            <w:rStyle w:val="Hyperlink"/>
            <w:noProof/>
          </w:rPr>
          <w:t xml:space="preserve"> Das Komponentendiagramm zu den identifizierten Systemkomponenten</w:t>
        </w:r>
        <w:r w:rsidR="00192473">
          <w:rPr>
            <w:noProof/>
            <w:webHidden/>
          </w:rPr>
          <w:tab/>
        </w:r>
        <w:r w:rsidR="00192473">
          <w:rPr>
            <w:noProof/>
            <w:webHidden/>
          </w:rPr>
          <w:fldChar w:fldCharType="begin"/>
        </w:r>
        <w:r w:rsidR="00192473">
          <w:rPr>
            <w:noProof/>
            <w:webHidden/>
          </w:rPr>
          <w:instrText xml:space="preserve"> PAGEREF _Toc144391837 \h </w:instrText>
        </w:r>
        <w:r w:rsidR="00192473">
          <w:rPr>
            <w:noProof/>
            <w:webHidden/>
          </w:rPr>
        </w:r>
        <w:r w:rsidR="00192473">
          <w:rPr>
            <w:noProof/>
            <w:webHidden/>
          </w:rPr>
          <w:fldChar w:fldCharType="separate"/>
        </w:r>
        <w:r w:rsidR="00192473">
          <w:rPr>
            <w:noProof/>
            <w:webHidden/>
          </w:rPr>
          <w:t>33</w:t>
        </w:r>
        <w:r w:rsidR="00192473">
          <w:rPr>
            <w:noProof/>
            <w:webHidden/>
          </w:rPr>
          <w:fldChar w:fldCharType="end"/>
        </w:r>
      </w:hyperlink>
    </w:p>
    <w:p w14:paraId="0BD11B5A" w14:textId="068ED8E4" w:rsidR="00192473" w:rsidRDefault="00000000">
      <w:pPr>
        <w:pStyle w:val="Abbildungsverzeichnis"/>
        <w:rPr>
          <w:rFonts w:asciiTheme="minorHAnsi" w:eastAsiaTheme="minorEastAsia" w:hAnsiTheme="minorHAnsi" w:cstheme="minorBidi"/>
          <w:noProof/>
          <w:sz w:val="22"/>
          <w:szCs w:val="22"/>
        </w:rPr>
      </w:pPr>
      <w:hyperlink w:anchor="_Toc144391838" w:history="1">
        <w:r w:rsidR="00192473" w:rsidRPr="001C0920">
          <w:rPr>
            <w:rStyle w:val="Hyperlink"/>
            <w:b/>
            <w:noProof/>
          </w:rPr>
          <w:t>Abb. F.1:</w:t>
        </w:r>
        <w:r w:rsidR="00192473" w:rsidRPr="001C0920">
          <w:rPr>
            <w:rStyle w:val="Hyperlink"/>
            <w:noProof/>
          </w:rPr>
          <w:t xml:space="preserve"> Das BPMN</w:t>
        </w:r>
        <w:r w:rsidR="00192473" w:rsidRPr="001C0920">
          <w:rPr>
            <w:rStyle w:val="Hyperlink"/>
            <w:noProof/>
          </w:rPr>
          <w:noBreakHyphen/>
          <w:t>Diagramm zum Prozess ‚Software</w:t>
        </w:r>
        <w:r w:rsidR="00192473" w:rsidRPr="001C0920">
          <w:rPr>
            <w:rStyle w:val="Hyperlink"/>
            <w:noProof/>
          </w:rPr>
          <w:noBreakHyphen/>
          <w:t>Test’</w:t>
        </w:r>
        <w:r w:rsidR="00192473">
          <w:rPr>
            <w:noProof/>
            <w:webHidden/>
          </w:rPr>
          <w:tab/>
        </w:r>
        <w:r w:rsidR="00192473">
          <w:rPr>
            <w:noProof/>
            <w:webHidden/>
          </w:rPr>
          <w:fldChar w:fldCharType="begin"/>
        </w:r>
        <w:r w:rsidR="00192473">
          <w:rPr>
            <w:noProof/>
            <w:webHidden/>
          </w:rPr>
          <w:instrText xml:space="preserve"> PAGEREF _Toc144391838 \h </w:instrText>
        </w:r>
        <w:r w:rsidR="00192473">
          <w:rPr>
            <w:noProof/>
            <w:webHidden/>
          </w:rPr>
        </w:r>
        <w:r w:rsidR="00192473">
          <w:rPr>
            <w:noProof/>
            <w:webHidden/>
          </w:rPr>
          <w:fldChar w:fldCharType="separate"/>
        </w:r>
        <w:r w:rsidR="00192473">
          <w:rPr>
            <w:noProof/>
            <w:webHidden/>
          </w:rPr>
          <w:t>39</w:t>
        </w:r>
        <w:r w:rsidR="00192473">
          <w:rPr>
            <w:noProof/>
            <w:webHidden/>
          </w:rPr>
          <w:fldChar w:fldCharType="end"/>
        </w:r>
      </w:hyperlink>
    </w:p>
    <w:p w14:paraId="701309A9" w14:textId="4459A084" w:rsidR="00192473" w:rsidRDefault="00000000">
      <w:pPr>
        <w:pStyle w:val="Abbildungsverzeichnis"/>
        <w:rPr>
          <w:rFonts w:asciiTheme="minorHAnsi" w:eastAsiaTheme="minorEastAsia" w:hAnsiTheme="minorHAnsi" w:cstheme="minorBidi"/>
          <w:noProof/>
          <w:sz w:val="22"/>
          <w:szCs w:val="22"/>
        </w:rPr>
      </w:pPr>
      <w:hyperlink w:anchor="_Toc144391839" w:history="1">
        <w:r w:rsidR="00192473" w:rsidRPr="001C0920">
          <w:rPr>
            <w:rStyle w:val="Hyperlink"/>
            <w:b/>
            <w:noProof/>
          </w:rPr>
          <w:t>Abb. G.1:</w:t>
        </w:r>
        <w:r w:rsidR="00192473" w:rsidRPr="001C0920">
          <w:rPr>
            <w:rStyle w:val="Hyperlink"/>
            <w:noProof/>
          </w:rPr>
          <w:t xml:space="preserve"> Der Testbericht zum Testfall 6.1.3, S. 28</w:t>
        </w:r>
        <w:r w:rsidR="00192473">
          <w:rPr>
            <w:noProof/>
            <w:webHidden/>
          </w:rPr>
          <w:tab/>
        </w:r>
        <w:r w:rsidR="00192473">
          <w:rPr>
            <w:noProof/>
            <w:webHidden/>
          </w:rPr>
          <w:fldChar w:fldCharType="begin"/>
        </w:r>
        <w:r w:rsidR="00192473">
          <w:rPr>
            <w:noProof/>
            <w:webHidden/>
          </w:rPr>
          <w:instrText xml:space="preserve"> PAGEREF _Toc144391839 \h </w:instrText>
        </w:r>
        <w:r w:rsidR="00192473">
          <w:rPr>
            <w:noProof/>
            <w:webHidden/>
          </w:rPr>
        </w:r>
        <w:r w:rsidR="00192473">
          <w:rPr>
            <w:noProof/>
            <w:webHidden/>
          </w:rPr>
          <w:fldChar w:fldCharType="separate"/>
        </w:r>
        <w:r w:rsidR="00192473">
          <w:rPr>
            <w:noProof/>
            <w:webHidden/>
          </w:rPr>
          <w:t>40</w:t>
        </w:r>
        <w:r w:rsidR="00192473">
          <w:rPr>
            <w:noProof/>
            <w:webHidden/>
          </w:rPr>
          <w:fldChar w:fldCharType="end"/>
        </w:r>
      </w:hyperlink>
    </w:p>
    <w:p w14:paraId="25667A8D" w14:textId="639C8CA7" w:rsidR="00192473" w:rsidRDefault="00000000">
      <w:pPr>
        <w:pStyle w:val="Abbildungsverzeichnis"/>
        <w:rPr>
          <w:rFonts w:asciiTheme="minorHAnsi" w:eastAsiaTheme="minorEastAsia" w:hAnsiTheme="minorHAnsi" w:cstheme="minorBidi"/>
          <w:noProof/>
          <w:sz w:val="22"/>
          <w:szCs w:val="22"/>
        </w:rPr>
      </w:pPr>
      <w:hyperlink w:anchor="_Toc144391840" w:history="1">
        <w:r w:rsidR="00192473" w:rsidRPr="001C0920">
          <w:rPr>
            <w:rStyle w:val="Hyperlink"/>
            <w:b/>
            <w:noProof/>
          </w:rPr>
          <w:t>Abb. G.2:</w:t>
        </w:r>
        <w:r w:rsidR="00192473" w:rsidRPr="001C0920">
          <w:rPr>
            <w:rStyle w:val="Hyperlink"/>
            <w:noProof/>
          </w:rPr>
          <w:t xml:space="preserve"> Der Testbericht zum Testfall 6.1.3, S. 29</w:t>
        </w:r>
        <w:r w:rsidR="00192473">
          <w:rPr>
            <w:noProof/>
            <w:webHidden/>
          </w:rPr>
          <w:tab/>
        </w:r>
        <w:r w:rsidR="00192473">
          <w:rPr>
            <w:noProof/>
            <w:webHidden/>
          </w:rPr>
          <w:fldChar w:fldCharType="begin"/>
        </w:r>
        <w:r w:rsidR="00192473">
          <w:rPr>
            <w:noProof/>
            <w:webHidden/>
          </w:rPr>
          <w:instrText xml:space="preserve"> PAGEREF _Toc144391840 \h </w:instrText>
        </w:r>
        <w:r w:rsidR="00192473">
          <w:rPr>
            <w:noProof/>
            <w:webHidden/>
          </w:rPr>
        </w:r>
        <w:r w:rsidR="00192473">
          <w:rPr>
            <w:noProof/>
            <w:webHidden/>
          </w:rPr>
          <w:fldChar w:fldCharType="separate"/>
        </w:r>
        <w:r w:rsidR="00192473">
          <w:rPr>
            <w:noProof/>
            <w:webHidden/>
          </w:rPr>
          <w:t>41</w:t>
        </w:r>
        <w:r w:rsidR="00192473">
          <w:rPr>
            <w:noProof/>
            <w:webHidden/>
          </w:rPr>
          <w:fldChar w:fldCharType="end"/>
        </w:r>
      </w:hyperlink>
    </w:p>
    <w:p w14:paraId="67784B43" w14:textId="19BED1A9" w:rsidR="00192473" w:rsidRDefault="00000000">
      <w:pPr>
        <w:pStyle w:val="Abbildungsverzeichnis"/>
        <w:rPr>
          <w:rFonts w:asciiTheme="minorHAnsi" w:eastAsiaTheme="minorEastAsia" w:hAnsiTheme="minorHAnsi" w:cstheme="minorBidi"/>
          <w:noProof/>
          <w:sz w:val="22"/>
          <w:szCs w:val="22"/>
        </w:rPr>
      </w:pPr>
      <w:hyperlink w:anchor="_Toc144391841" w:history="1">
        <w:r w:rsidR="00192473" w:rsidRPr="001C0920">
          <w:rPr>
            <w:rStyle w:val="Hyperlink"/>
            <w:b/>
            <w:noProof/>
          </w:rPr>
          <w:t>Abb. G.3:</w:t>
        </w:r>
        <w:r w:rsidR="00192473" w:rsidRPr="001C0920">
          <w:rPr>
            <w:rStyle w:val="Hyperlink"/>
            <w:noProof/>
          </w:rPr>
          <w:t xml:space="preserve"> Der Testbericht zum Testfall 6.1.3, S. 30</w:t>
        </w:r>
        <w:r w:rsidR="00192473">
          <w:rPr>
            <w:noProof/>
            <w:webHidden/>
          </w:rPr>
          <w:tab/>
        </w:r>
        <w:r w:rsidR="00192473">
          <w:rPr>
            <w:noProof/>
            <w:webHidden/>
          </w:rPr>
          <w:fldChar w:fldCharType="begin"/>
        </w:r>
        <w:r w:rsidR="00192473">
          <w:rPr>
            <w:noProof/>
            <w:webHidden/>
          </w:rPr>
          <w:instrText xml:space="preserve"> PAGEREF _Toc144391841 \h </w:instrText>
        </w:r>
        <w:r w:rsidR="00192473">
          <w:rPr>
            <w:noProof/>
            <w:webHidden/>
          </w:rPr>
        </w:r>
        <w:r w:rsidR="00192473">
          <w:rPr>
            <w:noProof/>
            <w:webHidden/>
          </w:rPr>
          <w:fldChar w:fldCharType="separate"/>
        </w:r>
        <w:r w:rsidR="00192473">
          <w:rPr>
            <w:noProof/>
            <w:webHidden/>
          </w:rPr>
          <w:t>42</w:t>
        </w:r>
        <w:r w:rsidR="00192473">
          <w:rPr>
            <w:noProof/>
            <w:webHidden/>
          </w:rPr>
          <w:fldChar w:fldCharType="end"/>
        </w:r>
      </w:hyperlink>
    </w:p>
    <w:p w14:paraId="0CEC3397" w14:textId="1D452A38" w:rsidR="00192473" w:rsidRDefault="00000000">
      <w:pPr>
        <w:pStyle w:val="Abbildungsverzeichnis"/>
        <w:rPr>
          <w:rFonts w:asciiTheme="minorHAnsi" w:eastAsiaTheme="minorEastAsia" w:hAnsiTheme="minorHAnsi" w:cstheme="minorBidi"/>
          <w:noProof/>
          <w:sz w:val="22"/>
          <w:szCs w:val="22"/>
        </w:rPr>
      </w:pPr>
      <w:hyperlink w:anchor="_Toc144391842" w:history="1">
        <w:r w:rsidR="00192473" w:rsidRPr="001C0920">
          <w:rPr>
            <w:rStyle w:val="Hyperlink"/>
            <w:b/>
            <w:noProof/>
          </w:rPr>
          <w:t>Abb. G.4:</w:t>
        </w:r>
        <w:r w:rsidR="00192473" w:rsidRPr="001C0920">
          <w:rPr>
            <w:rStyle w:val="Hyperlink"/>
            <w:noProof/>
          </w:rPr>
          <w:t xml:space="preserve"> Der Testbericht zum Testfall 6.1.3, S. 31</w:t>
        </w:r>
        <w:r w:rsidR="00192473">
          <w:rPr>
            <w:noProof/>
            <w:webHidden/>
          </w:rPr>
          <w:tab/>
        </w:r>
        <w:r w:rsidR="00192473">
          <w:rPr>
            <w:noProof/>
            <w:webHidden/>
          </w:rPr>
          <w:fldChar w:fldCharType="begin"/>
        </w:r>
        <w:r w:rsidR="00192473">
          <w:rPr>
            <w:noProof/>
            <w:webHidden/>
          </w:rPr>
          <w:instrText xml:space="preserve"> PAGEREF _Toc144391842 \h </w:instrText>
        </w:r>
        <w:r w:rsidR="00192473">
          <w:rPr>
            <w:noProof/>
            <w:webHidden/>
          </w:rPr>
        </w:r>
        <w:r w:rsidR="00192473">
          <w:rPr>
            <w:noProof/>
            <w:webHidden/>
          </w:rPr>
          <w:fldChar w:fldCharType="separate"/>
        </w:r>
        <w:r w:rsidR="00192473">
          <w:rPr>
            <w:noProof/>
            <w:webHidden/>
          </w:rPr>
          <w:t>43</w:t>
        </w:r>
        <w:r w:rsidR="00192473">
          <w:rPr>
            <w:noProof/>
            <w:webHidden/>
          </w:rPr>
          <w:fldChar w:fldCharType="end"/>
        </w:r>
      </w:hyperlink>
    </w:p>
    <w:p w14:paraId="5C83F10F" w14:textId="0A4B545B" w:rsidR="00192473" w:rsidRDefault="00000000">
      <w:pPr>
        <w:pStyle w:val="Abbildungsverzeichnis"/>
        <w:rPr>
          <w:rFonts w:asciiTheme="minorHAnsi" w:eastAsiaTheme="minorEastAsia" w:hAnsiTheme="minorHAnsi" w:cstheme="minorBidi"/>
          <w:noProof/>
          <w:sz w:val="22"/>
          <w:szCs w:val="22"/>
        </w:rPr>
      </w:pPr>
      <w:hyperlink w:anchor="_Toc144391843" w:history="1">
        <w:r w:rsidR="00192473" w:rsidRPr="001C0920">
          <w:rPr>
            <w:rStyle w:val="Hyperlink"/>
            <w:b/>
            <w:noProof/>
          </w:rPr>
          <w:t>Abb. G.5:</w:t>
        </w:r>
        <w:r w:rsidR="00192473" w:rsidRPr="001C0920">
          <w:rPr>
            <w:rStyle w:val="Hyperlink"/>
            <w:noProof/>
          </w:rPr>
          <w:t xml:space="preserve"> Der Testbericht zum Testfall 6.1.3, S. 32</w:t>
        </w:r>
        <w:r w:rsidR="00192473">
          <w:rPr>
            <w:noProof/>
            <w:webHidden/>
          </w:rPr>
          <w:tab/>
        </w:r>
        <w:r w:rsidR="00192473">
          <w:rPr>
            <w:noProof/>
            <w:webHidden/>
          </w:rPr>
          <w:fldChar w:fldCharType="begin"/>
        </w:r>
        <w:r w:rsidR="00192473">
          <w:rPr>
            <w:noProof/>
            <w:webHidden/>
          </w:rPr>
          <w:instrText xml:space="preserve"> PAGEREF _Toc144391843 \h </w:instrText>
        </w:r>
        <w:r w:rsidR="00192473">
          <w:rPr>
            <w:noProof/>
            <w:webHidden/>
          </w:rPr>
        </w:r>
        <w:r w:rsidR="00192473">
          <w:rPr>
            <w:noProof/>
            <w:webHidden/>
          </w:rPr>
          <w:fldChar w:fldCharType="separate"/>
        </w:r>
        <w:r w:rsidR="00192473">
          <w:rPr>
            <w:noProof/>
            <w:webHidden/>
          </w:rPr>
          <w:t>44</w:t>
        </w:r>
        <w:r w:rsidR="00192473">
          <w:rPr>
            <w:noProof/>
            <w:webHidden/>
          </w:rPr>
          <w:fldChar w:fldCharType="end"/>
        </w:r>
      </w:hyperlink>
    </w:p>
    <w:p w14:paraId="339E0420" w14:textId="07F79AEF"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4321726"/>
      <w:r w:rsidRPr="003B7C82">
        <w:lastRenderedPageBreak/>
        <w:t>Tabellenverzeichnis</w:t>
      </w:r>
      <w:bookmarkEnd w:id="13"/>
      <w:bookmarkEnd w:id="14"/>
      <w:bookmarkEnd w:id="15"/>
      <w:bookmarkEnd w:id="16"/>
    </w:p>
    <w:p w14:paraId="7D8C3B24" w14:textId="4451B1F9" w:rsidR="0021505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4321774" w:history="1">
        <w:r w:rsidR="0021505B" w:rsidRPr="003C5783">
          <w:rPr>
            <w:rStyle w:val="Hyperlink"/>
            <w:b/>
            <w:noProof/>
          </w:rPr>
          <w:t>Tab. 8.1:</w:t>
        </w:r>
        <w:r w:rsidR="0021505B" w:rsidRPr="003C5783">
          <w:rPr>
            <w:rStyle w:val="Hyperlink"/>
            <w:noProof/>
          </w:rPr>
          <w:t xml:space="preserve"> Eine Übersicht über die zu installierenden Programme</w:t>
        </w:r>
        <w:r w:rsidR="0021505B">
          <w:rPr>
            <w:noProof/>
            <w:webHidden/>
          </w:rPr>
          <w:tab/>
        </w:r>
        <w:r w:rsidR="0021505B">
          <w:rPr>
            <w:noProof/>
            <w:webHidden/>
          </w:rPr>
          <w:fldChar w:fldCharType="begin"/>
        </w:r>
        <w:r w:rsidR="0021505B">
          <w:rPr>
            <w:noProof/>
            <w:webHidden/>
          </w:rPr>
          <w:instrText xml:space="preserve"> PAGEREF _Toc144321774 \h </w:instrText>
        </w:r>
        <w:r w:rsidR="0021505B">
          <w:rPr>
            <w:noProof/>
            <w:webHidden/>
          </w:rPr>
        </w:r>
        <w:r w:rsidR="0021505B">
          <w:rPr>
            <w:noProof/>
            <w:webHidden/>
          </w:rPr>
          <w:fldChar w:fldCharType="separate"/>
        </w:r>
        <w:r w:rsidR="00192473">
          <w:rPr>
            <w:noProof/>
            <w:webHidden/>
          </w:rPr>
          <w:t>17</w:t>
        </w:r>
        <w:r w:rsidR="0021505B">
          <w:rPr>
            <w:noProof/>
            <w:webHidden/>
          </w:rPr>
          <w:fldChar w:fldCharType="end"/>
        </w:r>
      </w:hyperlink>
    </w:p>
    <w:p w14:paraId="07C5E1EC" w14:textId="0DD4A74E"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5" w:history="1">
        <w:r w:rsidR="0021505B" w:rsidRPr="003C5783">
          <w:rPr>
            <w:rStyle w:val="Hyperlink"/>
            <w:b/>
            <w:noProof/>
          </w:rPr>
          <w:t>Tab. A.1:</w:t>
        </w:r>
        <w:r w:rsidR="0021505B" w:rsidRPr="003C5783">
          <w:rPr>
            <w:rStyle w:val="Hyperlink"/>
            <w:noProof/>
          </w:rPr>
          <w:t xml:space="preserve"> Das Anforderungsdokument ReqSpec 1.001</w:t>
        </w:r>
        <w:r w:rsidR="0021505B">
          <w:rPr>
            <w:noProof/>
            <w:webHidden/>
          </w:rPr>
          <w:tab/>
        </w:r>
        <w:r w:rsidR="0021505B">
          <w:rPr>
            <w:noProof/>
            <w:webHidden/>
          </w:rPr>
          <w:fldChar w:fldCharType="begin"/>
        </w:r>
        <w:r w:rsidR="0021505B">
          <w:rPr>
            <w:noProof/>
            <w:webHidden/>
          </w:rPr>
          <w:instrText xml:space="preserve"> PAGEREF _Toc144321775 \h </w:instrText>
        </w:r>
        <w:r w:rsidR="0021505B">
          <w:rPr>
            <w:noProof/>
            <w:webHidden/>
          </w:rPr>
        </w:r>
        <w:r w:rsidR="0021505B">
          <w:rPr>
            <w:noProof/>
            <w:webHidden/>
          </w:rPr>
          <w:fldChar w:fldCharType="separate"/>
        </w:r>
        <w:r w:rsidR="00192473">
          <w:rPr>
            <w:noProof/>
            <w:webHidden/>
          </w:rPr>
          <w:t>25</w:t>
        </w:r>
        <w:r w:rsidR="0021505B">
          <w:rPr>
            <w:noProof/>
            <w:webHidden/>
          </w:rPr>
          <w:fldChar w:fldCharType="end"/>
        </w:r>
      </w:hyperlink>
    </w:p>
    <w:p w14:paraId="4D78DF4B" w14:textId="0952E5C8"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6" w:history="1">
        <w:r w:rsidR="0021505B" w:rsidRPr="003C5783">
          <w:rPr>
            <w:rStyle w:val="Hyperlink"/>
            <w:b/>
            <w:noProof/>
          </w:rPr>
          <w:t>Tab. B.1:</w:t>
        </w:r>
        <w:r w:rsidR="0021505B" w:rsidRPr="003C5783">
          <w:rPr>
            <w:rStyle w:val="Hyperlink"/>
            <w:noProof/>
          </w:rPr>
          <w:t xml:space="preserve"> Auszug aus dem Risikokatalog</w:t>
        </w:r>
        <w:r w:rsidR="0021505B">
          <w:rPr>
            <w:noProof/>
            <w:webHidden/>
          </w:rPr>
          <w:tab/>
        </w:r>
        <w:r w:rsidR="0021505B">
          <w:rPr>
            <w:noProof/>
            <w:webHidden/>
          </w:rPr>
          <w:fldChar w:fldCharType="begin"/>
        </w:r>
        <w:r w:rsidR="0021505B">
          <w:rPr>
            <w:noProof/>
            <w:webHidden/>
          </w:rPr>
          <w:instrText xml:space="preserve"> PAGEREF _Toc144321776 \h </w:instrText>
        </w:r>
        <w:r w:rsidR="0021505B">
          <w:rPr>
            <w:noProof/>
            <w:webHidden/>
          </w:rPr>
        </w:r>
        <w:r w:rsidR="0021505B">
          <w:rPr>
            <w:noProof/>
            <w:webHidden/>
          </w:rPr>
          <w:fldChar w:fldCharType="separate"/>
        </w:r>
        <w:r w:rsidR="00192473">
          <w:rPr>
            <w:noProof/>
            <w:webHidden/>
          </w:rPr>
          <w:t>28</w:t>
        </w:r>
        <w:r w:rsidR="0021505B">
          <w:rPr>
            <w:noProof/>
            <w:webHidden/>
          </w:rPr>
          <w:fldChar w:fldCharType="end"/>
        </w:r>
      </w:hyperlink>
    </w:p>
    <w:p w14:paraId="311B21CE" w14:textId="6DB9B77B"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7" w:history="1">
        <w:r w:rsidR="0021505B" w:rsidRPr="003C5783">
          <w:rPr>
            <w:rStyle w:val="Hyperlink"/>
            <w:b/>
            <w:noProof/>
          </w:rPr>
          <w:t>Tab. C.1:</w:t>
        </w:r>
        <w:r w:rsidR="0021505B" w:rsidRPr="003C5783">
          <w:rPr>
            <w:rStyle w:val="Hyperlink"/>
            <w:noProof/>
          </w:rPr>
          <w:t xml:space="preserve"> Die unterstützten Datenformate und Kommunikationsprotokolle</w:t>
        </w:r>
        <w:r w:rsidR="0021505B">
          <w:rPr>
            <w:noProof/>
            <w:webHidden/>
          </w:rPr>
          <w:tab/>
        </w:r>
        <w:r w:rsidR="0021505B">
          <w:rPr>
            <w:noProof/>
            <w:webHidden/>
          </w:rPr>
          <w:fldChar w:fldCharType="begin"/>
        </w:r>
        <w:r w:rsidR="0021505B">
          <w:rPr>
            <w:noProof/>
            <w:webHidden/>
          </w:rPr>
          <w:instrText xml:space="preserve"> PAGEREF _Toc144321777 \h </w:instrText>
        </w:r>
        <w:r w:rsidR="0021505B">
          <w:rPr>
            <w:noProof/>
            <w:webHidden/>
          </w:rPr>
        </w:r>
        <w:r w:rsidR="0021505B">
          <w:rPr>
            <w:noProof/>
            <w:webHidden/>
          </w:rPr>
          <w:fldChar w:fldCharType="separate"/>
        </w:r>
        <w:r w:rsidR="00192473">
          <w:rPr>
            <w:noProof/>
            <w:webHidden/>
          </w:rPr>
          <w:t>31</w:t>
        </w:r>
        <w:r w:rsidR="0021505B">
          <w:rPr>
            <w:noProof/>
            <w:webHidden/>
          </w:rPr>
          <w:fldChar w:fldCharType="end"/>
        </w:r>
      </w:hyperlink>
    </w:p>
    <w:p w14:paraId="78ECA257" w14:textId="4A724E8A"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8" w:history="1">
        <w:r w:rsidR="0021505B" w:rsidRPr="003C5783">
          <w:rPr>
            <w:rStyle w:val="Hyperlink"/>
            <w:b/>
            <w:noProof/>
          </w:rPr>
          <w:t>Tab. D.1:</w:t>
        </w:r>
        <w:r w:rsidR="0021505B" w:rsidRPr="003C5783">
          <w:rPr>
            <w:rStyle w:val="Hyperlink"/>
            <w:noProof/>
          </w:rPr>
          <w:t xml:space="preserve"> Eine Übersicht zu den in der Ist</w:t>
        </w:r>
        <w:r w:rsidR="0021505B" w:rsidRPr="003C5783">
          <w:rPr>
            <w:rStyle w:val="Hyperlink"/>
            <w:noProof/>
          </w:rPr>
          <w:noBreakHyphen/>
          <w:t>Analyse identifizierten Systemkomponenten</w:t>
        </w:r>
        <w:r w:rsidR="0021505B">
          <w:rPr>
            <w:noProof/>
            <w:webHidden/>
          </w:rPr>
          <w:tab/>
        </w:r>
        <w:r w:rsidR="0021505B">
          <w:rPr>
            <w:noProof/>
            <w:webHidden/>
          </w:rPr>
          <w:fldChar w:fldCharType="begin"/>
        </w:r>
        <w:r w:rsidR="0021505B">
          <w:rPr>
            <w:noProof/>
            <w:webHidden/>
          </w:rPr>
          <w:instrText xml:space="preserve"> PAGEREF _Toc144321778 \h </w:instrText>
        </w:r>
        <w:r w:rsidR="0021505B">
          <w:rPr>
            <w:noProof/>
            <w:webHidden/>
          </w:rPr>
        </w:r>
        <w:r w:rsidR="0021505B">
          <w:rPr>
            <w:noProof/>
            <w:webHidden/>
          </w:rPr>
          <w:fldChar w:fldCharType="separate"/>
        </w:r>
        <w:r w:rsidR="00192473">
          <w:rPr>
            <w:noProof/>
            <w:webHidden/>
          </w:rPr>
          <w:t>34</w:t>
        </w:r>
        <w:r w:rsidR="0021505B">
          <w:rPr>
            <w:noProof/>
            <w:webHidden/>
          </w:rPr>
          <w:fldChar w:fldCharType="end"/>
        </w:r>
      </w:hyperlink>
    </w:p>
    <w:p w14:paraId="291CE0E3" w14:textId="43C7E6EF"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9" w:history="1">
        <w:r w:rsidR="0021505B" w:rsidRPr="003C5783">
          <w:rPr>
            <w:rStyle w:val="Hyperlink"/>
            <w:b/>
            <w:noProof/>
          </w:rPr>
          <w:t>Tab. E.1</w:t>
        </w:r>
        <w:r w:rsidR="0021505B" w:rsidRPr="003C5783">
          <w:rPr>
            <w:rStyle w:val="Hyperlink"/>
            <w:noProof/>
          </w:rPr>
          <w:t>: Eine Übersicht zu den Entwurfsentscheidungen</w:t>
        </w:r>
        <w:r w:rsidR="0021505B">
          <w:rPr>
            <w:noProof/>
            <w:webHidden/>
          </w:rPr>
          <w:tab/>
        </w:r>
        <w:r w:rsidR="0021505B">
          <w:rPr>
            <w:noProof/>
            <w:webHidden/>
          </w:rPr>
          <w:fldChar w:fldCharType="begin"/>
        </w:r>
        <w:r w:rsidR="0021505B">
          <w:rPr>
            <w:noProof/>
            <w:webHidden/>
          </w:rPr>
          <w:instrText xml:space="preserve"> PAGEREF _Toc144321779 \h </w:instrText>
        </w:r>
        <w:r w:rsidR="0021505B">
          <w:rPr>
            <w:noProof/>
            <w:webHidden/>
          </w:rPr>
        </w:r>
        <w:r w:rsidR="0021505B">
          <w:rPr>
            <w:noProof/>
            <w:webHidden/>
          </w:rPr>
          <w:fldChar w:fldCharType="separate"/>
        </w:r>
        <w:r w:rsidR="00192473">
          <w:rPr>
            <w:noProof/>
            <w:webHidden/>
          </w:rPr>
          <w:t>36</w:t>
        </w:r>
        <w:r w:rsidR="0021505B">
          <w:rPr>
            <w:noProof/>
            <w:webHidden/>
          </w:rPr>
          <w:fldChar w:fldCharType="end"/>
        </w:r>
      </w:hyperlink>
    </w:p>
    <w:p w14:paraId="77E180C8" w14:textId="53EC32EA"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432172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321D8977"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w:t>
      </w:r>
      <w:r w:rsidR="00EB0E57">
        <w:noBreakHyphen/>
      </w:r>
      <w:r w:rsidR="00761C7D">
        <w:t>Wide</w:t>
      </w:r>
      <w:r w:rsidR="00EB0E57">
        <w:noBreakHyphen/>
      </w:r>
      <w:r w:rsidR="00761C7D">
        <w:t>Web</w:t>
      </w:r>
      <w:r w:rsidR="0073297B">
        <w:noBreakHyphen/>
      </w:r>
      <w:r w:rsidR="00C44F37">
        <w:t xml:space="preserve">Servers </w:t>
      </w:r>
      <w:r>
        <w:t xml:space="preserve">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33AAF7AC" w:rsidR="003241D4" w:rsidRPr="00177814" w:rsidRDefault="003241D4" w:rsidP="003F015A">
      <w:pPr>
        <w:pStyle w:val="Grundtext"/>
        <w:rPr>
          <w:i/>
        </w:rPr>
      </w:pPr>
      <w:r w:rsidRPr="00177814">
        <w:rPr>
          <w:i/>
        </w:rPr>
        <w:t>Application Programming Interface</w:t>
      </w:r>
    </w:p>
    <w:p w14:paraId="41A02357" w14:textId="7158DE8A" w:rsidR="003241D4" w:rsidRDefault="00655372" w:rsidP="00820AEC">
      <w:pPr>
        <w:pStyle w:val="Grundtext"/>
      </w:pPr>
      <w:r>
        <w:t>Über e</w:t>
      </w:r>
      <w:r w:rsidRPr="00655372">
        <w:t xml:space="preserve">in </w:t>
      </w:r>
      <w:r w:rsidR="001C4074" w:rsidRPr="001C4074">
        <w:t>Application Programming Interface</w:t>
      </w:r>
      <w:r w:rsidR="001C4074">
        <w:t xml:space="preserve"> (</w:t>
      </w:r>
      <w:r w:rsidRPr="00655372">
        <w:t>API</w:t>
      </w:r>
      <w:r w:rsidR="001C4074">
        <w:t>)</w:t>
      </w:r>
      <w:r w:rsidRPr="00655372">
        <w:t xml:space="preserve">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72F0ED32" w:rsidR="00FB56D9" w:rsidRPr="003F015A" w:rsidRDefault="008C4708" w:rsidP="003F015A">
      <w:pPr>
        <w:pStyle w:val="Grundtext"/>
      </w:pPr>
      <w:r w:rsidRPr="003F015A">
        <w:rPr>
          <w:i/>
        </w:rPr>
        <w:t xml:space="preserve">Business Process Management </w:t>
      </w:r>
      <w:r w:rsidR="00F74A13">
        <w:rPr>
          <w:i/>
        </w:rPr>
        <w:t xml:space="preserve">and </w:t>
      </w:r>
      <w:r w:rsidRPr="003F015A">
        <w:rPr>
          <w:i/>
        </w:rPr>
        <w:t>Notation</w:t>
      </w:r>
    </w:p>
    <w:p w14:paraId="462D9421" w14:textId="6CED54F5" w:rsidR="008C4708" w:rsidRDefault="001C4074" w:rsidP="00820AEC">
      <w:pPr>
        <w:pStyle w:val="Grundtext"/>
      </w:pPr>
      <w:r w:rsidRPr="001C4074">
        <w:t xml:space="preserve">Business Process Management and Notation </w:t>
      </w:r>
      <w:r>
        <w:t>(</w:t>
      </w:r>
      <w:r w:rsidR="008C4708">
        <w:t>BPMN</w:t>
      </w:r>
      <w:r>
        <w:t>)</w:t>
      </w:r>
      <w:r w:rsidR="008C4708">
        <w:t xml:space="preserve"> ist eine Notation zur Modellierung von </w:t>
      </w:r>
      <w:r w:rsidR="008C4708" w:rsidRPr="008C4708">
        <w:t>Geschäftsprozes</w:t>
      </w:r>
      <w:r w:rsidR="008C4708">
        <w:t>se</w:t>
      </w:r>
      <w:r w:rsidR="001414A9">
        <w:t xml:space="preserve">n und dient der </w:t>
      </w:r>
      <w:r w:rsidR="001414A9" w:rsidRPr="008C4708">
        <w:t>Analyse und Dokumentation</w:t>
      </w:r>
      <w:r w:rsidR="001414A9">
        <w:t xml:space="preserve"> dieser</w:t>
      </w:r>
      <w:r w:rsidR="008C4708">
        <w:t xml:space="preserve">. </w:t>
      </w:r>
      <w:r w:rsidR="001414A9">
        <w:t xml:space="preserve">Über </w:t>
      </w:r>
      <w:r w:rsidR="008C4708"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rsidR="008C4708">
        <w:t>.</w:t>
      </w:r>
    </w:p>
    <w:p w14:paraId="4E6742FC" w14:textId="77777777" w:rsidR="00C76645" w:rsidRPr="00183F65" w:rsidRDefault="00C76645" w:rsidP="00C76645">
      <w:pPr>
        <w:pStyle w:val="Grundtext"/>
        <w:rPr>
          <w:i/>
        </w:rPr>
      </w:pPr>
      <w:r>
        <w:rPr>
          <w:i/>
        </w:rPr>
        <w:t>Cascading Stylesheets</w:t>
      </w:r>
    </w:p>
    <w:p w14:paraId="6A818B18" w14:textId="77777777" w:rsidR="00C76645" w:rsidRDefault="00C76645" w:rsidP="00C76645">
      <w:pPr>
        <w:pStyle w:val="Grundtext"/>
        <w:rPr>
          <w:rStyle w:val="Grundzkursiv"/>
        </w:rPr>
      </w:pPr>
      <w:r>
        <w:t xml:space="preserve">Mittels </w:t>
      </w:r>
      <w:r w:rsidRPr="00EB1C82">
        <w:t>Cascading Stylesheets (CSS)</w:t>
      </w:r>
      <w:r>
        <w:t xml:space="preserve"> lässt sich das Layout von HTML</w:t>
      </w:r>
      <w:r>
        <w:noBreakHyphen/>
        <w:t xml:space="preserve">Seiten, wie </w:t>
      </w:r>
      <w:r w:rsidRPr="00EB1C82">
        <w:t>z.</w:t>
      </w:r>
      <w:r>
        <w:t xml:space="preserve"> </w:t>
      </w:r>
      <w:r w:rsidRPr="00EB1C82">
        <w:t>B.</w:t>
      </w:r>
      <w:r>
        <w:t xml:space="preserve"> der </w:t>
      </w:r>
      <w:r w:rsidRPr="00EB1C82">
        <w:t xml:space="preserve">Hintergrund, </w:t>
      </w:r>
      <w:r>
        <w:t xml:space="preserve">die </w:t>
      </w:r>
      <w:r w:rsidRPr="00EB1C82">
        <w:t>Schrift</w:t>
      </w:r>
      <w:r>
        <w:t>- und</w:t>
      </w:r>
      <w:r w:rsidRPr="00EB1C82">
        <w:t xml:space="preserve"> </w:t>
      </w:r>
      <w:r>
        <w:t>Absatzformatierung</w:t>
      </w:r>
      <w:r w:rsidRPr="00EB1C82">
        <w:t xml:space="preserve"> etc. </w:t>
      </w:r>
      <w:r>
        <w:t xml:space="preserve">gestalten. CSS ermöglicht </w:t>
      </w:r>
      <w:r w:rsidRPr="00EB1C82">
        <w:t xml:space="preserve">die gleichen Styleinformationen für alle Seiten einer Website </w:t>
      </w:r>
      <w:r>
        <w:t>zu bestimmen</w:t>
      </w:r>
      <w:r w:rsidRPr="00EB1C82">
        <w:t>, ohne dass einzelne Seiten angepasst werden müssen.</w:t>
      </w:r>
      <w:r>
        <w:t xml:space="preserve"> </w:t>
      </w:r>
      <w:r>
        <w:fldChar w:fldCharType="begin"/>
      </w:r>
      <w:r>
        <w:instrText xml:space="preserve"> ADDIN ZOTERO_ITEM CSL_CITATION {"citationID":"xv5duApe","properties":{"custom":"(Vgl. Kaufmann &amp; M\\uc0\\u252{}lder, (2023), S. 224 f.)","formattedCitation":"(Vgl. Kaufmann &amp; M\\uc0\\u252{}lder, (2023), S. 224 f.)","plainCitation":"(Vgl. Kaufmann &amp; Mülder, (2023), S. 224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5C78161C" w14:textId="1230C2EA" w:rsidR="00820AEC" w:rsidRPr="003F015A" w:rsidRDefault="00820AEC" w:rsidP="003F015A">
      <w:pPr>
        <w:pStyle w:val="Grundtext"/>
      </w:pPr>
      <w:r w:rsidRPr="003F015A">
        <w:rPr>
          <w:i/>
        </w:rPr>
        <w:t>Change Management</w:t>
      </w:r>
    </w:p>
    <w:p w14:paraId="05F507EB" w14:textId="22A10575" w:rsidR="00C76645" w:rsidRDefault="00820AEC" w:rsidP="00820AEC">
      <w:pPr>
        <w:pStyle w:val="Grundtext"/>
      </w:pPr>
      <w:r>
        <w:t xml:space="preserve">Im </w:t>
      </w:r>
      <w:r w:rsidR="00A079DF" w:rsidRPr="00A079DF">
        <w:t>Change Management</w:t>
      </w:r>
      <w:r w:rsidR="00A079DF">
        <w:t xml:space="preserve"> (</w:t>
      </w:r>
      <w:r>
        <w:t>CM</w:t>
      </w:r>
      <w:r w:rsidR="00A079DF">
        <w:t>)</w:t>
      </w:r>
      <w:r>
        <w:t xml:space="preserve">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165B221D" w14:textId="77777777" w:rsidR="00C76645" w:rsidRDefault="00C76645">
      <w:pPr>
        <w:rPr>
          <w:szCs w:val="20"/>
        </w:rPr>
      </w:pPr>
      <w:r>
        <w:br w:type="page"/>
      </w:r>
    </w:p>
    <w:p w14:paraId="243D6A63" w14:textId="1836FD6A" w:rsidR="00820AEC" w:rsidRPr="003F015A" w:rsidRDefault="00820AEC" w:rsidP="003F015A">
      <w:pPr>
        <w:pStyle w:val="Grundtext"/>
      </w:pPr>
      <w:r w:rsidRPr="003F015A">
        <w:rPr>
          <w:i/>
        </w:rPr>
        <w:lastRenderedPageBreak/>
        <w:t>Continuous Delivery</w:t>
      </w:r>
    </w:p>
    <w:p w14:paraId="63270B4A" w14:textId="7011B93C" w:rsidR="00820AEC" w:rsidRDefault="00820AEC" w:rsidP="00820AEC">
      <w:pPr>
        <w:pStyle w:val="Grundtext"/>
      </w:pPr>
      <w:r>
        <w:t xml:space="preserve">Unter </w:t>
      </w:r>
      <w:r w:rsidR="00A079DF" w:rsidRPr="00A079DF">
        <w:t>Continuous Delivery</w:t>
      </w:r>
      <w:r w:rsidR="00A079DF">
        <w:t xml:space="preserve"> (</w:t>
      </w:r>
      <w:r>
        <w:t>CD</w:t>
      </w:r>
      <w:r w:rsidR="00A079DF">
        <w:t>)</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BE8FFFB" w14:textId="6384B19F" w:rsidR="00820AEC" w:rsidRPr="003F015A" w:rsidRDefault="00820AEC" w:rsidP="003F015A">
      <w:pPr>
        <w:pStyle w:val="Grundtext"/>
      </w:pPr>
      <w:r w:rsidRPr="003F015A">
        <w:rPr>
          <w:i/>
        </w:rPr>
        <w:t>Continuous Integration</w:t>
      </w:r>
    </w:p>
    <w:p w14:paraId="64B121D0" w14:textId="4E816597" w:rsidR="00820AEC" w:rsidRPr="00BF0D39" w:rsidRDefault="008D33C4" w:rsidP="00820AEC">
      <w:pPr>
        <w:pStyle w:val="Grundtext"/>
      </w:pPr>
      <w:r w:rsidRPr="008D33C4">
        <w:t>Continuous Integration</w:t>
      </w:r>
      <w:r>
        <w:t xml:space="preserve"> (</w:t>
      </w:r>
      <w:r w:rsidR="00820AEC" w:rsidRPr="00BF0D39">
        <w:t>CI</w:t>
      </w:r>
      <w:r>
        <w:t>)</w:t>
      </w:r>
      <w:r w:rsidR="00820AEC" w:rsidRPr="00BF0D39">
        <w:t xml:space="preserve"> verfolgt das Konzept, Änderungen am Quellcode bzw. Entwicklungsfortschritte von einzelnen Entwicklern eines Teams schnell zusammenzuführen und zu testen. Dadurch werden Fehler frühzeitig erkannt und Softwareprototypen</w:t>
      </w:r>
      <w:r w:rsidR="00820AEC">
        <w:t xml:space="preserve"> (</w:t>
      </w:r>
      <w:r w:rsidR="00820AEC" w:rsidRPr="00BF0D39">
        <w:t>funktionsfähige Software</w:t>
      </w:r>
      <w:r w:rsidR="00820AEC">
        <w:t>)</w:t>
      </w:r>
      <w:r w:rsidR="00820AEC" w:rsidRPr="00BF0D39">
        <w:t xml:space="preserve"> in kurzer Zeit </w:t>
      </w:r>
      <w:r w:rsidR="00763848">
        <w:t>entwickelt</w:t>
      </w:r>
      <w:r w:rsidR="00820AEC" w:rsidRPr="00BF0D39">
        <w:t xml:space="preserve"> </w:t>
      </w:r>
      <w:r w:rsidR="00820AEC"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00820AEC" w:rsidRPr="00BF0D39">
        <w:fldChar w:fldCharType="separate"/>
      </w:r>
      <w:r w:rsidR="003274BA" w:rsidRPr="003274BA">
        <w:t>(Vgl. Alt et al., (2017), S. 29)</w:t>
      </w:r>
      <w:r w:rsidR="00820AEC"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6070DCA9" w:rsidR="00820AEC" w:rsidRPr="003F015A" w:rsidRDefault="00820AEC" w:rsidP="003F015A">
      <w:pPr>
        <w:pStyle w:val="Grundtext"/>
      </w:pPr>
      <w:r w:rsidRPr="003F015A">
        <w:rPr>
          <w:i/>
        </w:rPr>
        <w:t>Electronic Data Interchange</w:t>
      </w:r>
    </w:p>
    <w:p w14:paraId="468028FF" w14:textId="60C98A98" w:rsidR="00820AEC" w:rsidRPr="00E85EE3" w:rsidRDefault="008D33C4" w:rsidP="00820AEC">
      <w:pPr>
        <w:pStyle w:val="Grundtext"/>
      </w:pPr>
      <w:r w:rsidRPr="008D33C4">
        <w:t>Electronic Data Interchange</w:t>
      </w:r>
      <w:r>
        <w:t xml:space="preserve"> (</w:t>
      </w:r>
      <w:r w:rsidR="00820AEC">
        <w:t>EDI</w:t>
      </w:r>
      <w:r>
        <w:t>)</w:t>
      </w:r>
      <w:r w:rsidR="00820AEC">
        <w:t xml:space="preserve"> </w:t>
      </w:r>
      <w:r w:rsidR="00395D37">
        <w:t xml:space="preserve">ist der elektronische Austausch </w:t>
      </w:r>
      <w:r w:rsidR="00820AEC" w:rsidRPr="00E85EE3">
        <w:t xml:space="preserve">von Geschäftsdokumenten in einem standardisierten Datenformat zwischen </w:t>
      </w:r>
      <w:r w:rsidR="00820AEC">
        <w:t>verschiedenen</w:t>
      </w:r>
      <w:r w:rsidR="00820AEC"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3A76F09D" w:rsidR="00820AEC" w:rsidRPr="003F015A" w:rsidRDefault="00820AEC" w:rsidP="003F015A">
      <w:pPr>
        <w:pStyle w:val="Grundtext"/>
      </w:pPr>
      <w:r w:rsidRPr="003F015A">
        <w:rPr>
          <w:i/>
        </w:rPr>
        <w:t>Electronic Data Interchange for Administration, Commerce and Transport</w:t>
      </w:r>
    </w:p>
    <w:p w14:paraId="6105540F" w14:textId="6BE8EB5A" w:rsidR="00820AEC" w:rsidRDefault="00820AEC" w:rsidP="00AA32FD">
      <w:pPr>
        <w:pStyle w:val="Grundtext"/>
      </w:pPr>
      <w:r>
        <w:t xml:space="preserve">Unter </w:t>
      </w:r>
      <w:r w:rsidR="00402E1E" w:rsidRPr="00402E1E">
        <w:t>Electronic Data Interchange for Administration, Commerce and Transport</w:t>
      </w:r>
      <w:r w:rsidR="00402E1E">
        <w:t xml:space="preserve"> (E</w:t>
      </w:r>
      <w:r>
        <w:t>DIFACT</w:t>
      </w:r>
      <w:r w:rsidR="00402E1E">
        <w:t>)</w:t>
      </w:r>
      <w:r>
        <w:t xml:space="preserve">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620F6C58" w14:textId="77777777" w:rsidR="00402E1E" w:rsidRPr="00AA32FD" w:rsidRDefault="00402E1E" w:rsidP="00AA32FD">
      <w:pPr>
        <w:pStyle w:val="Grundtext"/>
        <w:rPr>
          <w:iCs/>
        </w:rPr>
      </w:pPr>
      <w:r w:rsidRPr="00AA32FD">
        <w:rPr>
          <w:iCs/>
        </w:rPr>
        <w:br w:type="page"/>
      </w:r>
    </w:p>
    <w:p w14:paraId="55113EAB" w14:textId="0E6A85B1" w:rsidR="004501ED" w:rsidRDefault="004501ED" w:rsidP="00FA7BD3">
      <w:pPr>
        <w:pStyle w:val="Grundtext"/>
        <w:tabs>
          <w:tab w:val="left" w:pos="4678"/>
        </w:tabs>
        <w:rPr>
          <w:i/>
        </w:rPr>
      </w:pPr>
      <w:r w:rsidRPr="003F015A">
        <w:rPr>
          <w:i/>
        </w:rPr>
        <w:lastRenderedPageBreak/>
        <w:t>Extract</w:t>
      </w:r>
      <w:r w:rsidR="0062407D">
        <w:rPr>
          <w:i/>
        </w:rPr>
        <w:noBreakHyphen/>
      </w:r>
      <w:r w:rsidRPr="003F015A">
        <w:rPr>
          <w:i/>
        </w:rPr>
        <w:t>Transform</w:t>
      </w:r>
      <w:r w:rsidR="0062407D">
        <w:rPr>
          <w:i/>
        </w:rPr>
        <w:noBreakHyphen/>
      </w:r>
      <w:r w:rsidRPr="003F015A">
        <w:rPr>
          <w:i/>
        </w:rPr>
        <w:t>Load</w:t>
      </w:r>
    </w:p>
    <w:p w14:paraId="30506FD8" w14:textId="5CB94CAC"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w:t>
      </w:r>
      <w:r w:rsidR="006B6EB9" w:rsidRPr="006B6EB9">
        <w:t>Extract Transform Load</w:t>
      </w:r>
      <w:r w:rsidR="006B6EB9">
        <w:t xml:space="preserve"> (</w:t>
      </w:r>
      <w:r w:rsidR="007E574C">
        <w:t>ETL</w:t>
      </w:r>
      <w:r w:rsidR="006B6EB9">
        <w:t>)</w:t>
      </w:r>
      <w:r w:rsidR="007E574C">
        <w:t xml:space="preserve">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229E4FAF" w:rsidR="004347CA" w:rsidRPr="004347CA" w:rsidRDefault="004347CA" w:rsidP="00820AEC">
      <w:pPr>
        <w:pStyle w:val="Grundtext"/>
        <w:rPr>
          <w:i/>
        </w:rPr>
      </w:pPr>
      <w:r w:rsidRPr="004347CA">
        <w:rPr>
          <w:i/>
        </w:rPr>
        <w:t>Hypertext Markup Language</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29F00AA8" w:rsidR="00B818FA" w:rsidRPr="003F015A" w:rsidRDefault="00B818FA" w:rsidP="003F015A">
      <w:pPr>
        <w:pStyle w:val="Grundtext"/>
      </w:pPr>
      <w:r w:rsidRPr="003F015A">
        <w:rPr>
          <w:i/>
        </w:rPr>
        <w:t xml:space="preserve">Integrated Development Environment </w:t>
      </w:r>
    </w:p>
    <w:p w14:paraId="7F31D409" w14:textId="733F2282" w:rsidR="00B818FA" w:rsidRDefault="00C238BB" w:rsidP="009D6C59">
      <w:pPr>
        <w:pStyle w:val="Grundtext"/>
      </w:pPr>
      <w:r>
        <w:t xml:space="preserve">Eine </w:t>
      </w:r>
      <w:r w:rsidR="00907E2A" w:rsidRPr="00907E2A">
        <w:t>Integrated Development Environment</w:t>
      </w:r>
      <w:r w:rsidR="00907E2A">
        <w:t xml:space="preserve"> (</w:t>
      </w:r>
      <w:r w:rsidR="00AC6917">
        <w:t>IDE</w:t>
      </w:r>
      <w:r w:rsidR="0044686A">
        <w:t>)</w:t>
      </w:r>
      <w:r w:rsidR="00611CFB">
        <w:t xml:space="preserve"> </w:t>
      </w:r>
      <w:r>
        <w:t xml:space="preserve">ist eine Sammlung von verschiedenen Werkzeugen, wie </w:t>
      </w:r>
      <w:r w:rsidRPr="00C238BB">
        <w:t>Editor, Compiler, Interpreter, Debugger</w:t>
      </w:r>
      <w:r>
        <w:t xml:space="preserve">, die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3E4DB2EC" w:rsidR="006A7899" w:rsidRPr="003F015A" w:rsidRDefault="006A7899" w:rsidP="003F015A">
      <w:pPr>
        <w:pStyle w:val="Grundtext"/>
      </w:pPr>
      <w:r w:rsidRPr="003F015A">
        <w:rPr>
          <w:i/>
        </w:rPr>
        <w:t xml:space="preserve">Java Database Connectivity </w:t>
      </w:r>
    </w:p>
    <w:p w14:paraId="1677E58F" w14:textId="0B401B91" w:rsidR="00722DB0" w:rsidRDefault="007F53AD" w:rsidP="00820AEC">
      <w:pPr>
        <w:pStyle w:val="Grundtext"/>
      </w:pPr>
      <w:r w:rsidRPr="007F53AD">
        <w:t>Java Database Connectivity</w:t>
      </w:r>
      <w:r>
        <w:t xml:space="preserve"> (</w:t>
      </w:r>
      <w:r w:rsidR="00722DB0" w:rsidRPr="00EA1091">
        <w:t>JDBC</w:t>
      </w:r>
      <w:r>
        <w:t>)</w:t>
      </w:r>
      <w:r w:rsidR="00722DB0" w:rsidRPr="00EA1091">
        <w:t xml:space="preserve"> ist ein API zum </w:t>
      </w:r>
      <w:r w:rsidR="00864E23">
        <w:t>Z</w:t>
      </w:r>
      <w:r w:rsidR="00722DB0" w:rsidRPr="00EA1091">
        <w:t xml:space="preserve">ugriff auf tabellarische Daten, insbesondere auf Daten in </w:t>
      </w:r>
      <w:r w:rsidR="006D04D6">
        <w:t xml:space="preserve">einem </w:t>
      </w:r>
      <w:r w:rsidR="005240A4" w:rsidRPr="00513D6C">
        <w:t>Relational Database Management System</w:t>
      </w:r>
      <w:r w:rsidR="005240A4">
        <w:t xml:space="preserve"> (</w:t>
      </w:r>
      <w:r w:rsidR="00722DB0" w:rsidRPr="00EA1091">
        <w:t>RDBMS</w:t>
      </w:r>
      <w:r w:rsidR="005240A4">
        <w:t>)</w:t>
      </w:r>
      <w:r w:rsidR="00722DB0" w:rsidRPr="00EA1091">
        <w:t xml:space="preserve">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849F56B"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Open</w:t>
      </w:r>
      <w:r w:rsidR="00C40976">
        <w:rPr>
          <w:rStyle w:val="Grundzkursiv"/>
          <w:i w:val="0"/>
        </w:rPr>
        <w:noBreakHyphen/>
      </w:r>
      <w:r w:rsidR="00532071" w:rsidRPr="00532071">
        <w:rPr>
          <w:rStyle w:val="Grundzkursiv"/>
          <w:i w:val="0"/>
        </w:rPr>
        <w:t>Source</w:t>
      </w:r>
      <w:r w:rsidR="00C40976">
        <w:rPr>
          <w:rStyle w:val="Grundzkursiv"/>
          <w:i w:val="0"/>
        </w:rPr>
        <w:noBreakHyphen/>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015EE3B0" w:rsidR="00EA3367" w:rsidRPr="00EA3367" w:rsidRDefault="00EA3367" w:rsidP="00460B35">
      <w:pPr>
        <w:pStyle w:val="Grundtext"/>
        <w:rPr>
          <w:i/>
        </w:rPr>
      </w:pPr>
      <w:r w:rsidRPr="00EA3367">
        <w:rPr>
          <w:i/>
        </w:rPr>
        <w:t>Release Candidate</w:t>
      </w:r>
    </w:p>
    <w:p w14:paraId="151899C2" w14:textId="356E509A"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AB1406">
        <w:rPr>
          <w:rStyle w:val="Grundzkursiv"/>
          <w:i w:val="0"/>
        </w:rPr>
        <w:noBreakHyphen/>
      </w:r>
      <w:r>
        <w:rPr>
          <w:rStyle w:val="Grundzkursiv"/>
          <w:i w:val="0"/>
        </w:rPr>
        <w:t>)</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w:t>
      </w:r>
      <w:r w:rsidR="00084B15">
        <w:rPr>
          <w:rStyle w:val="Grundzkursiv"/>
          <w:i w:val="0"/>
        </w:rPr>
        <w:t xml:space="preserve">(RC) </w:t>
      </w:r>
      <w:r>
        <w:rPr>
          <w:rStyle w:val="Grundzkursiv"/>
          <w:i w:val="0"/>
        </w:rPr>
        <w:t>bezeichnet eine Softwareversion, die zur Auslieferung vorgesehen ist, aber noch nicht für den (End</w:t>
      </w:r>
      <w:r w:rsidR="00736AD4">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917ACBD" w:rsidR="006A7899" w:rsidRPr="003F015A" w:rsidRDefault="00460B35" w:rsidP="003F015A">
      <w:pPr>
        <w:pStyle w:val="Grundtext"/>
      </w:pPr>
      <w:r w:rsidRPr="003F015A">
        <w:rPr>
          <w:i/>
        </w:rPr>
        <w:lastRenderedPageBreak/>
        <w:t>Relational Database Management System</w:t>
      </w:r>
    </w:p>
    <w:p w14:paraId="4238F778" w14:textId="3DD4FA59" w:rsidR="00843D59" w:rsidRPr="00F31EC6" w:rsidRDefault="00272CAB" w:rsidP="00F31EC6">
      <w:pPr>
        <w:pStyle w:val="Grundtext"/>
      </w:pPr>
      <w:r w:rsidRPr="00F31EC6">
        <w:t xml:space="preserve">In einem </w:t>
      </w:r>
      <w:r w:rsidR="00F31EC6" w:rsidRPr="00F31EC6">
        <w:t>Relational Database Management System (</w:t>
      </w:r>
      <w:r w:rsidR="00A66C48" w:rsidRPr="00F31EC6">
        <w:t>RDBMS</w:t>
      </w:r>
      <w:r w:rsidR="00F31EC6" w:rsidRPr="00F31EC6">
        <w:t>)</w:t>
      </w:r>
      <w:r w:rsidR="00611CFB">
        <w:t xml:space="preserve"> </w:t>
      </w:r>
      <w:r w:rsidRPr="00F31EC6">
        <w:t xml:space="preserve">werden </w:t>
      </w:r>
      <w:r w:rsidR="009B4E97" w:rsidRPr="00F31EC6">
        <w:t xml:space="preserve">die </w:t>
      </w:r>
      <w:r w:rsidR="00460B35" w:rsidRPr="00F31EC6">
        <w:t xml:space="preserve">Daten in </w:t>
      </w:r>
      <w:r w:rsidR="009B4E97" w:rsidRPr="00F31EC6">
        <w:t xml:space="preserve">zueinander in Relation stehenden </w:t>
      </w:r>
      <w:r w:rsidR="00460B35" w:rsidRPr="00F31EC6">
        <w:t>Tabellen</w:t>
      </w:r>
      <w:r w:rsidR="009B4E97" w:rsidRPr="00F31EC6">
        <w:t xml:space="preserve"> </w:t>
      </w:r>
      <w:r w:rsidR="00460B35" w:rsidRPr="00F31EC6">
        <w:t xml:space="preserve">gespeichert </w:t>
      </w:r>
      <w:r w:rsidR="006F3E5F" w:rsidRPr="00F31EC6">
        <w:fldChar w:fldCharType="begin"/>
      </w:r>
      <w:r w:rsidR="00492B4A" w:rsidRPr="00F31EC6">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rsidRPr="00F31EC6">
        <w:fldChar w:fldCharType="separate"/>
      </w:r>
      <w:r w:rsidR="003274BA" w:rsidRPr="00F31EC6">
        <w:t>(Vgl. Meier, (2010), S. 6)</w:t>
      </w:r>
      <w:r w:rsidR="006F3E5F" w:rsidRPr="00F31EC6">
        <w:fldChar w:fldCharType="end"/>
      </w:r>
      <w:r w:rsidR="00077FC0" w:rsidRPr="00F31EC6">
        <w:t>.</w:t>
      </w:r>
    </w:p>
    <w:p w14:paraId="2476B86A" w14:textId="404CFD72" w:rsidR="00820AEC" w:rsidRPr="003F015A" w:rsidRDefault="00820AEC" w:rsidP="003F015A">
      <w:pPr>
        <w:pStyle w:val="Grundtext"/>
      </w:pPr>
      <w:r w:rsidRPr="003F015A">
        <w:rPr>
          <w:i/>
        </w:rPr>
        <w:t>Requirements Engineering</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BE324D9" w:rsidR="00820AEC" w:rsidRPr="003F015A" w:rsidRDefault="00820AEC" w:rsidP="003F015A">
      <w:pPr>
        <w:pStyle w:val="Grundtext"/>
      </w:pPr>
      <w:r w:rsidRPr="003F015A">
        <w:rPr>
          <w:i/>
        </w:rPr>
        <w:t>Requirements Management</w:t>
      </w:r>
    </w:p>
    <w:p w14:paraId="7D478785" w14:textId="2A57D01E"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und d</w:t>
      </w:r>
      <w:r w:rsidR="00A86214">
        <w:t xml:space="preserve">ie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3004B885" w:rsidR="00A15403" w:rsidRPr="003F015A" w:rsidRDefault="00A15403" w:rsidP="003F015A">
      <w:pPr>
        <w:pStyle w:val="Grundtext"/>
      </w:pPr>
      <w:r w:rsidRPr="003F015A">
        <w:rPr>
          <w:i/>
        </w:rPr>
        <w:t>Subversion</w:t>
      </w:r>
    </w:p>
    <w:p w14:paraId="7026AF16" w14:textId="41FA0216" w:rsidR="00A15403" w:rsidRDefault="00EE1013" w:rsidP="00A15403">
      <w:pPr>
        <w:pStyle w:val="Grundtext"/>
      </w:pPr>
      <w:r w:rsidRPr="00EE1013">
        <w:t xml:space="preserve">Subversion </w:t>
      </w:r>
      <w:r>
        <w:t>(</w:t>
      </w:r>
      <w:r w:rsidR="00A15403">
        <w:t>SVN</w:t>
      </w:r>
      <w:r>
        <w:t>)</w:t>
      </w:r>
      <w:r w:rsidR="00A15403">
        <w:t xml:space="preserve"> ist ein Versionsverwaltungsprogramm, d</w:t>
      </w:r>
      <w:r w:rsidR="00254EE4">
        <w:t>as</w:t>
      </w:r>
      <w:r w:rsidR="00A15403">
        <w:t xml:space="preserve"> eine R</w:t>
      </w:r>
      <w:r w:rsidR="00A15403" w:rsidRPr="00CD7722">
        <w:t>epository</w:t>
      </w:r>
      <w:r w:rsidR="0062407D">
        <w:noBreakHyphen/>
      </w:r>
      <w:r w:rsidR="00A15403" w:rsidRPr="00CD7722">
        <w:t xml:space="preserve">Plattform für </w:t>
      </w:r>
      <w:r w:rsidR="00582783">
        <w:t>Programmierer</w:t>
      </w:r>
      <w:r w:rsidR="00A15403">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07A1DA0" w:rsidR="0067466A" w:rsidRPr="0067466A" w:rsidRDefault="00492B4A" w:rsidP="00492B4A">
      <w:pPr>
        <w:pStyle w:val="Grundtext"/>
      </w:pPr>
      <w:r>
        <w:t xml:space="preserve">Zur Testinfrastruktur gehören alle organisatorischen Elemente, wie z. B. Testumgebung, Testwerkzeuge, Büroräume, Testverfahren, die für die Durchführung </w:t>
      </w:r>
      <w:r w:rsidR="00747D4C">
        <w:t>von Softwaret</w:t>
      </w:r>
      <w:r>
        <w:t xml:space="preserve">ests erforderlich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1338F85F" w14:textId="77777777" w:rsidR="00B01C2E" w:rsidRPr="00AA32FD" w:rsidRDefault="00B01C2E">
      <w:pPr>
        <w:rPr>
          <w:iCs/>
          <w:szCs w:val="20"/>
        </w:rPr>
      </w:pPr>
      <w:r w:rsidRPr="00AA32FD">
        <w:rPr>
          <w:iCs/>
        </w:rPr>
        <w:br w:type="page"/>
      </w:r>
    </w:p>
    <w:p w14:paraId="47EBE6DA" w14:textId="550746EE" w:rsidR="00E46679" w:rsidRPr="003F015A" w:rsidRDefault="00E46679" w:rsidP="003F015A">
      <w:pPr>
        <w:pStyle w:val="Grundtext"/>
      </w:pPr>
      <w:r w:rsidRPr="003F015A">
        <w:rPr>
          <w:i/>
        </w:rPr>
        <w:lastRenderedPageBreak/>
        <w:t>Valid</w:t>
      </w:r>
      <w:r w:rsidR="00954A1C">
        <w:rPr>
          <w:i/>
        </w:rPr>
        <w:t>ierung</w:t>
      </w:r>
      <w:r w:rsidRPr="003F015A">
        <w:rPr>
          <w:i/>
        </w:rPr>
        <w:t xml:space="preserve"> </w:t>
      </w:r>
      <w:r w:rsidR="00093F08">
        <w:rPr>
          <w:i/>
        </w:rPr>
        <w:t>(Validation)</w:t>
      </w:r>
    </w:p>
    <w:p w14:paraId="40042039" w14:textId="252C6A2C" w:rsidR="00E46679" w:rsidRDefault="00E46679" w:rsidP="00E46679">
      <w:pPr>
        <w:pStyle w:val="Grundtext"/>
      </w:pPr>
      <w:r w:rsidRPr="00EC2494">
        <w:t>Die Valid</w:t>
      </w:r>
      <w:r w:rsidR="00954A1C">
        <w:t>ierung</w:t>
      </w:r>
      <w:r w:rsidRPr="00EC2494">
        <w:t xml:space="preserve"> </w:t>
      </w:r>
      <w:r w:rsidR="00093F08">
        <w:t xml:space="preserve">(Validation)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6FC8AEE7" w:rsidR="00EC2494" w:rsidRPr="003F015A" w:rsidRDefault="00F15530" w:rsidP="003F015A">
      <w:pPr>
        <w:pStyle w:val="Grundtext"/>
      </w:pPr>
      <w:r>
        <w:rPr>
          <w:i/>
        </w:rPr>
        <w:t>Verifi</w:t>
      </w:r>
      <w:r w:rsidR="009D4DAB">
        <w:rPr>
          <w:i/>
        </w:rPr>
        <w:t>kation</w:t>
      </w:r>
      <w:r w:rsidR="00EC2494" w:rsidRPr="003F015A">
        <w:rPr>
          <w:i/>
        </w:rPr>
        <w:t xml:space="preserve"> </w:t>
      </w:r>
      <w:r w:rsidR="00093F08">
        <w:rPr>
          <w:i/>
        </w:rPr>
        <w:t>(Verification)</w:t>
      </w:r>
    </w:p>
    <w:p w14:paraId="423D0F68" w14:textId="6A2B3C7D"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9D4DAB">
        <w:t>Verifikation</w:t>
      </w:r>
      <w:r>
        <w:t xml:space="preserve"> </w:t>
      </w:r>
      <w:r w:rsidR="00093F08">
        <w:t xml:space="preserve">(Verification) </w:t>
      </w:r>
      <w:r>
        <w:t>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63CC431B"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w:t>
      </w:r>
      <w:r w:rsidRPr="004362E0">
        <w:t xml:space="preserve"> </w:t>
      </w:r>
      <w:r w:rsidR="00644C73">
        <w:fldChar w:fldCharType="begin"/>
      </w:r>
      <w:r w:rsidR="003A17E8">
        <w:instrText xml:space="preserve"> ADDIN ZOTERO_ITEM CSL_CITATION {"citationID":"YF73SmQX","properties":{"formattedCitation":"(Vgl. Gehring &amp; Gabriel, (2022), S. 667 f.)","plainCitation":"(Vgl. Gehring &amp; Gabriel, (2022), S. 667 f.)","noteIndex":0},"citationItems":[{"id":"JWk2cRhC/AALbywAy","uris":["http://zotero.org/users/10411486/items/HNJAQ5H8"],"itemData":{"id":631,"type":"book","event-place":"Wiesbaden","ISBN":"978-3-658-37701-4","language":"de","note":"DOI: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14D95D1" w:rsidR="004362E0" w:rsidRPr="000C545C" w:rsidRDefault="004362E0" w:rsidP="004362E0">
      <w:pPr>
        <w:pStyle w:val="Grundtext"/>
        <w:rPr>
          <w:i/>
        </w:rPr>
      </w:pPr>
      <w:r w:rsidRPr="000C545C">
        <w:rPr>
          <w:i/>
        </w:rPr>
        <w:t>Wor</w:t>
      </w:r>
      <w:r>
        <w:rPr>
          <w:i/>
        </w:rPr>
        <w:t>kflow</w:t>
      </w:r>
      <w:r w:rsidR="0062407D">
        <w:rPr>
          <w:i/>
        </w:rPr>
        <w:noBreakHyphen/>
      </w:r>
      <w:r w:rsidRPr="004362E0">
        <w:rPr>
          <w:i/>
        </w:rPr>
        <w:t>Management</w:t>
      </w:r>
      <w:r w:rsidR="0062407D">
        <w:rPr>
          <w:i/>
        </w:rPr>
        <w:noBreakHyphen/>
      </w:r>
      <w:r w:rsidRPr="004362E0">
        <w:rPr>
          <w:i/>
        </w:rPr>
        <w:t>System</w:t>
      </w:r>
    </w:p>
    <w:p w14:paraId="14BF53FA" w14:textId="07876728" w:rsidR="000D1A52" w:rsidRDefault="000D1A52" w:rsidP="004362E0">
      <w:pPr>
        <w:pStyle w:val="Grundtext"/>
      </w:pPr>
      <w:r>
        <w:t xml:space="preserve">Die Aufgaben und Arbeitsschritte eines Workflows werden in einem </w:t>
      </w:r>
      <w:r w:rsidR="00823691" w:rsidRPr="00823691">
        <w:t>Workflow</w:t>
      </w:r>
      <w:r w:rsidR="00091469">
        <w:noBreakHyphen/>
      </w:r>
      <w:r w:rsidR="00823691" w:rsidRPr="00823691">
        <w:t>Management</w:t>
      </w:r>
      <w:r w:rsidR="00091469">
        <w:noBreakHyphen/>
      </w:r>
      <w:r w:rsidR="00823691" w:rsidRPr="00823691">
        <w:t>System</w:t>
      </w:r>
      <w:r w:rsidR="00823691">
        <w:t xml:space="preserve"> (</w:t>
      </w:r>
      <w:r>
        <w:t>WFMS</w:t>
      </w:r>
      <w:r w:rsidR="00823691">
        <w:t>)</w:t>
      </w:r>
      <w:r w:rsidR="00DB18BF">
        <w:t xml:space="preserve"> </w:t>
      </w:r>
      <w:r>
        <w:t xml:space="preserve">automatisiert und gesteuert. </w:t>
      </w:r>
      <w:r w:rsidR="00F320AB">
        <w:t xml:space="preserve">Voraussetzung für die automatisierte Steuerung ist, dass die Aufgaben und Arbeitsschritte (Teilprozesse) strukturiert sind </w:t>
      </w:r>
      <w:r w:rsidR="00F320AB">
        <w:fldChar w:fldCharType="begin"/>
      </w:r>
      <w:r w:rsidR="003A17E8">
        <w:instrText xml:space="preserve"> ADDIN ZOTERO_ITEM CSL_CITATION {"citationID":"UE9l3d8v","properties":{"formattedCitation":"(Vgl. Gehring &amp; Gabriel, (2022), S. 394)","plainCitation":"(Vgl. Gehring &amp; Gabriel, (2022), S. 394)","noteIndex":0},"citationItems":[{"id":"JWk2cRhC/AALbywAy","uris":["http://zotero.org/users/10411486/items/HNJAQ5H8"],"itemData":{"id":631,"type":"book","event-place":"Wiesbaden","ISBN":"978-3-658-37701-4","language":"de","note":"DOI: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894017D" w:rsidR="000C545C" w:rsidRPr="000C545C" w:rsidRDefault="000C545C" w:rsidP="00820AEC">
      <w:pPr>
        <w:pStyle w:val="Grundtext"/>
        <w:rPr>
          <w:i/>
        </w:rPr>
      </w:pPr>
      <w:r w:rsidRPr="000C545C">
        <w:rPr>
          <w:i/>
        </w:rPr>
        <w:t>World Wide Web</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67B299B8" w:rsidR="00177814" w:rsidRPr="000C545C" w:rsidRDefault="00C928BE" w:rsidP="00820AEC">
      <w:pPr>
        <w:pStyle w:val="Grundtext"/>
        <w:rPr>
          <w:i/>
        </w:rPr>
      </w:pPr>
      <w:r w:rsidRPr="00C928BE">
        <w:rPr>
          <w:i/>
        </w:rPr>
        <w:t>World</w:t>
      </w:r>
      <w:r>
        <w:rPr>
          <w:i/>
        </w:rPr>
        <w:noBreakHyphen/>
      </w:r>
      <w:r w:rsidRPr="00C928BE">
        <w:rPr>
          <w:i/>
        </w:rPr>
        <w:t>Wide</w:t>
      </w:r>
      <w:r>
        <w:rPr>
          <w:i/>
        </w:rPr>
        <w:noBreakHyphen/>
      </w:r>
      <w:r w:rsidRPr="00C928BE">
        <w:rPr>
          <w:i/>
        </w:rPr>
        <w:t>Web</w:t>
      </w:r>
      <w:r>
        <w:rPr>
          <w:i/>
        </w:rPr>
        <w:noBreakHyphen/>
      </w:r>
      <w:r w:rsidRPr="00C928BE">
        <w:rPr>
          <w:i/>
        </w:rPr>
        <w:t>Server</w:t>
      </w:r>
      <w:r>
        <w:rPr>
          <w:i/>
        </w:rPr>
        <w:t xml:space="preserve"> </w:t>
      </w:r>
    </w:p>
    <w:p w14:paraId="2695245E" w14:textId="48445BF3" w:rsidR="00177814" w:rsidRDefault="00177814" w:rsidP="00820AEC">
      <w:pPr>
        <w:pStyle w:val="Grundtext"/>
      </w:pPr>
      <w:r>
        <w:t xml:space="preserve">Ein </w:t>
      </w:r>
      <w:r w:rsidR="00C928BE" w:rsidRPr="00C928BE">
        <w:t>World</w:t>
      </w:r>
      <w:r w:rsidR="00C928BE">
        <w:noBreakHyphen/>
      </w:r>
      <w:r w:rsidR="00C928BE" w:rsidRPr="00C928BE">
        <w:t>Wide</w:t>
      </w:r>
      <w:r w:rsidR="00C928BE">
        <w:noBreakHyphen/>
      </w:r>
      <w:r w:rsidR="00C928BE" w:rsidRPr="00C928BE">
        <w:t>Web</w:t>
      </w:r>
      <w:r w:rsidR="00C928BE">
        <w:noBreakHyphen/>
      </w:r>
      <w:r w:rsidR="00C928BE" w:rsidRPr="00C928BE">
        <w:t>Server</w:t>
      </w:r>
      <w:r w:rsidR="00C928BE">
        <w:t xml:space="preserve"> </w:t>
      </w:r>
      <w:r w:rsidR="00C44F37">
        <w:t>(</w:t>
      </w:r>
      <w:r w:rsidR="00C928BE">
        <w:t>WWW</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4321728"/>
      <w:r>
        <w:lastRenderedPageBreak/>
        <w:t>Einleitung</w:t>
      </w:r>
      <w:bookmarkEnd w:id="18"/>
      <w:bookmarkEnd w:id="19"/>
      <w:bookmarkEnd w:id="20"/>
      <w:bookmarkEnd w:id="21"/>
    </w:p>
    <w:p w14:paraId="135BD191" w14:textId="2801A974" w:rsidR="00D079E5" w:rsidRDefault="002557ED" w:rsidP="002557ED">
      <w:pPr>
        <w:pStyle w:val="Grundtext"/>
      </w:pPr>
      <w:r>
        <w:t>Im Rahmen der Pr</w:t>
      </w:r>
      <w:r w:rsidR="00AE189B">
        <w:t>ojekt</w:t>
      </w:r>
      <w:r>
        <w:t xml:space="preserve">phase des Bachelor Studiengangs </w:t>
      </w:r>
      <w:r w:rsidR="0032638D">
        <w:t>‚</w:t>
      </w:r>
      <w:r>
        <w:t>Wirtschaftsinformatik Online</w:t>
      </w:r>
      <w:r w:rsidR="0032638D">
        <w:t>’</w:t>
      </w:r>
      <w:r>
        <w:t xml:space="preserve"> an der </w:t>
      </w:r>
      <w:r w:rsidR="00AE189B">
        <w:t xml:space="preserve">‚Berliner </w:t>
      </w:r>
      <w:r>
        <w:t>Hochschule für Technik</w:t>
      </w:r>
      <w:r w:rsidR="00AE189B">
        <w:t>‘</w:t>
      </w:r>
      <w:r>
        <w:t xml:space="preserve"> wurde das Projekt zur </w:t>
      </w:r>
      <w:r w:rsidR="0059332E">
        <w:t xml:space="preserve">Entwicklung sowie zur </w:t>
      </w:r>
      <w:r>
        <w:t xml:space="preserve">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50EC2BAD"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72F8DFBF" w:rsidR="00A1677A" w:rsidRDefault="00D079E5" w:rsidP="00227AED">
      <w:pPr>
        <w:pStyle w:val="Grundtext"/>
      </w:pPr>
      <w:r>
        <w:t xml:space="preserve">Zur Festigung bzw. </w:t>
      </w:r>
      <w:r w:rsidR="001F3A1C">
        <w:t xml:space="preserve">zum </w:t>
      </w:r>
      <w:r>
        <w:t>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14F7E904" w:rsidR="00657618" w:rsidRDefault="00D44F47" w:rsidP="00227AED">
      <w:pPr>
        <w:pStyle w:val="Grundtext"/>
      </w:pPr>
      <w:r>
        <w:t xml:space="preserve">Als Teil des Qualitätsmanagements wurde </w:t>
      </w:r>
      <w:r w:rsidR="004657AF">
        <w:t>i</w:t>
      </w:r>
      <w:r w:rsidR="00C56388">
        <w:t xml:space="preserve">m Unternehmen </w:t>
      </w:r>
      <w:r w:rsidR="00C757E4">
        <w:t xml:space="preserve">die Software ‚Progress Monitor’ </w:t>
      </w:r>
      <w:r w:rsidR="006C5F97">
        <w:t xml:space="preserve">entwickelt und </w:t>
      </w:r>
      <w:r w:rsidR="002F4A9A">
        <w:t>eingeführt</w:t>
      </w:r>
      <w:r w:rsidR="00557258">
        <w:t xml:space="preserve">, um zukünftig die Verifikation der Datenkonvertierung zu </w:t>
      </w:r>
      <w:r w:rsidR="006A7531">
        <w:t>ermöglichen</w:t>
      </w:r>
      <w:r w:rsidR="00557258">
        <w:t xml:space="preserve">. </w:t>
      </w:r>
    </w:p>
    <w:p w14:paraId="4054994C" w14:textId="49C2D264" w:rsidR="00C571B4" w:rsidRDefault="00227AED" w:rsidP="00C571B4">
      <w:pPr>
        <w:pStyle w:val="Grundtext"/>
      </w:pPr>
      <w:r>
        <w:t xml:space="preserve">Folgende </w:t>
      </w:r>
      <w:r w:rsidR="00295A83">
        <w:t>Arbeit</w:t>
      </w:r>
      <w:r>
        <w:t xml:space="preserve"> dokumentiert die Durchführung des Projekts</w:t>
      </w:r>
      <w:r w:rsidR="006C5F97">
        <w:t xml:space="preserve"> anhand der Projektphasen des Wasserfallmodells</w:t>
      </w:r>
      <w:r>
        <w:t xml:space="preserve">. </w:t>
      </w:r>
      <w:r w:rsidR="006C5F97">
        <w:t xml:space="preserve">Dabei stehen die Bereitstellung </w:t>
      </w:r>
      <w:r w:rsidR="00324B39">
        <w:t xml:space="preserve">der Software </w:t>
      </w:r>
      <w:r w:rsidR="006C5F97">
        <w:t xml:space="preserve">und die </w:t>
      </w:r>
      <w:r w:rsidR="00324B39">
        <w:t xml:space="preserve">dafür notwendigen </w:t>
      </w:r>
      <w:r w:rsidR="006C5F97">
        <w:t>Systemtests im Vordergrund der Arbeit.</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4321729"/>
      <w:r w:rsidRPr="00915A3F">
        <w:lastRenderedPageBreak/>
        <w:t>Methodik</w:t>
      </w:r>
      <w:bookmarkEnd w:id="22"/>
    </w:p>
    <w:p w14:paraId="347AE0E5" w14:textId="3F8FC3B3"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3A17E8">
        <w:instrText xml:space="preserve"> ADDIN ZOTERO_ITEM CSL_CITATION {"citationID":"IrGCKPWS","properties":{"formattedCitation":"(Vgl. Alam &amp; G\\uc0\\u252{}hl, (2020), S. 2)","plainCitation":"(Vgl. Alam &amp; Gühl, (2020), S. 2)","noteIndex":0},"citationItems":[{"id":"JWk2cRhC/q3hdwkbP","uris":["http://zotero.org/users/10411486/items/SYNYH55H"],"itemData":{"id":647,"type":"book","event-place":"Berlin,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0AEBE0E9"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Eine weitere Unterscheidung besteht in der Art de</w:t>
      </w:r>
      <w:r w:rsidR="001F3A1C">
        <w:t>r</w:t>
      </w:r>
      <w:r>
        <w:t xml:space="preserve"> Projektdurchführung.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Toc144321730"/>
      <w:bookmarkStart w:id="24" w:name="_Ref141121592"/>
      <w:r>
        <w:rPr>
          <w:bCs/>
        </w:rPr>
        <w:lastRenderedPageBreak/>
        <w:t>Analyse</w:t>
      </w:r>
      <w:r w:rsidR="005B706E">
        <w:rPr>
          <w:bCs/>
        </w:rPr>
        <w:t xml:space="preserve"> der Anforderungen und Projektrisiken</w:t>
      </w:r>
      <w:bookmarkEnd w:id="23"/>
    </w:p>
    <w:p w14:paraId="37862450" w14:textId="781E8C72" w:rsidR="00065D41" w:rsidRPr="00017CA4" w:rsidRDefault="00065D41" w:rsidP="00017CA4">
      <w:pPr>
        <w:pStyle w:val="berschrift2"/>
        <w:spacing w:before="0"/>
        <w:rPr>
          <w:bCs/>
        </w:rPr>
      </w:pPr>
      <w:bookmarkStart w:id="25" w:name="_Toc144321731"/>
      <w:r w:rsidRPr="00017CA4">
        <w:rPr>
          <w:bCs/>
        </w:rPr>
        <w:t>Anforderungsanalyse</w:t>
      </w:r>
      <w:bookmarkEnd w:id="24"/>
      <w:bookmarkEnd w:id="25"/>
    </w:p>
    <w:p w14:paraId="1B80FEF0" w14:textId="620C80A8" w:rsidR="004D420C" w:rsidRDefault="0065790F" w:rsidP="007C71C4">
      <w:pPr>
        <w:pStyle w:val="Grundtext"/>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Entwickelung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3A17E8">
        <w:instrText xml:space="preserve"> ADDIN ZOTERO_ITEM CSL_CITATION {"citationID":"03d2NsTZ","properties":{"custom":"(Vgl. Herrmann, (2022), S. 14)","formattedCitation":"(Vgl. Herrmann, (2022), S. 14)","plainCitation":"(Vgl. Herrmann, (2022), S. 14)","noteIndex":0},"citationItems":[{"id":"JWk2cRhC/zLgd5xq1","uris":["http://zotero.org/users/10411486/items/CG7CNV2S"],"itemData":{"id":656,"type":"book","event-place":"Wiesbaden","ISBN":"978-3-658-35459-6","language":"en","note":"DOI: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26F3FF3"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6" w:name="_Hlk142648214"/>
      <w:r w:rsidR="00E15D0A">
        <w:t>Formulierte Anforderungen in den User Sto</w:t>
      </w:r>
      <w:bookmarkEnd w:id="26"/>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7D0534C4" w:rsidR="006A374D" w:rsidRDefault="00B74507" w:rsidP="008C1F0E">
      <w:pPr>
        <w:pStyle w:val="Grundtext"/>
        <w:jc w:val="center"/>
      </w:pPr>
      <w:r w:rsidRPr="00B74507">
        <w:rPr>
          <w:noProof/>
        </w:rPr>
        <w:drawing>
          <wp:inline distT="0" distB="0" distL="0" distR="0" wp14:anchorId="4BC6402F" wp14:editId="2CEB8AD0">
            <wp:extent cx="5400040" cy="43084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4308475"/>
                    </a:xfrm>
                    <a:prstGeom prst="rect">
                      <a:avLst/>
                    </a:prstGeom>
                  </pic:spPr>
                </pic:pic>
              </a:graphicData>
            </a:graphic>
          </wp:inline>
        </w:drawing>
      </w:r>
    </w:p>
    <w:p w14:paraId="135F7833" w14:textId="3391A948" w:rsidR="00C450ED" w:rsidRDefault="006A374D" w:rsidP="006A374D">
      <w:pPr>
        <w:pStyle w:val="Abbildungstitel"/>
      </w:pPr>
      <w:bookmarkStart w:id="27" w:name="_Toc144391826"/>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07158E8A" w14:textId="31FBBE6D" w:rsidR="00790F2B" w:rsidRDefault="00790F2B" w:rsidP="00CA79A2">
      <w:pPr>
        <w:pStyle w:val="Grundtext"/>
      </w:pPr>
      <w:r>
        <w:lastRenderedPageBreak/>
        <w:t xml:space="preserve">In der Anforderungsanalyse erfolgt ferner eine Differenzierung der Anforderungen in funktionale und nicht funktionale Anforderungen </w:t>
      </w:r>
      <w:r>
        <w:fldChar w:fldCharType="begin"/>
      </w:r>
      <w:r w:rsidR="003A17E8">
        <w:instrText xml:space="preserve"> ADDIN ZOTERO_ITEM CSL_CITATION {"citationID":"1iXOiTXF","properties":{"formattedCitation":"(Vgl. Herrmann, (2022)a, S. 37)","plainCitation":"(Vgl. Herrmann, (2022)a, S. 37)","dontUpdate":true,"noteIndex":0},"citationItems":[{"id":"JWk2cRhC/zLgd5xq1","uris":["http://zotero.org/users/10411486/items/CG7CNV2S"],"itemData":{"id":656,"type":"book","event-place":"Wiesbaden","ISBN":"978-3-658-35459-6","language":"en","note":"DOI: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32960B81" w14:textId="77777777" w:rsidR="00C90944" w:rsidRDefault="00657408" w:rsidP="007C71C4">
      <w:pPr>
        <w:pStyle w:val="Grundtext"/>
      </w:pPr>
      <w:r>
        <w:t xml:space="preserve">Die Entwicklung des ‚Progress Monitor‘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der Konvertierungen in Echtzeit</w:t>
      </w:r>
      <w:r w:rsidR="002C3CE0">
        <w:t xml:space="preserve"> und</w:t>
      </w:r>
      <w:r w:rsidR="00323EE4">
        <w:t xml:space="preserve"> </w:t>
      </w:r>
      <w:r w:rsidR="00BF6B37">
        <w:t>eine aussagefähige Fehlerausgabe sowie nachvollziehbare Fehlerberichte</w:t>
      </w:r>
      <w:r w:rsidR="002C3CE0">
        <w:t xml:space="preserve"> </w:t>
      </w:r>
      <w:r w:rsidR="00BF6B37">
        <w:t xml:space="preserve">wesentliche Vorgaben für die Softwareentwicklung. </w:t>
      </w:r>
    </w:p>
    <w:p w14:paraId="01EBB292" w14:textId="13A896E8" w:rsidR="00F42786" w:rsidRDefault="0052233F" w:rsidP="007C71C4">
      <w:pPr>
        <w:pStyle w:val="Grundtext"/>
      </w:pPr>
      <w:r>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C243A6" w:rsidRPr="00C243A6">
        <w:t>Tab. A.1</w:t>
      </w:r>
      <w:r w:rsidR="00D679D5" w:rsidRPr="00D679D5">
        <w:fldChar w:fldCharType="end"/>
      </w:r>
      <w:r>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28" w:name="_Toc144321732"/>
      <w:r>
        <w:t>Risikoanalyse</w:t>
      </w:r>
      <w:bookmarkEnd w:id="28"/>
      <w:r>
        <w:t xml:space="preserve"> </w:t>
      </w:r>
    </w:p>
    <w:p w14:paraId="26DD0D22" w14:textId="04645191" w:rsidR="002F163C" w:rsidRDefault="00B27139" w:rsidP="008D1AF3">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1C5723">
        <w:t xml:space="preserve">die </w:t>
      </w:r>
      <w:r w:rsidR="00B73ADA">
        <w:t>h</w:t>
      </w:r>
      <w:r w:rsidR="00B73ADA" w:rsidRPr="00B73ADA">
        <w:t xml:space="preserve">ohe Komplexität, </w:t>
      </w:r>
      <w:r w:rsidR="001C5723">
        <w:t xml:space="preserve">ein </w:t>
      </w:r>
      <w:r w:rsidR="00B73ADA" w:rsidRPr="00B73ADA">
        <w:t xml:space="preserve">festgelegter Umfang, </w:t>
      </w:r>
      <w:r w:rsidR="001C5723">
        <w:t xml:space="preserve">die </w:t>
      </w:r>
      <w:r w:rsidR="00B73ADA" w:rsidRPr="00B73ADA">
        <w:t>Interdisziplinarität</w:t>
      </w:r>
      <w:r w:rsidR="001C5723">
        <w:t xml:space="preserve"> und</w:t>
      </w:r>
      <w:r w:rsidR="00B73ADA" w:rsidRPr="00B73ADA">
        <w:t xml:space="preserve">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B16A76">
        <w:t xml:space="preserve">kontinuierliche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276E96">
        <w:t>und</w:t>
      </w:r>
      <w:r w:rsidR="009A6B92">
        <w:t xml:space="preserve"> die Planung von geeigneten Maßnahmen, um auf die Risiken zu reagieren, zu den wesentlichen </w:t>
      </w:r>
      <w:r w:rsidR="00BB729F">
        <w:t>A</w:t>
      </w:r>
      <w:r w:rsidR="009A6B92">
        <w:t xml:space="preserve">ufgaben </w:t>
      </w:r>
      <w:r w:rsidR="00BB729F">
        <w:t>i</w:t>
      </w:r>
      <w:r w:rsidR="007822E7">
        <w:t xml:space="preserve">n der </w:t>
      </w:r>
      <w:r w:rsidR="00BB729F" w:rsidRPr="00A4652D">
        <w:t>Risiko</w:t>
      </w:r>
      <w:r w:rsidR="007822E7">
        <w:t xml:space="preserve">analyse </w:t>
      </w:r>
      <w:r w:rsidR="009A6B92">
        <w:fldChar w:fldCharType="begin"/>
      </w:r>
      <w:r w:rsidR="003A17E8">
        <w:instrText xml:space="preserve"> ADDIN ZOTERO_ITEM CSL_CITATION {"citationID":"C4JRpr8i","properties":{"custom":"(Vgl. Wack, (2007), S. 42)","formattedCitation":"(Vgl. Wack, (2007), S. 42)","plainCitation":"(Vgl. Wack, (2007), S. 42)","noteIndex":0},"citationItems":[{"id":"JWk2cRhC/WiB9t2e9","uris":["http://zotero.org/users/10411486/items/YEEWJ7WP"],"itemData":{"id":637,"type":"book","collection-number":"54","collection-title":"Betriebswirtschaftliche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r w:rsidR="00B16A76">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w:t>
      </w:r>
      <w:r w:rsidR="004C4EC2">
        <w:t>Anhand</w:t>
      </w:r>
      <w:r w:rsidR="005A27BE">
        <w:t xml:space="preserve">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3A17E8">
        <w:instrText xml:space="preserve"> ADDIN ZOTERO_ITEM CSL_CITATION {"citationID":"TMPB5PDF","properties":{"formattedCitation":"(Vgl. Wack, (2007)b, S. 29 ff.)","plainCitation":"(Vgl. Wack, (2007)b, S. 29 ff.)","dontUpdate":true,"noteIndex":0},"citationItems":[{"id":"JWk2cRhC/WiB9t2e9","uris":["http://zotero.org/users/10411486/items/YEEWJ7WP"],"itemData":{"id":637,"type":"book","collection-number":"54","collection-title":"Betriebswirtschaftliche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3E03052E" w:rsidR="009D4E21" w:rsidRDefault="00E2307F" w:rsidP="005C774F">
      <w:pPr>
        <w:pStyle w:val="Grundtext"/>
      </w:pPr>
      <w:r>
        <w:t xml:space="preserve">In diesem Projekt wurden die Risiken </w:t>
      </w:r>
      <w:r w:rsidR="007F3957">
        <w:t xml:space="preserve">kontinuierlich </w:t>
      </w:r>
      <w:r>
        <w:t>identifiziert, analysiert und bewertet</w:t>
      </w:r>
      <w:r w:rsidR="00E54777">
        <w:t xml:space="preserve"> sowie geeignete Maßnahmen zur Reduzierung des Schadensausmaßes festgelegt. </w:t>
      </w:r>
      <w:r w:rsidR="00E84852">
        <w:t xml:space="preserve">Zu den im Projektverlauf identifizierten Risiken mit </w:t>
      </w:r>
      <w:r w:rsidR="00A224B0">
        <w:t>großem</w:t>
      </w:r>
      <w:r w:rsidR="00E84852">
        <w:t xml:space="preserve">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xml:space="preserve">, </w:t>
      </w:r>
      <w:r w:rsidR="00B16A76">
        <w:t xml:space="preserve">eine </w:t>
      </w:r>
      <w:r w:rsidR="00E84852">
        <w:t>unpräzise Zielformulierung und</w:t>
      </w:r>
      <w:r w:rsidR="00B16A76">
        <w:t xml:space="preserve"> ein</w:t>
      </w:r>
      <w:r w:rsidR="00E84852">
        <w:t xml:space="preserve">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t>
      </w:r>
      <w:r w:rsidR="00DF3DAD">
        <w:t>so</w:t>
      </w:r>
      <w:r w:rsidR="00123F3E">
        <w:t>wie auch</w:t>
      </w:r>
      <w:r w:rsidR="00E84852">
        <w:t xml:space="preserve"> 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63705917"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C243A6">
        <w:rPr>
          <w:rStyle w:val="Grundzenglisch"/>
          <w:bCs/>
          <w:lang w:val="de-DE"/>
        </w:rPr>
        <w:t xml:space="preserve">Auszug aus dem </w:t>
      </w:r>
      <w:r w:rsidR="00C243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C243A6" w:rsidRPr="00C243A6">
        <w:t>Tab. B.1</w:t>
      </w:r>
      <w:r w:rsidR="003A2EA5" w:rsidRPr="003A2EA5">
        <w:fldChar w:fldCharType="end"/>
      </w:r>
      <w:r w:rsidR="000572A6">
        <w:t>‘</w:t>
      </w:r>
      <w:r w:rsidR="00E84852">
        <w:t>.</w:t>
      </w:r>
    </w:p>
    <w:p w14:paraId="4E0ECAF1" w14:textId="30975E48" w:rsidR="006D332A" w:rsidRDefault="00860E64" w:rsidP="006D332A">
      <w:pPr>
        <w:pStyle w:val="berschrift1"/>
        <w:spacing w:after="0"/>
        <w:rPr>
          <w:bCs/>
        </w:rPr>
      </w:pPr>
      <w:bookmarkStart w:id="29" w:name="_Toc144321733"/>
      <w:r w:rsidRPr="00540297">
        <w:rPr>
          <w:bCs/>
        </w:rPr>
        <w:lastRenderedPageBreak/>
        <w:t>Projektbegründung</w:t>
      </w:r>
      <w:r>
        <w:rPr>
          <w:bCs/>
        </w:rPr>
        <w:t xml:space="preserve"> und Projektziel</w:t>
      </w:r>
      <w:bookmarkEnd w:id="29"/>
    </w:p>
    <w:p w14:paraId="48F2D1F4" w14:textId="6543A2A2" w:rsidR="00FB5203"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w:t>
      </w:r>
      <w:r w:rsidR="008A71AB">
        <w:t>s</w:t>
      </w:r>
      <w:r>
        <w:t xml:space="preserve"> und die </w:t>
      </w:r>
      <w:r w:rsidR="00A03D01">
        <w:t xml:space="preserve">Identifizierung der </w:t>
      </w:r>
      <w:r>
        <w:t>Probleme</w:t>
      </w:r>
      <w:r w:rsidR="007D4777">
        <w:t>, anhand derer das Projektziel und der Projektumfang definiert wurden</w:t>
      </w:r>
      <w:r>
        <w:t xml:space="preserve">. </w:t>
      </w:r>
    </w:p>
    <w:p w14:paraId="5C34EEA8" w14:textId="0B091229" w:rsidR="00A03D01" w:rsidRDefault="003E3999" w:rsidP="006D332A">
      <w:pPr>
        <w:pStyle w:val="Grundtext"/>
      </w:pPr>
      <w:r>
        <w:t xml:space="preserve">Konvertierungen </w:t>
      </w:r>
      <w:r w:rsidR="00902908">
        <w:t xml:space="preserve">konnten vor der Entwicklung des ‚Progress Monitor‘ </w:t>
      </w:r>
      <w:r>
        <w:t xml:space="preserve">nicht überwacht werden. Fehler in den Konvertierungen blieben entweder unerkannt oder wurden zu spät bemerkt. </w:t>
      </w:r>
      <w:r w:rsidR="00256E65">
        <w:t>D</w:t>
      </w:r>
      <w:r>
        <w:t xml:space="preserve">ie Fehleranalyse und </w:t>
      </w:r>
      <w:r w:rsidR="00256E65">
        <w:t xml:space="preserve">der </w:t>
      </w:r>
      <w:r>
        <w:t xml:space="preserve">Support </w:t>
      </w:r>
      <w:r w:rsidR="00256E65">
        <w:t xml:space="preserve">beanspruchten </w:t>
      </w:r>
      <w:r>
        <w:t xml:space="preserve">viel Zeit und Personal. </w:t>
      </w:r>
      <w:r w:rsidR="00E210E5">
        <w:t>Z</w:t>
      </w:r>
      <w:r w:rsidR="00AC2E12">
        <w:t>ur Projektbe</w:t>
      </w:r>
      <w:r w:rsidR="00E170A0">
        <w:t>gründ</w:t>
      </w:r>
      <w:r w:rsidR="00AC2E12">
        <w:t xml:space="preserve">ung </w:t>
      </w:r>
      <w:r w:rsidR="00E210E5">
        <w:t>wurde eine</w:t>
      </w:r>
      <w:r w:rsidR="00AC2E12">
        <w:t xml:space="preserve"> Kosten</w:t>
      </w:r>
      <w:r w:rsidR="0062407D">
        <w:noBreakHyphen/>
      </w:r>
      <w:r w:rsidR="00AC2E12">
        <w:t>Nutzen</w:t>
      </w:r>
      <w:r w:rsidR="0062407D">
        <w:noBreakHyphen/>
      </w:r>
      <w:r w:rsidR="00AC2E12">
        <w:t xml:space="preserve">Analyse </w:t>
      </w:r>
      <w:r w:rsidR="00E210E5">
        <w:t>erstellt. Diese zeigte</w:t>
      </w:r>
      <w:r w:rsidR="00AC2E12">
        <w:t xml:space="preserve"> deutlich, dass der durch die Software erziel</w:t>
      </w:r>
      <w:r w:rsidR="00697154">
        <w:t>bare</w:t>
      </w:r>
      <w:r w:rsidR="00EA4C31">
        <w:t xml:space="preserve"> Nutzen</w:t>
      </w:r>
      <w:r w:rsidR="00AC2E12">
        <w:t>, die Projekt</w:t>
      </w:r>
      <w:r w:rsidR="0062407D">
        <w:noBreakHyphen/>
      </w:r>
      <w:r w:rsidR="00AC2E12">
        <w:t>Aufwendungen überwiegt.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w:t>
      </w:r>
      <w:r w:rsidR="00B5197F">
        <w:t>de</w:t>
      </w:r>
      <w:r w:rsidR="00EC2A0F">
        <w:t>s</w:t>
      </w:r>
      <w:r w:rsidR="00B5197F">
        <w:t xml:space="preserve"> Unternehmens </w:t>
      </w:r>
      <w:r w:rsidR="00AC2E12">
        <w:t xml:space="preserve">oder gar </w:t>
      </w:r>
      <w:r w:rsidR="00235775">
        <w:t>Strafzahlungen inkludiert, da diese kaum zu bemessen sind. Die Einsparung dieser Kosten wurden in der Kosten</w:t>
      </w:r>
      <w:r w:rsidR="0062407D">
        <w:noBreakHyphen/>
      </w:r>
      <w:r w:rsidR="00235775">
        <w:t>Nutzen</w:t>
      </w:r>
      <w:r w:rsidR="0062407D">
        <w:noBreakHyphen/>
      </w:r>
      <w:r w:rsidR="00235775">
        <w:t xml:space="preserve">Analyse als Nutzen festgehalten. Im Vergleich dazu wurden die kalkulierten Gesamtkosten des Projekts zuzüglich eines </w:t>
      </w:r>
      <w:r w:rsidR="00F34394">
        <w:t>10-</w:t>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w:t>
      </w:r>
      <w:r w:rsidR="005C1C25">
        <w:t>n</w:t>
      </w:r>
      <w:r w:rsidR="00B2332F">
        <w:t xml:space="preserve"> Unterbrechung</w:t>
      </w:r>
      <w:r w:rsidR="005C1C25">
        <w:t>en</w:t>
      </w:r>
      <w:r w:rsidR="00B2332F">
        <w:t xml:space="preserve"> de</w:t>
      </w:r>
      <w:r w:rsidR="005C1C25">
        <w:t>s</w:t>
      </w:r>
      <w:r w:rsidR="00B2332F">
        <w:t xml:space="preserve"> Arbeitsflusses führte.</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6D48E08B" w:rsidR="006D332A" w:rsidRDefault="00DF22DD" w:rsidP="006D332A">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w:t>
      </w:r>
      <w:r w:rsidR="004F1FE0">
        <w:t>.</w:t>
      </w:r>
      <w:r w:rsidR="00D749C0">
        <w:t xml:space="preserve"> </w:t>
      </w:r>
      <w:r w:rsidR="00DE1E12">
        <w:t xml:space="preserve">Das </w:t>
      </w:r>
      <w:r w:rsidR="006D332A">
        <w:t>Projektmanagement</w:t>
      </w:r>
      <w:r w:rsidR="00DE1E12">
        <w:t xml:space="preserve"> umfasst</w:t>
      </w:r>
      <w:r w:rsidR="0086071A">
        <w:t xml:space="preserve">e </w:t>
      </w:r>
      <w:r w:rsidR="006D332A">
        <w:t xml:space="preserve">die Projektvorbereitung, die Projektorganisation und </w:t>
      </w:r>
      <w:r w:rsidR="00DE1E12">
        <w:t xml:space="preserve">die </w:t>
      </w:r>
      <w:r w:rsidR="006D332A">
        <w:t>Projektsteuerung. Zur Projektdurchführung gehör</w:t>
      </w:r>
      <w:r>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 xml:space="preserve">Konzepts </w:t>
      </w:r>
      <w:r w:rsidR="00B5197F">
        <w:t xml:space="preserve">mit den Spezifikationen und Entwurfsentscheidungen </w:t>
      </w:r>
      <w:r w:rsidR="006D332A">
        <w:t>sowie die Implementierung</w:t>
      </w:r>
      <w:r w:rsidR="0086071A">
        <w:t xml:space="preserve">, Tests und Bereitstellung </w:t>
      </w:r>
      <w:r w:rsidR="006D332A">
        <w:t>der Software</w:t>
      </w:r>
      <w:r w:rsidR="0086071A">
        <w:t>.</w:t>
      </w:r>
    </w:p>
    <w:p w14:paraId="6E42FA4D" w14:textId="30776931"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Qualitätsmanagements’, ‚Controlling’ und ‚Softwareentwicklung’ als Verantwortliche für die </w:t>
      </w:r>
      <w:r w:rsidR="004638AC">
        <w:t>Projektd</w:t>
      </w:r>
      <w:r>
        <w:t xml:space="preserve">urchführung </w:t>
      </w:r>
      <w:r w:rsidR="004638AC">
        <w:t xml:space="preserve">im Unternehmen </w:t>
      </w:r>
      <w:r>
        <w:t>sowie die Mitarbeitenden der Abteilung ‚EDI</w:t>
      </w:r>
      <w:r w:rsidR="0062407D">
        <w:noBreakHyphen/>
      </w:r>
      <w:r>
        <w:t xml:space="preserve">Projektmanagement’ als </w:t>
      </w:r>
      <w:r w:rsidR="00A10E78">
        <w:t xml:space="preserve">unternehmensinterne </w:t>
      </w:r>
      <w:r>
        <w:t>Kunden.</w:t>
      </w:r>
    </w:p>
    <w:p w14:paraId="42E97DB0" w14:textId="55E97D94" w:rsidR="005C1369" w:rsidRDefault="00850C1D" w:rsidP="00F42F5F">
      <w:pPr>
        <w:pStyle w:val="berschrift1"/>
      </w:pPr>
      <w:bookmarkStart w:id="30" w:name="_Toc144321734"/>
      <w:r w:rsidRPr="003B7C82">
        <w:lastRenderedPageBreak/>
        <w:t>Ist</w:t>
      </w:r>
      <w:r w:rsidR="0062407D">
        <w:noBreakHyphen/>
      </w:r>
      <w:r w:rsidR="001E2764">
        <w:t>Analys</w:t>
      </w:r>
      <w:r w:rsidR="0018678E">
        <w:t>e</w:t>
      </w:r>
      <w:bookmarkEnd w:id="30"/>
    </w:p>
    <w:p w14:paraId="1E46B7CD" w14:textId="3C7C8F11" w:rsidR="000E4545" w:rsidRDefault="0018678E" w:rsidP="00D26D70">
      <w:pPr>
        <w:pStyle w:val="Grundtext"/>
      </w:pPr>
      <w:bookmarkStart w:id="31" w:name="_Toc395354982"/>
      <w:r>
        <w:t>Während der Ist</w:t>
      </w:r>
      <w:r w:rsidR="0062407D">
        <w:noBreakHyphen/>
      </w:r>
      <w:r w:rsidR="001E2764">
        <w:t>Analys</w:t>
      </w:r>
      <w:r>
        <w:t xml:space="preserve">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EBEC12A"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485F87">
        <w:t xml:space="preserve">in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3E3D02C5" w:rsidR="0065386F" w:rsidRDefault="00ED287B" w:rsidP="00F33154">
      <w:pPr>
        <w:pStyle w:val="Grundtext"/>
      </w:pPr>
      <w:r>
        <w:t xml:space="preserve">Zum Verständnis </w:t>
      </w:r>
      <w:r w:rsidR="0065386F">
        <w:t xml:space="preserve">der Umsetzung und </w:t>
      </w:r>
      <w:r w:rsidR="003F320B">
        <w:t xml:space="preserve">der </w:t>
      </w:r>
      <w:r w:rsidR="0065386F">
        <w:t>daran anschließenden Tests folgt eine kurze Beschreibung der Datenkonvertierung.</w:t>
      </w:r>
    </w:p>
    <w:p w14:paraId="74639139" w14:textId="7671DDD0"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ETL ist ein dreistufiger Prozess</w:t>
      </w:r>
      <w:r w:rsidR="000A4338">
        <w:t>,</w:t>
      </w:r>
      <w:r w:rsidR="000027E0">
        <w:t xml:space="preserve">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3A17E8">
        <w:instrText xml:space="preserve"> ADDIN ZOTERO_ITEM CSL_CITATION {"citationID":"JJiVAAla","properties":{"custom":"(Vgl. Kaufmann &amp; M\\uc0\\u252{}lder, (2023), S. 380 f.)","formattedCitation":"(Vgl. Kaufmann &amp; M\\uc0\\u252{}lder, (2023), S. 380 f.)","plainCitation":"(Vgl. Kaufmann &amp; Mülder, (2023), S. 380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CC313D6" w:rsidR="00E620D8" w:rsidRDefault="000B48D2" w:rsidP="00F33154">
      <w:pPr>
        <w:pStyle w:val="Grundtext"/>
      </w:pPr>
      <w:r>
        <w:t>D</w:t>
      </w:r>
      <w:r w:rsidR="006B62B4">
        <w:t>ie</w:t>
      </w:r>
      <w:r>
        <w:t xml:space="preserve"> bei der Softzoll angewandte</w:t>
      </w:r>
      <w:r w:rsidR="006B62B4">
        <w:t>n</w:t>
      </w:r>
      <w:r w:rsidR="008A27E7">
        <w:t xml:space="preserve"> Konvertierungsprozess</w:t>
      </w:r>
      <w:r w:rsidR="006B62B4">
        <w:t>e</w:t>
      </w:r>
      <w:r w:rsidR="008A27E7">
        <w:t xml:space="preserve"> besteh</w:t>
      </w:r>
      <w:r w:rsidR="00AC3855">
        <w:t>en</w:t>
      </w:r>
      <w:r w:rsidR="008A27E7">
        <w:t xml:space="preserve"> aus mehreren </w:t>
      </w:r>
      <w:r w:rsidR="00906257">
        <w:t>Teilprozess</w:t>
      </w:r>
      <w:r w:rsidR="008A27E7">
        <w:t>en</w:t>
      </w:r>
      <w:r w:rsidR="0015708B">
        <w:t>, die eine bestimmte Funktion</w:t>
      </w:r>
      <w:r w:rsidR="00094BE1">
        <w:t xml:space="preserve"> </w:t>
      </w:r>
      <w:r w:rsidR="00094BE1">
        <w:t>erfüllen</w:t>
      </w:r>
      <w:r w:rsidR="0015708B">
        <w:t>,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65C3E66F" w14:textId="77777777" w:rsidR="000B48D2" w:rsidRDefault="000B48D2">
      <w:pPr>
        <w:rPr>
          <w:szCs w:val="20"/>
        </w:rPr>
      </w:pPr>
      <w:r>
        <w:br w:type="page"/>
      </w:r>
    </w:p>
    <w:p w14:paraId="1D056A2A" w14:textId="7781F13B" w:rsidR="008E489B" w:rsidRDefault="0047519B" w:rsidP="000F17EA">
      <w:pPr>
        <w:pStyle w:val="Grundtext"/>
      </w:pPr>
      <w:r>
        <w:lastRenderedPageBreak/>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 Geschäftspartner </w:t>
      </w:r>
      <w:r w:rsidR="00F8326B">
        <w:t>welche Art von Daten austausch</w:t>
      </w:r>
      <w:r w:rsidR="00F851E0">
        <w:t>en</w:t>
      </w:r>
      <w:r w:rsidR="00F8326B">
        <w:t>. Daraus resultiert, dass für jeden Anwendungsfall (Use Case) genau ein Workflow eingerichtet ist.</w:t>
      </w:r>
    </w:p>
    <w:p w14:paraId="0CF90D5B" w14:textId="49820BA4" w:rsidR="008E489B" w:rsidRDefault="008E489B" w:rsidP="008E489B">
      <w:pPr>
        <w:pStyle w:val="Grundtext"/>
      </w:pPr>
      <w:r>
        <w:t>Der Ablauf der Konvertierung ist wie folgt:</w:t>
      </w:r>
    </w:p>
    <w:p w14:paraId="585BEE1A" w14:textId="77777777" w:rsidR="005058B9"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 xml:space="preserve">Für die </w:t>
      </w:r>
      <w:r w:rsidR="008C004E">
        <w:t>K</w:t>
      </w:r>
      <w:r w:rsidR="00ED52FA">
        <w:t>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 Datenstruktur definierte Konfiguration</w:t>
      </w:r>
      <w:r w:rsidR="00943D34">
        <w:t xml:space="preserve"> wird</w:t>
      </w:r>
      <w:r w:rsidR="00102AA3">
        <w:t xml:space="preserve"> </w:t>
      </w:r>
      <w:r w:rsidR="00943D34">
        <w:t>ge</w:t>
      </w:r>
      <w:r w:rsidR="00102AA3">
        <w:t>steuert, an welcher Position das Datenmuster aus de</w:t>
      </w:r>
      <w:r w:rsidR="00CF263C">
        <w:t>n</w:t>
      </w:r>
      <w:r w:rsidR="00102AA3">
        <w:t xml:space="preserve"> Date</w:t>
      </w:r>
      <w:r w:rsidR="00CF263C">
        <w:t>n</w:t>
      </w:r>
      <w:r w:rsidR="00102AA3">
        <w:t xml:space="preserve">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t>
      </w:r>
      <w:r w:rsidR="008D4A5B">
        <w:t xml:space="preserve">die </w:t>
      </w:r>
      <w:r w:rsidR="00943D34">
        <w:t xml:space="preserve">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 Daten</w:t>
      </w:r>
      <w:r w:rsidR="001C756C">
        <w:t>struktur</w:t>
      </w:r>
      <w:r w:rsidR="008E489B">
        <w:t xml:space="preserve">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Wie beim Einlesen der Daten wird auch für das Schreiben für jede Daten</w:t>
      </w:r>
      <w:r w:rsidR="00913D86">
        <w:t>struktur</w:t>
      </w:r>
      <w:r w:rsidR="00943D34">
        <w:t xml:space="preserve">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 xml:space="preserve">Auch </w:t>
      </w:r>
      <w:r w:rsidR="008C0072">
        <w:t>für den</w:t>
      </w:r>
      <w:r w:rsidR="00321EF0">
        <w:t xml:space="preserve"> Nachrichtenversand</w:t>
      </w:r>
      <w:r w:rsidR="008E489B">
        <w:t xml:space="preserve"> </w:t>
      </w:r>
      <w:r w:rsidR="008340DD">
        <w:t xml:space="preserve">werden </w:t>
      </w:r>
      <w:r w:rsidR="008C0072">
        <w:t>verschiedene</w:t>
      </w:r>
      <w:r w:rsidR="008340DD">
        <w:t xml:space="preserve"> P</w:t>
      </w:r>
      <w:r w:rsidR="008E489B">
        <w:t xml:space="preserve">rotokolle genutzt. </w:t>
      </w:r>
    </w:p>
    <w:p w14:paraId="09F4EE8D" w14:textId="17422921" w:rsidR="00CB3F25" w:rsidRDefault="00CB3F25" w:rsidP="00D26D70">
      <w:pPr>
        <w:pStyle w:val="Grundtext"/>
      </w:pPr>
      <w:r>
        <w:t xml:space="preserve">In der </w:t>
      </w:r>
      <w:r w:rsidR="00F94C16">
        <w:t>im</w:t>
      </w:r>
      <w:r w:rsidR="006410FE">
        <w:t xml:space="preserve"> </w:t>
      </w:r>
      <w:r w:rsidR="00F94C16">
        <w:t>Anhang</w:t>
      </w:r>
      <w:r>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C243A6" w:rsidRPr="00C243A6">
        <w:t>Tab. C.1</w:t>
      </w:r>
      <w:r w:rsidR="003A2EA5" w:rsidRPr="003A2EA5">
        <w:fldChar w:fldCharType="end"/>
      </w:r>
      <w:r w:rsidR="006410FE">
        <w:t xml:space="preserve">‘ </w:t>
      </w:r>
      <w:r w:rsidR="000E5672">
        <w:t>können</w:t>
      </w:r>
      <w:r>
        <w:t xml:space="preserve"> die unterstützten Datenformate und Kommunikationsprotokolle </w:t>
      </w:r>
      <w:r w:rsidR="000E5672">
        <w:t>eingesehen werden</w:t>
      </w:r>
      <w:r>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452C74B2">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15132344" w:rsidR="0069348D" w:rsidRDefault="0007068C" w:rsidP="0007068C">
      <w:pPr>
        <w:pStyle w:val="Abbildungstitel"/>
      </w:pPr>
      <w:bookmarkStart w:id="32" w:name="_Toc144391827"/>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2"/>
    </w:p>
    <w:p w14:paraId="022386EF" w14:textId="77777777" w:rsidR="00943951" w:rsidRDefault="00943951"/>
    <w:p w14:paraId="078A840F" w14:textId="77777777" w:rsidR="00747427" w:rsidRDefault="00F94C16" w:rsidP="00EF661A">
      <w:pPr>
        <w:pStyle w:val="Grundtext"/>
      </w:pPr>
      <w:r>
        <w:t xml:space="preserve">Mit der Betrachtung der Geschäftsprozesse wurden auch die zum Untersuchungsbereich gehörigen Systemkomponenten erfasst und in einem Komponentendiagramm visualisiert. </w:t>
      </w:r>
    </w:p>
    <w:p w14:paraId="2C9154B0" w14:textId="44B3F912" w:rsidR="00943951" w:rsidRDefault="00F94C16" w:rsidP="00747427">
      <w:pPr>
        <w:pStyle w:val="Grundtext"/>
      </w:pPr>
      <w:r>
        <w:t xml:space="preserve">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C243A6" w:rsidRPr="00C243A6">
        <w:t>Abb.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 MERGEFORMAT </w:instrText>
      </w:r>
      <w:r w:rsidR="00EF661A" w:rsidRPr="00EF661A">
        <w:fldChar w:fldCharType="separate"/>
      </w:r>
      <w:r w:rsidR="00C243A6" w:rsidRPr="00C243A6">
        <w:t>Tab. D.1</w:t>
      </w:r>
      <w:r w:rsidR="00EF661A" w:rsidRPr="00EF661A">
        <w:fldChar w:fldCharType="end"/>
      </w:r>
      <w:r w:rsidR="002D4FF0">
        <w:t>‘ im Anhang D.</w:t>
      </w:r>
    </w:p>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6F4163DC" w:rsidR="00D41662" w:rsidRDefault="00BB7946" w:rsidP="00D41662">
      <w:pPr>
        <w:pStyle w:val="berschrift1"/>
      </w:pPr>
      <w:bookmarkStart w:id="33" w:name="_Toc144321735"/>
      <w:r>
        <w:lastRenderedPageBreak/>
        <w:t>Spezifikation</w:t>
      </w:r>
      <w:r w:rsidR="00B0781D">
        <w:t xml:space="preserve"> und Entwurf </w:t>
      </w:r>
      <w:r w:rsidR="00E26BC3">
        <w:t>(Soll-Konzept)</w:t>
      </w:r>
      <w:bookmarkEnd w:id="33"/>
    </w:p>
    <w:p w14:paraId="266EFB24" w14:textId="48A964E2"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rsidR="00566D8D">
        <w:t xml:space="preserve"> (Soll-Konzept)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E896B94" w:rsidR="0026787A" w:rsidRDefault="00F34806" w:rsidP="00AD092C">
      <w:pPr>
        <w:pStyle w:val="Grundtext"/>
      </w:pPr>
      <w:r>
        <w:t>In den</w:t>
      </w:r>
      <w:r w:rsidR="00C1494E">
        <w:t xml:space="preserve"> Entwurfsentscheidungen </w:t>
      </w:r>
      <w:r w:rsidR="00DF54B5">
        <w:t>sind</w:t>
      </w:r>
      <w:r>
        <w:t xml:space="preserve"> unter anderem </w:t>
      </w:r>
      <w:r w:rsidR="00C1494E">
        <w:t xml:space="preserve">die </w:t>
      </w:r>
      <w:r w:rsidR="00AD092C">
        <w:t xml:space="preserve">Gestaltung der </w:t>
      </w:r>
      <w:r w:rsidR="00913D86" w:rsidRPr="00913D86">
        <w:t xml:space="preserve">Benutzerschnittstelle </w:t>
      </w:r>
      <w:r w:rsidR="00913D86">
        <w:t>(</w:t>
      </w:r>
      <w:r w:rsidR="00F91360" w:rsidRPr="00F91360">
        <w:t>Graphical User Interface</w:t>
      </w:r>
      <w:r w:rsidR="00F91360">
        <w:t xml:space="preserve"> (</w:t>
      </w:r>
      <w:r w:rsidR="00C1494E">
        <w:t>GUI</w:t>
      </w:r>
      <w:r w:rsidR="00F91360">
        <w:t>)</w:t>
      </w:r>
      <w:r w:rsidR="00913D86">
        <w:t>)</w:t>
      </w:r>
      <w:r w:rsidR="00C1494E" w:rsidRPr="00BB7946">
        <w:t>, die Programmiersprache, das Datenbanksystem, mögliche Verteilungskonzepte</w:t>
      </w:r>
      <w:r w:rsidR="00913D86">
        <w:t xml:space="preserve"> und die</w:t>
      </w:r>
      <w:r w:rsidR="00C1494E" w:rsidRPr="00BB7946">
        <w:t xml:space="preserve"> Komponentenwiederverwendung </w:t>
      </w:r>
      <w:r w:rsidR="00DF54B5">
        <w:t xml:space="preserve">zu </w:t>
      </w:r>
      <w:r>
        <w:t>berücksichtig</w:t>
      </w:r>
      <w:r w:rsidR="00DF54B5">
        <w:t>en</w:t>
      </w:r>
      <w:r>
        <w:t xml:space="preserve">. Die </w:t>
      </w:r>
      <w:r w:rsidR="00F8221D">
        <w:t xml:space="preserve">in der Phase des Entwurfs erstellten </w:t>
      </w:r>
      <w:r w:rsidRPr="00BB7946">
        <w:t xml:space="preserve">Entwurfsmodelle </w:t>
      </w:r>
      <w:r w:rsidR="00AD092C">
        <w:t xml:space="preserve">dienen als Vorgabe für die </w:t>
      </w:r>
      <w:r w:rsidR="00AD092C" w:rsidRPr="00BB7946">
        <w:t>Implementierung</w:t>
      </w:r>
      <w:r>
        <w:t xml:space="preserve"> und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159BE015" w:rsidR="00B0781D" w:rsidRDefault="00B0781D" w:rsidP="000A4233">
      <w:pPr>
        <w:pStyle w:val="Grundtext"/>
      </w:pPr>
      <w:r>
        <w:t>I</w:t>
      </w:r>
      <w:r w:rsidR="005424D5">
        <w:t xml:space="preserve">m Projekt wurden während </w:t>
      </w:r>
      <w:r w:rsidR="00DE476C">
        <w:t>der Spezifikation</w:t>
      </w:r>
      <w:r>
        <w:t xml:space="preserve"> </w:t>
      </w:r>
      <w:r w:rsidR="00EF082E">
        <w:t xml:space="preserve">das RDBMS ‚MySQL‘ als Datenbasis und der </w:t>
      </w:r>
      <w:r w:rsidR="007E72D2">
        <w:t>WWW-Server</w:t>
      </w:r>
      <w:r w:rsidR="00EF082E">
        <w:t xml:space="preserve"> ‚Apache Tomcat‘ für die Bereitstellung der Anwendung als zu integrierende IT-Systeme </w:t>
      </w:r>
      <w:r w:rsidR="000A4233">
        <w:t xml:space="preserve">bestimmt </w:t>
      </w:r>
      <w:r w:rsidR="00DE476C">
        <w:t xml:space="preserve">sowie die </w:t>
      </w:r>
      <w:r w:rsidR="00563AC6">
        <w:t>Eigenschaften</w:t>
      </w:r>
      <w:r w:rsidR="00EF082E">
        <w:t xml:space="preserve"> der </w:t>
      </w:r>
      <w:r w:rsidR="007725D2">
        <w:t xml:space="preserve">zu entwickelnden </w:t>
      </w:r>
      <w:r w:rsidR="00727843">
        <w:t xml:space="preserve">Software </w:t>
      </w:r>
      <w:r w:rsidR="00563AC6">
        <w:t>definiert</w:t>
      </w:r>
      <w:r w:rsidR="00EF082E">
        <w:t xml:space="preserve">. </w:t>
      </w:r>
    </w:p>
    <w:p w14:paraId="544C8BEF" w14:textId="4A6541AF" w:rsidR="00DE476C" w:rsidRDefault="006A7E5E" w:rsidP="00822BD5">
      <w:pPr>
        <w:pStyle w:val="Grundtext"/>
      </w:pPr>
      <w:r>
        <w:t xml:space="preserve">Zu den </w:t>
      </w:r>
      <w:r w:rsidR="00727843">
        <w:t xml:space="preserve">wichtigsten Entwurfsentscheidungen </w:t>
      </w:r>
      <w:r>
        <w:t xml:space="preserve">gehörten die </w:t>
      </w:r>
      <w:r w:rsidR="00DE476C">
        <w:t>Implementierung</w:t>
      </w:r>
      <w:r>
        <w:t xml:space="preserve"> in der Programmiersprache ‚Java‘</w:t>
      </w:r>
      <w:r w:rsidR="00DE476C">
        <w:t xml:space="preserve"> mittels der DevOps</w:t>
      </w:r>
      <w:r w:rsidR="00DE476C">
        <w:noBreakHyphen/>
        <w:t>Method</w:t>
      </w:r>
      <w:r w:rsidR="009172BE">
        <w:t>en</w:t>
      </w:r>
      <w:r w:rsidR="00DE476C">
        <w:t xml:space="preserve"> einschließlich der </w:t>
      </w:r>
      <w:r w:rsidR="00DE476C" w:rsidRPr="003A6574">
        <w:t>automatisierte</w:t>
      </w:r>
      <w:r w:rsidR="00DE476C">
        <w:t>n</w:t>
      </w:r>
      <w:r w:rsidR="00DE476C" w:rsidRPr="003A6574">
        <w:t xml:space="preserve"> </w:t>
      </w:r>
      <w:r w:rsidR="00DE476C">
        <w:t xml:space="preserve">Bereitstellung über eine </w:t>
      </w:r>
      <w:r w:rsidR="00DE476C" w:rsidRPr="003A6574">
        <w:t>‚Delivery Pipeline</w:t>
      </w:r>
      <w:r w:rsidR="00DE476C">
        <w:t>‘</w:t>
      </w:r>
      <w:r w:rsidR="00061301">
        <w:t xml:space="preserve"> und die Entwicklung der Benutzerschnittstelle</w:t>
      </w:r>
      <w:r w:rsidR="008217A8">
        <w:t xml:space="preserve"> (GUI) </w:t>
      </w:r>
      <w:r w:rsidR="00061301">
        <w:t>in HTML, Java Script und Cascading Stylesheets</w:t>
      </w:r>
    </w:p>
    <w:p w14:paraId="7DF099CF" w14:textId="301B7D9B" w:rsidR="00BB7946" w:rsidRDefault="003A6574" w:rsidP="00822BD5">
      <w:pPr>
        <w:pStyle w:val="Grundtext"/>
      </w:pPr>
      <w:r>
        <w:t xml:space="preserve">Die im Projekt getroffenen </w:t>
      </w:r>
      <w:r w:rsidR="00061301">
        <w:t xml:space="preserve">Spezifikationen und </w:t>
      </w:r>
      <w:r>
        <w:t xml:space="preserve">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C243A6" w:rsidRPr="00C243A6">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4" w:name="_Toc144321736"/>
      <w:r>
        <w:lastRenderedPageBreak/>
        <w:t>Implementierung</w:t>
      </w:r>
      <w:bookmarkEnd w:id="34"/>
    </w:p>
    <w:p w14:paraId="1DD66D9A" w14:textId="77AF0BAA" w:rsidR="00547970" w:rsidRDefault="00653429" w:rsidP="00F07E5B">
      <w:pPr>
        <w:pStyle w:val="Grundtext"/>
        <w:rPr>
          <w:szCs w:val="24"/>
        </w:rPr>
      </w:pPr>
      <w:r>
        <w:t>D</w:t>
      </w:r>
      <w:r w:rsidR="001F2F23">
        <w:rPr>
          <w:szCs w:val="24"/>
        </w:rPr>
        <w:t xml:space="preserve">ie Bereitstellung der Anwendung </w:t>
      </w:r>
      <w:r w:rsidR="005E5F9F">
        <w:rPr>
          <w:szCs w:val="24"/>
        </w:rPr>
        <w:t xml:space="preserve">und </w:t>
      </w:r>
      <w:r w:rsidR="005E5F9F">
        <w:t xml:space="preserve">die Durchführung der </w:t>
      </w:r>
      <w:r w:rsidR="005E5F9F">
        <w:rPr>
          <w:szCs w:val="24"/>
        </w:rPr>
        <w:t xml:space="preserve">Systemtests </w:t>
      </w:r>
      <w:r w:rsidR="00841EB7">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2E1A8915" w14:textId="77777777" w:rsidR="0039183E" w:rsidRDefault="00094A32" w:rsidP="005E5F9F">
      <w:pPr>
        <w:pStyle w:val="Grundtext"/>
        <w:rPr>
          <w:szCs w:val="24"/>
        </w:rPr>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p>
    <w:p w14:paraId="559E5EB0" w14:textId="5CB6F02D" w:rsidR="006C7A6B" w:rsidRDefault="0032638D" w:rsidP="005E5F9F">
      <w:pPr>
        <w:pStyle w:val="Grundtext"/>
      </w:pPr>
      <w:r>
        <w:rPr>
          <w:szCs w:val="24"/>
        </w:rPr>
        <w:t>‚</w:t>
      </w:r>
      <w:r w:rsidR="00E11902">
        <w:rPr>
          <w:szCs w:val="24"/>
        </w:rPr>
        <w:t>DevOps</w:t>
      </w:r>
      <w:r>
        <w:rPr>
          <w:szCs w:val="24"/>
        </w:rPr>
        <w:t>’</w:t>
      </w:r>
      <w:r w:rsidR="006A0488">
        <w:rPr>
          <w:szCs w:val="24"/>
        </w:rPr>
        <w:t xml:space="preserve"> </w:t>
      </w:r>
      <w:r w:rsidR="005E5F9F">
        <w:rPr>
          <w:szCs w:val="24"/>
        </w:rPr>
        <w:t xml:space="preserve">ist </w:t>
      </w:r>
      <w:r w:rsidR="00B07E0F" w:rsidRPr="00B07E0F">
        <w:rPr>
          <w:szCs w:val="24"/>
        </w:rPr>
        <w:t>eine Sammlung technischer Methoden</w:t>
      </w:r>
      <w:r w:rsidR="005E5F9F">
        <w:rPr>
          <w:szCs w:val="24"/>
        </w:rPr>
        <w:t xml:space="preserve">, welche die Zusammenarbeit der Funktionsbereiche </w:t>
      </w:r>
      <w:r>
        <w:rPr>
          <w:szCs w:val="24"/>
        </w:rPr>
        <w:t>‚</w:t>
      </w:r>
      <w:r w:rsidR="006A0488" w:rsidRPr="00E11902">
        <w:rPr>
          <w:szCs w:val="24"/>
        </w:rPr>
        <w:t>Development</w:t>
      </w:r>
      <w:r>
        <w:rPr>
          <w:szCs w:val="24"/>
        </w:rPr>
        <w:t>’</w:t>
      </w:r>
      <w:r w:rsidR="006A0488">
        <w:rPr>
          <w:szCs w:val="24"/>
        </w:rPr>
        <w:t xml:space="preserve"> </w:t>
      </w:r>
      <w:r w:rsidR="00595E08">
        <w:rPr>
          <w:szCs w:val="24"/>
        </w:rPr>
        <w:t xml:space="preserve">(Softwareentwicklung) </w:t>
      </w:r>
      <w:r w:rsidR="006A0488">
        <w:rPr>
          <w:szCs w:val="24"/>
        </w:rPr>
        <w:t xml:space="preserve">und </w:t>
      </w:r>
      <w:r>
        <w:rPr>
          <w:szCs w:val="24"/>
        </w:rPr>
        <w:t>‚</w:t>
      </w:r>
      <w:r w:rsidR="006A0488">
        <w:rPr>
          <w:szCs w:val="24"/>
        </w:rPr>
        <w:t>IT</w:t>
      </w:r>
      <w:r w:rsidR="00595E08">
        <w:rPr>
          <w:szCs w:val="24"/>
        </w:rPr>
        <w:t xml:space="preserve"> </w:t>
      </w:r>
      <w:r w:rsidR="006A0488" w:rsidRPr="00E11902">
        <w:rPr>
          <w:szCs w:val="24"/>
        </w:rPr>
        <w:t>Operations</w:t>
      </w:r>
      <w:r>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8F00C6">
        <w:t>Diese</w:t>
      </w:r>
      <w:r w:rsidR="005E5F9F">
        <w:t xml:space="preserve">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w:t>
      </w:r>
      <w:r w:rsidR="00531BD9">
        <w:t>schließen</w:t>
      </w:r>
      <w:r w:rsidR="006A0488">
        <w:t xml:space="preserve">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t>‚</w:t>
      </w:r>
      <w:r w:rsidR="00B0406F">
        <w:t>Plan</w:t>
      </w:r>
      <w:r>
        <w:t>’</w:t>
      </w:r>
      <w:r w:rsidR="00B0406F">
        <w:t xml:space="preserve">, </w:t>
      </w:r>
      <w:r>
        <w:t>‚</w:t>
      </w:r>
      <w:r w:rsidR="00B0406F">
        <w:t>Code</w:t>
      </w:r>
      <w:r>
        <w:t>’</w:t>
      </w:r>
      <w:r w:rsidR="00B0406F">
        <w:t xml:space="preserve">, </w:t>
      </w:r>
      <w:r>
        <w:t>‚</w:t>
      </w:r>
      <w:r w:rsidR="00B0406F">
        <w:t>Build</w:t>
      </w:r>
      <w:r>
        <w:t>’</w:t>
      </w:r>
      <w:r w:rsidR="00B0406F">
        <w:t xml:space="preserve">, </w:t>
      </w:r>
      <w:r>
        <w:t>‚</w:t>
      </w:r>
      <w:r w:rsidR="00B0406F">
        <w:t>Integrate</w:t>
      </w:r>
      <w:r>
        <w:t>’</w:t>
      </w:r>
      <w:r w:rsidR="00B0406F">
        <w:t xml:space="preserve">, </w:t>
      </w:r>
      <w:r>
        <w:t>‚</w:t>
      </w:r>
      <w:r w:rsidR="00B0406F">
        <w:t>Release</w:t>
      </w:r>
      <w:r>
        <w:t>’</w:t>
      </w:r>
      <w:r w:rsidR="00B0406F">
        <w:t xml:space="preserve"> und </w:t>
      </w:r>
      <w:r>
        <w:t>‚</w:t>
      </w:r>
      <w:r w:rsidR="00B0406F">
        <w:t>Operate</w:t>
      </w:r>
      <w:r>
        <w:t>’</w:t>
      </w:r>
      <w:r w:rsidR="00B0406F">
        <w:t xml:space="preserve"> durchlaufen. </w:t>
      </w:r>
      <w:r w:rsidR="00031532">
        <w:t>Die</w:t>
      </w:r>
      <w:r w:rsidR="00B0406F">
        <w:t xml:space="preserve"> Release</w:t>
      </w:r>
      <w:r w:rsidR="0062407D">
        <w:noBreakHyphen/>
      </w:r>
      <w:r w:rsidR="00B0406F">
        <w:t xml:space="preserve">Phase </w:t>
      </w:r>
      <w:r w:rsidR="00031532">
        <w:t>beinhaltet</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und die Bereitstellung der Software (Deploy)</w:t>
      </w:r>
      <w:r w:rsidR="00031532">
        <w:t>.</w:t>
      </w:r>
      <w:r w:rsidR="00E669DC">
        <w:t xml:space="preserve"> </w:t>
      </w:r>
      <w:r w:rsidR="002E33A2">
        <w:t xml:space="preserve">DevOps basiert auf dem Prinzip </w:t>
      </w:r>
      <w:r w:rsidR="00901B6A">
        <w:t xml:space="preserve">der kontinuierlichen </w:t>
      </w:r>
      <w:r w:rsidR="00663F7C">
        <w:t xml:space="preserve">Integration </w:t>
      </w:r>
      <w:r w:rsidR="00901B6A">
        <w:t>(</w:t>
      </w:r>
      <w:r>
        <w:t>‚</w:t>
      </w:r>
      <w:r w:rsidR="00901B6A" w:rsidRPr="00901B6A">
        <w:t>Continuous Integration</w:t>
      </w:r>
      <w:r>
        <w:t>’</w:t>
      </w:r>
      <w:r w:rsidR="00901B6A">
        <w:t>) und kontinuierliche Bereitstellung (</w:t>
      </w:r>
      <w:r>
        <w:t>‚</w:t>
      </w:r>
      <w:r w:rsidR="00901B6A" w:rsidRPr="00901B6A">
        <w:t>Continuous Deployment</w:t>
      </w:r>
      <w:r>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0D90A9F3" w:rsidR="00E04BE7" w:rsidRDefault="004433BB" w:rsidP="00F07E5B">
      <w:pPr>
        <w:pStyle w:val="Grundtext"/>
        <w:rPr>
          <w:szCs w:val="24"/>
        </w:rPr>
      </w:pPr>
      <w:r>
        <w:t xml:space="preserve">Im Projekt wurde </w:t>
      </w:r>
      <w:r w:rsidR="002709D9">
        <w:t>die Software</w:t>
      </w:r>
      <w:r w:rsidR="00925A6B">
        <w:t xml:space="preserve"> </w:t>
      </w:r>
      <w:r w:rsidR="00137980">
        <w:t xml:space="preserve">in der Programmiersprache </w:t>
      </w:r>
      <w:r w:rsidR="0032638D">
        <w:t>‚</w:t>
      </w:r>
      <w:r w:rsidR="00137980">
        <w:t>Java</w:t>
      </w:r>
      <w:r w:rsidR="0032638D">
        <w:t>’</w:t>
      </w:r>
      <w:r w:rsidR="00137980">
        <w:t xml:space="preserve"> </w:t>
      </w:r>
      <w:r w:rsidR="002709D9">
        <w:t>nach de</w:t>
      </w:r>
      <w:r w:rsidR="001C2969">
        <w:t>m</w:t>
      </w:r>
      <w:r w:rsidR="002709D9">
        <w:t xml:space="preserve"> geschilderten DevOps-</w:t>
      </w:r>
      <w:r w:rsidR="001C2969">
        <w:t>Ansatz</w:t>
      </w:r>
      <w:r w:rsidR="002709D9">
        <w:t xml:space="preserve"> entwickelt</w:t>
      </w:r>
      <w:r w:rsidR="00137980">
        <w:t>.</w:t>
      </w:r>
      <w:r w:rsidR="00E04BE7">
        <w:t xml:space="preserve"> D</w:t>
      </w:r>
      <w:r w:rsidR="00C662CD">
        <w:t xml:space="preserve">ie </w:t>
      </w:r>
      <w:r w:rsidR="00C662CD">
        <w:rPr>
          <w:szCs w:val="24"/>
        </w:rPr>
        <w:t>zentrale Verwaltung der Versionierung</w:t>
      </w:r>
      <w:r w:rsidR="00874EEE">
        <w:rPr>
          <w:szCs w:val="24"/>
        </w:rPr>
        <w:t xml:space="preserve"> </w:t>
      </w:r>
      <w:r w:rsidR="00E04BE7">
        <w:t xml:space="preserve">erfolgte </w:t>
      </w:r>
      <w:r w:rsidR="004D1508">
        <w:t xml:space="preserve">durch das </w:t>
      </w:r>
      <w:r w:rsidR="00CF0A7E">
        <w:t xml:space="preserve">Versionsverwaltungsprogramm </w:t>
      </w:r>
      <w:r w:rsidR="00CF0A7E" w:rsidRPr="00CF0A7E">
        <w:t>Subversion</w:t>
      </w:r>
      <w:r w:rsidR="00CF0A7E">
        <w:t xml:space="preserve"> (</w:t>
      </w:r>
      <w:r w:rsidR="00E04BE7">
        <w:t>SVN</w:t>
      </w:r>
      <w:r w:rsidR="00CF0A7E">
        <w:t>)</w:t>
      </w:r>
      <w:r w:rsidR="00C662CD">
        <w:rPr>
          <w:szCs w:val="24"/>
        </w:rPr>
        <w:t xml:space="preserve">. </w:t>
      </w:r>
      <w:r w:rsidR="00E04BE7">
        <w:rPr>
          <w:szCs w:val="24"/>
        </w:rPr>
        <w:t>Mittels a</w:t>
      </w:r>
      <w:r w:rsidR="00C662CD">
        <w:rPr>
          <w:szCs w:val="24"/>
        </w:rPr>
        <w:t>utomatisierte</w:t>
      </w:r>
      <w:r w:rsidR="00925A6B">
        <w:rPr>
          <w:szCs w:val="24"/>
        </w:rPr>
        <w:t>r</w:t>
      </w:r>
      <w:r w:rsidR="00C662CD">
        <w:rPr>
          <w:szCs w:val="24"/>
        </w:rPr>
        <w:t xml:space="preserve"> Modultests (Unit Tests)</w:t>
      </w:r>
      <w:r w:rsidR="00E04BE7">
        <w:rPr>
          <w:szCs w:val="24"/>
        </w:rPr>
        <w:t xml:space="preserve"> </w:t>
      </w:r>
      <w:r>
        <w:rPr>
          <w:szCs w:val="24"/>
        </w:rPr>
        <w:t>ließ sich</w:t>
      </w:r>
      <w:r w:rsidR="00E04BE7">
        <w:rPr>
          <w:szCs w:val="24"/>
        </w:rPr>
        <w:t xml:space="preserv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Pr>
          <w:szCs w:val="24"/>
        </w:rPr>
        <w:t>überprüfen</w:t>
      </w:r>
      <w:r w:rsidR="00E04BE7">
        <w:rPr>
          <w:szCs w:val="24"/>
        </w:rPr>
        <w:t>.</w:t>
      </w:r>
    </w:p>
    <w:p w14:paraId="1033747F" w14:textId="2A7543E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 xml:space="preserve">Seiten der </w:t>
      </w:r>
      <w:r w:rsidR="00531BD9">
        <w:rPr>
          <w:szCs w:val="24"/>
        </w:rPr>
        <w:t>WWW</w:t>
      </w:r>
      <w:r w:rsidR="0062407D">
        <w:rPr>
          <w:szCs w:val="24"/>
        </w:rPr>
        <w:noBreakHyphen/>
      </w:r>
      <w:r>
        <w:rPr>
          <w:szCs w:val="24"/>
        </w:rPr>
        <w:t>Server Apache Tomcat.</w:t>
      </w:r>
    </w:p>
    <w:p w14:paraId="776091E4" w14:textId="28EAF0C3" w:rsidR="00655F48" w:rsidRDefault="00655F48" w:rsidP="00F07E5B">
      <w:pPr>
        <w:pStyle w:val="Grundtext"/>
        <w:rPr>
          <w:szCs w:val="24"/>
        </w:rPr>
      </w:pPr>
      <w:r>
        <w:rPr>
          <w:szCs w:val="24"/>
        </w:rPr>
        <w:t xml:space="preserve">Die </w:t>
      </w:r>
      <w:r w:rsidR="00091469" w:rsidRPr="00091469">
        <w:rPr>
          <w:szCs w:val="24"/>
        </w:rPr>
        <w:t xml:space="preserve">Benutzerschnittstelle </w:t>
      </w:r>
      <w:r w:rsidR="00A31F59">
        <w:rPr>
          <w:szCs w:val="24"/>
        </w:rPr>
        <w:t>(GUI</w:t>
      </w:r>
      <w:r w:rsidR="00B57AB6">
        <w:rPr>
          <w:szCs w:val="24"/>
        </w:rPr>
        <w:t>)</w:t>
      </w:r>
      <w:r w:rsidR="00A31F59">
        <w:rPr>
          <w:szCs w:val="24"/>
        </w:rPr>
        <w:t xml:space="preserve">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5" w:name="_Toc144321737"/>
      <w:r w:rsidRPr="00087326">
        <w:rPr>
          <w:bCs/>
        </w:rPr>
        <w:lastRenderedPageBreak/>
        <w:t>Software</w:t>
      </w:r>
      <w:r w:rsidR="0062407D">
        <w:rPr>
          <w:bCs/>
        </w:rPr>
        <w:noBreakHyphen/>
      </w:r>
      <w:r w:rsidR="000679C5">
        <w:rPr>
          <w:bCs/>
        </w:rPr>
        <w:t>T</w:t>
      </w:r>
      <w:r w:rsidR="00411719" w:rsidRPr="00087326">
        <w:rPr>
          <w:bCs/>
        </w:rPr>
        <w:t>est</w:t>
      </w:r>
      <w:bookmarkEnd w:id="35"/>
    </w:p>
    <w:p w14:paraId="6FAD4807" w14:textId="664CD24C" w:rsidR="002D77B3" w:rsidRDefault="002D77B3" w:rsidP="00087326">
      <w:pPr>
        <w:pStyle w:val="berschrift2"/>
        <w:spacing w:before="0"/>
      </w:pPr>
      <w:bookmarkStart w:id="36" w:name="_Toc144321738"/>
      <w:r>
        <w:t>Einführung</w:t>
      </w:r>
      <w:bookmarkEnd w:id="36"/>
    </w:p>
    <w:p w14:paraId="7C126780" w14:textId="47026D79"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w:t>
      </w:r>
      <w:r w:rsidR="002F2E6F">
        <w:t>en</w:t>
      </w:r>
      <w:r w:rsidR="005570DD">
        <w:t xml:space="preserve">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109C294F"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w:t>
      </w:r>
      <w:r w:rsidR="00E36064">
        <w:t xml:space="preserve">Die </w:t>
      </w:r>
      <w:r w:rsidR="00684F72">
        <w:t>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29AE679B" w:rsidR="003D1CA7" w:rsidRDefault="00315E59" w:rsidP="00315E59">
      <w:pPr>
        <w:pStyle w:val="Abbildungstitel"/>
      </w:pPr>
      <w:bookmarkStart w:id="37" w:name="_Toc144391828"/>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7"/>
    </w:p>
    <w:p w14:paraId="7759B10C" w14:textId="0BFFB6E5" w:rsidR="003E1D4C" w:rsidRDefault="004512F0" w:rsidP="00F07E5B">
      <w:pPr>
        <w:pStyle w:val="Grundtext"/>
      </w:pPr>
      <w:r>
        <w:t xml:space="preserve">In </w:t>
      </w:r>
      <w:r w:rsidR="00D306FD">
        <w:t>allen</w:t>
      </w:r>
      <w:r>
        <w:t xml:space="preserve"> </w:t>
      </w:r>
      <w:r w:rsidR="00D025BB">
        <w:t xml:space="preserve">Tests </w:t>
      </w:r>
      <w:r w:rsidR="00AD10DD">
        <w:t>sind</w:t>
      </w:r>
      <w:r w:rsidR="00D025BB">
        <w:t xml:space="preserve"> das Verhalten der Software und die </w:t>
      </w:r>
      <w:r w:rsidR="00D025BB" w:rsidRPr="00D025BB">
        <w:t>Erfüllung der Spezifikation bzw. des Entwurfs</w:t>
      </w:r>
      <w:r w:rsidR="00D025BB">
        <w:t xml:space="preserve"> </w:t>
      </w:r>
      <w:r w:rsidR="00FC6AF8">
        <w:t>(</w:t>
      </w:r>
      <w:r w:rsidR="009D4DAB">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w:t>
      </w:r>
      <w:r w:rsidR="00AD10DD">
        <w:t xml:space="preserve">zu </w:t>
      </w:r>
      <w:r w:rsidR="00FC6AF8">
        <w:t>prüf</w:t>
      </w:r>
      <w:r w:rsidR="00AD10DD">
        <w:t>en</w:t>
      </w:r>
      <w:r w:rsidR="00FC6AF8">
        <w:t xml:space="preserve">.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w:t>
      </w:r>
      <w:r w:rsidR="0096404C">
        <w:t>fälle</w:t>
      </w:r>
      <w:r w:rsidR="003E1D4C" w:rsidRPr="003E1D4C">
        <w:t xml:space="preserve"> abgeleitet</w:t>
      </w:r>
      <w:r w:rsidR="003A17E8">
        <w:t xml:space="preserve"> </w:t>
      </w:r>
      <w:r w:rsidR="003A17E8">
        <w:fldChar w:fldCharType="begin"/>
      </w:r>
      <w:r w:rsidR="003A17E8">
        <w:instrText xml:space="preserve"> ADDIN ZOTERO_ITEM CSL_CITATION {"citationID":"sUC7vZov","properties":{"formattedCitation":"(Vgl. Alpar et al., (2023), S. 469)","plainCitation":"(Vgl. Alpar et al., (2023), S. 469)","noteIndex":0},"citationItems":[{"id":833,"uris":["http://zotero.org/users/10411486/items/TNMHKFRS"],"itemData":{"id":833,"type":"book","event-place":"Wiesbaden","ISBN":"978-3-658-40351-5","language":"de","note":"DOI: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label":"page"}],"schema":"https://github.com/citation-style-language/schema/raw/master/csl-citation.json"} </w:instrText>
      </w:r>
      <w:r w:rsidR="003A17E8">
        <w:fldChar w:fldCharType="separate"/>
      </w:r>
      <w:r w:rsidR="003A17E8" w:rsidRPr="003A17E8">
        <w:t>(Vgl. Alpar et al., (2023), S. 469)</w:t>
      </w:r>
      <w:r w:rsidR="003A17E8">
        <w:fldChar w:fldCharType="end"/>
      </w:r>
      <w:r w:rsidR="003A17E8">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rPr>
          <w:i/>
        </w:rPr>
      </w:pPr>
      <w:r w:rsidRPr="00DA341C">
        <w:rPr>
          <w:i/>
        </w:rPr>
        <w:t>Unit</w:t>
      </w:r>
      <w:r w:rsidR="0062407D">
        <w:rPr>
          <w:i/>
        </w:rPr>
        <w:noBreakHyphen/>
      </w:r>
      <w:r w:rsidRPr="00DA341C">
        <w:rPr>
          <w:i/>
        </w:rPr>
        <w:t>Tests</w:t>
      </w:r>
    </w:p>
    <w:p w14:paraId="3DE4E447" w14:textId="69E77FBA"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Paketen </w:t>
      </w:r>
      <w:r w:rsidR="00AD10DD">
        <w:t xml:space="preserve">oder </w:t>
      </w:r>
      <w:r w:rsidRPr="00C74C2D">
        <w:t>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10BFE80B"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17666D">
        <w:t>Gesamts</w:t>
      </w:r>
      <w:r w:rsidR="00816A70" w:rsidRPr="00832E9F">
        <w:t xml:space="preserve">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299F466A"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Systemtest</w:t>
      </w:r>
      <w:r w:rsidR="006F5811">
        <w:t>s</w:t>
      </w:r>
      <w:r w:rsidR="00953E47" w:rsidRPr="00B213A6">
        <w:t xml:space="preserve">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berprüft. I</w:t>
      </w:r>
      <w:r w:rsidR="00532446">
        <w:t>n den</w:t>
      </w:r>
      <w:r w:rsidR="00953E47">
        <w:t xml:space="preserve"> Systemtest</w:t>
      </w:r>
      <w:r w:rsidR="00532446">
        <w:t>s</w:t>
      </w:r>
      <w:r w:rsidR="00953E47">
        <w:t xml:space="preserve">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w:t>
      </w:r>
      <w:r w:rsidR="00EB2DD2">
        <w:t xml:space="preserve">hierbei </w:t>
      </w:r>
      <w:r w:rsidR="00953E47">
        <w:t xml:space="preserve">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78A029B6" w:rsidR="000D0D15" w:rsidRDefault="00567F3D" w:rsidP="00F07E5B">
      <w:pPr>
        <w:pStyle w:val="Grundtext"/>
      </w:pPr>
      <w:r>
        <w:t xml:space="preserve">Auch der </w:t>
      </w:r>
      <w:r w:rsidRPr="00567F3D">
        <w:t xml:space="preserve">Abnahmetest </w:t>
      </w:r>
      <w:r>
        <w:t xml:space="preserve">verifiziert und validiert </w:t>
      </w:r>
      <w:r w:rsidR="008B4BEA">
        <w:t xml:space="preserve">wie im Systemtest </w:t>
      </w:r>
      <w:r>
        <w:t xml:space="preserve">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w:t>
      </w:r>
      <w:r w:rsidR="008B4BEA">
        <w:t xml:space="preserve">jedoch der </w:t>
      </w:r>
      <w:r w:rsidR="006B2B08">
        <w:t xml:space="preserve">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5C780368" w14:textId="02C47A4E" w:rsidR="00411DBD" w:rsidRDefault="00411DBD" w:rsidP="00411DBD">
      <w:pPr>
        <w:pStyle w:val="Grundtext"/>
      </w:pPr>
      <w:r>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2C6F53D4" w:rsidR="00B213A6" w:rsidRDefault="00BC3ECE" w:rsidP="00BC3ECE">
      <w:pPr>
        <w:pStyle w:val="Abbildungstitel"/>
      </w:pPr>
      <w:bookmarkStart w:id="38" w:name="_Toc144391829"/>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38"/>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rPr>
          <w:i/>
        </w:rPr>
      </w:pPr>
      <w:r w:rsidRPr="00635FE0">
        <w:rPr>
          <w:i/>
        </w:rPr>
        <w:t>Operationale Software</w:t>
      </w:r>
      <w:r w:rsidR="0062407D">
        <w:rPr>
          <w:i/>
        </w:rPr>
        <w:noBreakHyphen/>
      </w:r>
      <w:r w:rsidRPr="00635FE0">
        <w:rPr>
          <w:i/>
        </w:rPr>
        <w:t>Tests</w:t>
      </w:r>
    </w:p>
    <w:p w14:paraId="5FAB5C39" w14:textId="6150C555"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e</w:t>
      </w:r>
      <w:r w:rsidR="00BA641B">
        <w:t xml:space="preserve"> der Software</w:t>
      </w:r>
      <w:r w:rsidR="003B094A">
        <w:t xml:space="preserv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2C423821" w:rsidR="005C36EE" w:rsidRDefault="00566B96" w:rsidP="00F07E5B">
      <w:pPr>
        <w:pStyle w:val="Grundtext"/>
      </w:pPr>
      <w:r>
        <w:t xml:space="preserve">In den temporalen Software-Tests wird geprüft, ob die </w:t>
      </w:r>
      <w:r w:rsidRPr="00566B96">
        <w:t xml:space="preserve">Algorithmen in den spezifizierten Komplexitätsklassen </w:t>
      </w:r>
      <w:r w:rsidR="00E43B3F">
        <w:t>(</w:t>
      </w:r>
      <w:r w:rsidR="00E43B3F" w:rsidRPr="00B623AA">
        <w:t>Komplexitätstests</w:t>
      </w:r>
      <w:r w:rsidR="00E43B3F">
        <w:t xml:space="preserve">) </w:t>
      </w:r>
      <w:r w:rsidRPr="00566B96">
        <w:t>liegen</w:t>
      </w:r>
      <w:r w:rsidR="00567270">
        <w:t>,</w:t>
      </w:r>
      <w:r w:rsidR="00E43B3F">
        <w:t xml:space="preserve"> </w:t>
      </w:r>
      <w:r>
        <w:t xml:space="preserve">die Software </w:t>
      </w:r>
      <w:r w:rsidR="00E43B3F">
        <w:t xml:space="preserve">in den spezifizierten </w:t>
      </w:r>
      <w:r w:rsidR="00E43B3F" w:rsidRPr="00E43B3F">
        <w:t>Zeitanforderungen</w:t>
      </w:r>
      <w:r w:rsidR="00B623AA">
        <w:t xml:space="preserve"> </w:t>
      </w:r>
      <w:r w:rsidR="00E43B3F">
        <w:t>ausgeführt wird (</w:t>
      </w:r>
      <w:r w:rsidR="00B623AA" w:rsidRPr="00B623AA">
        <w:t>Laufzeittests</w:t>
      </w:r>
      <w:r w:rsidR="00E43B3F">
        <w:t>)</w:t>
      </w:r>
      <w:r w:rsidR="0004334D">
        <w:t xml:space="preserve"> und</w:t>
      </w:r>
      <w:r w:rsidR="00B623AA">
        <w:t xml:space="preserve"> </w:t>
      </w:r>
      <w:r w:rsidR="00567270">
        <w:t xml:space="preserve">die definierten </w:t>
      </w:r>
      <w:r w:rsidR="00567270" w:rsidRPr="00567270">
        <w:t>Grenzbereiche</w:t>
      </w:r>
      <w:r w:rsidR="00567270">
        <w:t xml:space="preserve"> eingehalten werden (</w:t>
      </w:r>
      <w:r w:rsidR="00B623AA" w:rsidRPr="00B623AA">
        <w:t>Lasttests</w:t>
      </w:r>
      <w:r w:rsidR="00567270">
        <w:t>)</w:t>
      </w:r>
      <w:r w:rsidR="0004334D">
        <w:t xml:space="preserve">. </w:t>
      </w:r>
      <w:r w:rsidR="0004334D" w:rsidRPr="00B623AA">
        <w:t>Stresstests</w:t>
      </w:r>
      <w:r w:rsidR="0004334D">
        <w:t xml:space="preserve"> eruieren</w:t>
      </w:r>
      <w:r w:rsidR="008416F8">
        <w:t xml:space="preserve"> </w:t>
      </w:r>
      <w:r w:rsidR="00614E4B">
        <w:t>das Softwareverhalten beim Überschreiten der G</w:t>
      </w:r>
      <w:r w:rsidR="00567270" w:rsidRPr="00567270">
        <w:t>renz</w:t>
      </w:r>
      <w:r w:rsidR="00614E4B">
        <w:t>bereiche</w:t>
      </w:r>
      <w:r w:rsidR="00567270">
        <w:t xml:space="preserve"> </w:t>
      </w:r>
      <w:r w:rsidR="00B623AA">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16DDC876"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 xml:space="preserve">Tests in </w:t>
      </w:r>
      <w:r w:rsidR="00152309">
        <w:t xml:space="preserve">die folgend genannten </w:t>
      </w:r>
      <w:r w:rsidR="00517C43" w:rsidRPr="00517C43">
        <w:t>Kategorien</w:t>
      </w:r>
      <w:r>
        <w:t xml:space="preserve"> </w:t>
      </w:r>
      <w:r w:rsidR="00BE62E1">
        <w:t>eingeteilt</w:t>
      </w:r>
      <w:r w:rsidR="00517C43">
        <w:t>.</w:t>
      </w:r>
    </w:p>
    <w:p w14:paraId="7E46651B" w14:textId="6798E3B7" w:rsidR="00BC3ECE" w:rsidRPr="00DA341C" w:rsidRDefault="00517C43" w:rsidP="00DA341C">
      <w:pPr>
        <w:pStyle w:val="Grundtext"/>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59230DCF" w14:textId="0DD18466" w:rsidR="00152309"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w:t>
      </w:r>
      <w:r w:rsidR="00152309">
        <w:t xml:space="preserve"> und die </w:t>
      </w:r>
      <w:r w:rsidR="00152309" w:rsidRPr="00517C43">
        <w:t xml:space="preserve">innere </w:t>
      </w:r>
      <w:r w:rsidR="008845D4" w:rsidRPr="00A22F14">
        <w:t>Programm</w:t>
      </w:r>
      <w:r w:rsidR="00152309">
        <w:noBreakHyphen/>
      </w:r>
      <w:r w:rsidR="00152309" w:rsidRPr="00517C43">
        <w:t>Struktur</w:t>
      </w:r>
      <w:r w:rsidR="00152309">
        <w:t xml:space="preserve"> nicht berücksichtigt</w:t>
      </w:r>
      <w:r>
        <w:t>. Die Testfälle werden anhand der Anforderungs</w:t>
      </w:r>
      <w:r w:rsidR="0062407D">
        <w:noBreakHyphen/>
      </w:r>
      <w:r>
        <w:t xml:space="preserve"> und Schnittstellenbeschreibung konstruiert</w:t>
      </w:r>
      <w:r w:rsidR="00152309">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w:t>
      </w:r>
    </w:p>
    <w:p w14:paraId="1FE31EA5" w14:textId="71053124" w:rsidR="00517C43" w:rsidRDefault="0014493C" w:rsidP="00F07E5B">
      <w:pPr>
        <w:pStyle w:val="Grundtext"/>
      </w:pPr>
      <w:r>
        <w:t>Die</w:t>
      </w:r>
      <w:r w:rsidR="001711CD">
        <w:t xml:space="preserve"> Abbildung ‚Abb. 8.3‘ </w:t>
      </w:r>
      <w:r>
        <w:t xml:space="preserve">zeigt den </w:t>
      </w:r>
      <w:r w:rsidR="001711CD">
        <w:t>Ablauf eines Black</w:t>
      </w:r>
      <w:r w:rsidR="0062407D">
        <w:noBreakHyphen/>
      </w:r>
      <w:r w:rsidR="001711CD">
        <w:t>Box</w:t>
      </w:r>
      <w:r w:rsidR="0062407D">
        <w:noBreakHyphen/>
      </w:r>
      <w:r w:rsidR="001711CD">
        <w:t>Test</w:t>
      </w:r>
      <w:r>
        <w:t>s</w:t>
      </w:r>
      <w:r w:rsidR="001711CD">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26104711" w:rsidR="00B15DAE" w:rsidRDefault="00A802A2" w:rsidP="00A802A2">
      <w:pPr>
        <w:pStyle w:val="Abbildungstitel"/>
      </w:pPr>
      <w:bookmarkStart w:id="39" w:name="_Toc144391830"/>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39"/>
    </w:p>
    <w:p w14:paraId="3511BB24" w14:textId="41B076B1" w:rsidR="009814C8" w:rsidRPr="00DA341C" w:rsidRDefault="009814C8" w:rsidP="00DA341C">
      <w:pPr>
        <w:pStyle w:val="Grundtext"/>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090C0F2A"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w:t>
      </w:r>
      <w:r w:rsidR="00C57AE0">
        <w:t xml:space="preserve">davon, </w:t>
      </w:r>
      <w:r w:rsidR="00164D84">
        <w:t xml:space="preserve">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 oder datenflussorientierte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4F67B8A4" w:rsidR="00EC7B19" w:rsidRDefault="00EC7B19" w:rsidP="00F07E5B">
      <w:pPr>
        <w:pStyle w:val="Grundtext"/>
      </w:pPr>
      <w:r>
        <w:t xml:space="preserve">Der schematische Ablauf </w:t>
      </w:r>
      <w:r w:rsidR="00F17529">
        <w:t>der</w:t>
      </w:r>
      <w:r>
        <w:t xml:space="preserve"> Tests besteht aus den Phasen:</w:t>
      </w:r>
    </w:p>
    <w:p w14:paraId="2338F17C" w14:textId="77777777" w:rsidR="00EC7B19" w:rsidRPr="00EC7B19" w:rsidRDefault="00EC7B19" w:rsidP="00F07E5B">
      <w:pPr>
        <w:pStyle w:val="Grundtext"/>
        <w:rPr>
          <w:i/>
          <w:iCs/>
        </w:rPr>
      </w:pPr>
      <w:r w:rsidRPr="00EC7B19">
        <w:rPr>
          <w:i/>
          <w:iCs/>
        </w:rPr>
        <w:t>Testvorbereitung</w:t>
      </w:r>
    </w:p>
    <w:p w14:paraId="5107D452" w14:textId="77777777" w:rsidR="00045792" w:rsidRDefault="00EC7B19" w:rsidP="00152309">
      <w:pPr>
        <w:pStyle w:val="Grundtext"/>
      </w:pPr>
      <w:r>
        <w:t>In der Testvorbereitung werden die Testfälle ausgewählt</w:t>
      </w:r>
      <w:r w:rsidR="008D6A9C">
        <w:t xml:space="preserve">, </w:t>
      </w:r>
      <w:r>
        <w:t>die Test</w:t>
      </w:r>
      <w:r w:rsidR="00562219">
        <w:t>infrastruktur</w:t>
      </w:r>
      <w:r>
        <w:t xml:space="preserve"> </w:t>
      </w:r>
      <w:r w:rsidR="008C5D0E">
        <w:t xml:space="preserve">spezifiziert und </w:t>
      </w:r>
      <w:r>
        <w:t>eingerichtet</w:t>
      </w:r>
      <w:r w:rsidR="008D6A9C">
        <w:t xml:space="preserve"> </w:t>
      </w:r>
      <w:r w:rsidR="008C5D0E">
        <w:t xml:space="preserve">sowie die </w:t>
      </w:r>
      <w:r w:rsidR="008D6A9C">
        <w:t xml:space="preserve">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w:t>
      </w:r>
    </w:p>
    <w:p w14:paraId="3FA6AE3B" w14:textId="77777777" w:rsidR="00045792" w:rsidRDefault="00045792">
      <w:pPr>
        <w:rPr>
          <w:szCs w:val="20"/>
        </w:rPr>
      </w:pPr>
      <w:r>
        <w:br w:type="page"/>
      </w:r>
    </w:p>
    <w:p w14:paraId="0C7E9731" w14:textId="34691DBD" w:rsidR="00B15DAE" w:rsidRDefault="00753445" w:rsidP="00152309">
      <w:pPr>
        <w:pStyle w:val="Grundtext"/>
      </w:pPr>
      <w:r>
        <w:lastRenderedPageBreak/>
        <w:t xml:space="preserve">Die </w:t>
      </w:r>
      <w:r w:rsidR="00B63E25">
        <w:t>Testfälle</w:t>
      </w:r>
      <w:r w:rsidR="00DC2916">
        <w:t xml:space="preserve"> und</w:t>
      </w:r>
      <w:r w:rsidR="00B63E25">
        <w:t xml:space="preserve"> Reihenfolge</w:t>
      </w:r>
      <w:r w:rsidR="00164D84">
        <w:t xml:space="preserve"> der auszuführenden</w:t>
      </w:r>
      <w:r w:rsidR="00B63E25">
        <w:t xml:space="preserve"> Test</w:t>
      </w:r>
      <w:r w:rsidR="00164D84">
        <w:t>s</w:t>
      </w:r>
      <w:r w:rsidR="00045792">
        <w:t xml:space="preserve"> sowie</w:t>
      </w:r>
      <w:r w:rsidR="008C5D0E">
        <w:t xml:space="preserve"> die Testinfrastruktur </w:t>
      </w:r>
      <w:r w:rsidR="00B63E25">
        <w:t xml:space="preserve">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40B2EA17" w14:textId="368EE6CC" w:rsidR="003A2C33" w:rsidRPr="00831F08" w:rsidRDefault="00EC7B19" w:rsidP="00F07E5B">
      <w:pPr>
        <w:pStyle w:val="Grundtext"/>
        <w:rPr>
          <w:i/>
          <w:iCs/>
        </w:rPr>
      </w:pPr>
      <w:r w:rsidRPr="00831F08">
        <w:rPr>
          <w:i/>
          <w:iCs/>
        </w:rPr>
        <w:t>Testausführung</w:t>
      </w:r>
    </w:p>
    <w:p w14:paraId="0C5E2EE4" w14:textId="448F08B3"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w:t>
      </w:r>
      <w:r w:rsidR="004710CA">
        <w:t>durch</w:t>
      </w:r>
      <w:r>
        <w:t xml:space="preserve">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3A66F08E"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562219">
        <w:t>A</w:t>
      </w:r>
      <w:r w:rsidR="00F96ED9">
        <w:t>blauf</w:t>
      </w:r>
      <w:r w:rsidR="00562219">
        <w:t xml:space="preserve"> eines Tests.</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1A9819" w:rsidR="00E969A7" w:rsidRDefault="00E969A7" w:rsidP="00E969A7">
      <w:pPr>
        <w:pStyle w:val="Abbildungstitel"/>
      </w:pPr>
      <w:bookmarkStart w:id="40" w:name="_Toc144391831"/>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0"/>
    </w:p>
    <w:p w14:paraId="232FCBB4" w14:textId="20430B3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Die Systemtest</w:t>
      </w:r>
      <w:r w:rsidR="0025448D">
        <w:t>s</w:t>
      </w:r>
      <w:r w:rsidR="009C18D2">
        <w:t xml:space="preserve"> </w:t>
      </w:r>
      <w:r w:rsidR="0025448D">
        <w:t>erfolgte</w:t>
      </w:r>
      <w:r w:rsidR="00491A68">
        <w:t>n</w:t>
      </w:r>
      <w:r w:rsidR="0025448D">
        <w:t xml:space="preserve"> </w:t>
      </w:r>
      <w:r w:rsidR="009C18D2">
        <w:t xml:space="preserve">als </w:t>
      </w:r>
      <w:r w:rsidR="00180631" w:rsidRPr="00635FE0">
        <w:t>Funktionstest</w:t>
      </w:r>
      <w:r w:rsidR="00491A68">
        <w:t>s</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w:t>
      </w:r>
      <w:r w:rsidR="00562219">
        <w:t>u</w:t>
      </w:r>
      <w:r w:rsidR="009C18D2">
        <w:t>rd</w:t>
      </w:r>
      <w:r w:rsidR="00562219">
        <w:t>e</w:t>
      </w:r>
      <w:r w:rsidR="009C18D2">
        <w:t>.</w:t>
      </w:r>
    </w:p>
    <w:p w14:paraId="21E1D812" w14:textId="25227973" w:rsidR="008D6A9C" w:rsidRPr="004E203C" w:rsidRDefault="004E203C" w:rsidP="00BC38A2">
      <w:pPr>
        <w:pStyle w:val="berschrift2"/>
      </w:pPr>
      <w:bookmarkStart w:id="41" w:name="_Toc144321739"/>
      <w:r w:rsidRPr="00EC7B19">
        <w:lastRenderedPageBreak/>
        <w:t>Testvorbereitung</w:t>
      </w:r>
      <w:bookmarkEnd w:id="41"/>
    </w:p>
    <w:p w14:paraId="684773B1" w14:textId="5A7F99D0"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 xml:space="preserve">die Anweisungen zur Vorbereitung </w:t>
      </w:r>
      <w:r w:rsidR="00EC4B26">
        <w:t xml:space="preserve">und Einrichtung </w:t>
      </w:r>
      <w:r w:rsidR="005A2B41">
        <w:t>de</w:t>
      </w:r>
      <w:r w:rsidR="00526104">
        <w:t>r</w:t>
      </w:r>
      <w:r w:rsidR="005A2B41">
        <w:t xml:space="preserve"> </w:t>
      </w:r>
      <w:r w:rsidR="0067466A">
        <w:t>Test</w:t>
      </w:r>
      <w:r w:rsidR="00526104">
        <w:t>infrastruktur</w:t>
      </w:r>
      <w:r w:rsidR="0025448D">
        <w:t xml:space="preserve"> sowie </w:t>
      </w:r>
      <w:r w:rsidR="00440B9D">
        <w:t>die</w:t>
      </w:r>
      <w:r w:rsidR="0025448D">
        <w:t xml:space="preserve"> Test</w:t>
      </w:r>
      <w:r w:rsidR="00651649">
        <w:t>durch</w:t>
      </w:r>
      <w:r w:rsidR="0025448D">
        <w:t>führung</w:t>
      </w:r>
      <w:r w:rsidR="00233979">
        <w:t>.</w:t>
      </w:r>
    </w:p>
    <w:p w14:paraId="2B9DCA82" w14:textId="696FF265" w:rsidR="009F4575" w:rsidRDefault="009F4575" w:rsidP="009F4575">
      <w:pPr>
        <w:pStyle w:val="Grundtext"/>
      </w:pPr>
      <w:r>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1874CA4B" w:rsidR="002C71EC" w:rsidRDefault="002C71EC" w:rsidP="00417146">
      <w:pPr>
        <w:pStyle w:val="Grundtext"/>
      </w:pPr>
      <w:r>
        <w:t>Im Kapitel ‚</w:t>
      </w:r>
      <w:r w:rsidR="00750C82">
        <w:fldChar w:fldCharType="begin"/>
      </w:r>
      <w:r w:rsidR="00750C82">
        <w:instrText xml:space="preserve"> REF _Ref144057886 \w \h </w:instrText>
      </w:r>
      <w:r w:rsidR="00750C82">
        <w:fldChar w:fldCharType="separate"/>
      </w:r>
      <w:r w:rsidR="00C243A6">
        <w:t>8.3</w:t>
      </w:r>
      <w:r w:rsidR="00750C82">
        <w:fldChar w:fldCharType="end"/>
      </w:r>
      <w:r w:rsidR="00750C82">
        <w:t xml:space="preserve"> </w:t>
      </w:r>
      <w:r w:rsidR="00750C82">
        <w:fldChar w:fldCharType="begin"/>
      </w:r>
      <w:r w:rsidR="00750C82">
        <w:instrText xml:space="preserve"> REF _Ref144057898 \h </w:instrText>
      </w:r>
      <w:r w:rsidR="00750C82">
        <w:fldChar w:fldCharType="separate"/>
      </w:r>
      <w:r w:rsidR="00C243A6">
        <w:t>Testausführung</w:t>
      </w:r>
      <w:r w:rsidR="00750C82">
        <w:fldChar w:fldCharType="end"/>
      </w:r>
      <w:r>
        <w:t xml:space="preserve">‘ </w:t>
      </w:r>
      <w:r w:rsidR="00790FDC">
        <w:t>ist</w:t>
      </w:r>
      <w:r>
        <w:t xml:space="preserve"> die Durchführung eines Systemtests </w:t>
      </w:r>
      <w:r w:rsidR="004C682F">
        <w:t xml:space="preserve">zum ‚Progress Monitor‘ </w:t>
      </w:r>
      <w:r>
        <w:t xml:space="preserve">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78E27047"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w:t>
      </w:r>
      <w:r w:rsidR="004C682F">
        <w:t>infrastruktur</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58078689" w:rsidR="0064466C" w:rsidRDefault="0064466C" w:rsidP="00951AFD">
      <w:pPr>
        <w:pStyle w:val="Tabellentitel"/>
      </w:pPr>
      <w:bookmarkStart w:id="42" w:name="_Toc144321774"/>
      <w:r w:rsidRPr="00951AFD">
        <w:rPr>
          <w:rStyle w:val="Grundzfett"/>
        </w:rPr>
        <w:lastRenderedPageBreak/>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C243A6">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00C243A6">
        <w:rPr>
          <w:rStyle w:val="Grundzfett"/>
          <w:noProof/>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B7DEE8D" w:rsidR="002962D2" w:rsidRPr="002962D2" w:rsidRDefault="00810163" w:rsidP="002962D2">
            <w:pPr>
              <w:pStyle w:val="Tabellentext"/>
            </w:pPr>
            <w:r w:rsidRPr="002D077A">
              <w:rPr>
                <w:rStyle w:val="GrundzkeineSprache"/>
              </w:rPr>
              <w:t xml:space="preserve">stellt die Dienste des </w:t>
            </w:r>
            <w:r w:rsidR="00C243A6">
              <w:rPr>
                <w:rStyle w:val="GrundzkeineSprache"/>
              </w:rPr>
              <w:t>WWW-S</w:t>
            </w:r>
            <w:r w:rsidRPr="002D077A">
              <w:rPr>
                <w:rStyle w:val="GrundzkeineSprache"/>
              </w:rPr>
              <w:t>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2EAF759B" w:rsidR="00743204" w:rsidRDefault="00951AFD" w:rsidP="00B32E5F">
      <w:pPr>
        <w:pStyle w:val="Grundtext"/>
      </w:pPr>
      <w:r>
        <w:t xml:space="preserve">Die Einrichtung der </w:t>
      </w:r>
      <w:r w:rsidR="004C682F">
        <w:t xml:space="preserve">Testinfrastruktur </w:t>
      </w:r>
      <w:r>
        <w:t xml:space="preserve">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7665A6">
        <w:t>WWW-S</w:t>
      </w:r>
      <w:r w:rsidR="00B60F93">
        <w:t>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004A1AB2" w14:textId="1051CE3C" w:rsidR="0058141F" w:rsidRDefault="00743204" w:rsidP="005570DD">
      <w:pPr>
        <w:pStyle w:val="Grundtext"/>
      </w:pPr>
      <w:r>
        <w:t>Für die verschlüsselte Kommunikation wurde im Anschluss das serverseitige SSL</w:t>
      </w:r>
      <w:r w:rsidR="0062407D">
        <w:noBreakHyphen/>
      </w:r>
      <w:r>
        <w:t>Zertifikat installiert.</w:t>
      </w:r>
      <w:r w:rsidR="004C682F">
        <w:t xml:space="preserve"> </w:t>
      </w:r>
      <w:bookmarkStart w:id="45" w:name="_Hlk141431658"/>
      <w:r w:rsidR="007A70AB">
        <w:t>Mit der</w:t>
      </w:r>
      <w:r w:rsidR="00395C14">
        <w:t xml:space="preserve"> Installation der Datenbankobjekte und </w:t>
      </w:r>
      <w:r w:rsidR="007A70AB">
        <w:t>der Softwarek</w:t>
      </w:r>
      <w:r w:rsidR="00395C14">
        <w:t xml:space="preserve">onfiguration </w:t>
      </w:r>
      <w:bookmarkEnd w:id="45"/>
      <w:r w:rsidR="007A70AB">
        <w:t xml:space="preserve">war die </w:t>
      </w:r>
      <w:r w:rsidR="00395C14">
        <w:t>Einrichtung</w:t>
      </w:r>
      <w:r w:rsidR="007A70AB">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1334AA75" w14:textId="5DD7F84A" w:rsidR="00F1780F" w:rsidRDefault="009D585B" w:rsidP="00520191">
      <w:pPr>
        <w:pStyle w:val="Grundtext"/>
      </w:pPr>
      <w:r>
        <w:t xml:space="preserve">Nach der Installation des </w:t>
      </w:r>
      <w:r w:rsidR="007665A6">
        <w:t>WWW</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r w:rsidR="00610A5D">
        <w:t xml:space="preserve"> </w:t>
      </w:r>
      <w:r w:rsidR="00E32BCF">
        <w:t xml:space="preserve">Die </w:t>
      </w:r>
      <w:r w:rsidR="00F1780F">
        <w:t xml:space="preserve">Abbildung ‚Abb. 8.5‘ zeigt </w:t>
      </w:r>
      <w:r w:rsidR="007665A6">
        <w:t>die</w:t>
      </w:r>
      <w:r w:rsidR="00F1780F">
        <w:t xml:space="preserve"> </w:t>
      </w:r>
      <w:r w:rsidR="007665A6">
        <w:t>Anlage</w:t>
      </w:r>
      <w:r w:rsidR="00F1780F">
        <w:t xml:space="preserve"> des Benutzers ‚Test</w:t>
      </w:r>
      <w:r w:rsidR="0062407D">
        <w:noBreakHyphen/>
      </w:r>
      <w:r w:rsidR="00F1780F">
        <w:t>PM</w:t>
      </w:r>
      <w:r w:rsidR="0062407D">
        <w:noBreakHyphen/>
      </w:r>
      <w:r w:rsidR="00F1780F">
        <w:t>Benutzer‘ im Programm ‚Progress Monitor‘</w:t>
      </w:r>
      <w:r w:rsidR="00E32BCF">
        <w:t>.</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6616C0AD" w:rsidR="00F31CE3" w:rsidRDefault="00081B82" w:rsidP="00081B82">
      <w:pPr>
        <w:pStyle w:val="Abbildungstitel"/>
      </w:pPr>
      <w:bookmarkStart w:id="46" w:name="_Toc144391832"/>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6"/>
    </w:p>
    <w:p w14:paraId="67D4D672" w14:textId="4F9D204D" w:rsidR="00646244" w:rsidRDefault="00081B82" w:rsidP="00646244">
      <w:pPr>
        <w:pStyle w:val="Grundtext"/>
      </w:pPr>
      <w:r>
        <w:lastRenderedPageBreak/>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w:t>
      </w:r>
      <w:r w:rsidR="005D05EA">
        <w:t>Die</w:t>
      </w:r>
      <w:r w:rsidR="00753445">
        <w:t xml:space="preserve"> Anl</w:t>
      </w:r>
      <w:r w:rsidR="005D05EA">
        <w:t>age</w:t>
      </w:r>
      <w:r w:rsidR="00753445">
        <w:t xml:space="preserv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4CDCC82A" w:rsidR="00F1780F" w:rsidRDefault="00F1780F" w:rsidP="00646244">
      <w:pPr>
        <w:pStyle w:val="Grundtext"/>
      </w:pPr>
      <w:r>
        <w:t xml:space="preserve">In der Abbildung ‚Abb. 8.6‘ </w:t>
      </w:r>
      <w:r w:rsidR="00610A5D">
        <w:t>wird die</w:t>
      </w:r>
      <w:r>
        <w:t xml:space="preserve"> Konfiguration eines Workflows im ‚Progress Monitor‘ dargestellt.</w:t>
      </w:r>
    </w:p>
    <w:p w14:paraId="45E6A526" w14:textId="77777777" w:rsidR="003E42E7" w:rsidRDefault="003E42E7" w:rsidP="00F1780F">
      <w:pPr>
        <w:pStyle w:val="Grundtext"/>
        <w:keepNext/>
        <w:jc w:val="center"/>
      </w:pPr>
      <w:r>
        <w:rPr>
          <w:noProof/>
        </w:rPr>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0B825879" w:rsidR="00D64FB3" w:rsidRDefault="003E42E7" w:rsidP="000B6C80">
      <w:pPr>
        <w:pStyle w:val="Abbildungstitel"/>
      </w:pPr>
      <w:bookmarkStart w:id="47" w:name="_Toc144391833"/>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7"/>
    </w:p>
    <w:p w14:paraId="7A63A88C" w14:textId="06F2B0E5"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48" w:name="_Ref144057823"/>
      <w:bookmarkStart w:id="49" w:name="_Ref144057827"/>
      <w:bookmarkStart w:id="50" w:name="_Ref144057886"/>
      <w:bookmarkStart w:id="51" w:name="_Ref144057898"/>
      <w:bookmarkStart w:id="52" w:name="_Toc144321740"/>
      <w:r>
        <w:t>Testausführung</w:t>
      </w:r>
      <w:bookmarkEnd w:id="48"/>
      <w:bookmarkEnd w:id="49"/>
      <w:bookmarkEnd w:id="50"/>
      <w:bookmarkEnd w:id="51"/>
      <w:bookmarkEnd w:id="52"/>
    </w:p>
    <w:p w14:paraId="6BF8AE19" w14:textId="327AEC50"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133A34">
        <w:t>I</w:t>
      </w:r>
      <w:r w:rsidR="002A7118">
        <w:t xml:space="preserve">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lastRenderedPageBreak/>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57D34739"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542ED478" w14:textId="43CC5F0C" w:rsidR="00D376F1" w:rsidRDefault="00D376F1" w:rsidP="005570DD">
      <w:pPr>
        <w:pStyle w:val="Grundtext"/>
      </w:pPr>
      <w:r w:rsidRPr="00D376F1">
        <w:rPr>
          <w:i/>
          <w:iCs/>
        </w:rPr>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15190209"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w:t>
      </w:r>
      <w:r w:rsidR="00CB6D04">
        <w:rPr>
          <w:i/>
          <w:iCs/>
        </w:rPr>
        <w:t>Datenü</w:t>
      </w:r>
      <w:r w:rsidRPr="007A2A17">
        <w:rPr>
          <w:i/>
          <w:iCs/>
        </w:rPr>
        <w:t xml:space="preserve">bergabe über die Funktion </w:t>
      </w:r>
      <w:r w:rsidR="0032638D">
        <w:rPr>
          <w:i/>
          <w:iCs/>
        </w:rPr>
        <w:t>‚</w:t>
      </w:r>
      <w:r w:rsidRPr="007A2A17">
        <w:rPr>
          <w:i/>
          <w:iCs/>
        </w:rPr>
        <w:t>Drag an drop</w:t>
      </w:r>
      <w:r w:rsidR="0032638D">
        <w:rPr>
          <w:i/>
          <w:iCs/>
        </w:rPr>
        <w:t>’</w:t>
      </w:r>
      <w:r w:rsidRPr="007A2A17">
        <w:rPr>
          <w:i/>
          <w:iCs/>
        </w:rPr>
        <w:t>; Test mit englischsprachiger Programm</w:t>
      </w:r>
      <w:r w:rsidR="00EE5FB7">
        <w:rPr>
          <w:i/>
          <w:iCs/>
        </w:rPr>
        <w:t>schnittstelle</w:t>
      </w:r>
    </w:p>
    <w:p w14:paraId="39BC8846" w14:textId="79564F32" w:rsidR="007A2A17" w:rsidRDefault="007A2A17" w:rsidP="005570DD">
      <w:pPr>
        <w:pStyle w:val="Grundtext"/>
      </w:pPr>
      <w:r>
        <w:t>beschrieben.</w:t>
      </w:r>
    </w:p>
    <w:p w14:paraId="30B46452" w14:textId="7B6FDB92"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Dokumentationen etc.)</w:t>
      </w:r>
      <w:r w:rsidR="00CB6D04">
        <w:t>,</w:t>
      </w:r>
      <w:r w:rsidR="00590A8C">
        <w:t xml:space="preserve">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470C58C4" w:rsidR="007A2A17" w:rsidRDefault="007A2A17" w:rsidP="005570DD">
      <w:pPr>
        <w:pStyle w:val="Grundtext"/>
      </w:pPr>
      <w:r>
        <w:t>Die Testsequenz TS</w:t>
      </w:r>
      <w:r w:rsidR="0062407D">
        <w:noBreakHyphen/>
      </w:r>
      <w:r>
        <w:t>6.1 beinhaltet die drei Testfälle</w:t>
      </w:r>
      <w:r w:rsidR="000A7EF1">
        <w:t>:</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1911A1D2" w:rsidR="00DC0AAD"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22EC8B9C" w14:textId="67B49C70" w:rsidR="00C25FA8" w:rsidRDefault="00C25FA8">
      <w:pPr>
        <w:rPr>
          <w:szCs w:val="20"/>
        </w:rPr>
      </w:pPr>
      <w:r>
        <w:br w:type="page"/>
      </w:r>
    </w:p>
    <w:p w14:paraId="775066A9" w14:textId="12D93329" w:rsidR="007A2A17" w:rsidRDefault="00917A38" w:rsidP="007A2A17">
      <w:pPr>
        <w:pStyle w:val="Grundtext"/>
        <w:rPr>
          <w:i/>
          <w:iCs/>
        </w:rPr>
      </w:pPr>
      <w:r w:rsidRPr="00917A38">
        <w:rPr>
          <w:i/>
          <w:iCs/>
        </w:rPr>
        <w:lastRenderedPageBreak/>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41D2B886" w:rsidR="0075716C" w:rsidRDefault="0075716C" w:rsidP="0045094F">
      <w:pPr>
        <w:pStyle w:val="Grundtext"/>
      </w:pPr>
      <w:r>
        <w:t xml:space="preserve">Die </w:t>
      </w:r>
      <w:r w:rsidR="00647D7C">
        <w:t>Durch</w:t>
      </w:r>
      <w:r>
        <w:t>führung der Software</w:t>
      </w:r>
      <w:r w:rsidR="0062407D">
        <w:noBreakHyphen/>
      </w:r>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C243A6" w:rsidRPr="00C243A6">
        <w:t>Abb. F.1</w:t>
      </w:r>
      <w:r w:rsidR="000A25AC" w:rsidRPr="000A25AC">
        <w:fldChar w:fldCharType="end"/>
      </w:r>
      <w:r>
        <w:t>‘ als BPMN</w:t>
      </w:r>
      <w:r w:rsidR="0062407D">
        <w:noBreakHyphen/>
      </w:r>
      <w:r>
        <w:t>Diagramm dargestellt.</w:t>
      </w:r>
    </w:p>
    <w:p w14:paraId="2A5FA82C" w14:textId="3911E34E" w:rsidR="0045094F" w:rsidRDefault="0045094F" w:rsidP="0045094F">
      <w:pPr>
        <w:pStyle w:val="Grundtext"/>
      </w:pPr>
      <w:r>
        <w:t>Folgend wird die Durchführung des Testfalls 6.1.3 zur Testsequenz 6.1 beschrieben. Dieser Testfall erfolgte gemäß der Vorgaben aus der Testvorschrift mit dem Benutzer ‚Test</w:t>
      </w:r>
      <w:r w:rsidR="0062407D">
        <w:noBreakHyphen/>
      </w:r>
      <w:r>
        <w:t>PM</w:t>
      </w:r>
      <w:r w:rsidR="0062407D">
        <w:noBreakHyphen/>
      </w:r>
      <w:r>
        <w:t>Benutzer’ und mit einer englischsprachigen Benutzer</w:t>
      </w:r>
      <w:r w:rsidR="00D850DF">
        <w:t>schnittstelle</w:t>
      </w:r>
      <w:r>
        <w:t xml:space="preserve">. </w:t>
      </w:r>
    </w:p>
    <w:p w14:paraId="45E174A6" w14:textId="556A42D9" w:rsidR="0045094F" w:rsidRDefault="00D21409" w:rsidP="0045094F">
      <w:pPr>
        <w:pStyle w:val="Grundtext"/>
      </w:pPr>
      <w:r>
        <w:t>Die Abbildung ‚Abb. 8.7‘ zeigt einen Ausschnitt aus der Testvorschrift zum Testfall 6.1.3.</w:t>
      </w:r>
    </w:p>
    <w:bookmarkEnd w:id="53"/>
    <w:p w14:paraId="6B3509D1" w14:textId="2992E80F" w:rsidR="00CA6A14" w:rsidRDefault="00CB6D04" w:rsidP="0041632F">
      <w:pPr>
        <w:pStyle w:val="Grundtext"/>
        <w:keepNext/>
        <w:jc w:val="center"/>
      </w:pPr>
      <w:r w:rsidRPr="00CB6D04">
        <w:rPr>
          <w:noProof/>
        </w:rPr>
        <w:drawing>
          <wp:inline distT="0" distB="0" distL="0" distR="0" wp14:anchorId="03DD56BA" wp14:editId="3477C575">
            <wp:extent cx="5400040" cy="3716655"/>
            <wp:effectExtent l="0" t="0" r="0" b="0"/>
            <wp:docPr id="7334728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72826"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p>
    <w:p w14:paraId="162B4692" w14:textId="6F97237A" w:rsidR="00CA6A14" w:rsidRDefault="00CA6A14" w:rsidP="00CA6A14">
      <w:pPr>
        <w:pStyle w:val="Abbildungstitel"/>
      </w:pPr>
      <w:bookmarkStart w:id="54" w:name="_Toc144391834"/>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4"/>
      <w:r>
        <w:t xml:space="preserve"> </w:t>
      </w:r>
    </w:p>
    <w:p w14:paraId="04EE6254" w14:textId="0CC06871"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xml:space="preserve">. </w:t>
      </w:r>
      <w:r w:rsidR="00940F9A">
        <w:t>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lastRenderedPageBreak/>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D3089C4" w:rsidR="00907693" w:rsidRDefault="00907693" w:rsidP="00907693">
      <w:pPr>
        <w:pStyle w:val="Abbildungstitel"/>
      </w:pPr>
      <w:bookmarkStart w:id="55" w:name="_Toc144391835"/>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5"/>
      <w:r w:rsidR="009F76F3">
        <w:t xml:space="preserve"> </w:t>
      </w:r>
    </w:p>
    <w:p w14:paraId="7D43A5AD" w14:textId="5C1847D1" w:rsidR="0006399C" w:rsidRDefault="00AA497B" w:rsidP="005570DD">
      <w:pPr>
        <w:pStyle w:val="Grundtext"/>
      </w:pPr>
      <w:r>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33754A7C" w:rsidR="00EF62A4" w:rsidRDefault="00ED3B0F" w:rsidP="00ED3B0F">
      <w:pPr>
        <w:pStyle w:val="Abbildungstitel"/>
      </w:pPr>
      <w:bookmarkStart w:id="56" w:name="_Toc144391836"/>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C243A6">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C243A6">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6"/>
    </w:p>
    <w:p w14:paraId="4FB0290A" w14:textId="1119B707" w:rsidR="00DC0AAD" w:rsidRDefault="0006399C" w:rsidP="005570DD">
      <w:pPr>
        <w:pStyle w:val="Grundtext"/>
      </w:pPr>
      <w:r>
        <w:t>Im Test konnte ein Fehler festgestellt werden. Die Tabellenspalte zur ‚Belegnummer’ ist gemäß der Anforderungsspezifikation in der englischsprachigen Benutzer</w:t>
      </w:r>
      <w:r w:rsidR="00EE5FB7">
        <w:t>schnittstelle</w:t>
      </w:r>
      <w:r>
        <w:t xml:space="preserve"> mit ‚Document number’ zu bezeichnen. </w:t>
      </w:r>
      <w:r w:rsidR="00DF1263">
        <w:t>Diese</w:t>
      </w:r>
      <w:r>
        <w:t xml:space="preserve"> Tabellenspalte </w:t>
      </w:r>
      <w:r w:rsidR="00DF1263">
        <w:t xml:space="preserve">enthält </w:t>
      </w:r>
      <w:r>
        <w:t xml:space="preserve">jedoch die deutsche Bezeichnung ‚Belegnummer’. Dieser Fehler ist nach den Vorgaben aus der Testvorschrift unkritisch. </w:t>
      </w:r>
    </w:p>
    <w:p w14:paraId="2C874EDE" w14:textId="411EA517" w:rsidR="0006399C" w:rsidRDefault="0006399C" w:rsidP="005570DD">
      <w:pPr>
        <w:pStyle w:val="Grundtext"/>
      </w:pPr>
      <w:r>
        <w:lastRenderedPageBreak/>
        <w:t>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4A67BD5" w:rsidR="00DB5DD7" w:rsidRPr="00831F08" w:rsidRDefault="00DB5DD7" w:rsidP="00BC38A2">
      <w:pPr>
        <w:pStyle w:val="berschrift2"/>
      </w:pPr>
      <w:bookmarkStart w:id="57" w:name="_Toc144321741"/>
      <w:r w:rsidRPr="00831F08">
        <w:t>Testauswertung</w:t>
      </w:r>
      <w:bookmarkEnd w:id="57"/>
    </w:p>
    <w:p w14:paraId="3E1717B2" w14:textId="4E66629B"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xml:space="preserve">. Daher ist eine </w:t>
      </w:r>
      <w:r w:rsidR="000B52AE">
        <w:t>präzise</w:t>
      </w:r>
      <w:r w:rsidR="00DB5DD7">
        <w:t xml:space="preserv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16B42E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rPr>
          <w:i/>
          <w:iCs/>
        </w:rPr>
      </w:pPr>
      <w:r w:rsidRPr="00662FE5">
        <w:rPr>
          <w:i/>
          <w:iCs/>
        </w:rPr>
        <w:t>Software</w:t>
      </w:r>
      <w:r w:rsidR="0062407D">
        <w:rPr>
          <w:i/>
          <w:iCs/>
        </w:rPr>
        <w:noBreakHyphen/>
      </w:r>
      <w:r w:rsidR="00662FE5">
        <w:rPr>
          <w:i/>
          <w:iCs/>
        </w:rPr>
        <w:t>Komponenten</w:t>
      </w:r>
    </w:p>
    <w:p w14:paraId="65AC85D6" w14:textId="5774A784"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w:t>
      </w:r>
      <w:r w:rsidR="006062DE">
        <w:t xml:space="preserve">der Testinfrastruktur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638F88B3" w14:textId="516819CF" w:rsidR="00D74CB7" w:rsidRDefault="00E92FF5" w:rsidP="006062DE">
      <w:pPr>
        <w:pStyle w:val="Grundtext"/>
      </w:pPr>
      <w:r>
        <w:lastRenderedPageBreak/>
        <w:t xml:space="preserve">Der </w:t>
      </w:r>
      <w:r w:rsidR="006062DE">
        <w:t xml:space="preserve">im </w:t>
      </w:r>
      <w:r w:rsidR="00D769ED">
        <w:t>Testfall 6.1.3 durchgeführte</w:t>
      </w:r>
      <w:r>
        <w:t xml:space="preserve"> Test </w:t>
      </w:r>
      <w:r w:rsidR="00D769ED">
        <w:t xml:space="preserve">erfolgte </w:t>
      </w:r>
      <w:r>
        <w:t xml:space="preserve">nach </w:t>
      </w:r>
      <w:r w:rsidR="001F28EC">
        <w:t xml:space="preserve">den nach </w:t>
      </w:r>
      <w:r w:rsidR="007D49EF">
        <w:t xml:space="preserve">den </w:t>
      </w:r>
      <w:r w:rsidR="001F28EC">
        <w:t xml:space="preserve">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w:t>
      </w:r>
      <w:r w:rsidR="006062DE">
        <w:t xml:space="preserve">der </w:t>
      </w:r>
      <w:r w:rsidR="00E1340C">
        <w:t>englischsprachigen Benutzer</w:t>
      </w:r>
      <w:r w:rsidR="00E24249">
        <w:t xml:space="preserve">schnittstelle </w:t>
      </w:r>
      <w:r w:rsidR="00DD7963">
        <w:t>erfolgte, zu testen. Der Test basierte auf den Spezifikationen aus den Anforderungsdokumenten ReqSpec 1.001 und ReqSpec 2.001</w:t>
      </w:r>
      <w:r w:rsidR="00E1340C">
        <w:t xml:space="preserve">. </w:t>
      </w:r>
      <w:r w:rsidR="00C20F2A">
        <w:t>Im</w:t>
      </w:r>
      <w:r w:rsidR="006062DE">
        <w:t xml:space="preserve"> </w:t>
      </w:r>
      <w:r w:rsidR="00E1340C">
        <w:t xml:space="preserve">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C20F2A">
        <w:t>t</w:t>
      </w:r>
      <w:r w:rsidR="009761D6">
        <w:t xml:space="preserve"> und gemäß </w:t>
      </w:r>
      <w:r w:rsidR="00CE00C0">
        <w:t xml:space="preserve">den Anforderungsspezifikationen </w:t>
      </w:r>
      <w:r w:rsidR="009761D6">
        <w:t>verifizier</w:t>
      </w:r>
      <w:r w:rsidR="00C20F2A">
        <w:t>t werden</w:t>
      </w:r>
      <w:r w:rsidR="00CE00C0">
        <w:t xml:space="preserve">. </w:t>
      </w:r>
      <w:r w:rsidR="00BF33C6">
        <w:t xml:space="preserve">Das Testergebnis bestätigte die </w:t>
      </w:r>
      <w:r w:rsidR="00E1340C">
        <w:t xml:space="preserve">Einhaltung der Spezifikation, </w:t>
      </w:r>
      <w:r w:rsidR="00183502">
        <w:t xml:space="preserve">abgesehen von der </w:t>
      </w:r>
      <w:r w:rsidR="00E1340C">
        <w:t>Beschriftung einer Tabellenspalte.</w:t>
      </w:r>
      <w:r w:rsidR="009761D6">
        <w:t xml:space="preserve"> </w:t>
      </w:r>
    </w:p>
    <w:p w14:paraId="378A38E1" w14:textId="2C03FFCC" w:rsidR="00104024" w:rsidRDefault="00C027E9" w:rsidP="00F07E5B">
      <w:pPr>
        <w:pStyle w:val="Grundtext"/>
      </w:pPr>
      <w:r>
        <w:t xml:space="preserve">Gemäß der Testvorschrift wurden </w:t>
      </w:r>
      <w:r w:rsidR="00301115">
        <w:t>i</w:t>
      </w:r>
      <w:r w:rsidR="00826FB7">
        <w:t xml:space="preserve">n der </w:t>
      </w:r>
      <w:r w:rsidR="00826FB7" w:rsidRPr="00826FB7">
        <w:t>Testzusammenfassung</w:t>
      </w:r>
      <w:r w:rsidR="00826FB7">
        <w:t xml:space="preserve"> </w:t>
      </w:r>
      <w:r>
        <w:t>di</w:t>
      </w:r>
      <w:r w:rsidR="009761D6">
        <w:t xml:space="preserve">e Daten zur </w:t>
      </w:r>
      <w:r w:rsidR="009761D6" w:rsidRPr="0084522E">
        <w:t>Testvorschrift</w:t>
      </w:r>
      <w:r w:rsidR="009761D6">
        <w:t xml:space="preserve">, </w:t>
      </w:r>
      <w:r w:rsidR="00A54788">
        <w:t xml:space="preserve">die </w:t>
      </w:r>
      <w:r w:rsidR="009761D6" w:rsidRPr="0084522E">
        <w:t>Sequenz</w:t>
      </w:r>
      <w:r w:rsidR="00A54788">
        <w:noBreakHyphen/>
        <w:t xml:space="preserve"> </w:t>
      </w:r>
      <w:r w:rsidR="009761D6">
        <w:t xml:space="preserve">und </w:t>
      </w:r>
      <w:r w:rsidR="009761D6" w:rsidRPr="0084522E">
        <w:t>Testfall</w:t>
      </w:r>
      <w:r w:rsidR="0062407D">
        <w:noBreakHyphen/>
      </w:r>
      <w:r w:rsidR="009761D6" w:rsidRPr="0084522E">
        <w:t>Nummer</w:t>
      </w:r>
      <w:r w:rsidR="009761D6">
        <w:t xml:space="preserve"> sowie die verwendeten </w:t>
      </w:r>
      <w:r w:rsidR="009761D6" w:rsidRPr="0084522E">
        <w:t>Dokumente</w:t>
      </w:r>
      <w:r>
        <w:t xml:space="preserve"> dokumentiert. </w:t>
      </w:r>
      <w:r w:rsidR="00A54788">
        <w:t xml:space="preserve">Darüber hinaus enthält der Testbericht die Beschreibung zum </w:t>
      </w:r>
      <w:r w:rsidR="007538D5">
        <w:t>Testzweck</w:t>
      </w:r>
      <w:r w:rsidR="00A54788">
        <w:t xml:space="preserve"> und zur </w:t>
      </w:r>
      <w:r w:rsidR="007538D5">
        <w:t>Test</w:t>
      </w:r>
      <w:r w:rsidR="00301115">
        <w:t>infrastruktur</w:t>
      </w:r>
      <w:r w:rsidR="00A54788">
        <w:t xml:space="preserve"> sowie</w:t>
      </w:r>
      <w:r w:rsidR="007538D5">
        <w:t xml:space="preserve"> </w:t>
      </w:r>
      <w:r w:rsidR="00301115">
        <w:t xml:space="preserve">die </w:t>
      </w:r>
      <w:r w:rsidR="00A54788">
        <w:t xml:space="preserve">Informationen zu den </w:t>
      </w:r>
      <w:r w:rsidR="007538D5">
        <w:t xml:space="preserve">getesteten Softwarekomponenten </w:t>
      </w:r>
      <w:r w:rsidR="00301115">
        <w:t xml:space="preserve">und zur </w:t>
      </w:r>
      <w:r w:rsidR="007538D5">
        <w:t xml:space="preserve">Testdatei. </w:t>
      </w:r>
      <w:r w:rsidR="00FF5202">
        <w:t>D</w:t>
      </w:r>
      <w:r w:rsidR="009761D6">
        <w:t xml:space="preserve">ie </w:t>
      </w:r>
      <w:r w:rsidR="00B447DF">
        <w:t>Beschreibung</w:t>
      </w:r>
      <w:r w:rsidR="00FF5202">
        <w:t xml:space="preserve"> der Aktivitäten zur </w:t>
      </w:r>
      <w:r w:rsidR="009761D6">
        <w:t>Testvorbereitung</w:t>
      </w:r>
      <w:r w:rsidR="00B447DF">
        <w:t xml:space="preserve"> und zur</w:t>
      </w:r>
      <w:r w:rsidR="009761D6">
        <w:t xml:space="preserve"> Testdurchführung </w:t>
      </w:r>
      <w:r w:rsidR="00B447DF">
        <w:t>sowie</w:t>
      </w:r>
      <w:r w:rsidR="009761D6">
        <w:t xml:space="preserve"> </w:t>
      </w:r>
      <w:r w:rsidR="009B60F0">
        <w:t xml:space="preserve">die Sollvorgaben und </w:t>
      </w:r>
      <w:r w:rsidR="009761D6">
        <w:t>das Testergebnis</w:t>
      </w:r>
      <w:r w:rsidR="00A751B1">
        <w:t xml:space="preserve"> einschließlich der Soll</w:t>
      </w:r>
      <w:r w:rsidR="0062407D">
        <w:noBreakHyphen/>
      </w:r>
      <w:r w:rsidR="00505223">
        <w:t>Ist</w:t>
      </w:r>
      <w:r w:rsidR="0062407D">
        <w:noBreakHyphen/>
      </w:r>
      <w:r w:rsidR="00A751B1">
        <w:t>Abweichung</w:t>
      </w:r>
      <w:r w:rsidR="009761D6">
        <w:t xml:space="preserve"> </w:t>
      </w:r>
      <w:r w:rsidR="00390318">
        <w:t xml:space="preserve">sind weitere Bestandteile des </w:t>
      </w:r>
      <w:r w:rsidR="00A751B1">
        <w:t>Test</w:t>
      </w:r>
      <w:r w:rsidR="003D68B2">
        <w:t>bericht</w:t>
      </w:r>
      <w:r w:rsidR="00390318">
        <w:t>s.</w:t>
      </w:r>
      <w:r w:rsidR="00104024">
        <w:t xml:space="preserve"> </w:t>
      </w:r>
      <w:r w:rsidR="00FF1788">
        <w:t xml:space="preserve">Ferner </w:t>
      </w:r>
      <w:r w:rsidR="00823788">
        <w:t xml:space="preserve">wurde </w:t>
      </w:r>
      <w:r>
        <w:t>dokumentier</w:t>
      </w:r>
      <w:r w:rsidR="00823788">
        <w:t>t</w:t>
      </w:r>
      <w:r>
        <w:t xml:space="preserve">, ob im Test festgestellte Fehler kritisch oder unkritisch sind und welchem Typ </w:t>
      </w:r>
      <w:r w:rsidR="00823788">
        <w:t>identifizierte</w:t>
      </w:r>
      <w:r>
        <w:t xml:space="preserve"> Fehler zuzuordnen sind.</w:t>
      </w:r>
    </w:p>
    <w:p w14:paraId="0E8E0FB7" w14:textId="671B0D19"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C243A6" w:rsidRPr="00C243A6">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C243A6" w:rsidRPr="00C243A6">
        <w:t>Abb. G.5</w:t>
      </w:r>
      <w:r w:rsidR="003662A4" w:rsidRPr="003662A4">
        <w:fldChar w:fldCharType="end"/>
      </w:r>
      <w:r w:rsidR="00260E1B" w:rsidRPr="00260E1B">
        <w:t xml:space="preserve">’ </w:t>
      </w:r>
      <w:r>
        <w:t xml:space="preserve">im Anhang G </w:t>
      </w:r>
      <w:r w:rsidR="009B60F0">
        <w:t>repräsentieren</w:t>
      </w:r>
      <w:r>
        <w:t xml:space="preserve"> den </w:t>
      </w:r>
      <w:r w:rsidRPr="00260E1B">
        <w:t xml:space="preserve">Testbericht </w:t>
      </w:r>
      <w:r>
        <w:t>mit dem</w:t>
      </w:r>
      <w:r w:rsidR="00260E1B" w:rsidRPr="00260E1B">
        <w:t xml:space="preserve"> Testergebnis zum Testfall 6.1.3.</w:t>
      </w:r>
    </w:p>
    <w:p w14:paraId="03CD3A91" w14:textId="76B01F80" w:rsidR="00745679" w:rsidRDefault="00C72720" w:rsidP="00F07E5B">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r w:rsidR="0067562E">
        <w:t xml:space="preserve">In der Testvorschrift wurden zu jedem </w:t>
      </w:r>
      <w:r w:rsidR="00B321DE">
        <w:t xml:space="preserve">dieser </w:t>
      </w:r>
      <w:r w:rsidR="0067562E">
        <w:t>Test</w:t>
      </w:r>
      <w:r w:rsidR="00B321DE">
        <w:t>s</w:t>
      </w:r>
      <w:r w:rsidR="0067562E">
        <w:t>, wie zum Testfall 6.1.3 beschrieben, die Vorgaben für einen Testfall in der dazugehörigen Testsequenz dokumentiert</w:t>
      </w:r>
      <w:r w:rsidR="00E67587">
        <w:t xml:space="preserve">. </w:t>
      </w:r>
      <w:r w:rsidR="00957805">
        <w:t>I</w:t>
      </w:r>
      <w:r w:rsidR="00E67587">
        <w:t xml:space="preserve">n jedem </w:t>
      </w:r>
      <w:r w:rsidR="00957805">
        <w:t xml:space="preserve">der genannten </w:t>
      </w:r>
      <w:r w:rsidR="00E67587">
        <w:t>Test</w:t>
      </w:r>
      <w:r w:rsidR="00957805">
        <w:t>s</w:t>
      </w:r>
      <w:r w:rsidR="00E67587">
        <w:t xml:space="preserve"> </w:t>
      </w:r>
      <w:r w:rsidR="00957805">
        <w:t xml:space="preserve">wurden </w:t>
      </w:r>
      <w:r w:rsidR="00505223">
        <w:t>Fehler in der Software</w:t>
      </w:r>
      <w:r w:rsidR="00833FA5">
        <w:t xml:space="preserve"> </w:t>
      </w:r>
      <w:r w:rsidR="00FE588F">
        <w:t>gefunden</w:t>
      </w:r>
      <w:r w:rsidR="00505223">
        <w:t>. Einige Fehler waren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w:t>
      </w:r>
      <w:r w:rsidR="00AA2FBE">
        <w:t xml:space="preserve">Die Durchführung und das Testergebnis wurde, wie im Testfall 6.1.3 beschrieben, zu jedem Test im Testbericht dokumentiert. </w:t>
      </w:r>
    </w:p>
    <w:p w14:paraId="65DC28FA" w14:textId="1E1133DF" w:rsidR="00833FA5" w:rsidRDefault="00520AF8" w:rsidP="00F07E5B">
      <w:pPr>
        <w:pStyle w:val="Grundtext"/>
      </w:pPr>
      <w:r>
        <w:t xml:space="preserve">Durch </w:t>
      </w:r>
      <w:r w:rsidR="00FE588F">
        <w:t xml:space="preserve">die </w:t>
      </w:r>
      <w:r>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t xml:space="preserve">dokumentierten Testresultate </w:t>
      </w:r>
      <w:r w:rsidR="005C7ECB">
        <w:t xml:space="preserve">einfach </w:t>
      </w:r>
      <w:r>
        <w:t>miteinander vergl</w:t>
      </w:r>
      <w:r w:rsidR="005C7ECB">
        <w:t>ichen werden.</w:t>
      </w: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8" w:name="_Toc144321742"/>
      <w:r>
        <w:lastRenderedPageBreak/>
        <w:t>Fazit</w:t>
      </w:r>
      <w:bookmarkEnd w:id="58"/>
    </w:p>
    <w:p w14:paraId="7065FC15" w14:textId="20067A56"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 Branchen von spezifischen Charakteristiken geprägt. Die auf dem Markt verfügbare Standardsoftware konnte die </w:t>
      </w:r>
      <w:r w:rsidR="009074C7">
        <w:t xml:space="preserve">an die Software gestellten </w:t>
      </w:r>
      <w:r w:rsidR="001A75CB">
        <w:t xml:space="preserve">Anforderungen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73F5D331"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E22660">
        <w:t>t</w:t>
      </w:r>
      <w:r w:rsidR="00AE19C8">
        <w:t xml:space="preserve">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w:t>
      </w:r>
      <w:r w:rsidR="007D6129" w:rsidRPr="007D6129">
        <w:t xml:space="preserve"> </w:t>
      </w:r>
      <w:r w:rsidR="007D6129">
        <w:t xml:space="preserve">lassen sich </w:t>
      </w:r>
      <w:r w:rsidR="007D6129" w:rsidRPr="007D6129">
        <w:t>Testroutinen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E720A0">
        <w:t>-</w:t>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r w:rsidR="00B27EAC">
        <w:t>Diese Aspekte dienen der Qualitätssicherung im Unternehmen und der Umsetzung des in der Einleitung beschriebenen KVP.</w:t>
      </w:r>
    </w:p>
    <w:p w14:paraId="29B6FFBC" w14:textId="38B3F723" w:rsidR="004D6D93" w:rsidRDefault="001B35B8" w:rsidP="00F07E5B">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w:t>
      </w:r>
      <w:r w:rsidR="003877E1">
        <w:t>r</w:t>
      </w:r>
      <w:r w:rsidR="002B6430">
        <w:t xml:space="preserve"> DevOps</w:t>
      </w:r>
      <w:r w:rsidR="0062407D">
        <w:noBreakHyphen/>
      </w:r>
      <w:r w:rsidR="003877E1">
        <w:t>Methoden</w:t>
      </w:r>
      <w:r w:rsidR="002B6430">
        <w:t xml:space="preserve">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9" w:name="_Ref140852198"/>
      <w:bookmarkStart w:id="60" w:name="_Ref141543127"/>
      <w:bookmarkStart w:id="61" w:name="_Toc144321743"/>
      <w:r>
        <w:rPr>
          <w:rStyle w:val="Grundzenglisch"/>
          <w:bCs/>
          <w:lang w:val="de-DE"/>
        </w:rPr>
        <w:t xml:space="preserve">Die </w:t>
      </w:r>
      <w:r w:rsidR="00751AFF" w:rsidRPr="00F16CAF">
        <w:rPr>
          <w:rStyle w:val="Grundzenglisch"/>
          <w:bCs/>
          <w:lang w:val="de-DE"/>
        </w:rPr>
        <w:t>Anforderungen</w:t>
      </w:r>
      <w:bookmarkEnd w:id="59"/>
      <w:r w:rsidR="005E2E05">
        <w:rPr>
          <w:rStyle w:val="Grundzenglisch"/>
          <w:bCs/>
          <w:lang w:val="de-DE"/>
        </w:rPr>
        <w:t xml:space="preserve"> aus dem Anforderungsdokument </w:t>
      </w:r>
      <w:r w:rsidR="00B82FDB">
        <w:rPr>
          <w:rStyle w:val="Grundzenglisch"/>
          <w:bCs/>
          <w:lang w:val="de-DE"/>
        </w:rPr>
        <w:t>ReqSpec 1.001</w:t>
      </w:r>
      <w:bookmarkEnd w:id="60"/>
      <w:bookmarkEnd w:id="61"/>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3F719F6F" w:rsidR="00B532D2" w:rsidRDefault="00B532D2" w:rsidP="00B532D2">
      <w:pPr>
        <w:pStyle w:val="Tabellentitel"/>
      </w:pPr>
      <w:bookmarkStart w:id="62" w:name="_Ref143708096"/>
      <w:bookmarkStart w:id="63" w:name="_Toc144321775"/>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62"/>
      <w:r w:rsidRPr="00B532D2">
        <w:rPr>
          <w:rStyle w:val="Grundzfett"/>
        </w:rPr>
        <w:t>:</w:t>
      </w:r>
      <w:r>
        <w:t xml:space="preserve"> </w:t>
      </w:r>
      <w:r w:rsidR="00545978">
        <w:t xml:space="preserve">Das </w:t>
      </w:r>
      <w:r w:rsidRPr="00F354EE">
        <w:t>Anforderungsdokument ReqSpec 1.001</w:t>
      </w:r>
      <w:bookmarkEnd w:id="63"/>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6D610921"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3C8ACA3F" w:rsidR="00751AFF" w:rsidRPr="00D702E1" w:rsidRDefault="00751AFF" w:rsidP="00D702E1">
            <w:pPr>
              <w:pStyle w:val="Tabellentext"/>
            </w:pPr>
            <w:r w:rsidRPr="00D702E1">
              <w:t>Bei auftretenden Fehlern ist eine qualifizierte Fehlermeldung auszugeben. diese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4DA09F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detaillierte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bl>
    <w:p w14:paraId="608F87B8" w14:textId="77777777" w:rsidR="00D16196" w:rsidRDefault="00D16196"/>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D16196" w:rsidRPr="006F7498" w14:paraId="38B88167" w14:textId="77777777" w:rsidTr="0030733E">
        <w:tc>
          <w:tcPr>
            <w:tcW w:w="497" w:type="dxa"/>
          </w:tcPr>
          <w:p w14:paraId="04222638" w14:textId="77777777" w:rsidR="00D16196" w:rsidRPr="006F7498" w:rsidRDefault="00D16196" w:rsidP="0030733E">
            <w:pPr>
              <w:pStyle w:val="Tabellentext"/>
              <w:rPr>
                <w:rStyle w:val="Grundzfett"/>
              </w:rPr>
            </w:pPr>
            <w:r w:rsidRPr="006F7498">
              <w:rPr>
                <w:rStyle w:val="Grundzfett"/>
              </w:rPr>
              <w:lastRenderedPageBreak/>
              <w:t>Nr.</w:t>
            </w:r>
          </w:p>
        </w:tc>
        <w:tc>
          <w:tcPr>
            <w:tcW w:w="3827" w:type="dxa"/>
          </w:tcPr>
          <w:p w14:paraId="2D20E320" w14:textId="77777777" w:rsidR="00D16196" w:rsidRPr="006F7498" w:rsidRDefault="00D16196" w:rsidP="0030733E">
            <w:pPr>
              <w:pStyle w:val="Tabellentext"/>
              <w:rPr>
                <w:rStyle w:val="Grundzfett"/>
              </w:rPr>
            </w:pPr>
            <w:r w:rsidRPr="006F7498">
              <w:rPr>
                <w:rStyle w:val="Grundzfett"/>
              </w:rPr>
              <w:t>Anforderung</w:t>
            </w:r>
          </w:p>
        </w:tc>
        <w:tc>
          <w:tcPr>
            <w:tcW w:w="8364" w:type="dxa"/>
          </w:tcPr>
          <w:p w14:paraId="61B5FF9D" w14:textId="77777777" w:rsidR="00D16196" w:rsidRPr="006F7498" w:rsidRDefault="00D16196" w:rsidP="0030733E">
            <w:pPr>
              <w:pStyle w:val="Tabellentext"/>
              <w:rPr>
                <w:rStyle w:val="Grundzfett"/>
              </w:rPr>
            </w:pPr>
            <w:r w:rsidRPr="006F7498">
              <w:rPr>
                <w:rStyle w:val="Grundzfett"/>
              </w:rPr>
              <w:t>Beschreibung</w:t>
            </w:r>
          </w:p>
        </w:tc>
        <w:tc>
          <w:tcPr>
            <w:tcW w:w="1276" w:type="dxa"/>
          </w:tcPr>
          <w:p w14:paraId="1E1C24B2" w14:textId="77777777" w:rsidR="00D16196" w:rsidRPr="006F7498" w:rsidRDefault="00D16196" w:rsidP="0030733E">
            <w:pPr>
              <w:pStyle w:val="Tabellentext"/>
              <w:rPr>
                <w:rStyle w:val="Grundzfett"/>
              </w:rPr>
            </w:pPr>
            <w:r w:rsidRPr="006F7498">
              <w:rPr>
                <w:rStyle w:val="Grundzfett"/>
              </w:rPr>
              <w:t>Kategorie</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60D6FB35" w:rsidR="005E698D" w:rsidRPr="00D702E1" w:rsidRDefault="005E698D" w:rsidP="00AE690E">
            <w:pPr>
              <w:pStyle w:val="Tabellentext"/>
            </w:pPr>
            <w:r w:rsidRPr="0060051E">
              <w:t>Anzeige des Verarbeitungsfortschritts bei fehlerhafter Konvertierung</w:t>
            </w:r>
            <w:r>
              <w:t xml:space="preserve"> in der deutschsprachigen </w:t>
            </w:r>
            <w:r w:rsidR="007A7231">
              <w:t>Benutzerschnittstelle (GUI)</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3AA1ED0D" w:rsidR="00613DC1" w:rsidRPr="00D702E1" w:rsidRDefault="00613DC1" w:rsidP="00AE690E">
            <w:pPr>
              <w:pStyle w:val="Tabellentext"/>
            </w:pPr>
            <w:r w:rsidRPr="0060051E">
              <w:t>Anzeige des Verarbeitungsfortschritts bei fehlerhafter Konvertierung</w:t>
            </w:r>
            <w:r>
              <w:t xml:space="preserve"> in der englischsprachigen </w:t>
            </w:r>
            <w:r w:rsidR="007A7231">
              <w:t>Benutzerschnittstelle (GUI)</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688DF08F" w:rsidR="006D0C45" w:rsidRPr="00D702E1" w:rsidRDefault="0098210F" w:rsidP="00AE690E">
            <w:pPr>
              <w:pStyle w:val="Tabellentext"/>
            </w:pPr>
            <w:r>
              <w:t xml:space="preserve">Beschriftung der Textfelder und Steuerelemente im Programm erfolgt gemäß </w:t>
            </w:r>
            <w:r w:rsidR="003F1FE7">
              <w:t>Anforderungs</w:t>
            </w:r>
            <w:r w:rsidR="00C87D7D">
              <w:noBreakHyphen/>
            </w:r>
            <w:r w:rsidR="003F1FE7">
              <w:t>D</w:t>
            </w:r>
            <w:r>
              <w:t xml:space="preserve">okument </w:t>
            </w:r>
            <w:r w:rsidR="003F1FE7">
              <w:t>Referenz:</w:t>
            </w:r>
            <w:bookmarkStart w:id="64" w:name="_Hlk141542499"/>
            <w:r w:rsidR="003F1FE7">
              <w:t xml:space="preserve"> </w:t>
            </w:r>
            <w:r w:rsidR="00B82FDB">
              <w:t>ReqSpec 2.001</w:t>
            </w:r>
            <w:bookmarkEnd w:id="64"/>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5" w:name="_Ref140854186"/>
    </w:p>
    <w:p w14:paraId="2869EA8A" w14:textId="0E468B96" w:rsidR="00E54777" w:rsidRDefault="00D52912" w:rsidP="00E54777">
      <w:pPr>
        <w:pStyle w:val="berschrift8"/>
        <w:spacing w:before="0"/>
        <w:rPr>
          <w:rStyle w:val="Grundzenglisch"/>
          <w:bCs/>
          <w:lang w:val="de-DE"/>
        </w:rPr>
      </w:pPr>
      <w:bookmarkStart w:id="66" w:name="_Ref141606622"/>
      <w:bookmarkStart w:id="67" w:name="_Ref141606639"/>
      <w:bookmarkStart w:id="68" w:name="_Toc144321744"/>
      <w:r>
        <w:rPr>
          <w:rStyle w:val="Grundzenglisch"/>
          <w:bCs/>
          <w:lang w:val="de-DE"/>
        </w:rPr>
        <w:lastRenderedPageBreak/>
        <w:t xml:space="preserve">Auszug aus dem </w:t>
      </w:r>
      <w:r w:rsidR="00E54777" w:rsidRPr="00E54777">
        <w:rPr>
          <w:rStyle w:val="Grundzenglisch"/>
          <w:bCs/>
          <w:lang w:val="de-DE"/>
        </w:rPr>
        <w:t>Risikokatalog</w:t>
      </w:r>
      <w:bookmarkEnd w:id="65"/>
      <w:bookmarkEnd w:id="66"/>
      <w:bookmarkEnd w:id="67"/>
      <w:bookmarkEnd w:id="68"/>
      <w:r w:rsidR="00E54777" w:rsidRPr="00E54777">
        <w:rPr>
          <w:rStyle w:val="Grundzenglisch"/>
          <w:bCs/>
          <w:lang w:val="de-DE"/>
        </w:rPr>
        <w:t xml:space="preserve"> </w:t>
      </w:r>
    </w:p>
    <w:p w14:paraId="03F735D9" w14:textId="7A320C5A" w:rsidR="0063776B" w:rsidRDefault="00C8370D" w:rsidP="002D176C">
      <w:pPr>
        <w:pStyle w:val="Grundtext"/>
      </w:pPr>
      <w:r>
        <w:t>I</w:t>
      </w:r>
      <w:r w:rsidR="002D176C">
        <w:t xml:space="preserve">m ersten Schritt </w:t>
      </w:r>
      <w:r>
        <w:t xml:space="preserve">der Risikoanalyse wurden </w:t>
      </w:r>
      <w:r w:rsidR="002D176C">
        <w:t xml:space="preserve">mögliche </w:t>
      </w:r>
      <w:r>
        <w:t>Risiken</w:t>
      </w:r>
      <w:r w:rsidR="002D176C">
        <w:t xml:space="preserve"> identifiziert</w:t>
      </w:r>
      <w:r w:rsidR="00DA2BF6">
        <w:t xml:space="preserve"> sowie</w:t>
      </w:r>
      <w:r w:rsidR="002D176C">
        <w:t xml:space="preserve"> </w:t>
      </w:r>
      <w:r>
        <w:t xml:space="preserve">deren </w:t>
      </w:r>
      <w:r w:rsidR="002D176C">
        <w:t>Ausw</w:t>
      </w:r>
      <w:r>
        <w:t xml:space="preserve">irkung </w:t>
      </w:r>
      <w:r w:rsidR="002D176C">
        <w:t xml:space="preserve">auf das Projekt </w:t>
      </w:r>
      <w:r>
        <w:t xml:space="preserve">und </w:t>
      </w:r>
      <w:r w:rsidR="002D176C">
        <w:t xml:space="preserve">die </w:t>
      </w:r>
      <w:r>
        <w:t xml:space="preserve">Eintrittswahrscheinlichkeit (Ewk) </w:t>
      </w:r>
      <w:r w:rsidR="002D176C">
        <w:t xml:space="preserve">eingeschätzt. Anschließend waren das </w:t>
      </w:r>
      <w:r>
        <w:t xml:space="preserve">erwartete Schadensausmaß </w:t>
      </w:r>
      <w:r w:rsidR="002D176C">
        <w:t xml:space="preserve">zu kalkulieren </w:t>
      </w:r>
      <w:r>
        <w:t xml:space="preserve">sowie </w:t>
      </w:r>
      <w:r w:rsidR="002D176C">
        <w:t xml:space="preserve">geeignete Maßnahmen </w:t>
      </w:r>
      <w:r>
        <w:t xml:space="preserve">zur Minimierung der Risiken </w:t>
      </w:r>
      <w:r w:rsidR="002D176C">
        <w:t>zu planen. D</w:t>
      </w:r>
      <w:r w:rsidR="00AF5F77">
        <w:t>ie</w:t>
      </w:r>
      <w:r w:rsidR="002D176C">
        <w:t xml:space="preserve"> Ergebnis</w:t>
      </w:r>
      <w:r w:rsidR="00AF5F77">
        <w:t>se</w:t>
      </w:r>
      <w:r w:rsidR="002D176C">
        <w:t xml:space="preserve"> der Risikoanalyse wurde</w:t>
      </w:r>
      <w:r w:rsidR="00703A22">
        <w:t>n</w:t>
      </w:r>
      <w:r w:rsidR="002D176C">
        <w:t xml:space="preserve"> im Risikokatalog tabellarisch dokumentiert. </w:t>
      </w:r>
      <w:r>
        <w:t xml:space="preserve">Tabelle ‚Tab. B.1‘ </w:t>
      </w:r>
      <w:r w:rsidR="002D176C">
        <w:t xml:space="preserve">zeigt </w:t>
      </w:r>
      <w:r w:rsidR="007D16C3">
        <w:t xml:space="preserve">einen Auszug aus </w:t>
      </w:r>
      <w:r w:rsidR="0098778F">
        <w:t>dem</w:t>
      </w:r>
      <w:r w:rsidR="007D16C3">
        <w:t xml:space="preserve"> Risikokatalog</w:t>
      </w:r>
      <w:r w:rsidR="00F42786">
        <w:t>.</w:t>
      </w:r>
    </w:p>
    <w:p w14:paraId="36DAC20A" w14:textId="5E18A403" w:rsidR="003374CA" w:rsidRDefault="003374CA" w:rsidP="003374CA">
      <w:pPr>
        <w:pStyle w:val="Tabellentitel"/>
      </w:pPr>
      <w:bookmarkStart w:id="69" w:name="_Ref143714682"/>
      <w:bookmarkStart w:id="70" w:name="_Toc144321776"/>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69"/>
      <w:r w:rsidRPr="003374CA">
        <w:rPr>
          <w:rStyle w:val="Grundzfett"/>
        </w:rPr>
        <w:t>:</w:t>
      </w:r>
      <w:r>
        <w:t xml:space="preserve"> </w:t>
      </w:r>
      <w:r w:rsidR="00D72A8B">
        <w:t xml:space="preserve">Auszug aus dem </w:t>
      </w:r>
      <w:r w:rsidRPr="00E56199">
        <w:t>Risikokatalog</w:t>
      </w:r>
      <w:bookmarkEnd w:id="70"/>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F63A487" w:rsidR="00F2389B"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06B5F22D" w:rsidR="0010067D" w:rsidRPr="00A129F5" w:rsidRDefault="0010067D" w:rsidP="00A129F5">
            <w:pPr>
              <w:pStyle w:val="Tabellentext"/>
            </w:pPr>
            <w:r w:rsidRPr="00A129F5">
              <w:t>Mittel: Überschreitung des Finanz</w:t>
            </w:r>
            <w:r w:rsidR="00C87D7D">
              <w:noBreakHyphen/>
            </w:r>
            <w:r w:rsidRPr="00A129F5">
              <w:t xml:space="preserve"> und Zeit</w:t>
            </w:r>
            <w:r w:rsidR="00C87D7D">
              <w:noBreakHyphen/>
            </w:r>
            <w:r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6896F9B1" w:rsidR="00A57484" w:rsidRPr="00197660" w:rsidRDefault="00071EFA" w:rsidP="00197660">
            <w:pPr>
              <w:pStyle w:val="Tabellentext"/>
              <w:rPr>
                <w:rStyle w:val="Grundzfett"/>
                <w:bCs/>
              </w:rPr>
            </w:pPr>
            <w:r>
              <w:rPr>
                <w:rStyle w:val="Grundzfett"/>
                <w:bCs/>
              </w:rPr>
              <w:t>Ausw</w:t>
            </w:r>
            <w:r w:rsidR="00A57484" w:rsidRPr="00197660">
              <w:rPr>
                <w:rStyle w:val="Grundzfett"/>
                <w:bCs/>
              </w:rPr>
              <w:t>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65F56B90" w:rsidR="00645708"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62B5C0DC" w:rsidR="00880B8B" w:rsidRPr="00A129F5" w:rsidRDefault="00880B8B" w:rsidP="00A129F5">
            <w:pPr>
              <w:pStyle w:val="Tabellentext"/>
            </w:pPr>
            <w:r w:rsidRPr="00A129F5">
              <w:t>Unit</w:t>
            </w:r>
            <w:r w:rsidR="00C87D7D">
              <w:noBreakHyphen/>
            </w:r>
            <w:r w:rsidRPr="00A129F5">
              <w:t xml:space="preserve">Test, </w:t>
            </w:r>
          </w:p>
          <w:p w14:paraId="617CF54E" w14:textId="4677F978" w:rsidR="00880B8B" w:rsidRPr="00A129F5" w:rsidRDefault="00880B8B" w:rsidP="00A129F5">
            <w:pPr>
              <w:pStyle w:val="Tabellentext"/>
            </w:pPr>
            <w:r w:rsidRPr="00A129F5">
              <w:t xml:space="preserve">Integrationstests, </w:t>
            </w:r>
          </w:p>
          <w:p w14:paraId="11DBAEFE" w14:textId="3CB5190C" w:rsidR="00880B8B" w:rsidRPr="00A129F5" w:rsidRDefault="00880B8B" w:rsidP="00A129F5">
            <w:pPr>
              <w:pStyle w:val="Tabellentext"/>
            </w:pPr>
            <w:r w:rsidRPr="00A129F5">
              <w:t>Systemprüfungs</w:t>
            </w:r>
            <w:r w:rsidR="00C87D7D">
              <w:noBreakHyphen/>
            </w:r>
            <w:r w:rsidRPr="00A129F5">
              <w:t xml:space="preserve">Test,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71" w:name="_Toc144321745"/>
      <w:bookmarkStart w:id="72" w:name="_Ref141634165"/>
      <w:r>
        <w:rPr>
          <w:rStyle w:val="Grundzenglisch"/>
          <w:bCs/>
          <w:lang w:val="de-DE"/>
        </w:rPr>
        <w:lastRenderedPageBreak/>
        <w:t>Die</w:t>
      </w:r>
      <w:r w:rsidR="008F196B">
        <w:rPr>
          <w:rStyle w:val="Grundzenglisch"/>
          <w:bCs/>
          <w:lang w:val="de-DE"/>
        </w:rPr>
        <w:t xml:space="preserve"> unterstützten Datenformate und Kommunikationsprotokolle</w:t>
      </w:r>
      <w:bookmarkEnd w:id="71"/>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6EAA855B" w:rsidR="0065386F" w:rsidRDefault="003374CA" w:rsidP="003374CA">
      <w:pPr>
        <w:pStyle w:val="Tabellentitel"/>
        <w:rPr>
          <w:rStyle w:val="Grundzenglisch"/>
          <w:bCs/>
          <w:lang w:val="de-DE"/>
        </w:rPr>
      </w:pPr>
      <w:bookmarkStart w:id="73" w:name="_Ref143714757"/>
      <w:bookmarkStart w:id="74" w:name="_Toc144321777"/>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73"/>
      <w:r w:rsidRPr="003374CA">
        <w:rPr>
          <w:rStyle w:val="Grundzfett"/>
        </w:rPr>
        <w:t>:</w:t>
      </w:r>
      <w:r>
        <w:t xml:space="preserve"> </w:t>
      </w:r>
      <w:r w:rsidR="00D05478">
        <w:t xml:space="preserve">Die </w:t>
      </w:r>
      <w:r w:rsidRPr="00410436">
        <w:t>unterstützten Datenformate und Kommunikationsprotokolle</w:t>
      </w:r>
      <w:bookmarkEnd w:id="74"/>
    </w:p>
    <w:tbl>
      <w:tblPr>
        <w:tblW w:w="8576"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3402"/>
        <w:gridCol w:w="3543"/>
      </w:tblGrid>
      <w:tr w:rsidR="002F0D6D" w:rsidRPr="0091658C" w14:paraId="75D5AFAE" w14:textId="77777777" w:rsidTr="0007779E">
        <w:tc>
          <w:tcPr>
            <w:tcW w:w="1631" w:type="dxa"/>
          </w:tcPr>
          <w:p w14:paraId="02E4112D" w14:textId="77777777" w:rsidR="002F0D6D" w:rsidRDefault="002F0D6D" w:rsidP="00A44CCE">
            <w:pPr>
              <w:pStyle w:val="Tabellentext"/>
              <w:rPr>
                <w:rStyle w:val="Grundzfett"/>
                <w:bCs/>
              </w:rPr>
            </w:pPr>
            <w:r w:rsidRPr="002F0D6D">
              <w:rPr>
                <w:rStyle w:val="Grundzfett"/>
                <w:bCs/>
              </w:rPr>
              <w:t>Richtung</w:t>
            </w:r>
          </w:p>
          <w:p w14:paraId="3A77C2DC" w14:textId="3D6456C7" w:rsidR="0007779E" w:rsidRPr="00783FD5" w:rsidRDefault="0007779E" w:rsidP="00A44CCE">
            <w:pPr>
              <w:pStyle w:val="Tabellentext"/>
            </w:pPr>
            <w:r>
              <w:rPr>
                <w:rStyle w:val="Grundzfett"/>
                <w:bCs/>
              </w:rPr>
              <w:t>des Datenflusses</w:t>
            </w:r>
          </w:p>
        </w:tc>
        <w:tc>
          <w:tcPr>
            <w:tcW w:w="3402" w:type="dxa"/>
          </w:tcPr>
          <w:p w14:paraId="1F7B4D56" w14:textId="279D00A2" w:rsidR="002F0D6D" w:rsidRPr="00E26816" w:rsidRDefault="002F0D6D" w:rsidP="00A44CCE">
            <w:pPr>
              <w:pStyle w:val="Tabellentext"/>
            </w:pPr>
            <w:r>
              <w:rPr>
                <w:rStyle w:val="Grundzfett"/>
                <w:bCs/>
              </w:rPr>
              <w:t>Datenformat</w:t>
            </w:r>
          </w:p>
        </w:tc>
        <w:tc>
          <w:tcPr>
            <w:tcW w:w="3543" w:type="dxa"/>
          </w:tcPr>
          <w:p w14:paraId="5852A6CB" w14:textId="1CBB9D36" w:rsidR="002F0D6D" w:rsidRPr="005F1B41" w:rsidRDefault="002F0D6D" w:rsidP="00A44CCE">
            <w:pPr>
              <w:pStyle w:val="Tabellentext"/>
            </w:pPr>
            <w:r>
              <w:rPr>
                <w:rStyle w:val="Grundzfett"/>
                <w:bCs/>
              </w:rPr>
              <w:t>Kommunikationsprotokoll</w:t>
            </w:r>
          </w:p>
        </w:tc>
      </w:tr>
      <w:tr w:rsidR="0065386F" w:rsidRPr="0091658C" w14:paraId="76EB3FF0" w14:textId="77777777" w:rsidTr="0007779E">
        <w:tc>
          <w:tcPr>
            <w:tcW w:w="1631"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07779E">
        <w:tc>
          <w:tcPr>
            <w:tcW w:w="1631"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63F52B81" w:rsidR="004E11A3" w:rsidRDefault="004B58A0" w:rsidP="004E11A3">
      <w:pPr>
        <w:pStyle w:val="berschrift8"/>
        <w:spacing w:before="0"/>
        <w:rPr>
          <w:rStyle w:val="Grundzenglisch"/>
          <w:bCs/>
          <w:lang w:val="de-DE"/>
        </w:rPr>
      </w:pPr>
      <w:bookmarkStart w:id="75" w:name="_Toc144321746"/>
      <w:r>
        <w:rPr>
          <w:rStyle w:val="Grundzenglisch"/>
          <w:bCs/>
          <w:lang w:val="de-DE"/>
        </w:rPr>
        <w:lastRenderedPageBreak/>
        <w:t>Die i</w:t>
      </w:r>
      <w:r w:rsidR="00841852" w:rsidRPr="00841852">
        <w:rPr>
          <w:rStyle w:val="Grundzenglisch"/>
          <w:bCs/>
          <w:lang w:val="de-DE"/>
        </w:rPr>
        <w:t>n der Ist</w:t>
      </w:r>
      <w:r w:rsidR="00C87D7D">
        <w:rPr>
          <w:rStyle w:val="Grundzenglisch"/>
          <w:bCs/>
          <w:lang w:val="de-DE"/>
        </w:rPr>
        <w:noBreakHyphen/>
      </w:r>
      <w:r w:rsidR="00841852" w:rsidRPr="00841852">
        <w:rPr>
          <w:rStyle w:val="Grundzenglisch"/>
          <w:bCs/>
          <w:lang w:val="de-DE"/>
        </w:rPr>
        <w:t>Analyse identifizierte</w:t>
      </w:r>
      <w:r>
        <w:rPr>
          <w:rStyle w:val="Grundzenglisch"/>
          <w:bCs/>
          <w:lang w:val="de-DE"/>
        </w:rPr>
        <w:t>n</w:t>
      </w:r>
      <w:r w:rsidR="00841852" w:rsidRPr="00841852">
        <w:rPr>
          <w:rStyle w:val="Grundzenglisch"/>
          <w:bCs/>
          <w:lang w:val="de-DE"/>
        </w:rPr>
        <w:t xml:space="preserve"> Systemkomponenten</w:t>
      </w:r>
      <w:bookmarkEnd w:id="75"/>
    </w:p>
    <w:p w14:paraId="582DFCA7" w14:textId="5B34AB36" w:rsidR="004E11A3" w:rsidRPr="003A7146" w:rsidRDefault="004E11A3" w:rsidP="004E11A3">
      <w:pPr>
        <w:pStyle w:val="Grundtext"/>
      </w:pPr>
      <w:r w:rsidRPr="003A7146">
        <w:t>Mit der Ist</w:t>
      </w:r>
      <w:r w:rsidR="00C87D7D">
        <w:noBreakHyphen/>
      </w:r>
      <w:r w:rsidRPr="003A7146">
        <w:t xml:space="preserve">Analyse der Prozesse wurden gemäß </w:t>
      </w:r>
      <w:bookmarkStart w:id="76" w:name="_Hlk142651459"/>
      <w:r w:rsidRPr="003A7146">
        <w:rPr>
          <w:rStyle w:val="GrundzKapitlchen"/>
          <w:smallCaps w:val="0"/>
        </w:rPr>
        <w:t>Krallmann</w:t>
      </w:r>
      <w:bookmarkEnd w:id="76"/>
      <w:r w:rsidRPr="003A7146">
        <w:t xml:space="preserve"> auch die darin involvierten Systemkomponenten sowie die Schnittstellen</w:t>
      </w:r>
      <w:r w:rsidR="00922E6F">
        <w:t xml:space="preserve"> </w:t>
      </w:r>
      <w:r w:rsidRPr="003A7146">
        <w:t xml:space="preserve">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 xml:space="preserve">Systems gehören die Kommunikationsdispatcher, die Datenkonverter und </w:t>
      </w:r>
      <w:r w:rsidR="00922E6F">
        <w:t xml:space="preserve">das RDBMS </w:t>
      </w:r>
      <w:r w:rsidRPr="003A7146">
        <w:t>MySQL.</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064CCD78" w:rsidR="004E11A3" w:rsidRDefault="004E11A3" w:rsidP="004E11A3">
      <w:pPr>
        <w:pStyle w:val="Grundtext"/>
      </w:pPr>
      <w:r w:rsidRPr="003A7146">
        <w:lastRenderedPageBreak/>
        <w:t xml:space="preserve">Abbildung ‚Abb. </w:t>
      </w:r>
      <w:r w:rsidR="00841852">
        <w:t>D</w:t>
      </w:r>
      <w:r w:rsidRPr="003A7146">
        <w:t>.</w:t>
      </w:r>
      <w:r w:rsidR="00841852">
        <w:t>1</w:t>
      </w:r>
      <w:r w:rsidRPr="003A7146">
        <w:t xml:space="preserve">‘ </w:t>
      </w:r>
      <w:r w:rsidR="00130EDA">
        <w:t xml:space="preserve">zeigt in einem Komponentendiagramm </w:t>
      </w:r>
      <w:r w:rsidR="00130EDA" w:rsidRPr="003A7146">
        <w:t>die in der Ist</w:t>
      </w:r>
      <w:r w:rsidR="00130EDA">
        <w:noBreakHyphen/>
      </w:r>
      <w:r w:rsidR="00130EDA" w:rsidRPr="003A7146">
        <w:t>Aufnahme identifizierten Systemkomponenten</w:t>
      </w:r>
      <w:r w:rsidR="00130EDA">
        <w:t>.</w:t>
      </w:r>
    </w:p>
    <w:p w14:paraId="4AF04166" w14:textId="0F52BA93" w:rsidR="004E11A3" w:rsidRDefault="00405ACB" w:rsidP="004E11A3">
      <w:pPr>
        <w:pStyle w:val="Grundtext"/>
        <w:keepNext/>
        <w:jc w:val="center"/>
      </w:pPr>
      <w:r w:rsidRPr="00405ACB">
        <w:rPr>
          <w:noProof/>
        </w:rPr>
        <w:drawing>
          <wp:inline distT="0" distB="0" distL="0" distR="0" wp14:anchorId="73CC4E4D" wp14:editId="330C928A">
            <wp:extent cx="8652578" cy="4377267"/>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669553" cy="4385854"/>
                    </a:xfrm>
                    <a:prstGeom prst="rect">
                      <a:avLst/>
                    </a:prstGeom>
                  </pic:spPr>
                </pic:pic>
              </a:graphicData>
            </a:graphic>
          </wp:inline>
        </w:drawing>
      </w:r>
    </w:p>
    <w:p w14:paraId="25FB8C13" w14:textId="37B0313A" w:rsidR="004E11A3" w:rsidRDefault="004E11A3" w:rsidP="00942F4A">
      <w:pPr>
        <w:pStyle w:val="Abbildungstitel"/>
        <w:rPr>
          <w:rStyle w:val="Grundzenglisch"/>
          <w:lang w:val="de-DE"/>
        </w:rPr>
      </w:pPr>
      <w:bookmarkStart w:id="77" w:name="_Ref143714916"/>
      <w:bookmarkStart w:id="78" w:name="_Toc144391837"/>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243A6">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243A6">
        <w:rPr>
          <w:rStyle w:val="Grundzfett"/>
          <w:noProof/>
        </w:rPr>
        <w:t>1</w:t>
      </w:r>
      <w:r>
        <w:rPr>
          <w:rStyle w:val="Grundzfett"/>
        </w:rPr>
        <w:fldChar w:fldCharType="end"/>
      </w:r>
      <w:bookmarkEnd w:id="77"/>
      <w:r w:rsidRPr="005D67D6">
        <w:rPr>
          <w:rStyle w:val="Grundzfett"/>
        </w:rPr>
        <w:t>:</w:t>
      </w:r>
      <w:r>
        <w:t xml:space="preserve"> </w:t>
      </w:r>
      <w:r w:rsidRPr="0077489F">
        <w:t>Das Komponentendiagramm zu den identifizierten Systemkomponenten</w:t>
      </w:r>
      <w:bookmarkEnd w:id="78"/>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4B73188F" w:rsidR="00F0577F" w:rsidRPr="00F0577F" w:rsidRDefault="00841852" w:rsidP="00F0577F">
      <w:pPr>
        <w:pStyle w:val="Grundtext"/>
      </w:pPr>
      <w:r>
        <w:lastRenderedPageBreak/>
        <w:t>Tabelle ‚Tab. D.1‘ listet alle in der Ist</w:t>
      </w:r>
      <w:r w:rsidR="00C87D7D">
        <w:noBreakHyphen/>
      </w:r>
      <w:r>
        <w:t xml:space="preserve">Analyse bestimmten Systemkomponenten </w:t>
      </w:r>
      <w:r w:rsidR="0098778F">
        <w:t xml:space="preserve">übersichtlich </w:t>
      </w:r>
      <w:r>
        <w:t>auf.</w:t>
      </w:r>
    </w:p>
    <w:p w14:paraId="49A1E83E" w14:textId="1E020FC3" w:rsidR="005104E8" w:rsidRDefault="005104E8" w:rsidP="005104E8">
      <w:pPr>
        <w:pStyle w:val="Tabellentitel"/>
      </w:pPr>
      <w:bookmarkStart w:id="79" w:name="_Ref143714830"/>
      <w:bookmarkStart w:id="80" w:name="_Toc144321778"/>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243A6">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243A6">
        <w:rPr>
          <w:rStyle w:val="Grundzfett"/>
          <w:noProof/>
        </w:rPr>
        <w:t>1</w:t>
      </w:r>
      <w:r w:rsidR="001418B6">
        <w:rPr>
          <w:rStyle w:val="Grundzfett"/>
        </w:rPr>
        <w:fldChar w:fldCharType="end"/>
      </w:r>
      <w:bookmarkEnd w:id="79"/>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80"/>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81" w:name="_Toc144321747"/>
      <w:r>
        <w:rPr>
          <w:rStyle w:val="Grundzenglisch"/>
          <w:lang w:val="de-DE"/>
        </w:rPr>
        <w:lastRenderedPageBreak/>
        <w:t xml:space="preserve">Die </w:t>
      </w:r>
      <w:r w:rsidR="006D6C5F" w:rsidRPr="006D6C5F">
        <w:rPr>
          <w:rStyle w:val="Grundzenglisch"/>
          <w:lang w:val="de-DE"/>
        </w:rPr>
        <w:t>Entwurfsentscheidungen</w:t>
      </w:r>
      <w:bookmarkEnd w:id="81"/>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72F6B24C" w:rsidR="001418B6" w:rsidRDefault="001418B6" w:rsidP="001418B6">
      <w:pPr>
        <w:pStyle w:val="Tabellentitel"/>
      </w:pPr>
      <w:bookmarkStart w:id="82" w:name="_Ref143715599"/>
      <w:bookmarkStart w:id="83" w:name="_Toc144321779"/>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00C243A6">
        <w:rPr>
          <w:rStyle w:val="Grundzfett"/>
          <w:noProof/>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00C243A6">
        <w:rPr>
          <w:rStyle w:val="Grundzfett"/>
          <w:noProof/>
        </w:rPr>
        <w:t>1</w:t>
      </w:r>
      <w:r w:rsidRPr="001418B6">
        <w:rPr>
          <w:rStyle w:val="Grundzfett"/>
        </w:rPr>
        <w:fldChar w:fldCharType="end"/>
      </w:r>
      <w:bookmarkEnd w:id="82"/>
      <w:r>
        <w:t xml:space="preserve">: </w:t>
      </w:r>
      <w:r w:rsidRPr="00A13B39">
        <w:t>Eine Übersicht zu den Entwurfsentscheidungen</w:t>
      </w:r>
      <w:bookmarkEnd w:id="83"/>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60535C48"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141F6F4" w:rsidR="003A6574" w:rsidRPr="007C408D" w:rsidRDefault="003A6574" w:rsidP="00A35748">
            <w:pPr>
              <w:pStyle w:val="Tabellentext"/>
            </w:pPr>
            <w:r w:rsidRPr="007C408D">
              <w:t xml:space="preserve">Als </w:t>
            </w:r>
            <w:r w:rsidR="00BA4422">
              <w:t>WWW-S</w:t>
            </w:r>
            <w:r w:rsidRPr="007C408D">
              <w:t>erver wird Apache Tomcat eingesetzt.</w:t>
            </w:r>
          </w:p>
        </w:tc>
        <w:tc>
          <w:tcPr>
            <w:tcW w:w="2222" w:type="pct"/>
          </w:tcPr>
          <w:p w14:paraId="7A2DB4B9" w14:textId="369B9C43" w:rsidR="003A6574" w:rsidRPr="007C408D" w:rsidRDefault="003A6574" w:rsidP="00A35748">
            <w:pPr>
              <w:pStyle w:val="Tabellentext"/>
            </w:pPr>
            <w:r w:rsidRPr="007C408D">
              <w:t xml:space="preserve">Für den </w:t>
            </w:r>
            <w:r w:rsidR="00BA4422">
              <w:t>WWW-S</w:t>
            </w:r>
            <w:r w:rsidRPr="007C408D">
              <w:t>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Die Anwendung ist für die Anwender über die Browser Google Chrome (ab Version ), Firefox (ab Version ), Microsoft Edge (ab Version ) nutzbar</w:t>
            </w:r>
            <w:r>
              <w:t>.</w:t>
            </w:r>
          </w:p>
        </w:tc>
        <w:tc>
          <w:tcPr>
            <w:tcW w:w="2222" w:type="pct"/>
          </w:tcPr>
          <w:p w14:paraId="1409A409" w14:textId="77777777" w:rsidR="006A0098" w:rsidRPr="007C408D" w:rsidRDefault="006A0098" w:rsidP="00B76291">
            <w:pPr>
              <w:pStyle w:val="Tabellentext"/>
            </w:pPr>
            <w:r w:rsidRPr="007C408D">
              <w:t>Die Software muss unabhängig vom Betriebssystem nutzbar sein</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53F86825" w:rsidR="003A6574" w:rsidRPr="007C408D" w:rsidRDefault="003A6574" w:rsidP="00A35748">
            <w:pPr>
              <w:pStyle w:val="Tabellentext"/>
            </w:pPr>
            <w:r w:rsidRPr="007C408D">
              <w:t xml:space="preserve">Die Kommunikation mit dem </w:t>
            </w:r>
            <w:r w:rsidR="007E72D2">
              <w:t>WWW-Server</w:t>
            </w:r>
            <w:r w:rsidRPr="007C408D">
              <w:t xml:space="preserve">, welcher den </w:t>
            </w:r>
            <w:r>
              <w:t>P</w:t>
            </w:r>
            <w:r w:rsidRPr="007C408D">
              <w:t>rogress Monitor bereitstellt, wird mittels SSL verschlüsselt und über das Anwendungsprotokoll HTTPS realisiert.</w:t>
            </w:r>
          </w:p>
          <w:p w14:paraId="794FB217" w14:textId="07025415" w:rsidR="003A6574" w:rsidRPr="007C408D" w:rsidRDefault="003A6574" w:rsidP="00A35748">
            <w:pPr>
              <w:pStyle w:val="Tabellentext"/>
            </w:pPr>
            <w:r w:rsidRPr="007C408D">
              <w:t xml:space="preserve">Für den </w:t>
            </w:r>
            <w:r w:rsidR="007E72D2">
              <w:t>WWW</w:t>
            </w:r>
            <w:r w:rsidR="006B044E">
              <w:noBreakHyphen/>
            </w:r>
            <w:r w:rsidRPr="007C408D">
              <w:t>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714C04F3" w:rsidR="003A6574" w:rsidRPr="007C408D" w:rsidRDefault="003A6574" w:rsidP="00A35748">
            <w:pPr>
              <w:pStyle w:val="Tabellentext"/>
            </w:pPr>
            <w:r w:rsidRPr="007C408D">
              <w:t>Ziel der Umsetzung des DevOps</w:t>
            </w:r>
            <w:r w:rsidR="006B044E">
              <w:noBreakHyphen/>
            </w:r>
            <w:r w:rsidRPr="007C408D">
              <w:t>Konzepts ist 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Default="0067466A" w:rsidP="0067466A">
      <w:pPr>
        <w:pStyle w:val="berschrift8"/>
        <w:spacing w:before="0"/>
        <w:rPr>
          <w:rStyle w:val="Grundzenglisch"/>
          <w:bCs/>
          <w:lang w:val="de-DE"/>
        </w:rPr>
      </w:pPr>
      <w:bookmarkStart w:id="84" w:name="_Toc144321748"/>
      <w:r>
        <w:rPr>
          <w:rStyle w:val="Grundzenglisch"/>
          <w:bCs/>
          <w:lang w:val="de-DE"/>
        </w:rPr>
        <w:lastRenderedPageBreak/>
        <w:t>Das BPMN</w:t>
      </w:r>
      <w:r w:rsidR="006B044E">
        <w:rPr>
          <w:rStyle w:val="Grundzenglisch"/>
          <w:bCs/>
          <w:lang w:val="de-DE"/>
        </w:rPr>
        <w:noBreakHyphen/>
      </w:r>
      <w:r>
        <w:rPr>
          <w:rStyle w:val="Grundzenglisch"/>
          <w:bCs/>
          <w:lang w:val="de-DE"/>
        </w:rPr>
        <w:t>Diagramm zum Prozess ‚Software</w:t>
      </w:r>
      <w:r w:rsidR="006B044E">
        <w:rPr>
          <w:rStyle w:val="Grundzenglisch"/>
          <w:bCs/>
          <w:lang w:val="de-DE"/>
        </w:rPr>
        <w:noBreakHyphen/>
      </w:r>
      <w:r>
        <w:rPr>
          <w:rStyle w:val="Grundzenglisch"/>
          <w:bCs/>
          <w:lang w:val="de-DE"/>
        </w:rPr>
        <w:t>Test’</w:t>
      </w:r>
      <w:bookmarkEnd w:id="84"/>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6">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3EFC793C" w:rsidR="0067466A" w:rsidRDefault="0067466A" w:rsidP="0067466A">
      <w:pPr>
        <w:pStyle w:val="Abbildungstitel"/>
      </w:pPr>
      <w:bookmarkStart w:id="85" w:name="_Ref143715044"/>
      <w:bookmarkStart w:id="86" w:name="_Toc144391838"/>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243A6">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243A6">
        <w:rPr>
          <w:rStyle w:val="Grundzfett"/>
          <w:noProof/>
        </w:rPr>
        <w:t>1</w:t>
      </w:r>
      <w:r>
        <w:rPr>
          <w:rStyle w:val="Grundzfett"/>
        </w:rPr>
        <w:fldChar w:fldCharType="end"/>
      </w:r>
      <w:bookmarkEnd w:id="85"/>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86"/>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bookmarkStart w:id="87" w:name="_Toc144321749"/>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72"/>
      <w:bookmarkEnd w:id="87"/>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1D580071" w:rsidR="00B34B76" w:rsidRDefault="00B34B76" w:rsidP="00B34B76">
      <w:pPr>
        <w:pStyle w:val="Abbildungstitel"/>
      </w:pPr>
      <w:bookmarkStart w:id="88" w:name="_Ref143715071"/>
      <w:bookmarkStart w:id="89" w:name="_Toc14439183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243A6">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C243A6">
        <w:rPr>
          <w:rStyle w:val="Grundzfett"/>
          <w:noProof/>
        </w:rPr>
        <w:t>1</w:t>
      </w:r>
      <w:r w:rsidRPr="00B34B76">
        <w:rPr>
          <w:rStyle w:val="Grundzfett"/>
        </w:rPr>
        <w:fldChar w:fldCharType="end"/>
      </w:r>
      <w:bookmarkEnd w:id="88"/>
      <w:r w:rsidRPr="00B34B76">
        <w:rPr>
          <w:rStyle w:val="Grundzfett"/>
        </w:rPr>
        <w:t>:</w:t>
      </w:r>
      <w:r>
        <w:t xml:space="preserve"> </w:t>
      </w:r>
      <w:r w:rsidR="00A776D4">
        <w:t xml:space="preserve">Der </w:t>
      </w:r>
      <w:r w:rsidRPr="00C22423">
        <w:t>Testbericht zum Test</w:t>
      </w:r>
      <w:r w:rsidR="00FF108B">
        <w:t>fall 6.1.3</w:t>
      </w:r>
      <w:r w:rsidRPr="00C22423">
        <w:t>, S</w:t>
      </w:r>
      <w:r w:rsidR="00EB51CD">
        <w:t>.</w:t>
      </w:r>
      <w:r w:rsidRPr="00C22423">
        <w:t xml:space="preserve"> 2</w:t>
      </w:r>
      <w:r w:rsidR="00EB51CD">
        <w:t>8</w:t>
      </w:r>
      <w:bookmarkEnd w:id="89"/>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5A68ADA5" w:rsidR="00F8192E" w:rsidRDefault="00C32D0F" w:rsidP="00D1609C">
      <w:pPr>
        <w:pStyle w:val="Grundtextzentriert"/>
        <w:rPr>
          <w:rStyle w:val="Grundzfett"/>
        </w:rPr>
      </w:pPr>
      <w:r w:rsidRPr="00C32D0F">
        <w:rPr>
          <w:rStyle w:val="Grundzfett"/>
          <w:noProof/>
        </w:rPr>
        <w:lastRenderedPageBreak/>
        <w:drawing>
          <wp:inline distT="0" distB="0" distL="0" distR="0" wp14:anchorId="7CDA8474" wp14:editId="067E5B53">
            <wp:extent cx="5400040" cy="6447155"/>
            <wp:effectExtent l="0" t="0" r="0" b="0"/>
            <wp:docPr id="17197557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5792"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6447155"/>
                    </a:xfrm>
                    <a:prstGeom prst="rect">
                      <a:avLst/>
                    </a:prstGeom>
                  </pic:spPr>
                </pic:pic>
              </a:graphicData>
            </a:graphic>
          </wp:inline>
        </w:drawing>
      </w:r>
    </w:p>
    <w:p w14:paraId="4B661909" w14:textId="662DBF51" w:rsidR="00E54777" w:rsidRPr="001A3382" w:rsidRDefault="00274F75" w:rsidP="00F8192E">
      <w:pPr>
        <w:pStyle w:val="Abbildungstitel"/>
      </w:pPr>
      <w:bookmarkStart w:id="90" w:name="_Toc14439184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w:t>
      </w:r>
      <w:r w:rsidR="00EB51CD">
        <w:t>.</w:t>
      </w:r>
      <w:r w:rsidRPr="005F1CBE">
        <w:t xml:space="preserve"> </w:t>
      </w:r>
      <w:r w:rsidR="00EB51CD">
        <w:rPr>
          <w:noProof/>
        </w:rPr>
        <w:t>29</w:t>
      </w:r>
      <w:bookmarkEnd w:id="90"/>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p>
    <w:p w14:paraId="3D766FD4" w14:textId="0824E60D" w:rsidR="008C0CE0" w:rsidRDefault="00274F75" w:rsidP="00FA32C8">
      <w:pPr>
        <w:pStyle w:val="Abbildungstitel"/>
      </w:pPr>
      <w:bookmarkStart w:id="91" w:name="_Toc14439184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S</w:t>
      </w:r>
      <w:r w:rsidR="00EB51CD">
        <w:t>.</w:t>
      </w:r>
      <w:r w:rsidRPr="0061433C">
        <w:t xml:space="preserve"> </w:t>
      </w:r>
      <w:r w:rsidR="00EB51CD">
        <w:t>30</w:t>
      </w:r>
      <w:bookmarkEnd w:id="91"/>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p>
    <w:p w14:paraId="702A5F88" w14:textId="4DD3B20F" w:rsidR="008C0CE0" w:rsidRDefault="00274F75" w:rsidP="00FA32C8">
      <w:pPr>
        <w:pStyle w:val="Abbildungstitel"/>
      </w:pPr>
      <w:bookmarkStart w:id="92" w:name="_Toc14439184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S</w:t>
      </w:r>
      <w:r w:rsidR="00EB51CD">
        <w:t>.</w:t>
      </w:r>
      <w:r w:rsidRPr="006C5109">
        <w:t xml:space="preserve"> </w:t>
      </w:r>
      <w:r w:rsidR="00EB51CD">
        <w:t>31</w:t>
      </w:r>
      <w:bookmarkEnd w:id="92"/>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p>
    <w:p w14:paraId="3381D3F6" w14:textId="7C757D72" w:rsidR="00E54777" w:rsidRDefault="00274F75" w:rsidP="00274F75">
      <w:pPr>
        <w:pStyle w:val="Abbildungstitel"/>
      </w:pPr>
      <w:bookmarkStart w:id="93" w:name="_Ref143715083"/>
      <w:bookmarkStart w:id="94" w:name="_Toc14439184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243A6">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243A6">
        <w:rPr>
          <w:rStyle w:val="Grundzfett"/>
          <w:noProof/>
        </w:rPr>
        <w:t>5</w:t>
      </w:r>
      <w:r w:rsidR="00B34B76">
        <w:rPr>
          <w:rStyle w:val="Grundzfett"/>
        </w:rPr>
        <w:fldChar w:fldCharType="end"/>
      </w:r>
      <w:bookmarkEnd w:id="93"/>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w:t>
      </w:r>
      <w:r w:rsidR="00EB51CD">
        <w:t>S. 32</w:t>
      </w:r>
      <w:bookmarkEnd w:id="94"/>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5" w:name="Literaturverzeichnis"/>
      <w:bookmarkStart w:id="96" w:name="_Toc395354983"/>
      <w:bookmarkStart w:id="97" w:name="_Toc144321750"/>
      <w:bookmarkEnd w:id="31"/>
      <w:r w:rsidRPr="003B7C82">
        <w:lastRenderedPageBreak/>
        <w:t>Literaturverzeichnis</w:t>
      </w:r>
      <w:bookmarkEnd w:id="95"/>
      <w:bookmarkEnd w:id="96"/>
      <w:bookmarkEnd w:id="97"/>
    </w:p>
    <w:p w14:paraId="1700989C" w14:textId="77777777" w:rsidR="003A17E8" w:rsidRPr="003A17E8" w:rsidRDefault="00554A27" w:rsidP="003A17E8">
      <w:pPr>
        <w:pStyle w:val="Literaturverzeichnis"/>
      </w:pPr>
      <w:r w:rsidRPr="00554A27">
        <w:fldChar w:fldCharType="begin"/>
      </w:r>
      <w:r w:rsidR="003274BA">
        <w:instrText xml:space="preserve"> ADDIN ZOTERO_BIBL {"uncited":[],"omitted":[],"custom":[]} CSL_BIBLIOGRAPHY </w:instrText>
      </w:r>
      <w:r w:rsidRPr="00554A27">
        <w:fldChar w:fldCharType="separate"/>
      </w:r>
      <w:r w:rsidR="003A17E8" w:rsidRPr="003A17E8">
        <w:t xml:space="preserve">Aichele, C., &amp; Schönberger, M. (Hrsg.). (2014). </w:t>
      </w:r>
      <w:r w:rsidR="003A17E8" w:rsidRPr="003A17E8">
        <w:rPr>
          <w:i/>
          <w:iCs/>
        </w:rPr>
        <w:t>App4U: Mehrwerte durch Apps im B2B und B2C</w:t>
      </w:r>
      <w:r w:rsidR="003A17E8" w:rsidRPr="003A17E8">
        <w:t>. Springer Fachmedien Wiesbaden. https://doi.org/10.1007/978-3-8348-2436-3</w:t>
      </w:r>
    </w:p>
    <w:p w14:paraId="0CEB590A" w14:textId="77777777" w:rsidR="003A17E8" w:rsidRPr="003A17E8" w:rsidRDefault="003A17E8" w:rsidP="003A17E8">
      <w:pPr>
        <w:pStyle w:val="Literaturverzeichnis"/>
      </w:pPr>
      <w:r w:rsidRPr="003A17E8">
        <w:t xml:space="preserve">Alam, D., &amp; Gühl, U. (2020). </w:t>
      </w:r>
      <w:r w:rsidRPr="003A17E8">
        <w:rPr>
          <w:i/>
          <w:iCs/>
        </w:rPr>
        <w:t>Projektmanagement für die Praxis: Ein Leitfaden und Werkzeugkasten für erfolgreiche Projekte</w:t>
      </w:r>
      <w:r w:rsidRPr="003A17E8">
        <w:t>. Springer Berlin Heidelberg. https://doi.org/10.1007/978-3-662-62170-7</w:t>
      </w:r>
    </w:p>
    <w:p w14:paraId="3BC3893C" w14:textId="77777777" w:rsidR="003A17E8" w:rsidRPr="003A17E8" w:rsidRDefault="003A17E8" w:rsidP="003A17E8">
      <w:pPr>
        <w:pStyle w:val="Literaturverzeichnis"/>
      </w:pPr>
      <w:r w:rsidRPr="003A17E8">
        <w:t xml:space="preserve">Alpar, P., Alt, R., Bensberg, F., &amp; Czarnecki, C. (2023). </w:t>
      </w:r>
      <w:r w:rsidRPr="003A17E8">
        <w:rPr>
          <w:i/>
          <w:iCs/>
        </w:rPr>
        <w:t>Anwendungsorientierte Wirtschaftsinformatik: Strategische Planung, Entwicklung und Nutzung von Informationssystemen</w:t>
      </w:r>
      <w:r w:rsidRPr="003A17E8">
        <w:t>. Springer Fachmedien Wiesbaden. https://doi.org/10.1007/978-3-658-40352-2</w:t>
      </w:r>
    </w:p>
    <w:p w14:paraId="577489E7" w14:textId="77777777" w:rsidR="003A17E8" w:rsidRPr="003A17E8" w:rsidRDefault="003A17E8" w:rsidP="003A17E8">
      <w:pPr>
        <w:pStyle w:val="Literaturverzeichnis"/>
      </w:pPr>
      <w:r w:rsidRPr="003A17E8">
        <w:t xml:space="preserve">Alt, R., Auth, G., &amp; Kögler, C. (2017). </w:t>
      </w:r>
      <w:r w:rsidRPr="003A17E8">
        <w:rPr>
          <w:i/>
          <w:iCs/>
        </w:rPr>
        <w:t>Innovationsorientiertes IT-Management mit DevOps</w:t>
      </w:r>
      <w:r w:rsidRPr="003A17E8">
        <w:t>. Springer Fachmedien Wiesbaden. https://doi.org/10.1007/978-3-658-18704-0</w:t>
      </w:r>
    </w:p>
    <w:p w14:paraId="2CDB4B38" w14:textId="77777777" w:rsidR="003A17E8" w:rsidRPr="003A17E8" w:rsidRDefault="003A17E8" w:rsidP="003A17E8">
      <w:pPr>
        <w:pStyle w:val="Literaturverzeichnis"/>
      </w:pPr>
      <w:r w:rsidRPr="003A17E8">
        <w:t xml:space="preserve">Bayer, M. (2023). </w:t>
      </w:r>
      <w:r w:rsidRPr="003A17E8">
        <w:rPr>
          <w:i/>
          <w:iCs/>
        </w:rPr>
        <w:t>Installation von Tomcat und EDI-Portal</w:t>
      </w:r>
      <w:r w:rsidRPr="003A17E8">
        <w:t>. Softzoll GmbH &amp; Co. KG.</w:t>
      </w:r>
    </w:p>
    <w:p w14:paraId="73E17730" w14:textId="77777777" w:rsidR="003A17E8" w:rsidRPr="003A17E8" w:rsidRDefault="003A17E8" w:rsidP="003A17E8">
      <w:pPr>
        <w:pStyle w:val="Literaturverzeichnis"/>
      </w:pPr>
      <w:r w:rsidRPr="003A17E8">
        <w:t xml:space="preserve">Bechmann, R., &amp; Landerer, S. (2010). </w:t>
      </w:r>
      <w:r w:rsidRPr="003A17E8">
        <w:rPr>
          <w:i/>
          <w:iCs/>
        </w:rPr>
        <w:t>Qualitätsmanagement und kontinuierlicher Verbesserungsprozess</w:t>
      </w:r>
      <w:r w:rsidRPr="003A17E8">
        <w:t>. Bund-Verl.</w:t>
      </w:r>
    </w:p>
    <w:p w14:paraId="2BA65018" w14:textId="77777777" w:rsidR="003A17E8" w:rsidRPr="003A17E8" w:rsidRDefault="003A17E8" w:rsidP="003A17E8">
      <w:pPr>
        <w:pStyle w:val="Literaturverzeichnis"/>
      </w:pPr>
      <w:r w:rsidRPr="003A17E8">
        <w:t xml:space="preserve">Beifuss, A., &amp; Holzbaur, U. (2020). </w:t>
      </w:r>
      <w:r w:rsidRPr="003A17E8">
        <w:rPr>
          <w:i/>
          <w:iCs/>
        </w:rPr>
        <w:t>Projektmanagement für Studierende: Strategie und Methode für ein erfolgreiches Studium</w:t>
      </w:r>
      <w:r w:rsidRPr="003A17E8">
        <w:t>. Springer Fachmedien Wiesbaden. https://doi.org/10.1007/978-3-658-32664-7</w:t>
      </w:r>
    </w:p>
    <w:p w14:paraId="265B72AD" w14:textId="77777777" w:rsidR="003A17E8" w:rsidRPr="003A17E8" w:rsidRDefault="003A17E8" w:rsidP="003A17E8">
      <w:pPr>
        <w:pStyle w:val="Literaturverzeichnis"/>
      </w:pPr>
      <w:r w:rsidRPr="003A17E8">
        <w:t xml:space="preserve">Broy, M. (2023). </w:t>
      </w:r>
      <w:r w:rsidRPr="003A17E8">
        <w:rPr>
          <w:i/>
          <w:iCs/>
        </w:rPr>
        <w:t>Logische und Methodische Grundlagen der Entwicklung verteilter Systeme: Unter Mitarbeit von Alexander Malkis</w:t>
      </w:r>
      <w:r w:rsidRPr="003A17E8">
        <w:t>. Springer Berlin Heidelberg. https://doi.org/10.1007/978-3-662-67317-1</w:t>
      </w:r>
    </w:p>
    <w:p w14:paraId="1D4B150A" w14:textId="70740B59" w:rsidR="003A17E8" w:rsidRPr="003A17E8" w:rsidRDefault="003A17E8" w:rsidP="003A17E8">
      <w:pPr>
        <w:pStyle w:val="Literaturverzeichnis"/>
      </w:pPr>
      <w:r w:rsidRPr="003A17E8">
        <w:lastRenderedPageBreak/>
        <w:t xml:space="preserve">Burnus, H. (2008). </w:t>
      </w:r>
      <w:r w:rsidRPr="003A17E8">
        <w:rPr>
          <w:i/>
          <w:iCs/>
        </w:rPr>
        <w:t>Datenbankentwicklung in IT-Berufen: Eine praktisch orientierte Einführung mit MS Access und MySQL ; [mit Online-Service zum Buch]</w:t>
      </w:r>
      <w:r w:rsidRPr="003A17E8">
        <w:t xml:space="preserve"> (1. Aufl</w:t>
      </w:r>
      <w:r w:rsidR="005F2768">
        <w:t>.</w:t>
      </w:r>
      <w:r w:rsidRPr="003A17E8">
        <w:t>). Vieweg.</w:t>
      </w:r>
    </w:p>
    <w:p w14:paraId="6472F154" w14:textId="77777777" w:rsidR="003A17E8" w:rsidRPr="003A17E8" w:rsidRDefault="003A17E8" w:rsidP="003A17E8">
      <w:pPr>
        <w:pStyle w:val="Literaturverzeichnis"/>
      </w:pPr>
      <w:r w:rsidRPr="003A17E8">
        <w:t xml:space="preserve">Carle, G., Günther, S., Herold, N., &amp; Posselt, S. (2013). </w:t>
      </w:r>
      <w:r w:rsidRPr="003A17E8">
        <w:rPr>
          <w:i/>
          <w:iCs/>
        </w:rPr>
        <w:t>Was_ist_Subversion_TU_Munich.pdf</w:t>
      </w:r>
      <w:r w:rsidRPr="003A17E8">
        <w:t>. Technische Universität München. https://www.net.in.tum.de/pub/grnvs/2013/svnintro.pdf</w:t>
      </w:r>
    </w:p>
    <w:p w14:paraId="28A11569" w14:textId="77777777" w:rsidR="003A17E8" w:rsidRPr="003A17E8" w:rsidRDefault="003A17E8" w:rsidP="003A17E8">
      <w:pPr>
        <w:pStyle w:val="Literaturverzeichnis"/>
      </w:pPr>
      <w:r w:rsidRPr="003A17E8">
        <w:t xml:space="preserve">Droste, O., &amp; Merz, C. (2019). </w:t>
      </w:r>
      <w:r w:rsidRPr="003A17E8">
        <w:rPr>
          <w:i/>
          <w:iCs/>
        </w:rPr>
        <w:t>Testmanagement in der Praxis</w:t>
      </w:r>
      <w:r w:rsidRPr="003A17E8">
        <w:t>. Springer Berlin Heidelberg. https://doi.org/10.1007/978-3-662-49653-4</w:t>
      </w:r>
    </w:p>
    <w:p w14:paraId="46BF1437" w14:textId="77777777" w:rsidR="003A17E8" w:rsidRPr="003A17E8" w:rsidRDefault="003A17E8" w:rsidP="003A17E8">
      <w:pPr>
        <w:pStyle w:val="Literaturverzeichnis"/>
      </w:pPr>
      <w:r w:rsidRPr="003A17E8">
        <w:t xml:space="preserve">Frühauf, K., Ludewig, J., &amp; Sandmayr, H. (2007). </w:t>
      </w:r>
      <w:r w:rsidRPr="003A17E8">
        <w:rPr>
          <w:i/>
          <w:iCs/>
        </w:rPr>
        <w:t>Software-Prüfung: Eine Anleitung zum Test und zur Inspektion</w:t>
      </w:r>
      <w:r w:rsidRPr="003A17E8">
        <w:t xml:space="preserve"> (6.). vdf Hochschulverlag AG.</w:t>
      </w:r>
    </w:p>
    <w:p w14:paraId="2B776F3A" w14:textId="77777777" w:rsidR="003A17E8" w:rsidRPr="003A17E8" w:rsidRDefault="003A17E8" w:rsidP="003A17E8">
      <w:pPr>
        <w:pStyle w:val="Literaturverzeichnis"/>
      </w:pPr>
      <w:r w:rsidRPr="003A17E8">
        <w:t xml:space="preserve">Gehring, H., &amp; Gabriel, R. (2022). </w:t>
      </w:r>
      <w:r w:rsidRPr="003A17E8">
        <w:rPr>
          <w:i/>
          <w:iCs/>
        </w:rPr>
        <w:t>Wirtschaftsinformatik</w:t>
      </w:r>
      <w:r w:rsidRPr="003A17E8">
        <w:t>. Springer Fachmedien Wiesbaden. https://doi.org/10.1007/978-3-658-37702-1</w:t>
      </w:r>
    </w:p>
    <w:p w14:paraId="1FF2D778" w14:textId="77777777" w:rsidR="003A17E8" w:rsidRPr="003A17E8" w:rsidRDefault="003A17E8" w:rsidP="003A17E8">
      <w:pPr>
        <w:pStyle w:val="Literaturverzeichnis"/>
      </w:pPr>
      <w:r w:rsidRPr="003A17E8">
        <w:t xml:space="preserve">Halstenberg, J., Pfitzinger, B., &amp; Jestädt, T. (2020). </w:t>
      </w:r>
      <w:r w:rsidRPr="003A17E8">
        <w:rPr>
          <w:i/>
          <w:iCs/>
        </w:rPr>
        <w:t>DevOps: Ein Überblick</w:t>
      </w:r>
      <w:r w:rsidRPr="003A17E8">
        <w:t>. Springer Fachmedien Wiesbaden. https://doi.org/10.1007/978-3-658-31405-7</w:t>
      </w:r>
    </w:p>
    <w:p w14:paraId="4240D070" w14:textId="7741F26E" w:rsidR="003A17E8" w:rsidRPr="003A17E8" w:rsidRDefault="003A17E8" w:rsidP="003A17E8">
      <w:pPr>
        <w:pStyle w:val="Literaturverzeichnis"/>
      </w:pPr>
      <w:r w:rsidRPr="003A17E8">
        <w:t xml:space="preserve">Herrmann, A. (2022). </w:t>
      </w:r>
      <w:r w:rsidRPr="003A17E8">
        <w:rPr>
          <w:i/>
          <w:iCs/>
        </w:rPr>
        <w:t>Grundlagen der Anforderungsanalyse: Standardkonformes Requirements Engineering</w:t>
      </w:r>
      <w:r w:rsidRPr="003A17E8">
        <w:t>. Springer Fachmedien Wiesbaden. https://doi.org/10.1007/978-3-658-35460-2</w:t>
      </w:r>
    </w:p>
    <w:p w14:paraId="6AB1A7B6" w14:textId="77777777" w:rsidR="003A17E8" w:rsidRPr="003A17E8" w:rsidRDefault="003A17E8" w:rsidP="003A17E8">
      <w:pPr>
        <w:pStyle w:val="Literaturverzeichnis"/>
      </w:pPr>
      <w:r w:rsidRPr="003A17E8">
        <w:t xml:space="preserve">Hoffmann, D. W. (2013). </w:t>
      </w:r>
      <w:r w:rsidRPr="003A17E8">
        <w:rPr>
          <w:i/>
          <w:iCs/>
        </w:rPr>
        <w:t>Software-Qualität</w:t>
      </w:r>
      <w:r w:rsidRPr="003A17E8">
        <w:t>. Springer Berlin Heidelberg. https://doi.org/10.1007/978-3-642-35700-8</w:t>
      </w:r>
    </w:p>
    <w:p w14:paraId="3C7BDF30" w14:textId="37FE5D9F" w:rsidR="003A17E8" w:rsidRPr="003A17E8" w:rsidRDefault="003A17E8" w:rsidP="003A17E8">
      <w:pPr>
        <w:pStyle w:val="Literaturverzeichnis"/>
      </w:pPr>
      <w:r w:rsidRPr="003A17E8">
        <w:t xml:space="preserve">Kaufmann, J., &amp; Mülder, W. (2023). </w:t>
      </w:r>
      <w:r w:rsidRPr="003A17E8">
        <w:rPr>
          <w:i/>
          <w:iCs/>
        </w:rPr>
        <w:t>Grundkurs Wirtschaftsinformatik: Eine kompakte und praxisorientierte Einführung</w:t>
      </w:r>
      <w:r w:rsidRPr="003A17E8">
        <w:t>. Springer Fachmedien Wiesbaden. https://doi.org/10.1007/978-3-658-37937-7</w:t>
      </w:r>
    </w:p>
    <w:p w14:paraId="3BEC76B7" w14:textId="77777777" w:rsidR="003A17E8" w:rsidRPr="003A17E8" w:rsidRDefault="003A17E8" w:rsidP="003A17E8">
      <w:pPr>
        <w:pStyle w:val="Literaturverzeichnis"/>
      </w:pPr>
      <w:r w:rsidRPr="003A17E8">
        <w:t xml:space="preserve">Kirner, E., Armbruster, H., &amp; Kinkel, S. (2006). </w:t>
      </w:r>
      <w:r w:rsidRPr="003A17E8">
        <w:rPr>
          <w:i/>
          <w:iCs/>
        </w:rPr>
        <w:t xml:space="preserve">Kontinuierlicher Verbesserungsprozess-Baustein zur Prozessinnovation in KMU: Nutzung und </w:t>
      </w:r>
      <w:r w:rsidRPr="003A17E8">
        <w:rPr>
          <w:i/>
          <w:iCs/>
        </w:rPr>
        <w:lastRenderedPageBreak/>
        <w:t>Effekte von KVP im Verarbeitenden Gewerbe</w:t>
      </w:r>
      <w:r w:rsidRPr="003A17E8">
        <w:t>. Mitteilungen aus der ISI-Erhebung-Modernisierung der Produktion.</w:t>
      </w:r>
    </w:p>
    <w:p w14:paraId="79933134" w14:textId="77777777" w:rsidR="003A17E8" w:rsidRPr="003A17E8" w:rsidRDefault="003A17E8" w:rsidP="003A17E8">
      <w:pPr>
        <w:pStyle w:val="Literaturverzeichnis"/>
      </w:pPr>
      <w:r w:rsidRPr="003A17E8">
        <w:t xml:space="preserve">Krallmann, H., Schönherr, M., &amp; Trier, M. (2013). </w:t>
      </w:r>
      <w:r w:rsidRPr="003A17E8">
        <w:rPr>
          <w:i/>
          <w:iCs/>
        </w:rPr>
        <w:t>Systemanalyse im Unternehmen</w:t>
      </w:r>
      <w:r w:rsidRPr="003A17E8">
        <w:t xml:space="preserve"> (6. Aufl.). Oldenbourg Verlag München Wien.</w:t>
      </w:r>
    </w:p>
    <w:p w14:paraId="1ED39938" w14:textId="77777777" w:rsidR="003A17E8" w:rsidRPr="003A17E8" w:rsidRDefault="003A17E8" w:rsidP="003A17E8">
      <w:pPr>
        <w:pStyle w:val="Literaturverzeichnis"/>
      </w:pPr>
      <w:r w:rsidRPr="003A17E8">
        <w:t xml:space="preserve">Kusay-Merkle, U. (2018). </w:t>
      </w:r>
      <w:r w:rsidRPr="003A17E8">
        <w:rPr>
          <w:i/>
          <w:iCs/>
        </w:rPr>
        <w:t>Agiles Projektmanagement im Berufsalltag: Für mittlere und kleine Projekte</w:t>
      </w:r>
      <w:r w:rsidRPr="003A17E8">
        <w:t>. Springer Berlin Heidelberg. https://doi.org/10.1007/978-3-662-56800-2</w:t>
      </w:r>
    </w:p>
    <w:p w14:paraId="36A9C09A" w14:textId="77777777" w:rsidR="003A17E8" w:rsidRPr="003A17E8" w:rsidRDefault="003A17E8" w:rsidP="003A17E8">
      <w:pPr>
        <w:pStyle w:val="Literaturverzeichnis"/>
      </w:pPr>
      <w:r w:rsidRPr="003A17E8">
        <w:t xml:space="preserve">Meier, A. (2010). </w:t>
      </w:r>
      <w:r w:rsidRPr="003A17E8">
        <w:rPr>
          <w:i/>
          <w:iCs/>
        </w:rPr>
        <w:t>Relationale und postrelationale Datenbanken</w:t>
      </w:r>
      <w:r w:rsidRPr="003A17E8">
        <w:t>. Springer Berlin Heidelberg. https://doi.org/10.1007/978-3-642-05256-9</w:t>
      </w:r>
    </w:p>
    <w:p w14:paraId="294EA3D2" w14:textId="77777777" w:rsidR="003A17E8" w:rsidRPr="003A17E8" w:rsidRDefault="003A17E8" w:rsidP="003A17E8">
      <w:pPr>
        <w:pStyle w:val="Literaturverzeichnis"/>
      </w:pPr>
      <w:r w:rsidRPr="003A17E8">
        <w:t xml:space="preserve">ORACLE. (2023). </w:t>
      </w:r>
      <w:r w:rsidRPr="003A17E8">
        <w:rPr>
          <w:i/>
          <w:iCs/>
        </w:rPr>
        <w:t>ORACLE Java Tutorials</w:t>
      </w:r>
      <w:r w:rsidRPr="003A17E8">
        <w:t>. https://docs.oracle.com/javase/tutorial/jdbc/overview/index.html</w:t>
      </w:r>
    </w:p>
    <w:p w14:paraId="48EF7AE4" w14:textId="77777777" w:rsidR="003A17E8" w:rsidRPr="003A17E8" w:rsidRDefault="003A17E8" w:rsidP="003A17E8">
      <w:pPr>
        <w:pStyle w:val="Literaturverzeichnis"/>
      </w:pPr>
      <w:r w:rsidRPr="003A17E8">
        <w:t xml:space="preserve">Scheer, A.-W., Abolhassan, F., Jost, W., &amp; Kirchmer, M. (Hrsg.). (2003). </w:t>
      </w:r>
      <w:r w:rsidRPr="003A17E8">
        <w:rPr>
          <w:i/>
          <w:iCs/>
        </w:rPr>
        <w:t>Change Management im Unternehmen</w:t>
      </w:r>
      <w:r w:rsidRPr="003A17E8">
        <w:t>. Springer Berlin Heidelberg. https://doi.org/10.1007/978-3-642-19020-9</w:t>
      </w:r>
    </w:p>
    <w:p w14:paraId="264A613C" w14:textId="77777777" w:rsidR="003A17E8" w:rsidRPr="003A17E8" w:rsidRDefault="003A17E8" w:rsidP="003A17E8">
      <w:pPr>
        <w:pStyle w:val="Literaturverzeichnis"/>
      </w:pPr>
      <w:r w:rsidRPr="003A17E8">
        <w:t xml:space="preserve">Timinger, H. (2015). </w:t>
      </w:r>
      <w:r w:rsidRPr="003A17E8">
        <w:rPr>
          <w:i/>
          <w:iCs/>
        </w:rPr>
        <w:t>Wiley-Schnellkurs Projektmanagement</w:t>
      </w:r>
      <w:r w:rsidRPr="003A17E8">
        <w:t>. Wiley-VCH Verlag GmbH &amp; Co. KGaA.</w:t>
      </w:r>
    </w:p>
    <w:p w14:paraId="0E80FD90" w14:textId="77777777" w:rsidR="003A17E8" w:rsidRPr="003A17E8" w:rsidRDefault="003A17E8" w:rsidP="003A17E8">
      <w:pPr>
        <w:pStyle w:val="Literaturverzeichnis"/>
      </w:pPr>
      <w:r w:rsidRPr="003A17E8">
        <w:t xml:space="preserve">Valentini, U., Weißbach, R., Fahney, R., Gartung, T., Glunde, J., Herrmann, A., Hoffmann, A., &amp; Knauss, E. (2013). </w:t>
      </w:r>
      <w:r w:rsidRPr="003A17E8">
        <w:rPr>
          <w:i/>
          <w:iCs/>
        </w:rPr>
        <w:t>Requirements Engineering und Projektmanagement</w:t>
      </w:r>
      <w:r w:rsidRPr="003A17E8">
        <w:t xml:space="preserve"> (A. Herrmann, E. Knauss, &amp; R. Weißbach, Hrsg.). Springer Berlin Heidelberg. https://doi.org/10.1007/978-3-642-29432-7</w:t>
      </w:r>
    </w:p>
    <w:p w14:paraId="058C2AB9" w14:textId="2EE458D5" w:rsidR="003A17E8" w:rsidRPr="003A17E8" w:rsidRDefault="003A17E8" w:rsidP="003A17E8">
      <w:pPr>
        <w:pStyle w:val="Literaturverzeichnis"/>
      </w:pPr>
      <w:r w:rsidRPr="003A17E8">
        <w:t xml:space="preserve">Wack, J. (2007). </w:t>
      </w:r>
      <w:r w:rsidRPr="003A17E8">
        <w:rPr>
          <w:i/>
          <w:iCs/>
        </w:rPr>
        <w:t>Risikomanagement für IT-Projekte</w:t>
      </w:r>
      <w:r w:rsidRPr="003A17E8">
        <w:t xml:space="preserve"> (1. Aufl</w:t>
      </w:r>
      <w:r w:rsidR="005F2768">
        <w:t>.</w:t>
      </w:r>
      <w:r w:rsidRPr="003A17E8">
        <w:t>). Dt. Univ.-Verl.</w:t>
      </w:r>
    </w:p>
    <w:p w14:paraId="2A6A5458" w14:textId="1B609F20" w:rsidR="00554A27" w:rsidRPr="00554A27" w:rsidRDefault="00554A27" w:rsidP="00D00FC1">
      <w:pPr>
        <w:pStyle w:val="Literaturverzeichnis"/>
      </w:pPr>
      <w:r w:rsidRPr="00554A27">
        <w:fldChar w:fldCharType="end"/>
      </w:r>
    </w:p>
    <w:p w14:paraId="1DD65CBF" w14:textId="77777777" w:rsidR="0070488F" w:rsidRPr="003B7C82" w:rsidRDefault="00F07FAC" w:rsidP="00EC1858">
      <w:pPr>
        <w:pStyle w:val="Danksagung"/>
        <w:spacing w:after="160"/>
      </w:pPr>
      <w:r w:rsidRPr="003B7C82">
        <w:lastRenderedPageBreak/>
        <w:t>Abschließende Erklärung</w:t>
      </w:r>
    </w:p>
    <w:p w14:paraId="6EFE714C" w14:textId="7C976753" w:rsidR="0070488F" w:rsidRPr="0052585C" w:rsidRDefault="00F07FAC">
      <w:pPr>
        <w:pStyle w:val="Grundtext"/>
      </w:pPr>
      <w:r w:rsidRPr="0052585C">
        <w:t xml:space="preserve">Ich versichere,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C63D0" w14:textId="77777777" w:rsidR="00D26EA7" w:rsidRDefault="00D26EA7">
      <w:r>
        <w:separator/>
      </w:r>
    </w:p>
  </w:endnote>
  <w:endnote w:type="continuationSeparator" w:id="0">
    <w:p w14:paraId="769519D1" w14:textId="77777777" w:rsidR="00D26EA7" w:rsidRDefault="00D26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C40A1" w14:textId="77777777" w:rsidR="00D26EA7" w:rsidRDefault="00D26EA7">
      <w:r>
        <w:separator/>
      </w:r>
    </w:p>
  </w:footnote>
  <w:footnote w:type="continuationSeparator" w:id="0">
    <w:p w14:paraId="7837E2E8" w14:textId="77777777" w:rsidR="00D26EA7" w:rsidRDefault="00D26E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9C7DEB" w:rsidRDefault="009C7DEB">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9C7DEB" w:rsidRDefault="009C7DEB">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9C7DEB" w:rsidRDefault="009C7DEB">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9C7DEB" w:rsidRDefault="009C7DEB">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9C7DEB" w:rsidRDefault="009C7DEB">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53905566">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123310058">
    <w:abstractNumId w:val="4"/>
  </w:num>
  <w:num w:numId="3" w16cid:durableId="723675150">
    <w:abstractNumId w:val="0"/>
  </w:num>
  <w:num w:numId="4" w16cid:durableId="417362747">
    <w:abstractNumId w:val="9"/>
  </w:num>
  <w:num w:numId="5" w16cid:durableId="1470636321">
    <w:abstractNumId w:val="5"/>
  </w:num>
  <w:num w:numId="6" w16cid:durableId="659430730">
    <w:abstractNumId w:val="8"/>
  </w:num>
  <w:num w:numId="7" w16cid:durableId="1234658699">
    <w:abstractNumId w:val="10"/>
  </w:num>
  <w:num w:numId="8" w16cid:durableId="1064985110">
    <w:abstractNumId w:val="6"/>
  </w:num>
  <w:num w:numId="9" w16cid:durableId="944969707">
    <w:abstractNumId w:val="2"/>
  </w:num>
  <w:num w:numId="10" w16cid:durableId="1129520078">
    <w:abstractNumId w:val="7"/>
  </w:num>
  <w:num w:numId="11" w16cid:durableId="1132745094">
    <w:abstractNumId w:val="3"/>
  </w:num>
  <w:num w:numId="12" w16cid:durableId="1759323904">
    <w:abstractNumId w:val="0"/>
  </w:num>
  <w:num w:numId="13" w16cid:durableId="1825967640">
    <w:abstractNumId w:val="0"/>
  </w:num>
  <w:num w:numId="14" w16cid:durableId="127494726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17CA4"/>
    <w:rsid w:val="0002169B"/>
    <w:rsid w:val="00022A4B"/>
    <w:rsid w:val="00022DB5"/>
    <w:rsid w:val="0002465D"/>
    <w:rsid w:val="0002590B"/>
    <w:rsid w:val="00026456"/>
    <w:rsid w:val="00026C64"/>
    <w:rsid w:val="00027A51"/>
    <w:rsid w:val="00030C33"/>
    <w:rsid w:val="00031532"/>
    <w:rsid w:val="000317E7"/>
    <w:rsid w:val="00031B99"/>
    <w:rsid w:val="00031C62"/>
    <w:rsid w:val="0003447A"/>
    <w:rsid w:val="0003536A"/>
    <w:rsid w:val="00035B03"/>
    <w:rsid w:val="00036227"/>
    <w:rsid w:val="00036364"/>
    <w:rsid w:val="0003787E"/>
    <w:rsid w:val="00037C19"/>
    <w:rsid w:val="00041602"/>
    <w:rsid w:val="00041F15"/>
    <w:rsid w:val="000420F3"/>
    <w:rsid w:val="0004334D"/>
    <w:rsid w:val="00044C9D"/>
    <w:rsid w:val="00045279"/>
    <w:rsid w:val="00045792"/>
    <w:rsid w:val="00046160"/>
    <w:rsid w:val="00047EE4"/>
    <w:rsid w:val="000501F7"/>
    <w:rsid w:val="000510F9"/>
    <w:rsid w:val="00051BCA"/>
    <w:rsid w:val="00052B2B"/>
    <w:rsid w:val="00055B07"/>
    <w:rsid w:val="00055FBF"/>
    <w:rsid w:val="000572A6"/>
    <w:rsid w:val="00057D7B"/>
    <w:rsid w:val="00061301"/>
    <w:rsid w:val="000627CB"/>
    <w:rsid w:val="00062E55"/>
    <w:rsid w:val="0006399C"/>
    <w:rsid w:val="00064A9F"/>
    <w:rsid w:val="000650A9"/>
    <w:rsid w:val="00065D41"/>
    <w:rsid w:val="00066509"/>
    <w:rsid w:val="0006716A"/>
    <w:rsid w:val="000679C5"/>
    <w:rsid w:val="00067EA5"/>
    <w:rsid w:val="0007068C"/>
    <w:rsid w:val="00071EFA"/>
    <w:rsid w:val="00072BAB"/>
    <w:rsid w:val="0007344A"/>
    <w:rsid w:val="00073833"/>
    <w:rsid w:val="000755CA"/>
    <w:rsid w:val="00075B8B"/>
    <w:rsid w:val="0007601F"/>
    <w:rsid w:val="00076CE3"/>
    <w:rsid w:val="00077646"/>
    <w:rsid w:val="0007779E"/>
    <w:rsid w:val="00077977"/>
    <w:rsid w:val="00077FC0"/>
    <w:rsid w:val="00081237"/>
    <w:rsid w:val="00081B82"/>
    <w:rsid w:val="00081D9B"/>
    <w:rsid w:val="000836B8"/>
    <w:rsid w:val="00084B15"/>
    <w:rsid w:val="000863B7"/>
    <w:rsid w:val="00087326"/>
    <w:rsid w:val="00087AC9"/>
    <w:rsid w:val="00090AE1"/>
    <w:rsid w:val="00091469"/>
    <w:rsid w:val="00091744"/>
    <w:rsid w:val="000924E4"/>
    <w:rsid w:val="00093208"/>
    <w:rsid w:val="000935B2"/>
    <w:rsid w:val="00093F08"/>
    <w:rsid w:val="00094343"/>
    <w:rsid w:val="00094A32"/>
    <w:rsid w:val="00094BE1"/>
    <w:rsid w:val="00095BFA"/>
    <w:rsid w:val="0009789C"/>
    <w:rsid w:val="000A1DE7"/>
    <w:rsid w:val="000A25AC"/>
    <w:rsid w:val="000A2C18"/>
    <w:rsid w:val="000A2E9D"/>
    <w:rsid w:val="000A4233"/>
    <w:rsid w:val="000A4338"/>
    <w:rsid w:val="000A516A"/>
    <w:rsid w:val="000A66D7"/>
    <w:rsid w:val="000A6821"/>
    <w:rsid w:val="000A762F"/>
    <w:rsid w:val="000A7EF1"/>
    <w:rsid w:val="000B118D"/>
    <w:rsid w:val="000B2432"/>
    <w:rsid w:val="000B34B6"/>
    <w:rsid w:val="000B3E9F"/>
    <w:rsid w:val="000B48D2"/>
    <w:rsid w:val="000B4995"/>
    <w:rsid w:val="000B4A15"/>
    <w:rsid w:val="000B52AE"/>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219"/>
    <w:rsid w:val="000E4545"/>
    <w:rsid w:val="000E4E26"/>
    <w:rsid w:val="000E5672"/>
    <w:rsid w:val="000E5E5D"/>
    <w:rsid w:val="000F061C"/>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0EDA"/>
    <w:rsid w:val="001338D6"/>
    <w:rsid w:val="00133A34"/>
    <w:rsid w:val="00133AFE"/>
    <w:rsid w:val="001341B4"/>
    <w:rsid w:val="00135882"/>
    <w:rsid w:val="00135ECB"/>
    <w:rsid w:val="001366FB"/>
    <w:rsid w:val="001369E3"/>
    <w:rsid w:val="00136F1D"/>
    <w:rsid w:val="00137801"/>
    <w:rsid w:val="00137980"/>
    <w:rsid w:val="0014049A"/>
    <w:rsid w:val="001414A9"/>
    <w:rsid w:val="001418B6"/>
    <w:rsid w:val="00142AF7"/>
    <w:rsid w:val="0014493C"/>
    <w:rsid w:val="00145831"/>
    <w:rsid w:val="001469A6"/>
    <w:rsid w:val="0014749D"/>
    <w:rsid w:val="001476CF"/>
    <w:rsid w:val="00147919"/>
    <w:rsid w:val="00152309"/>
    <w:rsid w:val="001552FE"/>
    <w:rsid w:val="00156BDF"/>
    <w:rsid w:val="00156CF9"/>
    <w:rsid w:val="0015708B"/>
    <w:rsid w:val="00160178"/>
    <w:rsid w:val="00160FA0"/>
    <w:rsid w:val="00162E39"/>
    <w:rsid w:val="00164D84"/>
    <w:rsid w:val="001711CD"/>
    <w:rsid w:val="001722A2"/>
    <w:rsid w:val="0017365C"/>
    <w:rsid w:val="00174814"/>
    <w:rsid w:val="00175347"/>
    <w:rsid w:val="00175A3B"/>
    <w:rsid w:val="0017666D"/>
    <w:rsid w:val="00176E18"/>
    <w:rsid w:val="00177814"/>
    <w:rsid w:val="0018008D"/>
    <w:rsid w:val="00180176"/>
    <w:rsid w:val="00180631"/>
    <w:rsid w:val="00180868"/>
    <w:rsid w:val="00181A7A"/>
    <w:rsid w:val="00182AFA"/>
    <w:rsid w:val="00182C2C"/>
    <w:rsid w:val="00182D58"/>
    <w:rsid w:val="00182DE0"/>
    <w:rsid w:val="0018314F"/>
    <w:rsid w:val="00183502"/>
    <w:rsid w:val="00183F65"/>
    <w:rsid w:val="0018678E"/>
    <w:rsid w:val="001903D8"/>
    <w:rsid w:val="00192473"/>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007"/>
    <w:rsid w:val="001B35B8"/>
    <w:rsid w:val="001B5CEA"/>
    <w:rsid w:val="001B60BD"/>
    <w:rsid w:val="001B6794"/>
    <w:rsid w:val="001B6DE7"/>
    <w:rsid w:val="001B6DF6"/>
    <w:rsid w:val="001B768A"/>
    <w:rsid w:val="001C09CC"/>
    <w:rsid w:val="001C21C3"/>
    <w:rsid w:val="001C26F3"/>
    <w:rsid w:val="001C2969"/>
    <w:rsid w:val="001C38A3"/>
    <w:rsid w:val="001C3E88"/>
    <w:rsid w:val="001C4074"/>
    <w:rsid w:val="001C5723"/>
    <w:rsid w:val="001C5FA4"/>
    <w:rsid w:val="001C608A"/>
    <w:rsid w:val="001C67FC"/>
    <w:rsid w:val="001C71ED"/>
    <w:rsid w:val="001C756C"/>
    <w:rsid w:val="001D1308"/>
    <w:rsid w:val="001D1BFE"/>
    <w:rsid w:val="001D2C64"/>
    <w:rsid w:val="001D3F1C"/>
    <w:rsid w:val="001D4EC0"/>
    <w:rsid w:val="001D58A6"/>
    <w:rsid w:val="001D5B35"/>
    <w:rsid w:val="001D7B57"/>
    <w:rsid w:val="001E069B"/>
    <w:rsid w:val="001E0F3A"/>
    <w:rsid w:val="001E2764"/>
    <w:rsid w:val="001E2DA1"/>
    <w:rsid w:val="001E684B"/>
    <w:rsid w:val="001E711D"/>
    <w:rsid w:val="001E71C9"/>
    <w:rsid w:val="001E729F"/>
    <w:rsid w:val="001E7812"/>
    <w:rsid w:val="001F11C5"/>
    <w:rsid w:val="001F1EB4"/>
    <w:rsid w:val="001F28EC"/>
    <w:rsid w:val="001F2F23"/>
    <w:rsid w:val="001F3A1C"/>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05B"/>
    <w:rsid w:val="00215752"/>
    <w:rsid w:val="00216FE0"/>
    <w:rsid w:val="00217321"/>
    <w:rsid w:val="002203CB"/>
    <w:rsid w:val="00227AED"/>
    <w:rsid w:val="00230C47"/>
    <w:rsid w:val="00230ED4"/>
    <w:rsid w:val="00232687"/>
    <w:rsid w:val="00233979"/>
    <w:rsid w:val="00233B58"/>
    <w:rsid w:val="00235775"/>
    <w:rsid w:val="002357A8"/>
    <w:rsid w:val="002370AF"/>
    <w:rsid w:val="002375F0"/>
    <w:rsid w:val="00242305"/>
    <w:rsid w:val="00242308"/>
    <w:rsid w:val="002424D1"/>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213"/>
    <w:rsid w:val="002709D9"/>
    <w:rsid w:val="00270B9A"/>
    <w:rsid w:val="00271EDC"/>
    <w:rsid w:val="00272559"/>
    <w:rsid w:val="00272CAB"/>
    <w:rsid w:val="002742E7"/>
    <w:rsid w:val="00274F75"/>
    <w:rsid w:val="0027596D"/>
    <w:rsid w:val="00275D7A"/>
    <w:rsid w:val="002760C3"/>
    <w:rsid w:val="00276E96"/>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3F04"/>
    <w:rsid w:val="002B4C9A"/>
    <w:rsid w:val="002B560C"/>
    <w:rsid w:val="002B6415"/>
    <w:rsid w:val="002B6430"/>
    <w:rsid w:val="002C0336"/>
    <w:rsid w:val="002C08A0"/>
    <w:rsid w:val="002C0D0E"/>
    <w:rsid w:val="002C1425"/>
    <w:rsid w:val="002C2C3D"/>
    <w:rsid w:val="002C2EAD"/>
    <w:rsid w:val="002C3727"/>
    <w:rsid w:val="002C3CE0"/>
    <w:rsid w:val="002C71EC"/>
    <w:rsid w:val="002C7941"/>
    <w:rsid w:val="002D077A"/>
    <w:rsid w:val="002D176C"/>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0D6D"/>
    <w:rsid w:val="002F151C"/>
    <w:rsid w:val="002F163C"/>
    <w:rsid w:val="002F2E6F"/>
    <w:rsid w:val="002F4806"/>
    <w:rsid w:val="002F4A9A"/>
    <w:rsid w:val="002F4FA4"/>
    <w:rsid w:val="002F55FE"/>
    <w:rsid w:val="002F631C"/>
    <w:rsid w:val="00301115"/>
    <w:rsid w:val="0030386A"/>
    <w:rsid w:val="00305706"/>
    <w:rsid w:val="00306F14"/>
    <w:rsid w:val="0030733E"/>
    <w:rsid w:val="00310081"/>
    <w:rsid w:val="0031417F"/>
    <w:rsid w:val="00314645"/>
    <w:rsid w:val="003147D5"/>
    <w:rsid w:val="00315E59"/>
    <w:rsid w:val="00320C43"/>
    <w:rsid w:val="00321EF0"/>
    <w:rsid w:val="00322F59"/>
    <w:rsid w:val="003236DD"/>
    <w:rsid w:val="00323EE4"/>
    <w:rsid w:val="00323F01"/>
    <w:rsid w:val="003241D4"/>
    <w:rsid w:val="00324B39"/>
    <w:rsid w:val="003258A1"/>
    <w:rsid w:val="0032638D"/>
    <w:rsid w:val="003273A5"/>
    <w:rsid w:val="003274BA"/>
    <w:rsid w:val="00327503"/>
    <w:rsid w:val="003302CB"/>
    <w:rsid w:val="00331830"/>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53"/>
    <w:rsid w:val="003517C8"/>
    <w:rsid w:val="003523B3"/>
    <w:rsid w:val="00352605"/>
    <w:rsid w:val="0035464B"/>
    <w:rsid w:val="0035476A"/>
    <w:rsid w:val="00357833"/>
    <w:rsid w:val="0036006C"/>
    <w:rsid w:val="00360767"/>
    <w:rsid w:val="0036194F"/>
    <w:rsid w:val="00361DFD"/>
    <w:rsid w:val="00363534"/>
    <w:rsid w:val="00363720"/>
    <w:rsid w:val="003662A4"/>
    <w:rsid w:val="00367509"/>
    <w:rsid w:val="00367F2F"/>
    <w:rsid w:val="00371205"/>
    <w:rsid w:val="00372BEA"/>
    <w:rsid w:val="00374A8F"/>
    <w:rsid w:val="00375E07"/>
    <w:rsid w:val="0037734E"/>
    <w:rsid w:val="0037747D"/>
    <w:rsid w:val="00377760"/>
    <w:rsid w:val="00380709"/>
    <w:rsid w:val="00384578"/>
    <w:rsid w:val="003864DB"/>
    <w:rsid w:val="0038717C"/>
    <w:rsid w:val="003877E1"/>
    <w:rsid w:val="00390318"/>
    <w:rsid w:val="0039039D"/>
    <w:rsid w:val="00390533"/>
    <w:rsid w:val="00390894"/>
    <w:rsid w:val="0039158C"/>
    <w:rsid w:val="0039183E"/>
    <w:rsid w:val="00392F9C"/>
    <w:rsid w:val="00393A07"/>
    <w:rsid w:val="00395C14"/>
    <w:rsid w:val="00395D37"/>
    <w:rsid w:val="003979F5"/>
    <w:rsid w:val="00397C31"/>
    <w:rsid w:val="003A17E8"/>
    <w:rsid w:val="003A2603"/>
    <w:rsid w:val="003A2786"/>
    <w:rsid w:val="003A2C33"/>
    <w:rsid w:val="003A2EA5"/>
    <w:rsid w:val="003A327B"/>
    <w:rsid w:val="003A40CB"/>
    <w:rsid w:val="003A4437"/>
    <w:rsid w:val="003A4919"/>
    <w:rsid w:val="003A6574"/>
    <w:rsid w:val="003A6D6A"/>
    <w:rsid w:val="003A7146"/>
    <w:rsid w:val="003A78B3"/>
    <w:rsid w:val="003B094A"/>
    <w:rsid w:val="003B45DB"/>
    <w:rsid w:val="003B648C"/>
    <w:rsid w:val="003B7C82"/>
    <w:rsid w:val="003C04A0"/>
    <w:rsid w:val="003C1ECA"/>
    <w:rsid w:val="003C31DA"/>
    <w:rsid w:val="003C4389"/>
    <w:rsid w:val="003C454B"/>
    <w:rsid w:val="003C782D"/>
    <w:rsid w:val="003D0C9D"/>
    <w:rsid w:val="003D1BD1"/>
    <w:rsid w:val="003D1CA7"/>
    <w:rsid w:val="003D2140"/>
    <w:rsid w:val="003D2D0D"/>
    <w:rsid w:val="003D5A68"/>
    <w:rsid w:val="003D5BE3"/>
    <w:rsid w:val="003D68B2"/>
    <w:rsid w:val="003D6AD9"/>
    <w:rsid w:val="003E044B"/>
    <w:rsid w:val="003E0E29"/>
    <w:rsid w:val="003E1D4C"/>
    <w:rsid w:val="003E2B05"/>
    <w:rsid w:val="003E3999"/>
    <w:rsid w:val="003E42E7"/>
    <w:rsid w:val="003E4771"/>
    <w:rsid w:val="003E6094"/>
    <w:rsid w:val="003E6B95"/>
    <w:rsid w:val="003F015A"/>
    <w:rsid w:val="003F0E98"/>
    <w:rsid w:val="003F1973"/>
    <w:rsid w:val="003F1ECE"/>
    <w:rsid w:val="003F1FE7"/>
    <w:rsid w:val="003F320B"/>
    <w:rsid w:val="003F3642"/>
    <w:rsid w:val="003F3DED"/>
    <w:rsid w:val="003F4B3B"/>
    <w:rsid w:val="003F56A7"/>
    <w:rsid w:val="003F5F99"/>
    <w:rsid w:val="003F7612"/>
    <w:rsid w:val="0040009C"/>
    <w:rsid w:val="00400FA8"/>
    <w:rsid w:val="004027C8"/>
    <w:rsid w:val="00402B74"/>
    <w:rsid w:val="00402E1E"/>
    <w:rsid w:val="00404673"/>
    <w:rsid w:val="00405ACB"/>
    <w:rsid w:val="00405C3B"/>
    <w:rsid w:val="00406D74"/>
    <w:rsid w:val="00411719"/>
    <w:rsid w:val="00411DBD"/>
    <w:rsid w:val="00411E23"/>
    <w:rsid w:val="00414F50"/>
    <w:rsid w:val="00415F9F"/>
    <w:rsid w:val="0041632F"/>
    <w:rsid w:val="00416713"/>
    <w:rsid w:val="00417146"/>
    <w:rsid w:val="0041749D"/>
    <w:rsid w:val="004204B7"/>
    <w:rsid w:val="004216B0"/>
    <w:rsid w:val="00421EBE"/>
    <w:rsid w:val="0042259B"/>
    <w:rsid w:val="004235C1"/>
    <w:rsid w:val="00423799"/>
    <w:rsid w:val="00423E9D"/>
    <w:rsid w:val="00425BDE"/>
    <w:rsid w:val="004309F9"/>
    <w:rsid w:val="00431864"/>
    <w:rsid w:val="00432D7B"/>
    <w:rsid w:val="00432DDB"/>
    <w:rsid w:val="0043450F"/>
    <w:rsid w:val="0043458D"/>
    <w:rsid w:val="004347CA"/>
    <w:rsid w:val="004362E0"/>
    <w:rsid w:val="004366DE"/>
    <w:rsid w:val="00437285"/>
    <w:rsid w:val="00440B9D"/>
    <w:rsid w:val="004433BB"/>
    <w:rsid w:val="00443AFA"/>
    <w:rsid w:val="0044686A"/>
    <w:rsid w:val="004501ED"/>
    <w:rsid w:val="0045094F"/>
    <w:rsid w:val="004512F0"/>
    <w:rsid w:val="004517A2"/>
    <w:rsid w:val="00451CA3"/>
    <w:rsid w:val="00452DF4"/>
    <w:rsid w:val="00455AC4"/>
    <w:rsid w:val="00456041"/>
    <w:rsid w:val="00460B35"/>
    <w:rsid w:val="00460EE5"/>
    <w:rsid w:val="00461902"/>
    <w:rsid w:val="00461F13"/>
    <w:rsid w:val="004638AC"/>
    <w:rsid w:val="004644EE"/>
    <w:rsid w:val="004657AF"/>
    <w:rsid w:val="0047001D"/>
    <w:rsid w:val="00470BB0"/>
    <w:rsid w:val="004710CA"/>
    <w:rsid w:val="00474393"/>
    <w:rsid w:val="00474964"/>
    <w:rsid w:val="00474CC6"/>
    <w:rsid w:val="0047519B"/>
    <w:rsid w:val="004805CE"/>
    <w:rsid w:val="0048178A"/>
    <w:rsid w:val="004836D2"/>
    <w:rsid w:val="004839A7"/>
    <w:rsid w:val="004852C4"/>
    <w:rsid w:val="00485F87"/>
    <w:rsid w:val="00486098"/>
    <w:rsid w:val="00486154"/>
    <w:rsid w:val="00486884"/>
    <w:rsid w:val="00491A68"/>
    <w:rsid w:val="00492B4A"/>
    <w:rsid w:val="00494E06"/>
    <w:rsid w:val="00496868"/>
    <w:rsid w:val="004A1729"/>
    <w:rsid w:val="004A1909"/>
    <w:rsid w:val="004A1AE8"/>
    <w:rsid w:val="004A2934"/>
    <w:rsid w:val="004A2DA1"/>
    <w:rsid w:val="004A4366"/>
    <w:rsid w:val="004A48AD"/>
    <w:rsid w:val="004A52BA"/>
    <w:rsid w:val="004A54D9"/>
    <w:rsid w:val="004A68D7"/>
    <w:rsid w:val="004A7E7D"/>
    <w:rsid w:val="004B4C8F"/>
    <w:rsid w:val="004B58A0"/>
    <w:rsid w:val="004B7DF0"/>
    <w:rsid w:val="004C0348"/>
    <w:rsid w:val="004C0E4E"/>
    <w:rsid w:val="004C4EC2"/>
    <w:rsid w:val="004C5756"/>
    <w:rsid w:val="004C5889"/>
    <w:rsid w:val="004C62AE"/>
    <w:rsid w:val="004C682F"/>
    <w:rsid w:val="004C7B75"/>
    <w:rsid w:val="004D1508"/>
    <w:rsid w:val="004D1BEE"/>
    <w:rsid w:val="004D2541"/>
    <w:rsid w:val="004D420C"/>
    <w:rsid w:val="004D6D93"/>
    <w:rsid w:val="004D6DE8"/>
    <w:rsid w:val="004E0547"/>
    <w:rsid w:val="004E08E6"/>
    <w:rsid w:val="004E11A3"/>
    <w:rsid w:val="004E1593"/>
    <w:rsid w:val="004E203C"/>
    <w:rsid w:val="004E7E6D"/>
    <w:rsid w:val="004F0483"/>
    <w:rsid w:val="004F12DE"/>
    <w:rsid w:val="004F1FE0"/>
    <w:rsid w:val="004F25DB"/>
    <w:rsid w:val="004F2706"/>
    <w:rsid w:val="004F5549"/>
    <w:rsid w:val="004F6539"/>
    <w:rsid w:val="004F65A9"/>
    <w:rsid w:val="0050241A"/>
    <w:rsid w:val="00505223"/>
    <w:rsid w:val="00505792"/>
    <w:rsid w:val="005058B9"/>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0A4"/>
    <w:rsid w:val="00524660"/>
    <w:rsid w:val="0052585C"/>
    <w:rsid w:val="00526104"/>
    <w:rsid w:val="0052613C"/>
    <w:rsid w:val="005272BE"/>
    <w:rsid w:val="00527B87"/>
    <w:rsid w:val="00527EFB"/>
    <w:rsid w:val="0053103F"/>
    <w:rsid w:val="00531BD9"/>
    <w:rsid w:val="00532071"/>
    <w:rsid w:val="005320DB"/>
    <w:rsid w:val="00532446"/>
    <w:rsid w:val="00534661"/>
    <w:rsid w:val="00534B26"/>
    <w:rsid w:val="00534E6D"/>
    <w:rsid w:val="00537B29"/>
    <w:rsid w:val="00540297"/>
    <w:rsid w:val="0054181C"/>
    <w:rsid w:val="005424D5"/>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57258"/>
    <w:rsid w:val="005573DA"/>
    <w:rsid w:val="005600C1"/>
    <w:rsid w:val="0056078A"/>
    <w:rsid w:val="00562219"/>
    <w:rsid w:val="00562C87"/>
    <w:rsid w:val="00562EA3"/>
    <w:rsid w:val="005638E0"/>
    <w:rsid w:val="005639AC"/>
    <w:rsid w:val="00563AC6"/>
    <w:rsid w:val="00564313"/>
    <w:rsid w:val="00566570"/>
    <w:rsid w:val="00566B96"/>
    <w:rsid w:val="00566D8D"/>
    <w:rsid w:val="00567270"/>
    <w:rsid w:val="00567F3D"/>
    <w:rsid w:val="00570956"/>
    <w:rsid w:val="00572BD3"/>
    <w:rsid w:val="005744C8"/>
    <w:rsid w:val="005744D6"/>
    <w:rsid w:val="00574E2C"/>
    <w:rsid w:val="00574FBE"/>
    <w:rsid w:val="00575610"/>
    <w:rsid w:val="00576D71"/>
    <w:rsid w:val="005812D0"/>
    <w:rsid w:val="0058141F"/>
    <w:rsid w:val="0058227A"/>
    <w:rsid w:val="0058250B"/>
    <w:rsid w:val="00582783"/>
    <w:rsid w:val="005834F7"/>
    <w:rsid w:val="00583681"/>
    <w:rsid w:val="005837DD"/>
    <w:rsid w:val="005846BB"/>
    <w:rsid w:val="00590055"/>
    <w:rsid w:val="00590A8C"/>
    <w:rsid w:val="00593148"/>
    <w:rsid w:val="0059332E"/>
    <w:rsid w:val="00595E08"/>
    <w:rsid w:val="005A27BE"/>
    <w:rsid w:val="005A2B41"/>
    <w:rsid w:val="005A2CB1"/>
    <w:rsid w:val="005A375B"/>
    <w:rsid w:val="005A3DB9"/>
    <w:rsid w:val="005A4DC4"/>
    <w:rsid w:val="005A51A7"/>
    <w:rsid w:val="005A51F9"/>
    <w:rsid w:val="005A5DB0"/>
    <w:rsid w:val="005A6702"/>
    <w:rsid w:val="005A716D"/>
    <w:rsid w:val="005A7227"/>
    <w:rsid w:val="005B3B58"/>
    <w:rsid w:val="005B706E"/>
    <w:rsid w:val="005C04E5"/>
    <w:rsid w:val="005C1369"/>
    <w:rsid w:val="005C1C25"/>
    <w:rsid w:val="005C34D0"/>
    <w:rsid w:val="005C36EE"/>
    <w:rsid w:val="005C406A"/>
    <w:rsid w:val="005C4199"/>
    <w:rsid w:val="005C45EB"/>
    <w:rsid w:val="005C6F37"/>
    <w:rsid w:val="005C73D6"/>
    <w:rsid w:val="005C774F"/>
    <w:rsid w:val="005C77CD"/>
    <w:rsid w:val="005C7ECB"/>
    <w:rsid w:val="005D016C"/>
    <w:rsid w:val="005D05EA"/>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2768"/>
    <w:rsid w:val="005F4125"/>
    <w:rsid w:val="005F4DB1"/>
    <w:rsid w:val="005F5289"/>
    <w:rsid w:val="005F6364"/>
    <w:rsid w:val="0060051E"/>
    <w:rsid w:val="006062DE"/>
    <w:rsid w:val="00607896"/>
    <w:rsid w:val="00610A5D"/>
    <w:rsid w:val="00611CB5"/>
    <w:rsid w:val="00611CFB"/>
    <w:rsid w:val="00613DC1"/>
    <w:rsid w:val="00614E4B"/>
    <w:rsid w:val="00615C47"/>
    <w:rsid w:val="00617735"/>
    <w:rsid w:val="00617FF3"/>
    <w:rsid w:val="00622DC3"/>
    <w:rsid w:val="0062407D"/>
    <w:rsid w:val="00624923"/>
    <w:rsid w:val="00624A27"/>
    <w:rsid w:val="00625616"/>
    <w:rsid w:val="00625CF7"/>
    <w:rsid w:val="00625FB3"/>
    <w:rsid w:val="00626326"/>
    <w:rsid w:val="006269C9"/>
    <w:rsid w:val="0062753F"/>
    <w:rsid w:val="00630301"/>
    <w:rsid w:val="00630B2A"/>
    <w:rsid w:val="006320FC"/>
    <w:rsid w:val="00634DCD"/>
    <w:rsid w:val="00635CC2"/>
    <w:rsid w:val="00635FE0"/>
    <w:rsid w:val="006365EC"/>
    <w:rsid w:val="0063776B"/>
    <w:rsid w:val="00637C08"/>
    <w:rsid w:val="00640B2D"/>
    <w:rsid w:val="006410FE"/>
    <w:rsid w:val="006414F9"/>
    <w:rsid w:val="00643082"/>
    <w:rsid w:val="0064352A"/>
    <w:rsid w:val="0064466C"/>
    <w:rsid w:val="00644859"/>
    <w:rsid w:val="00644C73"/>
    <w:rsid w:val="00645708"/>
    <w:rsid w:val="00646244"/>
    <w:rsid w:val="0064661F"/>
    <w:rsid w:val="0064774F"/>
    <w:rsid w:val="00647D7C"/>
    <w:rsid w:val="00651522"/>
    <w:rsid w:val="00651649"/>
    <w:rsid w:val="0065189B"/>
    <w:rsid w:val="00651E89"/>
    <w:rsid w:val="00653429"/>
    <w:rsid w:val="0065386F"/>
    <w:rsid w:val="00653BE8"/>
    <w:rsid w:val="006541AF"/>
    <w:rsid w:val="00655372"/>
    <w:rsid w:val="00655E50"/>
    <w:rsid w:val="00655F48"/>
    <w:rsid w:val="00656F73"/>
    <w:rsid w:val="00657408"/>
    <w:rsid w:val="00657618"/>
    <w:rsid w:val="0065790F"/>
    <w:rsid w:val="00661139"/>
    <w:rsid w:val="006611C0"/>
    <w:rsid w:val="00661C30"/>
    <w:rsid w:val="0066260D"/>
    <w:rsid w:val="00662E54"/>
    <w:rsid w:val="00662FE5"/>
    <w:rsid w:val="00663220"/>
    <w:rsid w:val="00663F7C"/>
    <w:rsid w:val="0066475A"/>
    <w:rsid w:val="0066557E"/>
    <w:rsid w:val="00670938"/>
    <w:rsid w:val="00670968"/>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154"/>
    <w:rsid w:val="00697753"/>
    <w:rsid w:val="006A0098"/>
    <w:rsid w:val="006A0488"/>
    <w:rsid w:val="006A1E2A"/>
    <w:rsid w:val="006A21DD"/>
    <w:rsid w:val="006A267E"/>
    <w:rsid w:val="006A2C96"/>
    <w:rsid w:val="006A2E6B"/>
    <w:rsid w:val="006A374D"/>
    <w:rsid w:val="006A3837"/>
    <w:rsid w:val="006A3F8E"/>
    <w:rsid w:val="006A4EA1"/>
    <w:rsid w:val="006A5CFD"/>
    <w:rsid w:val="006A630F"/>
    <w:rsid w:val="006A69A1"/>
    <w:rsid w:val="006A7531"/>
    <w:rsid w:val="006A783B"/>
    <w:rsid w:val="006A7899"/>
    <w:rsid w:val="006A7E5E"/>
    <w:rsid w:val="006A7F36"/>
    <w:rsid w:val="006B044E"/>
    <w:rsid w:val="006B0CA0"/>
    <w:rsid w:val="006B2B08"/>
    <w:rsid w:val="006B3D3B"/>
    <w:rsid w:val="006B44B3"/>
    <w:rsid w:val="006B5DA0"/>
    <w:rsid w:val="006B62B4"/>
    <w:rsid w:val="006B67A0"/>
    <w:rsid w:val="006B6EB9"/>
    <w:rsid w:val="006B70A6"/>
    <w:rsid w:val="006C0A8E"/>
    <w:rsid w:val="006C1438"/>
    <w:rsid w:val="006C5219"/>
    <w:rsid w:val="006C56AF"/>
    <w:rsid w:val="006C5F97"/>
    <w:rsid w:val="006C6A6D"/>
    <w:rsid w:val="006C75A7"/>
    <w:rsid w:val="006C7A6B"/>
    <w:rsid w:val="006C7AB5"/>
    <w:rsid w:val="006D04D6"/>
    <w:rsid w:val="006D0AD4"/>
    <w:rsid w:val="006D0C45"/>
    <w:rsid w:val="006D2206"/>
    <w:rsid w:val="006D332A"/>
    <w:rsid w:val="006D54BF"/>
    <w:rsid w:val="006D66DC"/>
    <w:rsid w:val="006D6BC5"/>
    <w:rsid w:val="006D6C5F"/>
    <w:rsid w:val="006D7CBB"/>
    <w:rsid w:val="006E15FF"/>
    <w:rsid w:val="006E2AF8"/>
    <w:rsid w:val="006E46D1"/>
    <w:rsid w:val="006E53BA"/>
    <w:rsid w:val="006E7E5F"/>
    <w:rsid w:val="006F1304"/>
    <w:rsid w:val="006F2687"/>
    <w:rsid w:val="006F3E5F"/>
    <w:rsid w:val="006F5700"/>
    <w:rsid w:val="006F5729"/>
    <w:rsid w:val="006F5811"/>
    <w:rsid w:val="006F7498"/>
    <w:rsid w:val="00701B30"/>
    <w:rsid w:val="0070283D"/>
    <w:rsid w:val="00703A22"/>
    <w:rsid w:val="0070488F"/>
    <w:rsid w:val="0070500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B0E"/>
    <w:rsid w:val="00723E90"/>
    <w:rsid w:val="0072573F"/>
    <w:rsid w:val="00725939"/>
    <w:rsid w:val="00725CDC"/>
    <w:rsid w:val="00727843"/>
    <w:rsid w:val="007305B0"/>
    <w:rsid w:val="00730D88"/>
    <w:rsid w:val="00731308"/>
    <w:rsid w:val="0073229E"/>
    <w:rsid w:val="0073297B"/>
    <w:rsid w:val="00736AD4"/>
    <w:rsid w:val="00736D69"/>
    <w:rsid w:val="0074235A"/>
    <w:rsid w:val="00743204"/>
    <w:rsid w:val="00744A9F"/>
    <w:rsid w:val="00745679"/>
    <w:rsid w:val="00745DBC"/>
    <w:rsid w:val="00746982"/>
    <w:rsid w:val="00747427"/>
    <w:rsid w:val="007475C0"/>
    <w:rsid w:val="00747D4C"/>
    <w:rsid w:val="00750C82"/>
    <w:rsid w:val="00751AFF"/>
    <w:rsid w:val="00751ECE"/>
    <w:rsid w:val="0075319F"/>
    <w:rsid w:val="0075327B"/>
    <w:rsid w:val="00753445"/>
    <w:rsid w:val="007537C8"/>
    <w:rsid w:val="007538D5"/>
    <w:rsid w:val="00755327"/>
    <w:rsid w:val="007553A2"/>
    <w:rsid w:val="0075674B"/>
    <w:rsid w:val="0075716C"/>
    <w:rsid w:val="00757B53"/>
    <w:rsid w:val="00760400"/>
    <w:rsid w:val="007606CD"/>
    <w:rsid w:val="00761AD6"/>
    <w:rsid w:val="00761C7D"/>
    <w:rsid w:val="00762AED"/>
    <w:rsid w:val="00763848"/>
    <w:rsid w:val="0076498E"/>
    <w:rsid w:val="00764C21"/>
    <w:rsid w:val="007665A6"/>
    <w:rsid w:val="007673A4"/>
    <w:rsid w:val="00771B73"/>
    <w:rsid w:val="007725D2"/>
    <w:rsid w:val="00772C86"/>
    <w:rsid w:val="0077489F"/>
    <w:rsid w:val="0077549B"/>
    <w:rsid w:val="00780054"/>
    <w:rsid w:val="007822E7"/>
    <w:rsid w:val="00782786"/>
    <w:rsid w:val="00783275"/>
    <w:rsid w:val="0078384B"/>
    <w:rsid w:val="00783FD5"/>
    <w:rsid w:val="00784AAC"/>
    <w:rsid w:val="00790F2B"/>
    <w:rsid w:val="00790FDC"/>
    <w:rsid w:val="00792A76"/>
    <w:rsid w:val="007931EB"/>
    <w:rsid w:val="00793CA2"/>
    <w:rsid w:val="00793E9D"/>
    <w:rsid w:val="00794636"/>
    <w:rsid w:val="00796DCB"/>
    <w:rsid w:val="007973EE"/>
    <w:rsid w:val="007977E1"/>
    <w:rsid w:val="00797EA5"/>
    <w:rsid w:val="007A2A17"/>
    <w:rsid w:val="007A2ABA"/>
    <w:rsid w:val="007A2AC6"/>
    <w:rsid w:val="007A32BE"/>
    <w:rsid w:val="007A37C0"/>
    <w:rsid w:val="007A3954"/>
    <w:rsid w:val="007A4D45"/>
    <w:rsid w:val="007A59E9"/>
    <w:rsid w:val="007A70AB"/>
    <w:rsid w:val="007A7231"/>
    <w:rsid w:val="007A744F"/>
    <w:rsid w:val="007B1DBB"/>
    <w:rsid w:val="007B2A1E"/>
    <w:rsid w:val="007B2AE0"/>
    <w:rsid w:val="007B5E4A"/>
    <w:rsid w:val="007B7953"/>
    <w:rsid w:val="007C3F3F"/>
    <w:rsid w:val="007C408D"/>
    <w:rsid w:val="007C4452"/>
    <w:rsid w:val="007C4EC3"/>
    <w:rsid w:val="007C5FD0"/>
    <w:rsid w:val="007C71C4"/>
    <w:rsid w:val="007C7510"/>
    <w:rsid w:val="007C7911"/>
    <w:rsid w:val="007D16C3"/>
    <w:rsid w:val="007D2BC7"/>
    <w:rsid w:val="007D4231"/>
    <w:rsid w:val="007D42DA"/>
    <w:rsid w:val="007D4777"/>
    <w:rsid w:val="007D49EF"/>
    <w:rsid w:val="007D4D42"/>
    <w:rsid w:val="007D5101"/>
    <w:rsid w:val="007D549E"/>
    <w:rsid w:val="007D6129"/>
    <w:rsid w:val="007D6D4E"/>
    <w:rsid w:val="007D791B"/>
    <w:rsid w:val="007E0C54"/>
    <w:rsid w:val="007E2138"/>
    <w:rsid w:val="007E2812"/>
    <w:rsid w:val="007E560E"/>
    <w:rsid w:val="007E574C"/>
    <w:rsid w:val="007E61D7"/>
    <w:rsid w:val="007E72D2"/>
    <w:rsid w:val="007E786B"/>
    <w:rsid w:val="007F0980"/>
    <w:rsid w:val="007F1518"/>
    <w:rsid w:val="007F1FCE"/>
    <w:rsid w:val="007F3957"/>
    <w:rsid w:val="007F3D10"/>
    <w:rsid w:val="007F53AD"/>
    <w:rsid w:val="007F5681"/>
    <w:rsid w:val="007F63CD"/>
    <w:rsid w:val="007F6D60"/>
    <w:rsid w:val="007F7659"/>
    <w:rsid w:val="00800A68"/>
    <w:rsid w:val="008017D9"/>
    <w:rsid w:val="00801EFD"/>
    <w:rsid w:val="00802C62"/>
    <w:rsid w:val="0080442E"/>
    <w:rsid w:val="00804A53"/>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17A8"/>
    <w:rsid w:val="00822BD5"/>
    <w:rsid w:val="00822FFD"/>
    <w:rsid w:val="00823691"/>
    <w:rsid w:val="00823788"/>
    <w:rsid w:val="008247E1"/>
    <w:rsid w:val="008250A7"/>
    <w:rsid w:val="0082600C"/>
    <w:rsid w:val="0082686D"/>
    <w:rsid w:val="00826FB7"/>
    <w:rsid w:val="00827219"/>
    <w:rsid w:val="0082737F"/>
    <w:rsid w:val="00831F08"/>
    <w:rsid w:val="00832D95"/>
    <w:rsid w:val="00832E9F"/>
    <w:rsid w:val="00833FA5"/>
    <w:rsid w:val="008340DD"/>
    <w:rsid w:val="008358AD"/>
    <w:rsid w:val="0084099C"/>
    <w:rsid w:val="008416F8"/>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71A"/>
    <w:rsid w:val="00860902"/>
    <w:rsid w:val="00860D56"/>
    <w:rsid w:val="00860DC5"/>
    <w:rsid w:val="00860E64"/>
    <w:rsid w:val="00860FA7"/>
    <w:rsid w:val="0086168C"/>
    <w:rsid w:val="00861B6E"/>
    <w:rsid w:val="00864E23"/>
    <w:rsid w:val="008670AC"/>
    <w:rsid w:val="00870B3A"/>
    <w:rsid w:val="00870CC7"/>
    <w:rsid w:val="008732B5"/>
    <w:rsid w:val="00873B6B"/>
    <w:rsid w:val="00874EEE"/>
    <w:rsid w:val="00880B8B"/>
    <w:rsid w:val="00881E28"/>
    <w:rsid w:val="00881FA9"/>
    <w:rsid w:val="00883730"/>
    <w:rsid w:val="00883DD9"/>
    <w:rsid w:val="008845D4"/>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1AB"/>
    <w:rsid w:val="008A7F6B"/>
    <w:rsid w:val="008B0615"/>
    <w:rsid w:val="008B178B"/>
    <w:rsid w:val="008B1E10"/>
    <w:rsid w:val="008B2713"/>
    <w:rsid w:val="008B2E6C"/>
    <w:rsid w:val="008B36F4"/>
    <w:rsid w:val="008B4391"/>
    <w:rsid w:val="008B4BEA"/>
    <w:rsid w:val="008B6748"/>
    <w:rsid w:val="008C004E"/>
    <w:rsid w:val="008C0072"/>
    <w:rsid w:val="008C08D9"/>
    <w:rsid w:val="008C0CE0"/>
    <w:rsid w:val="008C0E1D"/>
    <w:rsid w:val="008C187F"/>
    <w:rsid w:val="008C1B5C"/>
    <w:rsid w:val="008C1DCD"/>
    <w:rsid w:val="008C1F0E"/>
    <w:rsid w:val="008C4292"/>
    <w:rsid w:val="008C4708"/>
    <w:rsid w:val="008C48EF"/>
    <w:rsid w:val="008C5016"/>
    <w:rsid w:val="008C5D0E"/>
    <w:rsid w:val="008C78B7"/>
    <w:rsid w:val="008D05D5"/>
    <w:rsid w:val="008D0D38"/>
    <w:rsid w:val="008D1AF3"/>
    <w:rsid w:val="008D1EC4"/>
    <w:rsid w:val="008D33C4"/>
    <w:rsid w:val="008D3EF2"/>
    <w:rsid w:val="008D4A5B"/>
    <w:rsid w:val="008D52E8"/>
    <w:rsid w:val="008D6A9C"/>
    <w:rsid w:val="008E05C6"/>
    <w:rsid w:val="008E0A2B"/>
    <w:rsid w:val="008E0D70"/>
    <w:rsid w:val="008E14B7"/>
    <w:rsid w:val="008E394E"/>
    <w:rsid w:val="008E489B"/>
    <w:rsid w:val="008E7123"/>
    <w:rsid w:val="008E7298"/>
    <w:rsid w:val="008E7535"/>
    <w:rsid w:val="008F00C6"/>
    <w:rsid w:val="008F196B"/>
    <w:rsid w:val="008F21B0"/>
    <w:rsid w:val="008F3D4F"/>
    <w:rsid w:val="008F4A23"/>
    <w:rsid w:val="008F59B0"/>
    <w:rsid w:val="008F766E"/>
    <w:rsid w:val="008F76AF"/>
    <w:rsid w:val="009003E4"/>
    <w:rsid w:val="009008D0"/>
    <w:rsid w:val="00900DC3"/>
    <w:rsid w:val="00901479"/>
    <w:rsid w:val="00901B6A"/>
    <w:rsid w:val="009023B2"/>
    <w:rsid w:val="00902908"/>
    <w:rsid w:val="00904D88"/>
    <w:rsid w:val="0090532C"/>
    <w:rsid w:val="009054DD"/>
    <w:rsid w:val="00905645"/>
    <w:rsid w:val="00906257"/>
    <w:rsid w:val="00906B95"/>
    <w:rsid w:val="009074C7"/>
    <w:rsid w:val="00907693"/>
    <w:rsid w:val="00907E2A"/>
    <w:rsid w:val="009104C4"/>
    <w:rsid w:val="00911B22"/>
    <w:rsid w:val="00912063"/>
    <w:rsid w:val="00913D86"/>
    <w:rsid w:val="00913E83"/>
    <w:rsid w:val="00914040"/>
    <w:rsid w:val="00915063"/>
    <w:rsid w:val="00915A3F"/>
    <w:rsid w:val="0091602B"/>
    <w:rsid w:val="009162F0"/>
    <w:rsid w:val="00916BBB"/>
    <w:rsid w:val="009172BE"/>
    <w:rsid w:val="00917959"/>
    <w:rsid w:val="00917A38"/>
    <w:rsid w:val="009206FF"/>
    <w:rsid w:val="00922E6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A1C"/>
    <w:rsid w:val="00954F6A"/>
    <w:rsid w:val="00957805"/>
    <w:rsid w:val="00957FD6"/>
    <w:rsid w:val="00963662"/>
    <w:rsid w:val="0096404C"/>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8778F"/>
    <w:rsid w:val="00990233"/>
    <w:rsid w:val="00990CC4"/>
    <w:rsid w:val="009918A7"/>
    <w:rsid w:val="00992141"/>
    <w:rsid w:val="00994166"/>
    <w:rsid w:val="0099721F"/>
    <w:rsid w:val="009A095E"/>
    <w:rsid w:val="009A2B9D"/>
    <w:rsid w:val="009A2BDF"/>
    <w:rsid w:val="009A4D12"/>
    <w:rsid w:val="009A514E"/>
    <w:rsid w:val="009A6B92"/>
    <w:rsid w:val="009A6FBF"/>
    <w:rsid w:val="009B0196"/>
    <w:rsid w:val="009B143A"/>
    <w:rsid w:val="009B2910"/>
    <w:rsid w:val="009B4E97"/>
    <w:rsid w:val="009B5006"/>
    <w:rsid w:val="009B5D09"/>
    <w:rsid w:val="009B60F0"/>
    <w:rsid w:val="009B63E6"/>
    <w:rsid w:val="009B7D39"/>
    <w:rsid w:val="009C18D2"/>
    <w:rsid w:val="009C64C2"/>
    <w:rsid w:val="009C7DEB"/>
    <w:rsid w:val="009D00C4"/>
    <w:rsid w:val="009D14A2"/>
    <w:rsid w:val="009D151C"/>
    <w:rsid w:val="009D4DAB"/>
    <w:rsid w:val="009D4E21"/>
    <w:rsid w:val="009D585B"/>
    <w:rsid w:val="009D63DE"/>
    <w:rsid w:val="009D6C59"/>
    <w:rsid w:val="009D6DDD"/>
    <w:rsid w:val="009E0F7C"/>
    <w:rsid w:val="009E1E83"/>
    <w:rsid w:val="009E48B8"/>
    <w:rsid w:val="009E78A6"/>
    <w:rsid w:val="009F1762"/>
    <w:rsid w:val="009F1B97"/>
    <w:rsid w:val="009F4575"/>
    <w:rsid w:val="009F5DCE"/>
    <w:rsid w:val="009F6B62"/>
    <w:rsid w:val="009F6E61"/>
    <w:rsid w:val="009F76F3"/>
    <w:rsid w:val="00A010F4"/>
    <w:rsid w:val="00A0165E"/>
    <w:rsid w:val="00A03D01"/>
    <w:rsid w:val="00A04400"/>
    <w:rsid w:val="00A053BE"/>
    <w:rsid w:val="00A079DF"/>
    <w:rsid w:val="00A10659"/>
    <w:rsid w:val="00A10E78"/>
    <w:rsid w:val="00A129F5"/>
    <w:rsid w:val="00A13585"/>
    <w:rsid w:val="00A15403"/>
    <w:rsid w:val="00A1677A"/>
    <w:rsid w:val="00A173F1"/>
    <w:rsid w:val="00A178E3"/>
    <w:rsid w:val="00A17D96"/>
    <w:rsid w:val="00A20979"/>
    <w:rsid w:val="00A215D6"/>
    <w:rsid w:val="00A2186E"/>
    <w:rsid w:val="00A21E9C"/>
    <w:rsid w:val="00A220A2"/>
    <w:rsid w:val="00A224B0"/>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4788"/>
    <w:rsid w:val="00A5541D"/>
    <w:rsid w:val="00A55E44"/>
    <w:rsid w:val="00A57017"/>
    <w:rsid w:val="00A57484"/>
    <w:rsid w:val="00A57734"/>
    <w:rsid w:val="00A60531"/>
    <w:rsid w:val="00A60C61"/>
    <w:rsid w:val="00A622A1"/>
    <w:rsid w:val="00A634E8"/>
    <w:rsid w:val="00A65CF8"/>
    <w:rsid w:val="00A6635B"/>
    <w:rsid w:val="00A66C48"/>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214"/>
    <w:rsid w:val="00A86915"/>
    <w:rsid w:val="00A8754C"/>
    <w:rsid w:val="00A87666"/>
    <w:rsid w:val="00A90A4D"/>
    <w:rsid w:val="00A914D5"/>
    <w:rsid w:val="00A92C78"/>
    <w:rsid w:val="00A935CE"/>
    <w:rsid w:val="00A95A89"/>
    <w:rsid w:val="00AA029D"/>
    <w:rsid w:val="00AA0A20"/>
    <w:rsid w:val="00AA13E0"/>
    <w:rsid w:val="00AA1BEF"/>
    <w:rsid w:val="00AA2FBE"/>
    <w:rsid w:val="00AA32FD"/>
    <w:rsid w:val="00AA3D8E"/>
    <w:rsid w:val="00AA497B"/>
    <w:rsid w:val="00AA5EF1"/>
    <w:rsid w:val="00AA619D"/>
    <w:rsid w:val="00AA685A"/>
    <w:rsid w:val="00AA78DA"/>
    <w:rsid w:val="00AB1406"/>
    <w:rsid w:val="00AB27ED"/>
    <w:rsid w:val="00AB28BF"/>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55"/>
    <w:rsid w:val="00AC386E"/>
    <w:rsid w:val="00AC67D8"/>
    <w:rsid w:val="00AC6917"/>
    <w:rsid w:val="00AC7E0C"/>
    <w:rsid w:val="00AD0218"/>
    <w:rsid w:val="00AD05D0"/>
    <w:rsid w:val="00AD092C"/>
    <w:rsid w:val="00AD10DD"/>
    <w:rsid w:val="00AD263A"/>
    <w:rsid w:val="00AD2895"/>
    <w:rsid w:val="00AD3667"/>
    <w:rsid w:val="00AD550B"/>
    <w:rsid w:val="00AD564D"/>
    <w:rsid w:val="00AD7A74"/>
    <w:rsid w:val="00AE0958"/>
    <w:rsid w:val="00AE0CFA"/>
    <w:rsid w:val="00AE189B"/>
    <w:rsid w:val="00AE19C8"/>
    <w:rsid w:val="00AE5161"/>
    <w:rsid w:val="00AE690E"/>
    <w:rsid w:val="00AE780B"/>
    <w:rsid w:val="00AE79F7"/>
    <w:rsid w:val="00AF0B00"/>
    <w:rsid w:val="00AF1447"/>
    <w:rsid w:val="00AF2838"/>
    <w:rsid w:val="00AF35E9"/>
    <w:rsid w:val="00AF43AB"/>
    <w:rsid w:val="00AF4947"/>
    <w:rsid w:val="00AF4BED"/>
    <w:rsid w:val="00AF5F77"/>
    <w:rsid w:val="00AF61CA"/>
    <w:rsid w:val="00AF7423"/>
    <w:rsid w:val="00B00E44"/>
    <w:rsid w:val="00B01C2E"/>
    <w:rsid w:val="00B0406F"/>
    <w:rsid w:val="00B067A6"/>
    <w:rsid w:val="00B0781D"/>
    <w:rsid w:val="00B07E0F"/>
    <w:rsid w:val="00B11351"/>
    <w:rsid w:val="00B1333B"/>
    <w:rsid w:val="00B139A6"/>
    <w:rsid w:val="00B13DC3"/>
    <w:rsid w:val="00B14707"/>
    <w:rsid w:val="00B15DAE"/>
    <w:rsid w:val="00B1652D"/>
    <w:rsid w:val="00B16A76"/>
    <w:rsid w:val="00B1763B"/>
    <w:rsid w:val="00B17DE9"/>
    <w:rsid w:val="00B213A6"/>
    <w:rsid w:val="00B22540"/>
    <w:rsid w:val="00B22F7B"/>
    <w:rsid w:val="00B2332F"/>
    <w:rsid w:val="00B233BB"/>
    <w:rsid w:val="00B2512E"/>
    <w:rsid w:val="00B27139"/>
    <w:rsid w:val="00B27EAC"/>
    <w:rsid w:val="00B30CDF"/>
    <w:rsid w:val="00B310E9"/>
    <w:rsid w:val="00B321DE"/>
    <w:rsid w:val="00B32B15"/>
    <w:rsid w:val="00B32E5F"/>
    <w:rsid w:val="00B33A88"/>
    <w:rsid w:val="00B33E80"/>
    <w:rsid w:val="00B33FA6"/>
    <w:rsid w:val="00B34A00"/>
    <w:rsid w:val="00B34B76"/>
    <w:rsid w:val="00B35E14"/>
    <w:rsid w:val="00B41CAF"/>
    <w:rsid w:val="00B42F07"/>
    <w:rsid w:val="00B443C2"/>
    <w:rsid w:val="00B447DF"/>
    <w:rsid w:val="00B4577F"/>
    <w:rsid w:val="00B45BC7"/>
    <w:rsid w:val="00B45D46"/>
    <w:rsid w:val="00B46273"/>
    <w:rsid w:val="00B479C7"/>
    <w:rsid w:val="00B5048B"/>
    <w:rsid w:val="00B5197F"/>
    <w:rsid w:val="00B5211A"/>
    <w:rsid w:val="00B532D2"/>
    <w:rsid w:val="00B54937"/>
    <w:rsid w:val="00B54D97"/>
    <w:rsid w:val="00B56B71"/>
    <w:rsid w:val="00B57AB6"/>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507"/>
    <w:rsid w:val="00B74A0A"/>
    <w:rsid w:val="00B76291"/>
    <w:rsid w:val="00B76C13"/>
    <w:rsid w:val="00B80510"/>
    <w:rsid w:val="00B8093A"/>
    <w:rsid w:val="00B80CA3"/>
    <w:rsid w:val="00B818FA"/>
    <w:rsid w:val="00B81C83"/>
    <w:rsid w:val="00B82914"/>
    <w:rsid w:val="00B82DB9"/>
    <w:rsid w:val="00B82FDB"/>
    <w:rsid w:val="00B8410E"/>
    <w:rsid w:val="00B852C5"/>
    <w:rsid w:val="00B87902"/>
    <w:rsid w:val="00B8791D"/>
    <w:rsid w:val="00B92086"/>
    <w:rsid w:val="00B93576"/>
    <w:rsid w:val="00BA00A8"/>
    <w:rsid w:val="00BA209D"/>
    <w:rsid w:val="00BA383D"/>
    <w:rsid w:val="00BA4422"/>
    <w:rsid w:val="00BA49B4"/>
    <w:rsid w:val="00BA5BB6"/>
    <w:rsid w:val="00BA641B"/>
    <w:rsid w:val="00BA66EB"/>
    <w:rsid w:val="00BA7109"/>
    <w:rsid w:val="00BB1EEB"/>
    <w:rsid w:val="00BB2F52"/>
    <w:rsid w:val="00BB3979"/>
    <w:rsid w:val="00BB52A6"/>
    <w:rsid w:val="00BB5471"/>
    <w:rsid w:val="00BB6654"/>
    <w:rsid w:val="00BB729F"/>
    <w:rsid w:val="00BB7946"/>
    <w:rsid w:val="00BC0F4B"/>
    <w:rsid w:val="00BC0FC2"/>
    <w:rsid w:val="00BC25B4"/>
    <w:rsid w:val="00BC2EF1"/>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4FCD"/>
    <w:rsid w:val="00BE574B"/>
    <w:rsid w:val="00BE5D5F"/>
    <w:rsid w:val="00BE62E1"/>
    <w:rsid w:val="00BE6829"/>
    <w:rsid w:val="00BE6ADC"/>
    <w:rsid w:val="00BF053A"/>
    <w:rsid w:val="00BF0B92"/>
    <w:rsid w:val="00BF0D39"/>
    <w:rsid w:val="00BF0D3E"/>
    <w:rsid w:val="00BF2205"/>
    <w:rsid w:val="00BF2277"/>
    <w:rsid w:val="00BF22A1"/>
    <w:rsid w:val="00BF2976"/>
    <w:rsid w:val="00BF33C6"/>
    <w:rsid w:val="00BF6B37"/>
    <w:rsid w:val="00BF7AC7"/>
    <w:rsid w:val="00C027E9"/>
    <w:rsid w:val="00C02A47"/>
    <w:rsid w:val="00C041EC"/>
    <w:rsid w:val="00C05C81"/>
    <w:rsid w:val="00C07A03"/>
    <w:rsid w:val="00C10817"/>
    <w:rsid w:val="00C124C7"/>
    <w:rsid w:val="00C12E7D"/>
    <w:rsid w:val="00C13887"/>
    <w:rsid w:val="00C13D24"/>
    <w:rsid w:val="00C141D9"/>
    <w:rsid w:val="00C1494E"/>
    <w:rsid w:val="00C2080A"/>
    <w:rsid w:val="00C20EAC"/>
    <w:rsid w:val="00C20F2A"/>
    <w:rsid w:val="00C23008"/>
    <w:rsid w:val="00C238BB"/>
    <w:rsid w:val="00C243A6"/>
    <w:rsid w:val="00C2530C"/>
    <w:rsid w:val="00C25FA8"/>
    <w:rsid w:val="00C2738A"/>
    <w:rsid w:val="00C32D0F"/>
    <w:rsid w:val="00C32DFD"/>
    <w:rsid w:val="00C345A3"/>
    <w:rsid w:val="00C347F5"/>
    <w:rsid w:val="00C37A18"/>
    <w:rsid w:val="00C40299"/>
    <w:rsid w:val="00C40976"/>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6388"/>
    <w:rsid w:val="00C571B4"/>
    <w:rsid w:val="00C57AE0"/>
    <w:rsid w:val="00C60F88"/>
    <w:rsid w:val="00C631DF"/>
    <w:rsid w:val="00C64817"/>
    <w:rsid w:val="00C65FA8"/>
    <w:rsid w:val="00C66225"/>
    <w:rsid w:val="00C662CD"/>
    <w:rsid w:val="00C66618"/>
    <w:rsid w:val="00C67FE9"/>
    <w:rsid w:val="00C70969"/>
    <w:rsid w:val="00C72720"/>
    <w:rsid w:val="00C747C9"/>
    <w:rsid w:val="00C74C2D"/>
    <w:rsid w:val="00C757E4"/>
    <w:rsid w:val="00C76645"/>
    <w:rsid w:val="00C80276"/>
    <w:rsid w:val="00C80499"/>
    <w:rsid w:val="00C806BD"/>
    <w:rsid w:val="00C80ADD"/>
    <w:rsid w:val="00C810EB"/>
    <w:rsid w:val="00C8171E"/>
    <w:rsid w:val="00C8222B"/>
    <w:rsid w:val="00C82918"/>
    <w:rsid w:val="00C8370D"/>
    <w:rsid w:val="00C87D7D"/>
    <w:rsid w:val="00C90944"/>
    <w:rsid w:val="00C913DB"/>
    <w:rsid w:val="00C9238D"/>
    <w:rsid w:val="00C928BE"/>
    <w:rsid w:val="00C92B85"/>
    <w:rsid w:val="00C95D72"/>
    <w:rsid w:val="00C973BC"/>
    <w:rsid w:val="00CA2C83"/>
    <w:rsid w:val="00CA2F23"/>
    <w:rsid w:val="00CA5939"/>
    <w:rsid w:val="00CA6A14"/>
    <w:rsid w:val="00CA79A2"/>
    <w:rsid w:val="00CB00ED"/>
    <w:rsid w:val="00CB03FF"/>
    <w:rsid w:val="00CB0C5B"/>
    <w:rsid w:val="00CB0CB2"/>
    <w:rsid w:val="00CB1095"/>
    <w:rsid w:val="00CB19F7"/>
    <w:rsid w:val="00CB239B"/>
    <w:rsid w:val="00CB3F25"/>
    <w:rsid w:val="00CB49B3"/>
    <w:rsid w:val="00CB49E6"/>
    <w:rsid w:val="00CB4BEB"/>
    <w:rsid w:val="00CB5747"/>
    <w:rsid w:val="00CB5C08"/>
    <w:rsid w:val="00CB6D04"/>
    <w:rsid w:val="00CC0A15"/>
    <w:rsid w:val="00CC1144"/>
    <w:rsid w:val="00CC2051"/>
    <w:rsid w:val="00CC38BF"/>
    <w:rsid w:val="00CC4AD1"/>
    <w:rsid w:val="00CC748E"/>
    <w:rsid w:val="00CC7C4F"/>
    <w:rsid w:val="00CD199A"/>
    <w:rsid w:val="00CD6A63"/>
    <w:rsid w:val="00CD7722"/>
    <w:rsid w:val="00CD7900"/>
    <w:rsid w:val="00CE00C0"/>
    <w:rsid w:val="00CE3353"/>
    <w:rsid w:val="00CE5EC9"/>
    <w:rsid w:val="00CE6276"/>
    <w:rsid w:val="00CF07DF"/>
    <w:rsid w:val="00CF0A7E"/>
    <w:rsid w:val="00CF16D7"/>
    <w:rsid w:val="00CF17BC"/>
    <w:rsid w:val="00CF1813"/>
    <w:rsid w:val="00CF22CA"/>
    <w:rsid w:val="00CF263C"/>
    <w:rsid w:val="00CF36DC"/>
    <w:rsid w:val="00CF37C6"/>
    <w:rsid w:val="00CF397A"/>
    <w:rsid w:val="00CF39CC"/>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44E3"/>
    <w:rsid w:val="00D147D2"/>
    <w:rsid w:val="00D15ABD"/>
    <w:rsid w:val="00D15AC1"/>
    <w:rsid w:val="00D1609C"/>
    <w:rsid w:val="00D16196"/>
    <w:rsid w:val="00D16EF8"/>
    <w:rsid w:val="00D1796F"/>
    <w:rsid w:val="00D21409"/>
    <w:rsid w:val="00D227E9"/>
    <w:rsid w:val="00D2297F"/>
    <w:rsid w:val="00D24BBF"/>
    <w:rsid w:val="00D2516B"/>
    <w:rsid w:val="00D25B4D"/>
    <w:rsid w:val="00D262CF"/>
    <w:rsid w:val="00D26D70"/>
    <w:rsid w:val="00D26EA7"/>
    <w:rsid w:val="00D305A1"/>
    <w:rsid w:val="00D306FD"/>
    <w:rsid w:val="00D30E83"/>
    <w:rsid w:val="00D33340"/>
    <w:rsid w:val="00D34DC3"/>
    <w:rsid w:val="00D36EEC"/>
    <w:rsid w:val="00D3736B"/>
    <w:rsid w:val="00D376F1"/>
    <w:rsid w:val="00D37EDD"/>
    <w:rsid w:val="00D402B4"/>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9C0"/>
    <w:rsid w:val="00D74CB7"/>
    <w:rsid w:val="00D768F1"/>
    <w:rsid w:val="00D769ED"/>
    <w:rsid w:val="00D803E2"/>
    <w:rsid w:val="00D81EC5"/>
    <w:rsid w:val="00D8279E"/>
    <w:rsid w:val="00D82F17"/>
    <w:rsid w:val="00D83A24"/>
    <w:rsid w:val="00D849D9"/>
    <w:rsid w:val="00D850DF"/>
    <w:rsid w:val="00D8539F"/>
    <w:rsid w:val="00D8683A"/>
    <w:rsid w:val="00D9080F"/>
    <w:rsid w:val="00D93A23"/>
    <w:rsid w:val="00D93BFF"/>
    <w:rsid w:val="00D94C33"/>
    <w:rsid w:val="00D952F8"/>
    <w:rsid w:val="00D96719"/>
    <w:rsid w:val="00D96E61"/>
    <w:rsid w:val="00DA0FE0"/>
    <w:rsid w:val="00DA2BF6"/>
    <w:rsid w:val="00DA341C"/>
    <w:rsid w:val="00DA4138"/>
    <w:rsid w:val="00DA4B87"/>
    <w:rsid w:val="00DA5706"/>
    <w:rsid w:val="00DA65DB"/>
    <w:rsid w:val="00DB18BF"/>
    <w:rsid w:val="00DB2349"/>
    <w:rsid w:val="00DB46A1"/>
    <w:rsid w:val="00DB4FA4"/>
    <w:rsid w:val="00DB5DD7"/>
    <w:rsid w:val="00DB6AD9"/>
    <w:rsid w:val="00DB746F"/>
    <w:rsid w:val="00DC0448"/>
    <w:rsid w:val="00DC074E"/>
    <w:rsid w:val="00DC0AAD"/>
    <w:rsid w:val="00DC2916"/>
    <w:rsid w:val="00DC465B"/>
    <w:rsid w:val="00DC5511"/>
    <w:rsid w:val="00DD18FD"/>
    <w:rsid w:val="00DD1D7F"/>
    <w:rsid w:val="00DD7963"/>
    <w:rsid w:val="00DD7E0E"/>
    <w:rsid w:val="00DD7E81"/>
    <w:rsid w:val="00DE03EA"/>
    <w:rsid w:val="00DE16B7"/>
    <w:rsid w:val="00DE1E12"/>
    <w:rsid w:val="00DE476C"/>
    <w:rsid w:val="00DE499B"/>
    <w:rsid w:val="00DE4ADD"/>
    <w:rsid w:val="00DE5633"/>
    <w:rsid w:val="00DE6874"/>
    <w:rsid w:val="00DE6C7D"/>
    <w:rsid w:val="00DF080F"/>
    <w:rsid w:val="00DF0F61"/>
    <w:rsid w:val="00DF1263"/>
    <w:rsid w:val="00DF214E"/>
    <w:rsid w:val="00DF22DD"/>
    <w:rsid w:val="00DF2FE0"/>
    <w:rsid w:val="00DF3A66"/>
    <w:rsid w:val="00DF3DAD"/>
    <w:rsid w:val="00DF4A55"/>
    <w:rsid w:val="00DF54B5"/>
    <w:rsid w:val="00DF619D"/>
    <w:rsid w:val="00E00341"/>
    <w:rsid w:val="00E014DB"/>
    <w:rsid w:val="00E01886"/>
    <w:rsid w:val="00E01900"/>
    <w:rsid w:val="00E03DB6"/>
    <w:rsid w:val="00E0407A"/>
    <w:rsid w:val="00E04BE7"/>
    <w:rsid w:val="00E05573"/>
    <w:rsid w:val="00E05B0E"/>
    <w:rsid w:val="00E06704"/>
    <w:rsid w:val="00E10B83"/>
    <w:rsid w:val="00E1163D"/>
    <w:rsid w:val="00E11902"/>
    <w:rsid w:val="00E12412"/>
    <w:rsid w:val="00E12EEB"/>
    <w:rsid w:val="00E1340C"/>
    <w:rsid w:val="00E13F62"/>
    <w:rsid w:val="00E15745"/>
    <w:rsid w:val="00E15D0A"/>
    <w:rsid w:val="00E16786"/>
    <w:rsid w:val="00E170A0"/>
    <w:rsid w:val="00E210E5"/>
    <w:rsid w:val="00E21671"/>
    <w:rsid w:val="00E21E43"/>
    <w:rsid w:val="00E22641"/>
    <w:rsid w:val="00E22660"/>
    <w:rsid w:val="00E22A11"/>
    <w:rsid w:val="00E2307F"/>
    <w:rsid w:val="00E23B3E"/>
    <w:rsid w:val="00E23D75"/>
    <w:rsid w:val="00E24249"/>
    <w:rsid w:val="00E246C1"/>
    <w:rsid w:val="00E2557C"/>
    <w:rsid w:val="00E26816"/>
    <w:rsid w:val="00E26BC3"/>
    <w:rsid w:val="00E278ED"/>
    <w:rsid w:val="00E31581"/>
    <w:rsid w:val="00E321AD"/>
    <w:rsid w:val="00E32BCF"/>
    <w:rsid w:val="00E34EE9"/>
    <w:rsid w:val="00E36064"/>
    <w:rsid w:val="00E36A46"/>
    <w:rsid w:val="00E42B88"/>
    <w:rsid w:val="00E42C0A"/>
    <w:rsid w:val="00E42F90"/>
    <w:rsid w:val="00E43B3F"/>
    <w:rsid w:val="00E44806"/>
    <w:rsid w:val="00E44F20"/>
    <w:rsid w:val="00E45A3D"/>
    <w:rsid w:val="00E46679"/>
    <w:rsid w:val="00E46CAB"/>
    <w:rsid w:val="00E47833"/>
    <w:rsid w:val="00E527B2"/>
    <w:rsid w:val="00E53137"/>
    <w:rsid w:val="00E54777"/>
    <w:rsid w:val="00E54B81"/>
    <w:rsid w:val="00E572B6"/>
    <w:rsid w:val="00E5753A"/>
    <w:rsid w:val="00E61894"/>
    <w:rsid w:val="00E620D8"/>
    <w:rsid w:val="00E623EB"/>
    <w:rsid w:val="00E65CBC"/>
    <w:rsid w:val="00E669DC"/>
    <w:rsid w:val="00E66C29"/>
    <w:rsid w:val="00E67587"/>
    <w:rsid w:val="00E70C01"/>
    <w:rsid w:val="00E71D22"/>
    <w:rsid w:val="00E720A0"/>
    <w:rsid w:val="00E736BE"/>
    <w:rsid w:val="00E77CAB"/>
    <w:rsid w:val="00E81027"/>
    <w:rsid w:val="00E82B20"/>
    <w:rsid w:val="00E833EF"/>
    <w:rsid w:val="00E83DD4"/>
    <w:rsid w:val="00E84852"/>
    <w:rsid w:val="00E84CFB"/>
    <w:rsid w:val="00E84EF4"/>
    <w:rsid w:val="00E85EE3"/>
    <w:rsid w:val="00E86CCC"/>
    <w:rsid w:val="00E879E0"/>
    <w:rsid w:val="00E90354"/>
    <w:rsid w:val="00E92FF5"/>
    <w:rsid w:val="00E94A10"/>
    <w:rsid w:val="00E94B9D"/>
    <w:rsid w:val="00E94E9C"/>
    <w:rsid w:val="00E96144"/>
    <w:rsid w:val="00E969A7"/>
    <w:rsid w:val="00E97035"/>
    <w:rsid w:val="00EA1091"/>
    <w:rsid w:val="00EA12F6"/>
    <w:rsid w:val="00EA147C"/>
    <w:rsid w:val="00EA18C2"/>
    <w:rsid w:val="00EA1A96"/>
    <w:rsid w:val="00EA3367"/>
    <w:rsid w:val="00EA4C31"/>
    <w:rsid w:val="00EA6FE7"/>
    <w:rsid w:val="00EB0E57"/>
    <w:rsid w:val="00EB1020"/>
    <w:rsid w:val="00EB1432"/>
    <w:rsid w:val="00EB1ACA"/>
    <w:rsid w:val="00EB1C82"/>
    <w:rsid w:val="00EB2334"/>
    <w:rsid w:val="00EB2DD2"/>
    <w:rsid w:val="00EB51CD"/>
    <w:rsid w:val="00EB551B"/>
    <w:rsid w:val="00EB5943"/>
    <w:rsid w:val="00EB5ACB"/>
    <w:rsid w:val="00EB71BE"/>
    <w:rsid w:val="00EC1858"/>
    <w:rsid w:val="00EC21CA"/>
    <w:rsid w:val="00EC2494"/>
    <w:rsid w:val="00EC2A0F"/>
    <w:rsid w:val="00EC2A97"/>
    <w:rsid w:val="00EC4B26"/>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1013"/>
    <w:rsid w:val="00EE41F6"/>
    <w:rsid w:val="00EE5FB7"/>
    <w:rsid w:val="00EE716B"/>
    <w:rsid w:val="00EE735D"/>
    <w:rsid w:val="00EE7C91"/>
    <w:rsid w:val="00EE7F35"/>
    <w:rsid w:val="00EF010D"/>
    <w:rsid w:val="00EF082E"/>
    <w:rsid w:val="00EF0EB0"/>
    <w:rsid w:val="00EF1F6F"/>
    <w:rsid w:val="00EF206E"/>
    <w:rsid w:val="00EF32D6"/>
    <w:rsid w:val="00EF3D72"/>
    <w:rsid w:val="00EF62A4"/>
    <w:rsid w:val="00EF661A"/>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529"/>
    <w:rsid w:val="00F1780F"/>
    <w:rsid w:val="00F179E8"/>
    <w:rsid w:val="00F20D8B"/>
    <w:rsid w:val="00F21C84"/>
    <w:rsid w:val="00F21D2E"/>
    <w:rsid w:val="00F230B2"/>
    <w:rsid w:val="00F2389B"/>
    <w:rsid w:val="00F25FBA"/>
    <w:rsid w:val="00F262F5"/>
    <w:rsid w:val="00F26B58"/>
    <w:rsid w:val="00F26D73"/>
    <w:rsid w:val="00F27C5D"/>
    <w:rsid w:val="00F31CE3"/>
    <w:rsid w:val="00F31EC6"/>
    <w:rsid w:val="00F320AB"/>
    <w:rsid w:val="00F323B2"/>
    <w:rsid w:val="00F33154"/>
    <w:rsid w:val="00F33759"/>
    <w:rsid w:val="00F34394"/>
    <w:rsid w:val="00F34806"/>
    <w:rsid w:val="00F34F41"/>
    <w:rsid w:val="00F414DA"/>
    <w:rsid w:val="00F42786"/>
    <w:rsid w:val="00F42F5F"/>
    <w:rsid w:val="00F466B9"/>
    <w:rsid w:val="00F47DC9"/>
    <w:rsid w:val="00F5006A"/>
    <w:rsid w:val="00F506A5"/>
    <w:rsid w:val="00F525E7"/>
    <w:rsid w:val="00F5594C"/>
    <w:rsid w:val="00F60386"/>
    <w:rsid w:val="00F6235D"/>
    <w:rsid w:val="00F62BB9"/>
    <w:rsid w:val="00F62E00"/>
    <w:rsid w:val="00F645EE"/>
    <w:rsid w:val="00F66BE2"/>
    <w:rsid w:val="00F67555"/>
    <w:rsid w:val="00F67C84"/>
    <w:rsid w:val="00F67D40"/>
    <w:rsid w:val="00F70167"/>
    <w:rsid w:val="00F70552"/>
    <w:rsid w:val="00F70DA1"/>
    <w:rsid w:val="00F7177B"/>
    <w:rsid w:val="00F73D51"/>
    <w:rsid w:val="00F744C7"/>
    <w:rsid w:val="00F74A13"/>
    <w:rsid w:val="00F774FB"/>
    <w:rsid w:val="00F8192E"/>
    <w:rsid w:val="00F8221D"/>
    <w:rsid w:val="00F8241E"/>
    <w:rsid w:val="00F828EB"/>
    <w:rsid w:val="00F83172"/>
    <w:rsid w:val="00F8326B"/>
    <w:rsid w:val="00F83734"/>
    <w:rsid w:val="00F83EF9"/>
    <w:rsid w:val="00F851E0"/>
    <w:rsid w:val="00F85C7F"/>
    <w:rsid w:val="00F87EC9"/>
    <w:rsid w:val="00F90F4A"/>
    <w:rsid w:val="00F91360"/>
    <w:rsid w:val="00F91C8B"/>
    <w:rsid w:val="00F94C16"/>
    <w:rsid w:val="00F94CE2"/>
    <w:rsid w:val="00F951B5"/>
    <w:rsid w:val="00F95C34"/>
    <w:rsid w:val="00F96ED9"/>
    <w:rsid w:val="00FA1C77"/>
    <w:rsid w:val="00FA32C8"/>
    <w:rsid w:val="00FA3A36"/>
    <w:rsid w:val="00FA4227"/>
    <w:rsid w:val="00FA447C"/>
    <w:rsid w:val="00FA71FF"/>
    <w:rsid w:val="00FA7BD3"/>
    <w:rsid w:val="00FB2C05"/>
    <w:rsid w:val="00FB2E93"/>
    <w:rsid w:val="00FB3031"/>
    <w:rsid w:val="00FB5203"/>
    <w:rsid w:val="00FB56D9"/>
    <w:rsid w:val="00FB5BE8"/>
    <w:rsid w:val="00FC0062"/>
    <w:rsid w:val="00FC081F"/>
    <w:rsid w:val="00FC2D26"/>
    <w:rsid w:val="00FC3718"/>
    <w:rsid w:val="00FC4FCF"/>
    <w:rsid w:val="00FC5D59"/>
    <w:rsid w:val="00FC6AF8"/>
    <w:rsid w:val="00FC7E1A"/>
    <w:rsid w:val="00FD1768"/>
    <w:rsid w:val="00FD183C"/>
    <w:rsid w:val="00FD184F"/>
    <w:rsid w:val="00FD4B71"/>
    <w:rsid w:val="00FD4FBD"/>
    <w:rsid w:val="00FD511B"/>
    <w:rsid w:val="00FD6128"/>
    <w:rsid w:val="00FD6298"/>
    <w:rsid w:val="00FE0B62"/>
    <w:rsid w:val="00FE3DA1"/>
    <w:rsid w:val="00FE51BA"/>
    <w:rsid w:val="00FE588F"/>
    <w:rsid w:val="00FE6BD2"/>
    <w:rsid w:val="00FE7903"/>
    <w:rsid w:val="00FE79AF"/>
    <w:rsid w:val="00FF108B"/>
    <w:rsid w:val="00FF1788"/>
    <w:rsid w:val="00FF25BD"/>
    <w:rsid w:val="00FF2907"/>
    <w:rsid w:val="00FF4EA1"/>
    <w:rsid w:val="00FF5202"/>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1619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21505B"/>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 w:type="character" w:customStyle="1" w:styleId="ui-provider">
    <w:name w:val="ui-provider"/>
    <w:basedOn w:val="Absatz-Standardschriftart"/>
    <w:rsid w:val="00B57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F5578-EDED-4356-8E3A-CD27E3D66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23085</Words>
  <Characters>145437</Characters>
  <Application>Microsoft Office Word</Application>
  <DocSecurity>0</DocSecurity>
  <Lines>1211</Lines>
  <Paragraphs>336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Manager>s76826@teams.bht-berlin.de</Manager>
  <Company>Softzoll GmbH &amp; Co. KG</Company>
  <LinksUpToDate>false</LinksUpToDate>
  <CharactersWithSpaces>168186</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s76826@teams.bht-berlin.de</dc:creator>
  <cp:keywords>Progress Monitor, Test</cp:keywords>
  <cp:lastModifiedBy>Wischniewski, Michael</cp:lastModifiedBy>
  <cp:revision>1632</cp:revision>
  <cp:lastPrinted>2023-08-30T19:20:00Z</cp:lastPrinted>
  <dcterms:created xsi:type="dcterms:W3CDTF">2023-07-17T17:41:00Z</dcterms:created>
  <dcterms:modified xsi:type="dcterms:W3CDTF">2023-09-02T16:57:00Z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id="JWk2cRhC"/&gt;&lt;style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