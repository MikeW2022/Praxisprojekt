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C45AD1" w14:textId="77777777" w:rsidR="0070488F" w:rsidRPr="003B7C82" w:rsidRDefault="0070488F">
      <w:pPr>
        <w:pStyle w:val="Grundtextzentriert"/>
      </w:pPr>
    </w:p>
    <w:p w14:paraId="1173B13C" w14:textId="77777777" w:rsidR="0070488F" w:rsidRDefault="0070488F">
      <w:pPr>
        <w:pStyle w:val="Grundtextzentriert"/>
      </w:pPr>
    </w:p>
    <w:p w14:paraId="0825A6E6" w14:textId="77777777" w:rsidR="00A914D5" w:rsidRPr="003B7C82" w:rsidRDefault="00A914D5">
      <w:pPr>
        <w:pStyle w:val="Grundtextzentriert"/>
      </w:pPr>
    </w:p>
    <w:p w14:paraId="1E63065E" w14:textId="643C7DEC" w:rsidR="0070488F" w:rsidRPr="003B7C82" w:rsidRDefault="00470BB0">
      <w:pPr>
        <w:pStyle w:val="Grundtextzentriert"/>
      </w:pPr>
      <w:r>
        <w:rPr>
          <w:noProof/>
        </w:rPr>
        <w:drawing>
          <wp:inline distT="0" distB="0" distL="0" distR="0" wp14:anchorId="7FB7B6F9" wp14:editId="69CBB9EB">
            <wp:extent cx="4105275" cy="956288"/>
            <wp:effectExtent l="0" t="0" r="0" b="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8"/>
                    <a:stretch>
                      <a:fillRect/>
                    </a:stretch>
                  </pic:blipFill>
                  <pic:spPr>
                    <a:xfrm>
                      <a:off x="0" y="0"/>
                      <a:ext cx="4132879" cy="962718"/>
                    </a:xfrm>
                    <a:prstGeom prst="rect">
                      <a:avLst/>
                    </a:prstGeom>
                  </pic:spPr>
                </pic:pic>
              </a:graphicData>
            </a:graphic>
          </wp:inline>
        </w:drawing>
      </w:r>
    </w:p>
    <w:p w14:paraId="57F80722" w14:textId="77777777" w:rsidR="0070488F" w:rsidRPr="003B7C82" w:rsidRDefault="00F07FAC">
      <w:pPr>
        <w:pStyle w:val="Grundtextzentriert"/>
      </w:pPr>
      <w:r w:rsidRPr="003B7C82">
        <w:t>Thema:</w:t>
      </w:r>
    </w:p>
    <w:p w14:paraId="61368C06" w14:textId="77777777" w:rsidR="0070488F" w:rsidRPr="003B7C82" w:rsidRDefault="0070488F">
      <w:pPr>
        <w:pStyle w:val="Grundtextzentriert"/>
      </w:pPr>
    </w:p>
    <w:p w14:paraId="04A6B8DF" w14:textId="4AF191DE" w:rsidR="0070488F" w:rsidRPr="007147A2" w:rsidRDefault="007147A2">
      <w:pPr>
        <w:pStyle w:val="Grundtextzentriert"/>
        <w:rPr>
          <w:b/>
          <w:bCs/>
        </w:rPr>
      </w:pPr>
      <w:r w:rsidRPr="007147A2">
        <w:rPr>
          <w:b/>
          <w:bCs/>
        </w:rPr>
        <w:t xml:space="preserve">Bereitstellung und Test der Software </w:t>
      </w:r>
      <w:r w:rsidR="0032638D">
        <w:rPr>
          <w:b/>
          <w:bCs/>
        </w:rPr>
        <w:t>‚</w:t>
      </w:r>
      <w:r w:rsidRPr="007147A2">
        <w:rPr>
          <w:b/>
          <w:bCs/>
        </w:rPr>
        <w:t>Progress Monitor</w:t>
      </w:r>
      <w:r w:rsidR="0032638D">
        <w:rPr>
          <w:b/>
          <w:bCs/>
        </w:rPr>
        <w:t>‘</w:t>
      </w:r>
      <w:r w:rsidRPr="007147A2">
        <w:rPr>
          <w:b/>
          <w:bCs/>
        </w:rPr>
        <w:t xml:space="preserve"> zum Monitoring und zur Analyse von Dateikonvertierungen für den elektronischen Datenaustausch (EDI)</w:t>
      </w:r>
    </w:p>
    <w:p w14:paraId="0B0EEBB4" w14:textId="77777777" w:rsidR="0070488F" w:rsidRPr="003B7C82" w:rsidRDefault="0070488F">
      <w:pPr>
        <w:pStyle w:val="Grundtextzentriert"/>
      </w:pPr>
    </w:p>
    <w:p w14:paraId="5674FDB4" w14:textId="77777777" w:rsidR="0070488F" w:rsidRPr="003B7C82" w:rsidRDefault="0070488F">
      <w:pPr>
        <w:pStyle w:val="Grundtextzentriert"/>
      </w:pPr>
    </w:p>
    <w:p w14:paraId="6135CDC3" w14:textId="77777777" w:rsidR="0070488F" w:rsidRPr="003B7C82" w:rsidRDefault="0070488F">
      <w:pPr>
        <w:pStyle w:val="Grundtextzentriert"/>
      </w:pPr>
    </w:p>
    <w:p w14:paraId="682396D7" w14:textId="77777777" w:rsidR="0070488F" w:rsidRPr="003B7C82" w:rsidRDefault="0070488F">
      <w:pPr>
        <w:pStyle w:val="Grundtextzentriert"/>
      </w:pPr>
    </w:p>
    <w:p w14:paraId="385EB09D" w14:textId="77777777" w:rsidR="0070488F" w:rsidRPr="003B7C82" w:rsidRDefault="0070488F">
      <w:pPr>
        <w:pStyle w:val="Grundtextzentriert"/>
      </w:pPr>
    </w:p>
    <w:p w14:paraId="23AA5034" w14:textId="72B5F5D9" w:rsidR="0070488F" w:rsidRPr="003B7C82" w:rsidRDefault="0086168C">
      <w:pPr>
        <w:pStyle w:val="Grundtextzentriert"/>
      </w:pPr>
      <w:r>
        <w:rPr>
          <w:rStyle w:val="Grundzfett"/>
        </w:rPr>
        <w:t>P</w:t>
      </w:r>
      <w:r w:rsidR="00F07FAC" w:rsidRPr="003B7C82">
        <w:rPr>
          <w:rStyle w:val="Grundzfett"/>
        </w:rPr>
        <w:t>rojekt</w:t>
      </w:r>
      <w:r>
        <w:rPr>
          <w:rStyle w:val="Grundzfett"/>
        </w:rPr>
        <w:t>phase</w:t>
      </w:r>
    </w:p>
    <w:p w14:paraId="57D39436" w14:textId="0E5CC821" w:rsidR="0070488F" w:rsidRPr="001B3007" w:rsidRDefault="001B3007">
      <w:pPr>
        <w:pStyle w:val="Grundtextzentriert"/>
        <w:rPr>
          <w:b/>
        </w:rPr>
      </w:pPr>
      <w:r w:rsidRPr="001B3007">
        <w:rPr>
          <w:b/>
        </w:rPr>
        <w:t>Sommersemester 2023</w:t>
      </w:r>
    </w:p>
    <w:p w14:paraId="6AE9B3BB" w14:textId="77777777" w:rsidR="0070488F" w:rsidRPr="003B7C82" w:rsidRDefault="0070488F">
      <w:pPr>
        <w:pStyle w:val="Grundtextzentriert"/>
      </w:pPr>
    </w:p>
    <w:p w14:paraId="22A0FE27" w14:textId="77777777" w:rsidR="0070488F" w:rsidRPr="003B7C82" w:rsidRDefault="0070488F">
      <w:pPr>
        <w:pStyle w:val="Grundtextzentriert"/>
        <w:rPr>
          <w:u w:val="double"/>
        </w:rPr>
      </w:pPr>
    </w:p>
    <w:p w14:paraId="1542E354" w14:textId="77777777" w:rsidR="0070488F" w:rsidRPr="003B7C82" w:rsidRDefault="0070488F">
      <w:pPr>
        <w:pStyle w:val="Grundtextzentriert"/>
        <w:rPr>
          <w:u w:val="double"/>
        </w:rPr>
      </w:pPr>
    </w:p>
    <w:p w14:paraId="4217DA18" w14:textId="48FD2E86" w:rsidR="0070488F" w:rsidRPr="003B7C82" w:rsidRDefault="00F07FAC">
      <w:pPr>
        <w:pStyle w:val="Grundtextzentriert"/>
      </w:pPr>
      <w:r w:rsidRPr="003B7C82">
        <w:t xml:space="preserve">Fachbereich I </w:t>
      </w:r>
      <w:r w:rsidR="00EA18C2">
        <w:t>–</w:t>
      </w:r>
      <w:r w:rsidRPr="003B7C82">
        <w:t xml:space="preserve"> Wirtschafts</w:t>
      </w:r>
      <w:r w:rsidR="0062407D">
        <w:noBreakHyphen/>
      </w:r>
      <w:r w:rsidRPr="003B7C82">
        <w:t xml:space="preserve"> und Gesellschaftswissenschaften</w:t>
      </w:r>
    </w:p>
    <w:p w14:paraId="2816969F" w14:textId="3AA83B6D" w:rsidR="0070488F" w:rsidRPr="003B7C82" w:rsidRDefault="00F07FAC">
      <w:pPr>
        <w:pStyle w:val="Grundtextzentriert"/>
      </w:pPr>
      <w:r w:rsidRPr="003B7C82">
        <w:t>Studiengang</w:t>
      </w:r>
      <w:r w:rsidR="007147A2" w:rsidRPr="003B7C82">
        <w:t xml:space="preserve"> </w:t>
      </w:r>
      <w:r w:rsidR="00904D88" w:rsidRPr="00904D88">
        <w:t>B.Sc.</w:t>
      </w:r>
      <w:r w:rsidR="00904D88">
        <w:t xml:space="preserve"> </w:t>
      </w:r>
      <w:r w:rsidR="007147A2" w:rsidRPr="00D120F5">
        <w:t>Wirtschaftsinformatik Online</w:t>
      </w:r>
    </w:p>
    <w:p w14:paraId="059D2BAE" w14:textId="77777777" w:rsidR="0070488F" w:rsidRPr="003B7C82" w:rsidRDefault="0070488F">
      <w:pPr>
        <w:pStyle w:val="Grundtextzentriert"/>
      </w:pPr>
    </w:p>
    <w:p w14:paraId="79A1647C" w14:textId="77777777" w:rsidR="0070488F" w:rsidRPr="003B7C82" w:rsidRDefault="0070488F">
      <w:pPr>
        <w:pStyle w:val="Grundtextzentriert"/>
      </w:pPr>
    </w:p>
    <w:p w14:paraId="3F98E4AE" w14:textId="77777777" w:rsidR="0070488F" w:rsidRPr="003B7C82" w:rsidRDefault="0070488F">
      <w:pPr>
        <w:pStyle w:val="Grundtextzentriert"/>
      </w:pPr>
    </w:p>
    <w:p w14:paraId="6789B5F5" w14:textId="77777777" w:rsidR="0070488F" w:rsidRPr="003B7C82" w:rsidRDefault="0070488F">
      <w:pPr>
        <w:pStyle w:val="Grundtextzentriert"/>
      </w:pPr>
    </w:p>
    <w:p w14:paraId="29167489" w14:textId="77777777" w:rsidR="0070488F" w:rsidRPr="003B7C82" w:rsidRDefault="0070488F">
      <w:pPr>
        <w:pStyle w:val="Grundtextzentriert"/>
      </w:pPr>
    </w:p>
    <w:p w14:paraId="5D818143" w14:textId="788AF4F0" w:rsidR="0070488F" w:rsidRPr="003B7C82" w:rsidRDefault="00D93BFF">
      <w:pPr>
        <w:pStyle w:val="GrundtextEinrckung"/>
      </w:pPr>
      <w:r>
        <w:t>Betreuender Dozent</w:t>
      </w:r>
      <w:r w:rsidR="00F07FAC" w:rsidRPr="003B7C82">
        <w:t>:</w:t>
      </w:r>
      <w:r w:rsidR="00F07FAC" w:rsidRPr="003B7C82">
        <w:tab/>
      </w:r>
      <w:r>
        <w:tab/>
      </w:r>
      <w:r w:rsidR="002370AF" w:rsidRPr="00176415">
        <w:t>Prof. Dr.</w:t>
      </w:r>
      <w:r w:rsidR="00EA18C2">
        <w:t xml:space="preserve"> </w:t>
      </w:r>
      <w:r w:rsidR="002370AF" w:rsidRPr="00176415">
        <w:t>Ing. Alexander Huber</w:t>
      </w:r>
    </w:p>
    <w:p w14:paraId="1F9AA2B4" w14:textId="08FD183B" w:rsidR="0070488F" w:rsidRDefault="001D3F1C">
      <w:pPr>
        <w:pStyle w:val="GrundtextEinrckung"/>
      </w:pPr>
      <w:r>
        <w:t xml:space="preserve">betrieblicher </w:t>
      </w:r>
      <w:r w:rsidR="00D93BFF" w:rsidRPr="00D93BFF">
        <w:t>Betreuer</w:t>
      </w:r>
      <w:r w:rsidR="00D93BFF">
        <w:t xml:space="preserve"> </w:t>
      </w:r>
      <w:r w:rsidR="00D93BFF" w:rsidRPr="00D93BFF">
        <w:t xml:space="preserve">: </w:t>
      </w:r>
      <w:r w:rsidR="00D93BFF">
        <w:tab/>
        <w:t>Antje Galinsky</w:t>
      </w:r>
    </w:p>
    <w:p w14:paraId="326C3297" w14:textId="77777777" w:rsidR="002370AF" w:rsidRPr="003B7C82" w:rsidRDefault="002370AF">
      <w:pPr>
        <w:pStyle w:val="GrundtextEinrckung"/>
      </w:pPr>
    </w:p>
    <w:p w14:paraId="36F5F9CB" w14:textId="77777777" w:rsidR="006B44B3" w:rsidRDefault="00F07FAC" w:rsidP="00D93BFF">
      <w:pPr>
        <w:pStyle w:val="GrundtextEinrckung"/>
        <w:ind w:left="2835" w:hanging="2835"/>
      </w:pPr>
      <w:r w:rsidRPr="003B7C82">
        <w:t>vorgelegt von:</w:t>
      </w:r>
      <w:r w:rsidRPr="003B7C82">
        <w:tab/>
      </w:r>
      <w:r w:rsidR="00D93BFF">
        <w:tab/>
      </w:r>
      <w:r w:rsidR="002370AF">
        <w:t>Micha</w:t>
      </w:r>
      <w:r w:rsidR="00A37D72">
        <w:t>e</w:t>
      </w:r>
      <w:r w:rsidR="002370AF">
        <w:t>l Wischniewski</w:t>
      </w:r>
    </w:p>
    <w:p w14:paraId="01EF27B8" w14:textId="77777777" w:rsidR="006B44B3" w:rsidRDefault="00F07FAC" w:rsidP="006B44B3">
      <w:pPr>
        <w:pStyle w:val="GrundtextEinrckung"/>
        <w:ind w:left="2835" w:firstLine="0"/>
      </w:pPr>
      <w:r w:rsidRPr="003B7C82">
        <w:t>Matrikeln</w:t>
      </w:r>
      <w:r w:rsidR="002370AF">
        <w:t>ummer: 917983</w:t>
      </w:r>
    </w:p>
    <w:p w14:paraId="79077D68" w14:textId="77777777" w:rsidR="006B44B3" w:rsidRDefault="002370AF" w:rsidP="006B44B3">
      <w:pPr>
        <w:pStyle w:val="GrundtextEinrckung"/>
        <w:ind w:left="2835" w:firstLine="0"/>
      </w:pPr>
      <w:r>
        <w:t>Kemnitzer Chaussee 71</w:t>
      </w:r>
    </w:p>
    <w:p w14:paraId="7847C191" w14:textId="77777777" w:rsidR="006B44B3" w:rsidRDefault="002370AF" w:rsidP="006B44B3">
      <w:pPr>
        <w:pStyle w:val="GrundtextEinrckung"/>
        <w:ind w:left="2835" w:firstLine="0"/>
      </w:pPr>
      <w:r>
        <w:t>14542 Werder</w:t>
      </w:r>
    </w:p>
    <w:p w14:paraId="13DCF5B8" w14:textId="77777777" w:rsidR="006B44B3" w:rsidRDefault="002370AF" w:rsidP="006B44B3">
      <w:pPr>
        <w:pStyle w:val="GrundtextEinrckung"/>
        <w:ind w:left="2835" w:firstLine="0"/>
      </w:pPr>
      <w:r>
        <w:t>+49 151 22784419</w:t>
      </w:r>
    </w:p>
    <w:p w14:paraId="0A608BE4" w14:textId="06054962" w:rsidR="0070488F" w:rsidRPr="003B7C82" w:rsidRDefault="00F07FAC" w:rsidP="006B44B3">
      <w:pPr>
        <w:pStyle w:val="GrundtextEinrckung"/>
        <w:ind w:left="2835" w:firstLine="0"/>
      </w:pPr>
      <w:r w:rsidRPr="003B7C82">
        <w:rPr>
          <w:rStyle w:val="Grundzkursiv"/>
          <w:i w:val="0"/>
        </w:rPr>
        <w:t>E</w:t>
      </w:r>
      <w:r w:rsidR="00EA18C2">
        <w:rPr>
          <w:rStyle w:val="Grundzkursiv"/>
          <w:i w:val="0"/>
        </w:rPr>
        <w:noBreakHyphen/>
      </w:r>
      <w:r w:rsidRPr="003B7C82">
        <w:rPr>
          <w:rStyle w:val="Grundzkursiv"/>
          <w:i w:val="0"/>
        </w:rPr>
        <w:t>Mail:</w:t>
      </w:r>
      <w:r w:rsidRPr="003B7C82">
        <w:t xml:space="preserve"> </w:t>
      </w:r>
      <w:r w:rsidR="002370AF">
        <w:t>s76826@bht</w:t>
      </w:r>
      <w:r w:rsidR="00EA18C2">
        <w:noBreakHyphen/>
      </w:r>
      <w:r w:rsidR="002370AF">
        <w:t>berlin.de</w:t>
      </w:r>
    </w:p>
    <w:p w14:paraId="34E35BA8" w14:textId="77777777" w:rsidR="0070488F" w:rsidRPr="003B7C82" w:rsidRDefault="0070488F">
      <w:pPr>
        <w:pStyle w:val="GrundtextEinrckung"/>
      </w:pPr>
    </w:p>
    <w:p w14:paraId="4596D5BD" w14:textId="3AD36AB3" w:rsidR="0070488F" w:rsidRDefault="00F07FAC">
      <w:pPr>
        <w:pStyle w:val="GrundtextEinrckung"/>
      </w:pPr>
      <w:r w:rsidRPr="003B7C82">
        <w:t>Abgabetermin:</w:t>
      </w:r>
      <w:r w:rsidRPr="003B7C82">
        <w:tab/>
      </w:r>
      <w:r w:rsidR="00D93BFF">
        <w:tab/>
      </w:r>
      <w:r w:rsidR="00D93BFF">
        <w:tab/>
      </w:r>
      <w:r w:rsidR="005C34D0">
        <w:t>11</w:t>
      </w:r>
      <w:r w:rsidR="002370AF">
        <w:t>.</w:t>
      </w:r>
      <w:r w:rsidR="004A1AE8">
        <w:t xml:space="preserve"> </w:t>
      </w:r>
      <w:r w:rsidR="005C34D0">
        <w:t>September</w:t>
      </w:r>
      <w:r w:rsidR="004A1AE8">
        <w:t xml:space="preserve"> </w:t>
      </w:r>
      <w:r w:rsidR="002370AF">
        <w:t>2023</w:t>
      </w:r>
    </w:p>
    <w:p w14:paraId="19313F26" w14:textId="77777777" w:rsidR="00FF7939" w:rsidRDefault="00FF7939">
      <w:pPr>
        <w:pStyle w:val="GrundtextEinrckung"/>
      </w:pPr>
    </w:p>
    <w:p w14:paraId="535B9C83" w14:textId="77777777" w:rsidR="00FF7939" w:rsidRDefault="00FF7939">
      <w:pPr>
        <w:pStyle w:val="GrundtextEinrckung"/>
      </w:pPr>
    </w:p>
    <w:p w14:paraId="12E166B0" w14:textId="77777777" w:rsidR="00FF7939" w:rsidRDefault="00FF7939" w:rsidP="00A8301F">
      <w:pPr>
        <w:pStyle w:val="Grundtextzentriert"/>
        <w:jc w:val="left"/>
        <w:rPr>
          <w:rStyle w:val="Grundzfett"/>
        </w:rPr>
        <w:sectPr w:rsidR="00FF7939">
          <w:headerReference w:type="default" r:id="rId9"/>
          <w:headerReference w:type="first" r:id="rId10"/>
          <w:type w:val="continuous"/>
          <w:pgSz w:w="11906" w:h="16838" w:code="9"/>
          <w:pgMar w:top="1701" w:right="1701" w:bottom="1701" w:left="1701" w:header="720" w:footer="720" w:gutter="0"/>
          <w:cols w:space="708"/>
          <w:titlePg/>
          <w:docGrid w:linePitch="360"/>
        </w:sectPr>
      </w:pPr>
      <w:bookmarkStart w:id="0" w:name="_Toc395354956"/>
      <w:bookmarkStart w:id="1" w:name="_Toc532290618"/>
      <w:bookmarkStart w:id="2" w:name="_Toc532295851"/>
    </w:p>
    <w:p w14:paraId="423D5C71" w14:textId="1DC73216" w:rsidR="00A8301F" w:rsidRPr="00EC11FE" w:rsidRDefault="00A8301F" w:rsidP="00A8301F">
      <w:pPr>
        <w:pStyle w:val="Grundtextzentriert"/>
        <w:jc w:val="left"/>
        <w:rPr>
          <w:rStyle w:val="Grundzfett"/>
        </w:rPr>
      </w:pPr>
      <w:r w:rsidRPr="00EC11FE">
        <w:rPr>
          <w:rStyle w:val="Grundzfett"/>
        </w:rPr>
        <w:lastRenderedPageBreak/>
        <w:t>Sperrvermerk</w:t>
      </w:r>
    </w:p>
    <w:p w14:paraId="47102F32" w14:textId="77777777" w:rsidR="00A8301F" w:rsidRPr="00EE6194" w:rsidRDefault="00A8301F" w:rsidP="00A8301F">
      <w:pPr>
        <w:pStyle w:val="Grundtext"/>
      </w:pPr>
    </w:p>
    <w:p w14:paraId="52EF6A54" w14:textId="155E0C15" w:rsidR="00A8301F" w:rsidRPr="00EE6194" w:rsidRDefault="00A8301F" w:rsidP="00A8301F">
      <w:pPr>
        <w:pStyle w:val="Grundtext"/>
      </w:pPr>
      <w:r w:rsidRPr="00EE6194">
        <w:t xml:space="preserve">Diese Arbeit enthält vertrauliche Daten der </w:t>
      </w:r>
      <w:r w:rsidRPr="00A8301F">
        <w:t>Softzoll GmbH &amp; Co. KG</w:t>
      </w:r>
      <w:r w:rsidRPr="00EE6194">
        <w:t>. Eine Weitergabe der Arbeit im Ganzen oder in Teilen sowie das Anfertigen von Kopien (auch digital) sind grundsätzlich untersagt. Ausnahmen bedürfen der schriftlichen Genehmigung.</w:t>
      </w:r>
    </w:p>
    <w:p w14:paraId="45CEF833" w14:textId="77777777" w:rsidR="00A8301F" w:rsidRPr="00EE6194" w:rsidRDefault="00A8301F" w:rsidP="00A8301F">
      <w:pPr>
        <w:pStyle w:val="Grundtext"/>
      </w:pPr>
    </w:p>
    <w:p w14:paraId="5B8038F3" w14:textId="77777777" w:rsidR="00A8301F" w:rsidRDefault="00A8301F" w:rsidP="00A8301F">
      <w:pPr>
        <w:pStyle w:val="Grundtext"/>
        <w:contextualSpacing/>
      </w:pPr>
      <w:r>
        <w:t>Softzoll GmbH &amp; Co. KG</w:t>
      </w:r>
    </w:p>
    <w:p w14:paraId="6115B631" w14:textId="40DF0B46" w:rsidR="00A8301F" w:rsidRDefault="00A8301F" w:rsidP="00A8301F">
      <w:pPr>
        <w:pStyle w:val="Grundtext"/>
        <w:contextualSpacing/>
      </w:pPr>
      <w:r>
        <w:t xml:space="preserve">Abteilung: Software Entwicklung </w:t>
      </w:r>
      <w:r w:rsidR="009F1B97">
        <w:t>u</w:t>
      </w:r>
      <w:r>
        <w:t>nd Integration</w:t>
      </w:r>
    </w:p>
    <w:p w14:paraId="18FB4F91" w14:textId="77777777" w:rsidR="00A8301F" w:rsidRDefault="00A8301F" w:rsidP="00A8301F">
      <w:pPr>
        <w:pStyle w:val="Grundtext"/>
        <w:contextualSpacing/>
      </w:pPr>
      <w:r>
        <w:t>Kurfürstenstr. 112</w:t>
      </w:r>
    </w:p>
    <w:p w14:paraId="7C283860" w14:textId="77777777" w:rsidR="00A8301F" w:rsidRDefault="00A8301F" w:rsidP="00A8301F">
      <w:pPr>
        <w:pStyle w:val="Grundtext"/>
        <w:contextualSpacing/>
      </w:pPr>
      <w:r>
        <w:t>10787 Berlin</w:t>
      </w:r>
    </w:p>
    <w:p w14:paraId="2E07BEC0" w14:textId="00727437" w:rsidR="00A8301F" w:rsidRDefault="00A8301F" w:rsidP="00A8301F">
      <w:pPr>
        <w:pStyle w:val="Grundtext"/>
        <w:contextualSpacing/>
      </w:pPr>
      <w:r>
        <w:t>Telefon: +49 (0)30 210023</w:t>
      </w:r>
      <w:r w:rsidR="00EA18C2">
        <w:noBreakHyphen/>
      </w:r>
      <w:r>
        <w:t>50</w:t>
      </w:r>
    </w:p>
    <w:p w14:paraId="7A2D9999" w14:textId="77777777" w:rsidR="00A8301F" w:rsidRDefault="00A8301F" w:rsidP="00A8301F">
      <w:pPr>
        <w:pStyle w:val="Grundtext"/>
        <w:contextualSpacing/>
      </w:pPr>
      <w:r>
        <w:t>E-Mail: info@softzoll.de</w:t>
      </w:r>
    </w:p>
    <w:p w14:paraId="0F8C2F2F" w14:textId="0309A874" w:rsidR="00A8301F" w:rsidRPr="00EE6194" w:rsidRDefault="00A8301F" w:rsidP="00A8301F">
      <w:pPr>
        <w:pStyle w:val="Grundtext"/>
        <w:contextualSpacing/>
      </w:pPr>
      <w:r>
        <w:t>Website: https://</w:t>
      </w:r>
      <w:r w:rsidR="0050241A">
        <w:t>www.</w:t>
      </w:r>
      <w:r>
        <w:t>softzoll.de</w:t>
      </w:r>
    </w:p>
    <w:p w14:paraId="0FFAD3E0" w14:textId="77777777" w:rsidR="00A8301F" w:rsidRPr="00EE6194" w:rsidRDefault="00A8301F" w:rsidP="00A8301F">
      <w:pPr>
        <w:pStyle w:val="Grundtext"/>
      </w:pPr>
    </w:p>
    <w:p w14:paraId="249EFBE3" w14:textId="77777777" w:rsidR="00A8301F" w:rsidRPr="00EE6194" w:rsidRDefault="00A8301F" w:rsidP="00A8301F">
      <w:pPr>
        <w:pStyle w:val="Grundtext"/>
      </w:pPr>
    </w:p>
    <w:p w14:paraId="02320032" w14:textId="1542C3ED" w:rsidR="00A8301F" w:rsidRDefault="00A8301F" w:rsidP="00A8301F">
      <w:pPr>
        <w:pStyle w:val="Grundtext"/>
      </w:pPr>
      <w:r w:rsidRPr="00EE6194">
        <w:t xml:space="preserve">Berlin, den </w:t>
      </w:r>
      <w:r w:rsidR="00D11E27">
        <w:t>25</w:t>
      </w:r>
      <w:r w:rsidRPr="00EE6194">
        <w:t xml:space="preserve">. </w:t>
      </w:r>
      <w:r w:rsidR="00D11E27">
        <w:t>August</w:t>
      </w:r>
      <w:r w:rsidRPr="00EE6194">
        <w:t xml:space="preserve"> 202</w:t>
      </w:r>
      <w:r>
        <w:t>3</w:t>
      </w:r>
    </w:p>
    <w:p w14:paraId="5CC6A633" w14:textId="77777777" w:rsidR="00FF7939" w:rsidRDefault="00FF7939" w:rsidP="00A8301F">
      <w:pPr>
        <w:pStyle w:val="Grundtext"/>
      </w:pPr>
    </w:p>
    <w:p w14:paraId="6B3F6F8F" w14:textId="77777777" w:rsidR="00894792" w:rsidRDefault="00894792" w:rsidP="00A8301F">
      <w:pPr>
        <w:pStyle w:val="Grundtext"/>
        <w:sectPr w:rsidR="00894792">
          <w:headerReference w:type="default" r:id="rId11"/>
          <w:headerReference w:type="first" r:id="rId12"/>
          <w:type w:val="continuous"/>
          <w:pgSz w:w="11907" w:h="16840" w:code="9"/>
          <w:pgMar w:top="1701" w:right="1701" w:bottom="1134" w:left="1701" w:header="720" w:footer="720" w:gutter="0"/>
          <w:pgNumType w:fmt="upperRoman"/>
          <w:cols w:space="720"/>
          <w:titlePg/>
        </w:sectPr>
      </w:pPr>
    </w:p>
    <w:p w14:paraId="6A8AAADD" w14:textId="10F55256" w:rsidR="00FF7939" w:rsidRPr="005600C1" w:rsidRDefault="00894792" w:rsidP="005600C1">
      <w:pPr>
        <w:pStyle w:val="Danksagung"/>
      </w:pPr>
      <w:r w:rsidRPr="005600C1">
        <w:lastRenderedPageBreak/>
        <w:t>Danksagung</w:t>
      </w:r>
    </w:p>
    <w:p w14:paraId="1FE60465" w14:textId="708C02B3" w:rsidR="00894792" w:rsidRDefault="00894792" w:rsidP="00A8301F">
      <w:pPr>
        <w:pStyle w:val="Grundtext"/>
      </w:pPr>
      <w:r>
        <w:t>Im Rahmen meines Praktikums konnte ich viele Erfahrungen im Projektmanagement und in der Softwareentwicklung sammeln</w:t>
      </w:r>
      <w:r w:rsidR="00055B07">
        <w:t xml:space="preserve"> und die </w:t>
      </w:r>
      <w:r>
        <w:t xml:space="preserve">im Studium </w:t>
      </w:r>
      <w:r w:rsidR="00055B07">
        <w:t>angeeigneten Kenntnisse in einem realen Projekt anwenden.</w:t>
      </w:r>
    </w:p>
    <w:p w14:paraId="5F8B3A39" w14:textId="41FD50DD" w:rsidR="00894792" w:rsidRDefault="00055B07" w:rsidP="00A8301F">
      <w:pPr>
        <w:pStyle w:val="Grundtext"/>
      </w:pPr>
      <w:r>
        <w:t xml:space="preserve">Ohne die Expertise und Unterstützung </w:t>
      </w:r>
      <w:r w:rsidR="00E23B3E">
        <w:t xml:space="preserve">durch die </w:t>
      </w:r>
      <w:r>
        <w:t xml:space="preserve">Unternehmensleitung und Mitarbeitenden </w:t>
      </w:r>
      <w:r w:rsidR="00C80ADD">
        <w:t xml:space="preserve">des Unternehmens hätte ich diese Arbeit </w:t>
      </w:r>
      <w:r w:rsidR="000E4219">
        <w:t xml:space="preserve">nicht </w:t>
      </w:r>
      <w:r w:rsidR="00C80ADD">
        <w:t>in guter Qualität erstellen können.</w:t>
      </w:r>
    </w:p>
    <w:p w14:paraId="7702F59F" w14:textId="3103394A" w:rsidR="00894792" w:rsidRDefault="00C80ADD" w:rsidP="00A8301F">
      <w:pPr>
        <w:pStyle w:val="Grundtext"/>
      </w:pPr>
      <w:r>
        <w:t>Mein besonderer Dank gilt der Projektleitung und dem Kollegium aus der Abteilung ‚Softwareentwicklung‘, die mich im Projekt in allen Belangen mit viel Geduld unterstütz</w:t>
      </w:r>
      <w:r w:rsidR="00D24BBF">
        <w:t>t</w:t>
      </w:r>
      <w:r>
        <w:t>en. Insbesondere die enge Zusammenarbeit</w:t>
      </w:r>
      <w:r w:rsidR="00393A07">
        <w:t xml:space="preserve"> </w:t>
      </w:r>
      <w:r w:rsidR="00870B3A">
        <w:t xml:space="preserve">mit der Softwareentwicklung </w:t>
      </w:r>
      <w:r w:rsidR="00393A07">
        <w:t>war meiner Ansicht nach ein wichtiger Faktor für die erfolgreiche und termingerechte Umsetzung des Projekts.</w:t>
      </w:r>
    </w:p>
    <w:p w14:paraId="6E56073B" w14:textId="77777777" w:rsidR="00894792" w:rsidRDefault="00894792" w:rsidP="00A8301F">
      <w:pPr>
        <w:pStyle w:val="Grundtext"/>
      </w:pPr>
    </w:p>
    <w:p w14:paraId="3BC20027" w14:textId="77777777" w:rsidR="00894792" w:rsidRDefault="00894792" w:rsidP="00A8301F">
      <w:pPr>
        <w:pStyle w:val="Grundtext"/>
        <w:sectPr w:rsidR="00894792" w:rsidSect="00894792">
          <w:pgSz w:w="11907" w:h="16840" w:code="9"/>
          <w:pgMar w:top="1701" w:right="1701" w:bottom="1134" w:left="1701" w:header="720" w:footer="720" w:gutter="0"/>
          <w:pgNumType w:fmt="upperRoman"/>
          <w:cols w:space="720"/>
          <w:titlePg/>
        </w:sectPr>
      </w:pPr>
    </w:p>
    <w:p w14:paraId="295BF3B2" w14:textId="1AE6FA3D" w:rsidR="0070488F" w:rsidRPr="003B7C82" w:rsidRDefault="00F07FAC">
      <w:pPr>
        <w:pStyle w:val="berschriftVerzeichnis"/>
        <w:numPr>
          <w:ilvl w:val="0"/>
          <w:numId w:val="0"/>
        </w:numPr>
        <w:ind w:left="851" w:hanging="851"/>
      </w:pPr>
      <w:bookmarkStart w:id="3" w:name="_Toc144150347"/>
      <w:r w:rsidRPr="003B7C82">
        <w:lastRenderedPageBreak/>
        <w:t>Inhaltsverzeichnis</w:t>
      </w:r>
      <w:bookmarkEnd w:id="0"/>
      <w:bookmarkEnd w:id="1"/>
      <w:bookmarkEnd w:id="2"/>
      <w:bookmarkEnd w:id="3"/>
    </w:p>
    <w:p w14:paraId="2C5BBCF7" w14:textId="131956D3" w:rsidR="006C5219" w:rsidRDefault="00F07FAC" w:rsidP="006C5219">
      <w:pPr>
        <w:pStyle w:val="Verzeichnis1"/>
        <w:rPr>
          <w:rFonts w:asciiTheme="minorHAnsi" w:eastAsiaTheme="minorEastAsia" w:hAnsiTheme="minorHAnsi" w:cstheme="minorBidi"/>
          <w:kern w:val="2"/>
          <w:sz w:val="22"/>
          <w:szCs w:val="22"/>
          <w14:ligatures w14:val="standardContextual"/>
        </w:rPr>
      </w:pPr>
      <w:r w:rsidRPr="003B7C82">
        <w:rPr>
          <w:i/>
        </w:rPr>
        <w:fldChar w:fldCharType="begin"/>
      </w:r>
      <w:r w:rsidRPr="003B7C82">
        <w:rPr>
          <w:i/>
        </w:rPr>
        <w:instrText xml:space="preserve"> TOC \o \t "Überschrift Verzeichnis;1" </w:instrText>
      </w:r>
      <w:r w:rsidRPr="003B7C82">
        <w:rPr>
          <w:i/>
        </w:rPr>
        <w:fldChar w:fldCharType="separate"/>
      </w:r>
      <w:r w:rsidR="006C5219">
        <w:t>Inhaltsverzeichnis</w:t>
      </w:r>
      <w:r w:rsidR="006C5219">
        <w:tab/>
      </w:r>
      <w:r w:rsidR="006C5219">
        <w:fldChar w:fldCharType="begin"/>
      </w:r>
      <w:r w:rsidR="006C5219">
        <w:instrText xml:space="preserve"> PAGEREF _Toc144150347 \h </w:instrText>
      </w:r>
      <w:r w:rsidR="006C5219">
        <w:fldChar w:fldCharType="separate"/>
      </w:r>
      <w:r w:rsidR="006C5219">
        <w:t>IV</w:t>
      </w:r>
      <w:r w:rsidR="006C5219">
        <w:fldChar w:fldCharType="end"/>
      </w:r>
    </w:p>
    <w:p w14:paraId="566D0933" w14:textId="44E49745" w:rsidR="006C5219" w:rsidRDefault="006C5219" w:rsidP="006C5219">
      <w:pPr>
        <w:pStyle w:val="Verzeichnis1"/>
        <w:rPr>
          <w:rFonts w:asciiTheme="minorHAnsi" w:eastAsiaTheme="minorEastAsia" w:hAnsiTheme="minorHAnsi" w:cstheme="minorBidi"/>
          <w:kern w:val="2"/>
          <w:sz w:val="22"/>
          <w:szCs w:val="22"/>
          <w14:ligatures w14:val="standardContextual"/>
        </w:rPr>
      </w:pPr>
      <w:r>
        <w:t>Verzeichnis der Abkürzungen und Akronyme</w:t>
      </w:r>
      <w:r>
        <w:tab/>
      </w:r>
      <w:r>
        <w:fldChar w:fldCharType="begin"/>
      </w:r>
      <w:r>
        <w:instrText xml:space="preserve"> PAGEREF _Toc144150348 \h </w:instrText>
      </w:r>
      <w:r>
        <w:fldChar w:fldCharType="separate"/>
      </w:r>
      <w:r>
        <w:t>V</w:t>
      </w:r>
      <w:r>
        <w:fldChar w:fldCharType="end"/>
      </w:r>
    </w:p>
    <w:p w14:paraId="3006CF95" w14:textId="67ABA267" w:rsidR="006C5219" w:rsidRDefault="006C5219" w:rsidP="006C5219">
      <w:pPr>
        <w:pStyle w:val="Verzeichnis1"/>
        <w:rPr>
          <w:rFonts w:asciiTheme="minorHAnsi" w:eastAsiaTheme="minorEastAsia" w:hAnsiTheme="minorHAnsi" w:cstheme="minorBidi"/>
          <w:kern w:val="2"/>
          <w:sz w:val="22"/>
          <w:szCs w:val="22"/>
          <w14:ligatures w14:val="standardContextual"/>
        </w:rPr>
      </w:pPr>
      <w:r>
        <w:t>Abbildungsverzeichnis</w:t>
      </w:r>
      <w:r>
        <w:tab/>
      </w:r>
      <w:r>
        <w:fldChar w:fldCharType="begin"/>
      </w:r>
      <w:r>
        <w:instrText xml:space="preserve"> PAGEREF _Toc144150349 \h </w:instrText>
      </w:r>
      <w:r>
        <w:fldChar w:fldCharType="separate"/>
      </w:r>
      <w:r>
        <w:t>VI</w:t>
      </w:r>
      <w:r>
        <w:fldChar w:fldCharType="end"/>
      </w:r>
    </w:p>
    <w:p w14:paraId="105649BE" w14:textId="3776E687" w:rsidR="006C5219" w:rsidRDefault="006C5219" w:rsidP="006C5219">
      <w:pPr>
        <w:pStyle w:val="Verzeichnis1"/>
        <w:rPr>
          <w:rFonts w:asciiTheme="minorHAnsi" w:eastAsiaTheme="minorEastAsia" w:hAnsiTheme="minorHAnsi" w:cstheme="minorBidi"/>
          <w:kern w:val="2"/>
          <w:sz w:val="22"/>
          <w:szCs w:val="22"/>
          <w14:ligatures w14:val="standardContextual"/>
        </w:rPr>
      </w:pPr>
      <w:r>
        <w:t>Tabellenverzeichnis</w:t>
      </w:r>
      <w:r>
        <w:tab/>
      </w:r>
      <w:r>
        <w:fldChar w:fldCharType="begin"/>
      </w:r>
      <w:r>
        <w:instrText xml:space="preserve"> PAGEREF _Toc144150350 \h </w:instrText>
      </w:r>
      <w:r>
        <w:fldChar w:fldCharType="separate"/>
      </w:r>
      <w:r>
        <w:t>VII</w:t>
      </w:r>
      <w:r>
        <w:fldChar w:fldCharType="end"/>
      </w:r>
    </w:p>
    <w:p w14:paraId="5957C3DB" w14:textId="6D4E196A" w:rsidR="006C5219" w:rsidRDefault="006C5219" w:rsidP="006C5219">
      <w:pPr>
        <w:pStyle w:val="Verzeichnis1"/>
        <w:rPr>
          <w:rFonts w:asciiTheme="minorHAnsi" w:eastAsiaTheme="minorEastAsia" w:hAnsiTheme="minorHAnsi" w:cstheme="minorBidi"/>
          <w:kern w:val="2"/>
          <w:sz w:val="22"/>
          <w:szCs w:val="22"/>
          <w14:ligatures w14:val="standardContextual"/>
        </w:rPr>
      </w:pPr>
      <w:r>
        <w:t>Definition der Begriffe</w:t>
      </w:r>
      <w:r>
        <w:tab/>
      </w:r>
      <w:r>
        <w:fldChar w:fldCharType="begin"/>
      </w:r>
      <w:r>
        <w:instrText xml:space="preserve"> PAGEREF _Toc144150351 \h </w:instrText>
      </w:r>
      <w:r>
        <w:fldChar w:fldCharType="separate"/>
      </w:r>
      <w:r>
        <w:t>VIII</w:t>
      </w:r>
      <w:r>
        <w:fldChar w:fldCharType="end"/>
      </w:r>
    </w:p>
    <w:p w14:paraId="17018D7D" w14:textId="3C934EEF" w:rsidR="006C5219" w:rsidRDefault="006C5219" w:rsidP="006C5219">
      <w:pPr>
        <w:pStyle w:val="Verzeichnis1"/>
        <w:rPr>
          <w:rFonts w:asciiTheme="minorHAnsi" w:eastAsiaTheme="minorEastAsia" w:hAnsiTheme="minorHAnsi" w:cstheme="minorBidi"/>
          <w:kern w:val="2"/>
          <w:sz w:val="22"/>
          <w:szCs w:val="22"/>
          <w14:ligatures w14:val="standardContextual"/>
        </w:rPr>
      </w:pPr>
      <w:r>
        <w:t>1</w:t>
      </w:r>
      <w:r>
        <w:rPr>
          <w:rFonts w:asciiTheme="minorHAnsi" w:eastAsiaTheme="minorEastAsia" w:hAnsiTheme="minorHAnsi" w:cstheme="minorBidi"/>
          <w:kern w:val="2"/>
          <w:sz w:val="22"/>
          <w:szCs w:val="22"/>
          <w14:ligatures w14:val="standardContextual"/>
        </w:rPr>
        <w:tab/>
      </w:r>
      <w:r>
        <w:t>Einleitung</w:t>
      </w:r>
      <w:r>
        <w:tab/>
      </w:r>
      <w:r>
        <w:fldChar w:fldCharType="begin"/>
      </w:r>
      <w:r>
        <w:instrText xml:space="preserve"> PAGEREF _Toc144150352 \h </w:instrText>
      </w:r>
      <w:r>
        <w:fldChar w:fldCharType="separate"/>
      </w:r>
      <w:r>
        <w:t>1</w:t>
      </w:r>
      <w:r>
        <w:fldChar w:fldCharType="end"/>
      </w:r>
    </w:p>
    <w:p w14:paraId="319DC196" w14:textId="5FBB7F70" w:rsidR="006C5219" w:rsidRDefault="006C5219" w:rsidP="006C5219">
      <w:pPr>
        <w:pStyle w:val="Verzeichnis1"/>
        <w:rPr>
          <w:rFonts w:asciiTheme="minorHAnsi" w:eastAsiaTheme="minorEastAsia" w:hAnsiTheme="minorHAnsi" w:cstheme="minorBidi"/>
          <w:kern w:val="2"/>
          <w:sz w:val="22"/>
          <w:szCs w:val="22"/>
          <w14:ligatures w14:val="standardContextual"/>
        </w:rPr>
      </w:pPr>
      <w:r>
        <w:t>2</w:t>
      </w:r>
      <w:r>
        <w:rPr>
          <w:rFonts w:asciiTheme="minorHAnsi" w:eastAsiaTheme="minorEastAsia" w:hAnsiTheme="minorHAnsi" w:cstheme="minorBidi"/>
          <w:kern w:val="2"/>
          <w:sz w:val="22"/>
          <w:szCs w:val="22"/>
          <w14:ligatures w14:val="standardContextual"/>
        </w:rPr>
        <w:tab/>
      </w:r>
      <w:r>
        <w:t>Methodik</w:t>
      </w:r>
      <w:r>
        <w:tab/>
      </w:r>
      <w:r>
        <w:fldChar w:fldCharType="begin"/>
      </w:r>
      <w:r>
        <w:instrText xml:space="preserve"> PAGEREF _Toc144150353 \h </w:instrText>
      </w:r>
      <w:r>
        <w:fldChar w:fldCharType="separate"/>
      </w:r>
      <w:r>
        <w:t>2</w:t>
      </w:r>
      <w:r>
        <w:fldChar w:fldCharType="end"/>
      </w:r>
    </w:p>
    <w:p w14:paraId="0C1874C8" w14:textId="08ED594D" w:rsidR="006C5219" w:rsidRDefault="006C5219" w:rsidP="006C5219">
      <w:pPr>
        <w:pStyle w:val="Verzeichnis1"/>
        <w:rPr>
          <w:rFonts w:asciiTheme="minorHAnsi" w:eastAsiaTheme="minorEastAsia" w:hAnsiTheme="minorHAnsi" w:cstheme="minorBidi"/>
          <w:kern w:val="2"/>
          <w:sz w:val="22"/>
          <w:szCs w:val="22"/>
          <w14:ligatures w14:val="standardContextual"/>
        </w:rPr>
      </w:pPr>
      <w:r w:rsidRPr="00F0625A">
        <w:t>3</w:t>
      </w:r>
      <w:r>
        <w:rPr>
          <w:rFonts w:asciiTheme="minorHAnsi" w:eastAsiaTheme="minorEastAsia" w:hAnsiTheme="minorHAnsi" w:cstheme="minorBidi"/>
          <w:kern w:val="2"/>
          <w:sz w:val="22"/>
          <w:szCs w:val="22"/>
          <w14:ligatures w14:val="standardContextual"/>
        </w:rPr>
        <w:tab/>
      </w:r>
      <w:r w:rsidRPr="00F0625A">
        <w:t>Analyse der Anforderungen und Projektrisiken</w:t>
      </w:r>
      <w:r>
        <w:tab/>
      </w:r>
      <w:r>
        <w:fldChar w:fldCharType="begin"/>
      </w:r>
      <w:r>
        <w:instrText xml:space="preserve"> PAGEREF _Toc144150354 \h </w:instrText>
      </w:r>
      <w:r>
        <w:fldChar w:fldCharType="separate"/>
      </w:r>
      <w:r>
        <w:t>3</w:t>
      </w:r>
      <w:r>
        <w:fldChar w:fldCharType="end"/>
      </w:r>
    </w:p>
    <w:p w14:paraId="2144D59B" w14:textId="44E8BF3D" w:rsidR="006C5219" w:rsidRDefault="006C5219" w:rsidP="006C5219">
      <w:pPr>
        <w:pStyle w:val="Verzeichnis2"/>
        <w:rPr>
          <w:rFonts w:asciiTheme="minorHAnsi" w:eastAsiaTheme="minorEastAsia" w:hAnsiTheme="minorHAnsi" w:cstheme="minorBidi"/>
          <w:kern w:val="2"/>
          <w:sz w:val="22"/>
          <w:szCs w:val="22"/>
          <w14:ligatures w14:val="standardContextual"/>
        </w:rPr>
      </w:pPr>
      <w:r w:rsidRPr="00F0625A">
        <w:rPr>
          <w:bCs/>
        </w:rPr>
        <w:t>3.1</w:t>
      </w:r>
      <w:r>
        <w:rPr>
          <w:rFonts w:asciiTheme="minorHAnsi" w:eastAsiaTheme="minorEastAsia" w:hAnsiTheme="minorHAnsi" w:cstheme="minorBidi"/>
          <w:kern w:val="2"/>
          <w:sz w:val="22"/>
          <w:szCs w:val="22"/>
          <w14:ligatures w14:val="standardContextual"/>
        </w:rPr>
        <w:tab/>
      </w:r>
      <w:r w:rsidRPr="00F0625A">
        <w:rPr>
          <w:bCs/>
        </w:rPr>
        <w:t>Anforderungsanalyse</w:t>
      </w:r>
      <w:r>
        <w:tab/>
      </w:r>
      <w:r>
        <w:fldChar w:fldCharType="begin"/>
      </w:r>
      <w:r>
        <w:instrText xml:space="preserve"> PAGEREF _Toc144150355 \h </w:instrText>
      </w:r>
      <w:r>
        <w:fldChar w:fldCharType="separate"/>
      </w:r>
      <w:r>
        <w:t>3</w:t>
      </w:r>
      <w:r>
        <w:fldChar w:fldCharType="end"/>
      </w:r>
    </w:p>
    <w:p w14:paraId="68C35095" w14:textId="26A89424" w:rsidR="006C5219" w:rsidRDefault="006C5219" w:rsidP="006C5219">
      <w:pPr>
        <w:pStyle w:val="Verzeichnis2"/>
        <w:rPr>
          <w:rFonts w:asciiTheme="minorHAnsi" w:eastAsiaTheme="minorEastAsia" w:hAnsiTheme="minorHAnsi" w:cstheme="minorBidi"/>
          <w:kern w:val="2"/>
          <w:sz w:val="22"/>
          <w:szCs w:val="22"/>
          <w14:ligatures w14:val="standardContextual"/>
        </w:rPr>
      </w:pPr>
      <w:r>
        <w:t>3.2</w:t>
      </w:r>
      <w:r>
        <w:rPr>
          <w:rFonts w:asciiTheme="minorHAnsi" w:eastAsiaTheme="minorEastAsia" w:hAnsiTheme="minorHAnsi" w:cstheme="minorBidi"/>
          <w:kern w:val="2"/>
          <w:sz w:val="22"/>
          <w:szCs w:val="22"/>
          <w14:ligatures w14:val="standardContextual"/>
        </w:rPr>
        <w:tab/>
      </w:r>
      <w:r>
        <w:t>Risikoanalyse</w:t>
      </w:r>
      <w:r>
        <w:tab/>
      </w:r>
      <w:r>
        <w:fldChar w:fldCharType="begin"/>
      </w:r>
      <w:r>
        <w:instrText xml:space="preserve"> PAGEREF _Toc144150356 \h </w:instrText>
      </w:r>
      <w:r>
        <w:fldChar w:fldCharType="separate"/>
      </w:r>
      <w:r>
        <w:t>4</w:t>
      </w:r>
      <w:r>
        <w:fldChar w:fldCharType="end"/>
      </w:r>
    </w:p>
    <w:p w14:paraId="27F74397" w14:textId="449690A7" w:rsidR="006C5219" w:rsidRDefault="006C5219" w:rsidP="006C5219">
      <w:pPr>
        <w:pStyle w:val="Verzeichnis1"/>
        <w:rPr>
          <w:rFonts w:asciiTheme="minorHAnsi" w:eastAsiaTheme="minorEastAsia" w:hAnsiTheme="minorHAnsi" w:cstheme="minorBidi"/>
          <w:kern w:val="2"/>
          <w:sz w:val="22"/>
          <w:szCs w:val="22"/>
          <w14:ligatures w14:val="standardContextual"/>
        </w:rPr>
      </w:pPr>
      <w:r w:rsidRPr="00F0625A">
        <w:t>4</w:t>
      </w:r>
      <w:r>
        <w:rPr>
          <w:rFonts w:asciiTheme="minorHAnsi" w:eastAsiaTheme="minorEastAsia" w:hAnsiTheme="minorHAnsi" w:cstheme="minorBidi"/>
          <w:kern w:val="2"/>
          <w:sz w:val="22"/>
          <w:szCs w:val="22"/>
          <w14:ligatures w14:val="standardContextual"/>
        </w:rPr>
        <w:tab/>
      </w:r>
      <w:r w:rsidRPr="00F0625A">
        <w:t>Projektbegründung und Projektziel</w:t>
      </w:r>
      <w:r>
        <w:tab/>
      </w:r>
      <w:r>
        <w:fldChar w:fldCharType="begin"/>
      </w:r>
      <w:r>
        <w:instrText xml:space="preserve"> PAGEREF _Toc144150357 \h </w:instrText>
      </w:r>
      <w:r>
        <w:fldChar w:fldCharType="separate"/>
      </w:r>
      <w:r>
        <w:t>5</w:t>
      </w:r>
      <w:r>
        <w:fldChar w:fldCharType="end"/>
      </w:r>
    </w:p>
    <w:p w14:paraId="53E8BB11" w14:textId="6915C34F" w:rsidR="006C5219" w:rsidRDefault="006C5219" w:rsidP="006C5219">
      <w:pPr>
        <w:pStyle w:val="Verzeichnis1"/>
        <w:rPr>
          <w:rFonts w:asciiTheme="minorHAnsi" w:eastAsiaTheme="minorEastAsia" w:hAnsiTheme="minorHAnsi" w:cstheme="minorBidi"/>
          <w:kern w:val="2"/>
          <w:sz w:val="22"/>
          <w:szCs w:val="22"/>
          <w14:ligatures w14:val="standardContextual"/>
        </w:rPr>
      </w:pPr>
      <w:r>
        <w:t>5</w:t>
      </w:r>
      <w:r>
        <w:rPr>
          <w:rFonts w:asciiTheme="minorHAnsi" w:eastAsiaTheme="minorEastAsia" w:hAnsiTheme="minorHAnsi" w:cstheme="minorBidi"/>
          <w:kern w:val="2"/>
          <w:sz w:val="22"/>
          <w:szCs w:val="22"/>
          <w14:ligatures w14:val="standardContextual"/>
        </w:rPr>
        <w:tab/>
      </w:r>
      <w:r>
        <w:t>Ist</w:t>
      </w:r>
      <w:r>
        <w:noBreakHyphen/>
        <w:t>Analyse</w:t>
      </w:r>
      <w:r>
        <w:tab/>
      </w:r>
      <w:r>
        <w:fldChar w:fldCharType="begin"/>
      </w:r>
      <w:r>
        <w:instrText xml:space="preserve"> PAGEREF _Toc144150358 \h </w:instrText>
      </w:r>
      <w:r>
        <w:fldChar w:fldCharType="separate"/>
      </w:r>
      <w:r>
        <w:t>6</w:t>
      </w:r>
      <w:r>
        <w:fldChar w:fldCharType="end"/>
      </w:r>
    </w:p>
    <w:p w14:paraId="225D5265" w14:textId="337BB4FB" w:rsidR="006C5219" w:rsidRDefault="006C5219" w:rsidP="006C5219">
      <w:pPr>
        <w:pStyle w:val="Verzeichnis1"/>
        <w:rPr>
          <w:rFonts w:asciiTheme="minorHAnsi" w:eastAsiaTheme="minorEastAsia" w:hAnsiTheme="minorHAnsi" w:cstheme="minorBidi"/>
          <w:kern w:val="2"/>
          <w:sz w:val="22"/>
          <w:szCs w:val="22"/>
          <w14:ligatures w14:val="standardContextual"/>
        </w:rPr>
      </w:pPr>
      <w:r>
        <w:t>6</w:t>
      </w:r>
      <w:r>
        <w:rPr>
          <w:rFonts w:asciiTheme="minorHAnsi" w:eastAsiaTheme="minorEastAsia" w:hAnsiTheme="minorHAnsi" w:cstheme="minorBidi"/>
          <w:kern w:val="2"/>
          <w:sz w:val="22"/>
          <w:szCs w:val="22"/>
          <w14:ligatures w14:val="standardContextual"/>
        </w:rPr>
        <w:tab/>
      </w:r>
      <w:r>
        <w:t>Spezifikation und Entwurf (Soll-Konzept)</w:t>
      </w:r>
      <w:r>
        <w:tab/>
      </w:r>
      <w:r>
        <w:fldChar w:fldCharType="begin"/>
      </w:r>
      <w:r>
        <w:instrText xml:space="preserve"> PAGEREF _Toc144150359 \h </w:instrText>
      </w:r>
      <w:r>
        <w:fldChar w:fldCharType="separate"/>
      </w:r>
      <w:r>
        <w:t>9</w:t>
      </w:r>
      <w:r>
        <w:fldChar w:fldCharType="end"/>
      </w:r>
    </w:p>
    <w:p w14:paraId="712EB0A6" w14:textId="2ED64FB5" w:rsidR="006C5219" w:rsidRDefault="006C5219" w:rsidP="006C5219">
      <w:pPr>
        <w:pStyle w:val="Verzeichnis1"/>
        <w:rPr>
          <w:rFonts w:asciiTheme="minorHAnsi" w:eastAsiaTheme="minorEastAsia" w:hAnsiTheme="minorHAnsi" w:cstheme="minorBidi"/>
          <w:kern w:val="2"/>
          <w:sz w:val="22"/>
          <w:szCs w:val="22"/>
          <w14:ligatures w14:val="standardContextual"/>
        </w:rPr>
      </w:pPr>
      <w:r>
        <w:t>7</w:t>
      </w:r>
      <w:r>
        <w:rPr>
          <w:rFonts w:asciiTheme="minorHAnsi" w:eastAsiaTheme="minorEastAsia" w:hAnsiTheme="minorHAnsi" w:cstheme="minorBidi"/>
          <w:kern w:val="2"/>
          <w:sz w:val="22"/>
          <w:szCs w:val="22"/>
          <w14:ligatures w14:val="standardContextual"/>
        </w:rPr>
        <w:tab/>
      </w:r>
      <w:r>
        <w:t>Implementierung</w:t>
      </w:r>
      <w:r>
        <w:tab/>
      </w:r>
      <w:r>
        <w:fldChar w:fldCharType="begin"/>
      </w:r>
      <w:r>
        <w:instrText xml:space="preserve"> PAGEREF _Toc144150360 \h </w:instrText>
      </w:r>
      <w:r>
        <w:fldChar w:fldCharType="separate"/>
      </w:r>
      <w:r>
        <w:t>10</w:t>
      </w:r>
      <w:r>
        <w:fldChar w:fldCharType="end"/>
      </w:r>
    </w:p>
    <w:p w14:paraId="273BC6D8" w14:textId="23F5C4DD" w:rsidR="006C5219" w:rsidRDefault="006C5219" w:rsidP="006C5219">
      <w:pPr>
        <w:pStyle w:val="Verzeichnis1"/>
        <w:rPr>
          <w:rFonts w:asciiTheme="minorHAnsi" w:eastAsiaTheme="minorEastAsia" w:hAnsiTheme="minorHAnsi" w:cstheme="minorBidi"/>
          <w:kern w:val="2"/>
          <w:sz w:val="22"/>
          <w:szCs w:val="22"/>
          <w14:ligatures w14:val="standardContextual"/>
        </w:rPr>
      </w:pPr>
      <w:r w:rsidRPr="00F0625A">
        <w:rPr>
          <w:bCs/>
        </w:rPr>
        <w:t>8</w:t>
      </w:r>
      <w:r>
        <w:rPr>
          <w:rFonts w:asciiTheme="minorHAnsi" w:eastAsiaTheme="minorEastAsia" w:hAnsiTheme="minorHAnsi" w:cstheme="minorBidi"/>
          <w:kern w:val="2"/>
          <w:sz w:val="22"/>
          <w:szCs w:val="22"/>
          <w14:ligatures w14:val="standardContextual"/>
        </w:rPr>
        <w:tab/>
      </w:r>
      <w:r w:rsidRPr="00F0625A">
        <w:rPr>
          <w:bCs/>
        </w:rPr>
        <w:t>Software</w:t>
      </w:r>
      <w:r w:rsidRPr="00F0625A">
        <w:rPr>
          <w:bCs/>
        </w:rPr>
        <w:noBreakHyphen/>
        <w:t>Test</w:t>
      </w:r>
      <w:r>
        <w:tab/>
      </w:r>
      <w:r>
        <w:fldChar w:fldCharType="begin"/>
      </w:r>
      <w:r>
        <w:instrText xml:space="preserve"> PAGEREF _Toc144150361 \h </w:instrText>
      </w:r>
      <w:r>
        <w:fldChar w:fldCharType="separate"/>
      </w:r>
      <w:r>
        <w:t>11</w:t>
      </w:r>
      <w:r>
        <w:fldChar w:fldCharType="end"/>
      </w:r>
    </w:p>
    <w:p w14:paraId="3B480DBB" w14:textId="22522BAA" w:rsidR="006C5219" w:rsidRDefault="006C5219" w:rsidP="006C5219">
      <w:pPr>
        <w:pStyle w:val="Verzeichnis2"/>
        <w:rPr>
          <w:rFonts w:asciiTheme="minorHAnsi" w:eastAsiaTheme="minorEastAsia" w:hAnsiTheme="minorHAnsi" w:cstheme="minorBidi"/>
          <w:kern w:val="2"/>
          <w:sz w:val="22"/>
          <w:szCs w:val="22"/>
          <w14:ligatures w14:val="standardContextual"/>
        </w:rPr>
      </w:pPr>
      <w:r>
        <w:t>8.1</w:t>
      </w:r>
      <w:r>
        <w:rPr>
          <w:rFonts w:asciiTheme="minorHAnsi" w:eastAsiaTheme="minorEastAsia" w:hAnsiTheme="minorHAnsi" w:cstheme="minorBidi"/>
          <w:kern w:val="2"/>
          <w:sz w:val="22"/>
          <w:szCs w:val="22"/>
          <w14:ligatures w14:val="standardContextual"/>
        </w:rPr>
        <w:tab/>
      </w:r>
      <w:r>
        <w:t>Einführung</w:t>
      </w:r>
      <w:r>
        <w:tab/>
      </w:r>
      <w:r>
        <w:fldChar w:fldCharType="begin"/>
      </w:r>
      <w:r>
        <w:instrText xml:space="preserve"> PAGEREF _Toc144150362 \h </w:instrText>
      </w:r>
      <w:r>
        <w:fldChar w:fldCharType="separate"/>
      </w:r>
      <w:r>
        <w:t>11</w:t>
      </w:r>
      <w:r>
        <w:fldChar w:fldCharType="end"/>
      </w:r>
    </w:p>
    <w:p w14:paraId="5643A0CA" w14:textId="08122F4E" w:rsidR="006C5219" w:rsidRDefault="006C5219" w:rsidP="006C5219">
      <w:pPr>
        <w:pStyle w:val="Verzeichnis2"/>
        <w:rPr>
          <w:rFonts w:asciiTheme="minorHAnsi" w:eastAsiaTheme="minorEastAsia" w:hAnsiTheme="minorHAnsi" w:cstheme="minorBidi"/>
          <w:kern w:val="2"/>
          <w:sz w:val="22"/>
          <w:szCs w:val="22"/>
          <w14:ligatures w14:val="standardContextual"/>
        </w:rPr>
      </w:pPr>
      <w:r>
        <w:t>8.2</w:t>
      </w:r>
      <w:r>
        <w:rPr>
          <w:rFonts w:asciiTheme="minorHAnsi" w:eastAsiaTheme="minorEastAsia" w:hAnsiTheme="minorHAnsi" w:cstheme="minorBidi"/>
          <w:kern w:val="2"/>
          <w:sz w:val="22"/>
          <w:szCs w:val="22"/>
          <w14:ligatures w14:val="standardContextual"/>
        </w:rPr>
        <w:tab/>
      </w:r>
      <w:r>
        <w:t>Testvorbereitung</w:t>
      </w:r>
      <w:r>
        <w:tab/>
      </w:r>
      <w:r>
        <w:fldChar w:fldCharType="begin"/>
      </w:r>
      <w:r>
        <w:instrText xml:space="preserve"> PAGEREF _Toc144150363 \h </w:instrText>
      </w:r>
      <w:r>
        <w:fldChar w:fldCharType="separate"/>
      </w:r>
      <w:r>
        <w:t>16</w:t>
      </w:r>
      <w:r>
        <w:fldChar w:fldCharType="end"/>
      </w:r>
    </w:p>
    <w:p w14:paraId="7B7C47C3" w14:textId="460069B3" w:rsidR="006C5219" w:rsidRDefault="006C5219" w:rsidP="006C5219">
      <w:pPr>
        <w:pStyle w:val="Verzeichnis2"/>
        <w:rPr>
          <w:rFonts w:asciiTheme="minorHAnsi" w:eastAsiaTheme="minorEastAsia" w:hAnsiTheme="minorHAnsi" w:cstheme="minorBidi"/>
          <w:kern w:val="2"/>
          <w:sz w:val="22"/>
          <w:szCs w:val="22"/>
          <w14:ligatures w14:val="standardContextual"/>
        </w:rPr>
      </w:pPr>
      <w:r>
        <w:t>8.3</w:t>
      </w:r>
      <w:r>
        <w:rPr>
          <w:rFonts w:asciiTheme="minorHAnsi" w:eastAsiaTheme="minorEastAsia" w:hAnsiTheme="minorHAnsi" w:cstheme="minorBidi"/>
          <w:kern w:val="2"/>
          <w:sz w:val="22"/>
          <w:szCs w:val="22"/>
          <w14:ligatures w14:val="standardContextual"/>
        </w:rPr>
        <w:tab/>
      </w:r>
      <w:r>
        <w:t>Testausführung</w:t>
      </w:r>
      <w:r>
        <w:tab/>
      </w:r>
      <w:r>
        <w:fldChar w:fldCharType="begin"/>
      </w:r>
      <w:r>
        <w:instrText xml:space="preserve"> PAGEREF _Toc144150364 \h </w:instrText>
      </w:r>
      <w:r>
        <w:fldChar w:fldCharType="separate"/>
      </w:r>
      <w:r>
        <w:t>18</w:t>
      </w:r>
      <w:r>
        <w:fldChar w:fldCharType="end"/>
      </w:r>
    </w:p>
    <w:p w14:paraId="69D9F0A2" w14:textId="63D2F6B4" w:rsidR="006C5219" w:rsidRDefault="006C5219" w:rsidP="006C5219">
      <w:pPr>
        <w:pStyle w:val="Verzeichnis2"/>
        <w:rPr>
          <w:rFonts w:asciiTheme="minorHAnsi" w:eastAsiaTheme="minorEastAsia" w:hAnsiTheme="minorHAnsi" w:cstheme="minorBidi"/>
          <w:kern w:val="2"/>
          <w:sz w:val="22"/>
          <w:szCs w:val="22"/>
          <w14:ligatures w14:val="standardContextual"/>
        </w:rPr>
      </w:pPr>
      <w:r>
        <w:t>8.4</w:t>
      </w:r>
      <w:r>
        <w:rPr>
          <w:rFonts w:asciiTheme="minorHAnsi" w:eastAsiaTheme="minorEastAsia" w:hAnsiTheme="minorHAnsi" w:cstheme="minorBidi"/>
          <w:kern w:val="2"/>
          <w:sz w:val="22"/>
          <w:szCs w:val="22"/>
          <w14:ligatures w14:val="standardContextual"/>
        </w:rPr>
        <w:tab/>
      </w:r>
      <w:r>
        <w:t>Testauswertung</w:t>
      </w:r>
      <w:r>
        <w:tab/>
      </w:r>
      <w:r>
        <w:fldChar w:fldCharType="begin"/>
      </w:r>
      <w:r>
        <w:instrText xml:space="preserve"> PAGEREF _Toc144150365 \h </w:instrText>
      </w:r>
      <w:r>
        <w:fldChar w:fldCharType="separate"/>
      </w:r>
      <w:r>
        <w:t>22</w:t>
      </w:r>
      <w:r>
        <w:fldChar w:fldCharType="end"/>
      </w:r>
    </w:p>
    <w:p w14:paraId="68F16D29" w14:textId="18664EB8" w:rsidR="006C5219" w:rsidRDefault="006C5219" w:rsidP="006C5219">
      <w:pPr>
        <w:pStyle w:val="Verzeichnis1"/>
        <w:tabs>
          <w:tab w:val="clear" w:pos="1134"/>
        </w:tabs>
        <w:rPr>
          <w:rFonts w:asciiTheme="minorHAnsi" w:eastAsiaTheme="minorEastAsia" w:hAnsiTheme="minorHAnsi" w:cstheme="minorBidi"/>
          <w:kern w:val="2"/>
          <w:sz w:val="22"/>
          <w:szCs w:val="22"/>
          <w14:ligatures w14:val="standardContextual"/>
        </w:rPr>
      </w:pPr>
      <w:r>
        <w:t>9</w:t>
      </w:r>
      <w:r>
        <w:rPr>
          <w:rFonts w:asciiTheme="minorHAnsi" w:eastAsiaTheme="minorEastAsia" w:hAnsiTheme="minorHAnsi" w:cstheme="minorBidi"/>
          <w:kern w:val="2"/>
          <w:sz w:val="22"/>
          <w:szCs w:val="22"/>
          <w14:ligatures w14:val="standardContextual"/>
        </w:rPr>
        <w:tab/>
      </w:r>
      <w:r>
        <w:t>Fazit</w:t>
      </w:r>
      <w:r>
        <w:tab/>
      </w:r>
      <w:r>
        <w:fldChar w:fldCharType="begin"/>
      </w:r>
      <w:r>
        <w:instrText xml:space="preserve"> PAGEREF _Toc144150366 \h </w:instrText>
      </w:r>
      <w:r>
        <w:fldChar w:fldCharType="separate"/>
      </w:r>
      <w:r>
        <w:t>24</w:t>
      </w:r>
      <w:r>
        <w:fldChar w:fldCharType="end"/>
      </w:r>
    </w:p>
    <w:p w14:paraId="10F5B6D5" w14:textId="02AB4FB9" w:rsidR="006C5219" w:rsidRDefault="006C5219" w:rsidP="006C5219">
      <w:pPr>
        <w:pStyle w:val="Verzeichnis8"/>
        <w:rPr>
          <w:rFonts w:asciiTheme="minorHAnsi" w:eastAsiaTheme="minorEastAsia" w:hAnsiTheme="minorHAnsi" w:cstheme="minorBidi"/>
          <w:kern w:val="2"/>
          <w:sz w:val="22"/>
          <w:szCs w:val="22"/>
          <w14:ligatures w14:val="standardContextual"/>
        </w:rPr>
      </w:pPr>
      <w:r w:rsidRPr="00F0625A">
        <w:t>A</w:t>
      </w:r>
      <w:r>
        <w:rPr>
          <w:rFonts w:asciiTheme="minorHAnsi" w:eastAsiaTheme="minorEastAsia" w:hAnsiTheme="minorHAnsi" w:cstheme="minorBidi"/>
          <w:kern w:val="2"/>
          <w:sz w:val="22"/>
          <w:szCs w:val="22"/>
          <w14:ligatures w14:val="standardContextual"/>
        </w:rPr>
        <w:tab/>
      </w:r>
      <w:r w:rsidRPr="00F0625A">
        <w:t>Die Anforderungen aus dem Anforderungsdokument ReqSpec 1.001</w:t>
      </w:r>
      <w:r>
        <w:tab/>
      </w:r>
      <w:r>
        <w:fldChar w:fldCharType="begin"/>
      </w:r>
      <w:r>
        <w:instrText xml:space="preserve"> PAGEREF _Toc144150367 \h </w:instrText>
      </w:r>
      <w:r>
        <w:fldChar w:fldCharType="separate"/>
      </w:r>
      <w:r>
        <w:t>25</w:t>
      </w:r>
      <w:r>
        <w:fldChar w:fldCharType="end"/>
      </w:r>
    </w:p>
    <w:p w14:paraId="3D73C34D" w14:textId="7114787B" w:rsidR="006C5219" w:rsidRDefault="006C5219" w:rsidP="006C5219">
      <w:pPr>
        <w:pStyle w:val="Verzeichnis8"/>
        <w:rPr>
          <w:rFonts w:asciiTheme="minorHAnsi" w:eastAsiaTheme="minorEastAsia" w:hAnsiTheme="minorHAnsi" w:cstheme="minorBidi"/>
          <w:kern w:val="2"/>
          <w:sz w:val="22"/>
          <w:szCs w:val="22"/>
          <w14:ligatures w14:val="standardContextual"/>
        </w:rPr>
      </w:pPr>
      <w:r w:rsidRPr="00F0625A">
        <w:rPr>
          <w:bCs/>
        </w:rPr>
        <w:t>B</w:t>
      </w:r>
      <w:r>
        <w:rPr>
          <w:rFonts w:asciiTheme="minorHAnsi" w:eastAsiaTheme="minorEastAsia" w:hAnsiTheme="minorHAnsi" w:cstheme="minorBidi"/>
          <w:kern w:val="2"/>
          <w:sz w:val="22"/>
          <w:szCs w:val="22"/>
          <w14:ligatures w14:val="standardContextual"/>
        </w:rPr>
        <w:tab/>
      </w:r>
      <w:r w:rsidRPr="00F0625A">
        <w:rPr>
          <w:bCs/>
        </w:rPr>
        <w:t>Auszug aus dem Risikokatalog</w:t>
      </w:r>
      <w:r>
        <w:tab/>
      </w:r>
      <w:r>
        <w:fldChar w:fldCharType="begin"/>
      </w:r>
      <w:r>
        <w:instrText xml:space="preserve"> PAGEREF _Toc144150368 \h </w:instrText>
      </w:r>
      <w:r>
        <w:fldChar w:fldCharType="separate"/>
      </w:r>
      <w:r>
        <w:t>28</w:t>
      </w:r>
      <w:r>
        <w:fldChar w:fldCharType="end"/>
      </w:r>
    </w:p>
    <w:p w14:paraId="1D18241C" w14:textId="1DCD500B" w:rsidR="006C5219" w:rsidRDefault="006C5219" w:rsidP="006C5219">
      <w:pPr>
        <w:pStyle w:val="Verzeichnis8"/>
        <w:rPr>
          <w:rFonts w:asciiTheme="minorHAnsi" w:eastAsiaTheme="minorEastAsia" w:hAnsiTheme="minorHAnsi" w:cstheme="minorBidi"/>
          <w:kern w:val="2"/>
          <w:sz w:val="22"/>
          <w:szCs w:val="22"/>
          <w14:ligatures w14:val="standardContextual"/>
        </w:rPr>
      </w:pPr>
      <w:r w:rsidRPr="00F0625A">
        <w:t>C</w:t>
      </w:r>
      <w:r>
        <w:rPr>
          <w:rFonts w:asciiTheme="minorHAnsi" w:eastAsiaTheme="minorEastAsia" w:hAnsiTheme="minorHAnsi" w:cstheme="minorBidi"/>
          <w:kern w:val="2"/>
          <w:sz w:val="22"/>
          <w:szCs w:val="22"/>
          <w14:ligatures w14:val="standardContextual"/>
        </w:rPr>
        <w:tab/>
      </w:r>
      <w:r w:rsidRPr="00F0625A">
        <w:t>Die unterstützten Datenformate und Kommunikationsprotokolle</w:t>
      </w:r>
      <w:r>
        <w:tab/>
      </w:r>
      <w:r>
        <w:fldChar w:fldCharType="begin"/>
      </w:r>
      <w:r>
        <w:instrText xml:space="preserve"> PAGEREF _Toc144150369 \h </w:instrText>
      </w:r>
      <w:r>
        <w:fldChar w:fldCharType="separate"/>
      </w:r>
      <w:r>
        <w:t>31</w:t>
      </w:r>
      <w:r>
        <w:fldChar w:fldCharType="end"/>
      </w:r>
    </w:p>
    <w:p w14:paraId="422E166C" w14:textId="49B04928" w:rsidR="006C5219" w:rsidRDefault="006C5219" w:rsidP="006C5219">
      <w:pPr>
        <w:pStyle w:val="Verzeichnis8"/>
        <w:rPr>
          <w:rFonts w:asciiTheme="minorHAnsi" w:eastAsiaTheme="minorEastAsia" w:hAnsiTheme="minorHAnsi" w:cstheme="minorBidi"/>
          <w:kern w:val="2"/>
          <w:sz w:val="22"/>
          <w:szCs w:val="22"/>
          <w14:ligatures w14:val="standardContextual"/>
        </w:rPr>
      </w:pPr>
      <w:r w:rsidRPr="00F0625A">
        <w:t>D</w:t>
      </w:r>
      <w:r>
        <w:rPr>
          <w:rFonts w:asciiTheme="minorHAnsi" w:eastAsiaTheme="minorEastAsia" w:hAnsiTheme="minorHAnsi" w:cstheme="minorBidi"/>
          <w:kern w:val="2"/>
          <w:sz w:val="22"/>
          <w:szCs w:val="22"/>
          <w14:ligatures w14:val="standardContextual"/>
        </w:rPr>
        <w:tab/>
      </w:r>
      <w:r w:rsidRPr="00F0625A">
        <w:t>Die in der Ist</w:t>
      </w:r>
      <w:r w:rsidRPr="00F0625A">
        <w:noBreakHyphen/>
        <w:t>Analyse identifizierten Systemkomponenten</w:t>
      </w:r>
      <w:r>
        <w:tab/>
      </w:r>
      <w:r>
        <w:fldChar w:fldCharType="begin"/>
      </w:r>
      <w:r>
        <w:instrText xml:space="preserve"> PAGEREF _Toc144150370 \h </w:instrText>
      </w:r>
      <w:r>
        <w:fldChar w:fldCharType="separate"/>
      </w:r>
      <w:r>
        <w:t>32</w:t>
      </w:r>
      <w:r>
        <w:fldChar w:fldCharType="end"/>
      </w:r>
    </w:p>
    <w:p w14:paraId="7D1EF550" w14:textId="4AA89ED5" w:rsidR="006C5219" w:rsidRDefault="006C5219" w:rsidP="006C5219">
      <w:pPr>
        <w:pStyle w:val="Verzeichnis8"/>
        <w:rPr>
          <w:rFonts w:asciiTheme="minorHAnsi" w:eastAsiaTheme="minorEastAsia" w:hAnsiTheme="minorHAnsi" w:cstheme="minorBidi"/>
          <w:kern w:val="2"/>
          <w:sz w:val="22"/>
          <w:szCs w:val="22"/>
          <w14:ligatures w14:val="standardContextual"/>
        </w:rPr>
      </w:pPr>
      <w:r>
        <w:t>E</w:t>
      </w:r>
      <w:r>
        <w:rPr>
          <w:rFonts w:asciiTheme="minorHAnsi" w:eastAsiaTheme="minorEastAsia" w:hAnsiTheme="minorHAnsi" w:cstheme="minorBidi"/>
          <w:kern w:val="2"/>
          <w:sz w:val="22"/>
          <w:szCs w:val="22"/>
          <w14:ligatures w14:val="standardContextual"/>
        </w:rPr>
        <w:tab/>
      </w:r>
      <w:r>
        <w:t>Die Entwurfsentscheidungen</w:t>
      </w:r>
      <w:r>
        <w:tab/>
      </w:r>
      <w:r>
        <w:fldChar w:fldCharType="begin"/>
      </w:r>
      <w:r>
        <w:instrText xml:space="preserve"> PAGEREF _Toc144150371 \h </w:instrText>
      </w:r>
      <w:r>
        <w:fldChar w:fldCharType="separate"/>
      </w:r>
      <w:r>
        <w:t>36</w:t>
      </w:r>
      <w:r>
        <w:fldChar w:fldCharType="end"/>
      </w:r>
    </w:p>
    <w:p w14:paraId="27B5F43A" w14:textId="597D4396" w:rsidR="006C5219" w:rsidRDefault="006C5219" w:rsidP="006C5219">
      <w:pPr>
        <w:pStyle w:val="Verzeichnis8"/>
        <w:rPr>
          <w:rFonts w:asciiTheme="minorHAnsi" w:eastAsiaTheme="minorEastAsia" w:hAnsiTheme="minorHAnsi" w:cstheme="minorBidi"/>
          <w:kern w:val="2"/>
          <w:sz w:val="22"/>
          <w:szCs w:val="22"/>
          <w14:ligatures w14:val="standardContextual"/>
        </w:rPr>
      </w:pPr>
      <w:r w:rsidRPr="00F0625A">
        <w:t>F</w:t>
      </w:r>
      <w:r>
        <w:rPr>
          <w:rFonts w:asciiTheme="minorHAnsi" w:eastAsiaTheme="minorEastAsia" w:hAnsiTheme="minorHAnsi" w:cstheme="minorBidi"/>
          <w:kern w:val="2"/>
          <w:sz w:val="22"/>
          <w:szCs w:val="22"/>
          <w14:ligatures w14:val="standardContextual"/>
        </w:rPr>
        <w:tab/>
      </w:r>
      <w:r w:rsidRPr="00F0625A">
        <w:t>Das BPMN</w:t>
      </w:r>
      <w:r w:rsidRPr="00F0625A">
        <w:noBreakHyphen/>
        <w:t>Diagramm zum Prozess ‚Software</w:t>
      </w:r>
      <w:r w:rsidRPr="00F0625A">
        <w:noBreakHyphen/>
        <w:t>Test’</w:t>
      </w:r>
      <w:r>
        <w:tab/>
      </w:r>
      <w:r>
        <w:fldChar w:fldCharType="begin"/>
      </w:r>
      <w:r>
        <w:instrText xml:space="preserve"> PAGEREF _Toc144150372 \h </w:instrText>
      </w:r>
      <w:r>
        <w:fldChar w:fldCharType="separate"/>
      </w:r>
      <w:r>
        <w:t>39</w:t>
      </w:r>
      <w:r>
        <w:fldChar w:fldCharType="end"/>
      </w:r>
    </w:p>
    <w:p w14:paraId="0A6719C8" w14:textId="52057552" w:rsidR="006C5219" w:rsidRDefault="006C5219" w:rsidP="006C5219">
      <w:pPr>
        <w:pStyle w:val="Verzeichnis8"/>
        <w:rPr>
          <w:rFonts w:asciiTheme="minorHAnsi" w:eastAsiaTheme="minorEastAsia" w:hAnsiTheme="minorHAnsi" w:cstheme="minorBidi"/>
          <w:kern w:val="2"/>
          <w:sz w:val="22"/>
          <w:szCs w:val="22"/>
          <w14:ligatures w14:val="standardContextual"/>
        </w:rPr>
      </w:pPr>
      <w:r w:rsidRPr="00F0625A">
        <w:t>G</w:t>
      </w:r>
      <w:r>
        <w:rPr>
          <w:rFonts w:asciiTheme="minorHAnsi" w:eastAsiaTheme="minorEastAsia" w:hAnsiTheme="minorHAnsi" w:cstheme="minorBidi"/>
          <w:kern w:val="2"/>
          <w:sz w:val="22"/>
          <w:szCs w:val="22"/>
          <w14:ligatures w14:val="standardContextual"/>
        </w:rPr>
        <w:tab/>
      </w:r>
      <w:r w:rsidRPr="00F0625A">
        <w:t>Der Testbericht zum Testfall 6.1.3</w:t>
      </w:r>
      <w:r>
        <w:tab/>
      </w:r>
      <w:r>
        <w:fldChar w:fldCharType="begin"/>
      </w:r>
      <w:r>
        <w:instrText xml:space="preserve"> PAGEREF _Toc144150373 \h </w:instrText>
      </w:r>
      <w:r>
        <w:fldChar w:fldCharType="separate"/>
      </w:r>
      <w:r>
        <w:t>40</w:t>
      </w:r>
      <w:r>
        <w:fldChar w:fldCharType="end"/>
      </w:r>
    </w:p>
    <w:p w14:paraId="3054D6CA" w14:textId="2882C38A" w:rsidR="006C5219" w:rsidRDefault="006C5219" w:rsidP="006C5219">
      <w:pPr>
        <w:pStyle w:val="Verzeichnis1"/>
        <w:rPr>
          <w:rFonts w:asciiTheme="minorHAnsi" w:eastAsiaTheme="minorEastAsia" w:hAnsiTheme="minorHAnsi" w:cstheme="minorBidi"/>
          <w:kern w:val="2"/>
          <w:sz w:val="22"/>
          <w:szCs w:val="22"/>
          <w14:ligatures w14:val="standardContextual"/>
        </w:rPr>
      </w:pPr>
      <w:r>
        <w:t>Literaturverzeichnis</w:t>
      </w:r>
      <w:r>
        <w:tab/>
      </w:r>
      <w:r>
        <w:fldChar w:fldCharType="begin"/>
      </w:r>
      <w:r>
        <w:instrText xml:space="preserve"> PAGEREF _Toc144150374 \h </w:instrText>
      </w:r>
      <w:r>
        <w:fldChar w:fldCharType="separate"/>
      </w:r>
      <w:r>
        <w:t>45</w:t>
      </w:r>
      <w:r>
        <w:fldChar w:fldCharType="end"/>
      </w:r>
    </w:p>
    <w:p w14:paraId="6C85EC48" w14:textId="41C0C1A6" w:rsidR="0070488F" w:rsidRPr="003B7C82" w:rsidRDefault="00F07FAC" w:rsidP="00D56D3B">
      <w:pPr>
        <w:pStyle w:val="AnmdAutors"/>
      </w:pPr>
      <w:r w:rsidRPr="003B7C82">
        <w:rPr>
          <w:i w:val="0"/>
          <w:noProof/>
        </w:rPr>
        <w:fldChar w:fldCharType="end"/>
      </w:r>
    </w:p>
    <w:p w14:paraId="68C67892" w14:textId="77777777" w:rsidR="0070488F" w:rsidRPr="003B7C82" w:rsidRDefault="00F07FAC">
      <w:pPr>
        <w:pStyle w:val="berschriftVerzeichnis"/>
        <w:numPr>
          <w:ilvl w:val="0"/>
          <w:numId w:val="0"/>
        </w:numPr>
        <w:ind w:left="851" w:hanging="851"/>
      </w:pPr>
      <w:bookmarkStart w:id="4" w:name="Abkürzungsverzeichnis"/>
      <w:bookmarkStart w:id="5" w:name="_Toc395354957"/>
      <w:bookmarkStart w:id="6" w:name="_Toc532290619"/>
      <w:bookmarkStart w:id="7" w:name="_Toc532295852"/>
      <w:bookmarkStart w:id="8" w:name="_Toc144150348"/>
      <w:r w:rsidRPr="003B7C82">
        <w:lastRenderedPageBreak/>
        <w:t>Verzeichnis der Abkürzung</w:t>
      </w:r>
      <w:bookmarkEnd w:id="4"/>
      <w:bookmarkEnd w:id="5"/>
      <w:r w:rsidRPr="003B7C82">
        <w:t>en und Akronyme</w:t>
      </w:r>
      <w:bookmarkEnd w:id="6"/>
      <w:bookmarkEnd w:id="7"/>
      <w:bookmarkEnd w:id="8"/>
    </w:p>
    <w:p w14:paraId="4520A2BE" w14:textId="1F22D364" w:rsidR="003241D4" w:rsidRDefault="003241D4" w:rsidP="00696E64">
      <w:pPr>
        <w:pStyle w:val="GrundtextEinrckung"/>
      </w:pPr>
      <w:r>
        <w:t>API</w:t>
      </w:r>
      <w:r>
        <w:tab/>
      </w:r>
      <w:r>
        <w:tab/>
        <w:t>A</w:t>
      </w:r>
      <w:r w:rsidRPr="003241D4">
        <w:t xml:space="preserve">pplication </w:t>
      </w:r>
      <w:r>
        <w:t>P</w:t>
      </w:r>
      <w:r w:rsidRPr="003241D4">
        <w:t xml:space="preserve">rogramming </w:t>
      </w:r>
      <w:r>
        <w:t>I</w:t>
      </w:r>
      <w:r w:rsidRPr="003241D4">
        <w:t>nterface</w:t>
      </w:r>
    </w:p>
    <w:p w14:paraId="4D0AED10" w14:textId="29E4AF2A" w:rsidR="00696E64" w:rsidRDefault="00696E64" w:rsidP="00696E64">
      <w:pPr>
        <w:pStyle w:val="GrundtextEinrckung"/>
      </w:pPr>
      <w:r>
        <w:t>AS2</w:t>
      </w:r>
      <w:r>
        <w:tab/>
      </w:r>
      <w:r w:rsidR="00C32DFD">
        <w:tab/>
      </w:r>
      <w:r w:rsidRPr="00C973BC">
        <w:t>Applicability Statement 2</w:t>
      </w:r>
    </w:p>
    <w:p w14:paraId="72087A0A" w14:textId="6F204E0A" w:rsidR="00801EFD" w:rsidRDefault="00801EFD" w:rsidP="00696E64">
      <w:pPr>
        <w:pStyle w:val="GrundtextEinrckung"/>
      </w:pPr>
      <w:r>
        <w:t>BPMN</w:t>
      </w:r>
      <w:r>
        <w:tab/>
      </w:r>
      <w:r>
        <w:tab/>
      </w:r>
      <w:r w:rsidRPr="00801EFD">
        <w:t xml:space="preserve">Business Process Model and Notation </w:t>
      </w:r>
    </w:p>
    <w:p w14:paraId="2C3595B4" w14:textId="77777777" w:rsidR="00AD263A" w:rsidRDefault="00AD263A" w:rsidP="00AD263A">
      <w:pPr>
        <w:pStyle w:val="GrundtextEinrckung"/>
      </w:pPr>
      <w:r>
        <w:t>CD</w:t>
      </w:r>
      <w:r>
        <w:tab/>
      </w:r>
      <w:r>
        <w:tab/>
        <w:t>Continuous Deployment</w:t>
      </w:r>
    </w:p>
    <w:p w14:paraId="5375EE79" w14:textId="1431F4F9" w:rsidR="00E15745" w:rsidRDefault="00E15745" w:rsidP="00E15745">
      <w:pPr>
        <w:pStyle w:val="GrundtextEinrckung"/>
      </w:pPr>
      <w:r>
        <w:t>CI</w:t>
      </w:r>
      <w:r>
        <w:tab/>
      </w:r>
      <w:r>
        <w:tab/>
        <w:t>Continuous Integration</w:t>
      </w:r>
    </w:p>
    <w:p w14:paraId="408FEBEA" w14:textId="41A8001F" w:rsidR="002357A8" w:rsidRDefault="002357A8" w:rsidP="00E15745">
      <w:pPr>
        <w:pStyle w:val="GrundtextEinrckung"/>
      </w:pPr>
      <w:r w:rsidRPr="002357A8">
        <w:t>CM</w:t>
      </w:r>
      <w:r w:rsidRPr="002357A8">
        <w:tab/>
      </w:r>
      <w:r w:rsidRPr="002357A8">
        <w:tab/>
        <w:t>Change Management</w:t>
      </w:r>
    </w:p>
    <w:p w14:paraId="4751DB8F" w14:textId="5EDEBEC5" w:rsidR="008153F9" w:rsidRDefault="002E2C74" w:rsidP="00E15745">
      <w:pPr>
        <w:pStyle w:val="GrundtextEinrckung"/>
      </w:pPr>
      <w:r>
        <w:t>CSS</w:t>
      </w:r>
      <w:r>
        <w:tab/>
      </w:r>
      <w:r>
        <w:tab/>
      </w:r>
      <w:r w:rsidR="008153F9">
        <w:t>Cascading Style Sheets</w:t>
      </w:r>
    </w:p>
    <w:p w14:paraId="6EAF6D9F" w14:textId="77777777" w:rsidR="00AD263A" w:rsidRDefault="00AD263A" w:rsidP="00AD263A">
      <w:pPr>
        <w:pStyle w:val="GrundtextEinrckung"/>
      </w:pPr>
      <w:r>
        <w:t>CSV</w:t>
      </w:r>
      <w:r>
        <w:tab/>
      </w:r>
      <w:r>
        <w:tab/>
        <w:t>Comma Separated Value</w:t>
      </w:r>
    </w:p>
    <w:p w14:paraId="104D8ED8" w14:textId="7BF7070E" w:rsidR="00E15745" w:rsidRDefault="00E15745" w:rsidP="00E15745">
      <w:pPr>
        <w:pStyle w:val="GrundtextEinrckung"/>
      </w:pPr>
      <w:r>
        <w:t>DevOps</w:t>
      </w:r>
      <w:r>
        <w:tab/>
      </w:r>
      <w:r>
        <w:tab/>
        <w:t xml:space="preserve">Development </w:t>
      </w:r>
      <w:r w:rsidR="00CC1144">
        <w:t>and</w:t>
      </w:r>
      <w:r>
        <w:t xml:space="preserve"> IT Operations</w:t>
      </w:r>
    </w:p>
    <w:p w14:paraId="704BB2C8" w14:textId="69237973" w:rsidR="00696E64" w:rsidRDefault="00696E64" w:rsidP="00696E64">
      <w:pPr>
        <w:pStyle w:val="GrundtextEinrckung"/>
      </w:pPr>
      <w:r>
        <w:t>EDI</w:t>
      </w:r>
      <w:r>
        <w:tab/>
      </w:r>
      <w:r w:rsidR="00C32DFD">
        <w:tab/>
      </w:r>
      <w:r>
        <w:t>Electronic Data Interchange</w:t>
      </w:r>
    </w:p>
    <w:p w14:paraId="49F4957F" w14:textId="3F1ECBEE" w:rsidR="00696E64" w:rsidRDefault="00696E64" w:rsidP="00C32DFD">
      <w:pPr>
        <w:pStyle w:val="GrundtextEinrckung"/>
        <w:ind w:left="2124" w:hanging="2124"/>
      </w:pPr>
      <w:r>
        <w:t>EDIFACT</w:t>
      </w:r>
      <w:r>
        <w:tab/>
      </w:r>
      <w:r w:rsidRPr="00C2738A">
        <w:t>Electronic Data Interchange for Administration, Commerce and Transport</w:t>
      </w:r>
    </w:p>
    <w:p w14:paraId="3C7B7C6B" w14:textId="77777777" w:rsidR="00D849D9" w:rsidRDefault="00D849D9" w:rsidP="00D849D9">
      <w:pPr>
        <w:pStyle w:val="GrundtextEinrckung"/>
      </w:pPr>
      <w:r>
        <w:t>ERP</w:t>
      </w:r>
      <w:r>
        <w:tab/>
      </w:r>
      <w:r>
        <w:tab/>
        <w:t>Enterprise-Resource-Planning</w:t>
      </w:r>
    </w:p>
    <w:p w14:paraId="603964D0" w14:textId="6898D965" w:rsidR="00E66C29" w:rsidRDefault="00E66C29" w:rsidP="00696E64">
      <w:pPr>
        <w:pStyle w:val="GrundtextEinrckung"/>
      </w:pPr>
      <w:r>
        <w:rPr>
          <w:szCs w:val="24"/>
        </w:rPr>
        <w:t>ETL</w:t>
      </w:r>
      <w:r>
        <w:rPr>
          <w:szCs w:val="24"/>
        </w:rPr>
        <w:tab/>
      </w:r>
      <w:r w:rsidR="00C32DFD">
        <w:rPr>
          <w:szCs w:val="24"/>
        </w:rPr>
        <w:tab/>
      </w:r>
      <w:r>
        <w:rPr>
          <w:szCs w:val="24"/>
        </w:rPr>
        <w:t>Extract</w:t>
      </w:r>
      <w:r w:rsidR="00A13585">
        <w:rPr>
          <w:szCs w:val="24"/>
        </w:rPr>
        <w:noBreakHyphen/>
      </w:r>
      <w:r>
        <w:rPr>
          <w:szCs w:val="24"/>
        </w:rPr>
        <w:t>Transform</w:t>
      </w:r>
      <w:r w:rsidR="00A13585">
        <w:rPr>
          <w:szCs w:val="24"/>
        </w:rPr>
        <w:noBreakHyphen/>
      </w:r>
      <w:r>
        <w:rPr>
          <w:szCs w:val="24"/>
        </w:rPr>
        <w:t>Load</w:t>
      </w:r>
    </w:p>
    <w:p w14:paraId="7D61AD1F" w14:textId="40B688D8" w:rsidR="002925FF" w:rsidRDefault="002925FF" w:rsidP="00696E64">
      <w:pPr>
        <w:pStyle w:val="GrundtextEinrckung"/>
      </w:pPr>
      <w:r>
        <w:t>Ewk</w:t>
      </w:r>
      <w:r>
        <w:tab/>
      </w:r>
      <w:r>
        <w:tab/>
      </w:r>
      <w:r w:rsidRPr="002925FF">
        <w:t xml:space="preserve">Eintrittswahrscheinlichkeit </w:t>
      </w:r>
    </w:p>
    <w:p w14:paraId="2EDA861C" w14:textId="338E83C3" w:rsidR="00696E64" w:rsidRDefault="00696E64" w:rsidP="00696E64">
      <w:pPr>
        <w:pStyle w:val="GrundtextEinrckung"/>
      </w:pPr>
      <w:r>
        <w:t>FF</w:t>
      </w:r>
      <w:r>
        <w:tab/>
      </w:r>
      <w:r w:rsidR="00C32DFD">
        <w:tab/>
      </w:r>
      <w:r>
        <w:t>Fix Format</w:t>
      </w:r>
    </w:p>
    <w:p w14:paraId="4D6E0669" w14:textId="6FBE8324" w:rsidR="00696E64" w:rsidRDefault="00696E64" w:rsidP="00696E64">
      <w:pPr>
        <w:pStyle w:val="GrundtextEinrckung"/>
      </w:pPr>
      <w:r>
        <w:t>FTP</w:t>
      </w:r>
      <w:r>
        <w:tab/>
      </w:r>
      <w:r w:rsidR="00C32DFD">
        <w:tab/>
      </w:r>
      <w:r>
        <w:t>File Transfer Protocol</w:t>
      </w:r>
    </w:p>
    <w:p w14:paraId="1275AD66" w14:textId="77777777" w:rsidR="0002590B" w:rsidRDefault="0002590B" w:rsidP="0002590B">
      <w:pPr>
        <w:pStyle w:val="GrundtextEinrckung"/>
      </w:pPr>
      <w:r>
        <w:t>GUI</w:t>
      </w:r>
      <w:r>
        <w:tab/>
      </w:r>
      <w:r>
        <w:tab/>
      </w:r>
      <w:r w:rsidRPr="00E15745">
        <w:t>Graphical User Interface</w:t>
      </w:r>
    </w:p>
    <w:p w14:paraId="7F859C69" w14:textId="7AB9F83B" w:rsidR="00696E64" w:rsidRDefault="00696E64" w:rsidP="00696E64">
      <w:pPr>
        <w:pStyle w:val="GrundtextEinrckung"/>
      </w:pPr>
      <w:r>
        <w:t>HTML</w:t>
      </w:r>
      <w:r>
        <w:tab/>
      </w:r>
      <w:r w:rsidR="00C32DFD">
        <w:tab/>
      </w:r>
      <w:r>
        <w:t>Hypertext Markup Language</w:t>
      </w:r>
    </w:p>
    <w:p w14:paraId="55A3123D" w14:textId="4B74EEE3" w:rsidR="009003E4" w:rsidRDefault="009003E4" w:rsidP="00696E64">
      <w:pPr>
        <w:pStyle w:val="GrundtextEinrckung"/>
      </w:pPr>
      <w:r>
        <w:t>HTTP</w:t>
      </w:r>
      <w:r>
        <w:tab/>
      </w:r>
      <w:r w:rsidR="00C32DFD">
        <w:tab/>
      </w:r>
      <w:r w:rsidRPr="009003E4">
        <w:t>Hypertext Transfer Protocol</w:t>
      </w:r>
    </w:p>
    <w:p w14:paraId="12093045" w14:textId="3AB29DD7" w:rsidR="00C32DFD" w:rsidRDefault="00C32DFD" w:rsidP="00696E64">
      <w:pPr>
        <w:pStyle w:val="GrundtextEinrckung"/>
      </w:pPr>
      <w:r>
        <w:rPr>
          <w:szCs w:val="24"/>
        </w:rPr>
        <w:t>HTTPS</w:t>
      </w:r>
      <w:r w:rsidR="008209FB">
        <w:rPr>
          <w:szCs w:val="24"/>
        </w:rPr>
        <w:tab/>
      </w:r>
      <w:r w:rsidR="008209FB">
        <w:rPr>
          <w:szCs w:val="24"/>
        </w:rPr>
        <w:tab/>
      </w:r>
      <w:r w:rsidR="008209FB" w:rsidRPr="00D34DC3">
        <w:rPr>
          <w:szCs w:val="24"/>
        </w:rPr>
        <w:t xml:space="preserve">Hypertext </w:t>
      </w:r>
      <w:r w:rsidR="008209FB">
        <w:rPr>
          <w:szCs w:val="24"/>
        </w:rPr>
        <w:t>T</w:t>
      </w:r>
      <w:r w:rsidR="008209FB" w:rsidRPr="00D34DC3">
        <w:rPr>
          <w:szCs w:val="24"/>
        </w:rPr>
        <w:t xml:space="preserve">ransfer </w:t>
      </w:r>
      <w:r>
        <w:rPr>
          <w:szCs w:val="24"/>
        </w:rPr>
        <w:t>P</w:t>
      </w:r>
      <w:r w:rsidRPr="00D34DC3">
        <w:rPr>
          <w:szCs w:val="24"/>
        </w:rPr>
        <w:t xml:space="preserve">rotocol </w:t>
      </w:r>
      <w:r>
        <w:rPr>
          <w:szCs w:val="24"/>
        </w:rPr>
        <w:t>S</w:t>
      </w:r>
      <w:r w:rsidRPr="00D34DC3">
        <w:rPr>
          <w:szCs w:val="24"/>
        </w:rPr>
        <w:t>ecure</w:t>
      </w:r>
    </w:p>
    <w:p w14:paraId="12580C68" w14:textId="0E282060" w:rsidR="008209FB" w:rsidRDefault="008209FB" w:rsidP="00780054">
      <w:pPr>
        <w:pStyle w:val="GrundtextEinrckung"/>
        <w:ind w:left="2124" w:hanging="2124"/>
      </w:pPr>
      <w:r w:rsidRPr="008209FB">
        <w:t xml:space="preserve">IDE </w:t>
      </w:r>
      <w:r>
        <w:tab/>
      </w:r>
      <w:r w:rsidR="00EE41F6">
        <w:t>I</w:t>
      </w:r>
      <w:r w:rsidR="00780054" w:rsidRPr="00780054">
        <w:t xml:space="preserve">ntegrated </w:t>
      </w:r>
      <w:r w:rsidR="00EE41F6">
        <w:t>D</w:t>
      </w:r>
      <w:r w:rsidR="00780054" w:rsidRPr="00780054">
        <w:t xml:space="preserve">evelopment </w:t>
      </w:r>
      <w:r w:rsidR="00EE41F6">
        <w:t>E</w:t>
      </w:r>
      <w:r w:rsidR="00780054" w:rsidRPr="00780054">
        <w:t>nvironment</w:t>
      </w:r>
      <w:r w:rsidR="00780054">
        <w:t xml:space="preserve"> </w:t>
      </w:r>
    </w:p>
    <w:p w14:paraId="65B396FA" w14:textId="1BA04F20" w:rsidR="00696E64" w:rsidRDefault="00696E64" w:rsidP="00696E64">
      <w:pPr>
        <w:pStyle w:val="GrundtextEinrckung"/>
      </w:pPr>
      <w:r>
        <w:t>IDoc</w:t>
      </w:r>
      <w:r>
        <w:tab/>
      </w:r>
      <w:r w:rsidR="00B35E14">
        <w:tab/>
      </w:r>
      <w:r w:rsidRPr="009E1E83">
        <w:t>Intermediate Document</w:t>
      </w:r>
    </w:p>
    <w:p w14:paraId="70084B59" w14:textId="0CCBD34C" w:rsidR="00FA3A36" w:rsidRDefault="00FA3A36" w:rsidP="00696E64">
      <w:pPr>
        <w:pStyle w:val="GrundtextEinrckung"/>
      </w:pPr>
      <w:r>
        <w:t>JDBC</w:t>
      </w:r>
      <w:r>
        <w:tab/>
      </w:r>
      <w:r>
        <w:tab/>
      </w:r>
      <w:r w:rsidRPr="00FA3A36">
        <w:t>Java Database Connectivity</w:t>
      </w:r>
    </w:p>
    <w:p w14:paraId="4144B11F" w14:textId="314764DF" w:rsidR="00696E64" w:rsidRDefault="00696E64" w:rsidP="00696E64">
      <w:pPr>
        <w:pStyle w:val="GrundtextEinrckung"/>
      </w:pPr>
      <w:r>
        <w:t>JDE</w:t>
      </w:r>
      <w:r>
        <w:tab/>
      </w:r>
      <w:r w:rsidR="00B35E14">
        <w:tab/>
      </w:r>
      <w:r w:rsidRPr="009E1E83">
        <w:t>JD Edwards</w:t>
      </w:r>
    </w:p>
    <w:p w14:paraId="22FFF428" w14:textId="2EBB173D" w:rsidR="003F56A7" w:rsidRDefault="003F56A7" w:rsidP="00696E64">
      <w:pPr>
        <w:pStyle w:val="GrundtextEinrckung"/>
      </w:pPr>
      <w:r>
        <w:t>JDK</w:t>
      </w:r>
      <w:r>
        <w:tab/>
      </w:r>
      <w:r>
        <w:tab/>
        <w:t>Java Development Kit</w:t>
      </w:r>
    </w:p>
    <w:p w14:paraId="7AC8E1D9" w14:textId="77777777" w:rsidR="00423E9D" w:rsidRDefault="00423E9D" w:rsidP="00423E9D">
      <w:pPr>
        <w:pStyle w:val="GrundtextEinrckung"/>
      </w:pPr>
      <w:r>
        <w:rPr>
          <w:szCs w:val="24"/>
        </w:rPr>
        <w:t>JRE</w:t>
      </w:r>
      <w:r>
        <w:rPr>
          <w:szCs w:val="24"/>
        </w:rPr>
        <w:tab/>
      </w:r>
      <w:r>
        <w:rPr>
          <w:szCs w:val="24"/>
        </w:rPr>
        <w:tab/>
        <w:t xml:space="preserve">Java Runtime </w:t>
      </w:r>
      <w:r w:rsidRPr="00423E9D">
        <w:rPr>
          <w:szCs w:val="24"/>
        </w:rPr>
        <w:t>Environment</w:t>
      </w:r>
    </w:p>
    <w:p w14:paraId="5A7F3389" w14:textId="1AF57D34" w:rsidR="00696E64" w:rsidRDefault="00696E64" w:rsidP="00696E64">
      <w:pPr>
        <w:pStyle w:val="GrundtextEinrckung"/>
      </w:pPr>
      <w:r>
        <w:t>KVP</w:t>
      </w:r>
      <w:r>
        <w:tab/>
      </w:r>
      <w:r w:rsidR="00B35E14">
        <w:tab/>
      </w:r>
      <w:r>
        <w:t>kontinuierlicher Verbesserungsprozess</w:t>
      </w:r>
    </w:p>
    <w:p w14:paraId="129ABDD0" w14:textId="5449B00D" w:rsidR="00E01900" w:rsidRDefault="00E01900" w:rsidP="00696E64">
      <w:pPr>
        <w:pStyle w:val="GrundtextEinrckung"/>
      </w:pPr>
      <w:r>
        <w:t>OFTP</w:t>
      </w:r>
      <w:r>
        <w:tab/>
      </w:r>
      <w:r>
        <w:tab/>
      </w:r>
      <w:r w:rsidRPr="00E01900">
        <w:t xml:space="preserve">Odette File Transfer Protocol </w:t>
      </w:r>
    </w:p>
    <w:p w14:paraId="29F3BBE4" w14:textId="2340A84F" w:rsidR="003D2D0D" w:rsidRDefault="003D2D0D" w:rsidP="00696E64">
      <w:pPr>
        <w:pStyle w:val="GrundtextEinrckung"/>
      </w:pPr>
      <w:r>
        <w:t>RC</w:t>
      </w:r>
      <w:r>
        <w:tab/>
      </w:r>
      <w:r>
        <w:tab/>
      </w:r>
      <w:r w:rsidRPr="003D2D0D">
        <w:t>Release Candidate</w:t>
      </w:r>
      <w:r>
        <w:t>s</w:t>
      </w:r>
    </w:p>
    <w:p w14:paraId="6EE14D3B" w14:textId="346EC7F6" w:rsidR="00513D6C" w:rsidRDefault="00513D6C" w:rsidP="00513D6C">
      <w:pPr>
        <w:pStyle w:val="GrundtextEinrckung"/>
        <w:ind w:left="2124" w:hanging="2124"/>
      </w:pPr>
      <w:r>
        <w:t>RDBMS</w:t>
      </w:r>
      <w:r>
        <w:tab/>
      </w:r>
      <w:r w:rsidRPr="00513D6C">
        <w:t>Relational Database Management System</w:t>
      </w:r>
      <w:r>
        <w:t xml:space="preserve"> </w:t>
      </w:r>
    </w:p>
    <w:p w14:paraId="66DFF715" w14:textId="12252A6E" w:rsidR="00680307" w:rsidRDefault="00680307" w:rsidP="00696E64">
      <w:pPr>
        <w:pStyle w:val="GrundtextEinrckung"/>
      </w:pPr>
      <w:r>
        <w:t>RE</w:t>
      </w:r>
      <w:r>
        <w:tab/>
      </w:r>
      <w:r>
        <w:tab/>
      </w:r>
      <w:r w:rsidRPr="00A60C61">
        <w:t xml:space="preserve">Requirements </w:t>
      </w:r>
      <w:r>
        <w:t>Engineering</w:t>
      </w:r>
    </w:p>
    <w:p w14:paraId="09588543" w14:textId="7CB27FDB" w:rsidR="00680307" w:rsidRDefault="00680307" w:rsidP="00696E64">
      <w:pPr>
        <w:pStyle w:val="GrundtextEinrckung"/>
      </w:pPr>
      <w:r>
        <w:t>RM</w:t>
      </w:r>
      <w:r>
        <w:tab/>
      </w:r>
      <w:r>
        <w:tab/>
      </w:r>
      <w:r w:rsidRPr="00A60C61">
        <w:t>Requirements Management</w:t>
      </w:r>
    </w:p>
    <w:p w14:paraId="29E3FDE8" w14:textId="39EBC4BD" w:rsidR="00D36EEC" w:rsidRDefault="00D36EEC" w:rsidP="00696E64">
      <w:pPr>
        <w:pStyle w:val="GrundtextEinrckung"/>
      </w:pPr>
      <w:r w:rsidRPr="00D36EEC">
        <w:t>PDF</w:t>
      </w:r>
      <w:r>
        <w:tab/>
      </w:r>
      <w:r>
        <w:tab/>
      </w:r>
      <w:r w:rsidRPr="00D36EEC">
        <w:t>Portable Document Forma</w:t>
      </w:r>
      <w:r>
        <w:t>t</w:t>
      </w:r>
    </w:p>
    <w:p w14:paraId="07411337" w14:textId="56D10496" w:rsidR="00696E64" w:rsidRDefault="00696E64" w:rsidP="00696E64">
      <w:pPr>
        <w:pStyle w:val="GrundtextEinrckung"/>
      </w:pPr>
      <w:r>
        <w:t>SAP</w:t>
      </w:r>
      <w:r>
        <w:tab/>
      </w:r>
      <w:r w:rsidR="00B35E14">
        <w:tab/>
      </w:r>
      <w:r w:rsidRPr="009E1E83">
        <w:t>Systeme Anwendungen und Produkt</w:t>
      </w:r>
    </w:p>
    <w:p w14:paraId="252F16FB" w14:textId="2BA9E062" w:rsidR="00696E64" w:rsidRDefault="00696E64" w:rsidP="00696E64">
      <w:pPr>
        <w:pStyle w:val="GrundtextEinrckung"/>
      </w:pPr>
      <w:r>
        <w:t>SFTP</w:t>
      </w:r>
      <w:r>
        <w:tab/>
      </w:r>
      <w:r w:rsidR="00B35E14">
        <w:tab/>
      </w:r>
      <w:r w:rsidRPr="00175A3B">
        <w:t>Secure File Transfer Protocol</w:t>
      </w:r>
    </w:p>
    <w:p w14:paraId="1A915003" w14:textId="2F11ED0A" w:rsidR="00696E64" w:rsidRDefault="00696E64" w:rsidP="00696E64">
      <w:pPr>
        <w:pStyle w:val="GrundtextEinrckung"/>
      </w:pPr>
      <w:r>
        <w:t>SMTP</w:t>
      </w:r>
      <w:r>
        <w:tab/>
      </w:r>
      <w:r w:rsidR="00B35E14">
        <w:tab/>
      </w:r>
      <w:r w:rsidRPr="00175A3B">
        <w:t>Simple Mail Transfer Protocol</w:t>
      </w:r>
    </w:p>
    <w:p w14:paraId="12980935" w14:textId="5DBF5F83" w:rsidR="0075327B" w:rsidRDefault="0075327B" w:rsidP="0075327B">
      <w:pPr>
        <w:pStyle w:val="GrundtextEinrckung"/>
      </w:pPr>
      <w:r w:rsidRPr="003B7C82">
        <w:t>SQL</w:t>
      </w:r>
      <w:r w:rsidRPr="003B7C82">
        <w:tab/>
      </w:r>
      <w:r w:rsidR="00B35E14">
        <w:tab/>
      </w:r>
      <w:r w:rsidRPr="003B7C82">
        <w:t>Structured Query Language</w:t>
      </w:r>
    </w:p>
    <w:p w14:paraId="59623400" w14:textId="0A9BD2A8" w:rsidR="00E03DB6" w:rsidRDefault="00E03DB6" w:rsidP="0075327B">
      <w:pPr>
        <w:pStyle w:val="GrundtextEinrckung"/>
      </w:pPr>
      <w:r>
        <w:t>SVN</w:t>
      </w:r>
      <w:r>
        <w:tab/>
      </w:r>
      <w:r>
        <w:tab/>
      </w:r>
      <w:r>
        <w:rPr>
          <w:szCs w:val="24"/>
        </w:rPr>
        <w:t>Subversion</w:t>
      </w:r>
    </w:p>
    <w:p w14:paraId="197D6491" w14:textId="11C01E5A" w:rsidR="00696E64" w:rsidRDefault="00696E64" w:rsidP="00696E64">
      <w:pPr>
        <w:pStyle w:val="GrundtextEinrckung"/>
      </w:pPr>
      <w:r>
        <w:t>TRC</w:t>
      </w:r>
      <w:r>
        <w:tab/>
      </w:r>
      <w:r w:rsidR="00B35E14">
        <w:tab/>
      </w:r>
      <w:r w:rsidRPr="00C2738A">
        <w:t>Tradacoms</w:t>
      </w:r>
    </w:p>
    <w:p w14:paraId="36B58CAE" w14:textId="3C072E29" w:rsidR="00C44F37" w:rsidRDefault="00C44F37" w:rsidP="00696E64">
      <w:pPr>
        <w:pStyle w:val="GrundtextEinrckung"/>
      </w:pPr>
      <w:r>
        <w:t>WWW</w:t>
      </w:r>
      <w:r>
        <w:tab/>
      </w:r>
      <w:r>
        <w:tab/>
        <w:t>World Wide Web</w:t>
      </w:r>
    </w:p>
    <w:p w14:paraId="51463935" w14:textId="12591C8B" w:rsidR="00696E64" w:rsidRDefault="00696E64" w:rsidP="00696E64">
      <w:pPr>
        <w:pStyle w:val="GrundtextEinrckung"/>
      </w:pPr>
      <w:r>
        <w:t>X12</w:t>
      </w:r>
      <w:r>
        <w:tab/>
      </w:r>
      <w:r w:rsidR="00B35E14">
        <w:tab/>
      </w:r>
      <w:r>
        <w:t>ANSI X12</w:t>
      </w:r>
    </w:p>
    <w:p w14:paraId="0FD337CD" w14:textId="44DC9A8B" w:rsidR="00696E64" w:rsidRDefault="00696E64" w:rsidP="00696E64">
      <w:pPr>
        <w:pStyle w:val="GrundtextEinrckung"/>
      </w:pPr>
      <w:r>
        <w:t>X.400</w:t>
      </w:r>
      <w:r w:rsidR="00780054">
        <w:tab/>
      </w:r>
      <w:r w:rsidR="00780054">
        <w:tab/>
      </w:r>
      <w:r w:rsidR="00780054" w:rsidRPr="00780054">
        <w:t xml:space="preserve">E-Mail-System </w:t>
      </w:r>
      <w:r w:rsidR="00780054">
        <w:t>basierend auf P7-Protokoll</w:t>
      </w:r>
    </w:p>
    <w:p w14:paraId="742D5B97" w14:textId="7FA8BCA9" w:rsidR="00D66067" w:rsidRDefault="00D66067">
      <w:pPr>
        <w:pStyle w:val="GrundtextEinrckung"/>
      </w:pPr>
      <w:r>
        <w:t>XML</w:t>
      </w:r>
      <w:r>
        <w:tab/>
      </w:r>
      <w:r w:rsidR="00B35E14">
        <w:tab/>
      </w:r>
      <w:r>
        <w:t>Extensible Markup Language</w:t>
      </w:r>
    </w:p>
    <w:p w14:paraId="033C95D8" w14:textId="77777777" w:rsidR="001E684B" w:rsidRDefault="001E684B" w:rsidP="00C37A18">
      <w:pPr>
        <w:pStyle w:val="Grundtext"/>
      </w:pPr>
    </w:p>
    <w:p w14:paraId="5293C6F4" w14:textId="77777777" w:rsidR="0070488F" w:rsidRPr="003B7C82" w:rsidRDefault="00F07FAC">
      <w:pPr>
        <w:pStyle w:val="berschriftVerzeichnis"/>
        <w:numPr>
          <w:ilvl w:val="0"/>
          <w:numId w:val="0"/>
        </w:numPr>
        <w:ind w:left="851" w:hanging="851"/>
      </w:pPr>
      <w:bookmarkStart w:id="9" w:name="_Toc395354958"/>
      <w:bookmarkStart w:id="10" w:name="_Toc532290621"/>
      <w:bookmarkStart w:id="11" w:name="_Toc532295854"/>
      <w:bookmarkStart w:id="12" w:name="_Toc144150349"/>
      <w:r w:rsidRPr="003B7C82">
        <w:lastRenderedPageBreak/>
        <w:t>Abbildungsverzeichnis</w:t>
      </w:r>
      <w:bookmarkEnd w:id="9"/>
      <w:bookmarkEnd w:id="10"/>
      <w:bookmarkEnd w:id="11"/>
      <w:bookmarkEnd w:id="12"/>
    </w:p>
    <w:p w14:paraId="4DC2C181" w14:textId="0F951714" w:rsidR="00AB28BF" w:rsidRDefault="00F07FAC">
      <w:pPr>
        <w:pStyle w:val="Abbildungsverzeichnis"/>
        <w:rPr>
          <w:rFonts w:asciiTheme="minorHAnsi" w:eastAsiaTheme="minorEastAsia" w:hAnsiTheme="minorHAnsi" w:cstheme="minorBidi"/>
          <w:noProof/>
          <w:kern w:val="2"/>
          <w:sz w:val="22"/>
          <w:szCs w:val="22"/>
          <w14:ligatures w14:val="standardContextual"/>
        </w:rPr>
      </w:pPr>
      <w:r w:rsidRPr="003B7C82">
        <w:fldChar w:fldCharType="begin"/>
      </w:r>
      <w:r w:rsidRPr="003B7C82">
        <w:instrText xml:space="preserve"> TOC \h \z \t "Abbildungstitel" \c </w:instrText>
      </w:r>
      <w:r w:rsidRPr="003B7C82">
        <w:fldChar w:fldCharType="separate"/>
      </w:r>
      <w:hyperlink w:anchor="_Toc144150406" w:history="1">
        <w:r w:rsidR="00AB28BF" w:rsidRPr="00C713C4">
          <w:rPr>
            <w:rStyle w:val="Hyperlink"/>
            <w:b/>
            <w:noProof/>
          </w:rPr>
          <w:t>Abb. 3.1:</w:t>
        </w:r>
        <w:r w:rsidR="00AB28BF" w:rsidRPr="00C713C4">
          <w:rPr>
            <w:rStyle w:val="Hyperlink"/>
            <w:noProof/>
          </w:rPr>
          <w:t xml:space="preserve"> Ein Auszug aus der User Story Map</w:t>
        </w:r>
        <w:r w:rsidR="00AB28BF">
          <w:rPr>
            <w:noProof/>
            <w:webHidden/>
          </w:rPr>
          <w:tab/>
        </w:r>
        <w:r w:rsidR="00AB28BF">
          <w:rPr>
            <w:noProof/>
            <w:webHidden/>
          </w:rPr>
          <w:fldChar w:fldCharType="begin"/>
        </w:r>
        <w:r w:rsidR="00AB28BF">
          <w:rPr>
            <w:noProof/>
            <w:webHidden/>
          </w:rPr>
          <w:instrText xml:space="preserve"> PAGEREF _Toc144150406 \h </w:instrText>
        </w:r>
        <w:r w:rsidR="00AB28BF">
          <w:rPr>
            <w:noProof/>
            <w:webHidden/>
          </w:rPr>
        </w:r>
        <w:r w:rsidR="00AB28BF">
          <w:rPr>
            <w:noProof/>
            <w:webHidden/>
          </w:rPr>
          <w:fldChar w:fldCharType="separate"/>
        </w:r>
        <w:r w:rsidR="00AB28BF">
          <w:rPr>
            <w:noProof/>
            <w:webHidden/>
          </w:rPr>
          <w:t>3</w:t>
        </w:r>
        <w:r w:rsidR="00AB28BF">
          <w:rPr>
            <w:noProof/>
            <w:webHidden/>
          </w:rPr>
          <w:fldChar w:fldCharType="end"/>
        </w:r>
      </w:hyperlink>
    </w:p>
    <w:p w14:paraId="43865FC8" w14:textId="593554E6" w:rsidR="00AB28BF" w:rsidRDefault="00AB28BF">
      <w:pPr>
        <w:pStyle w:val="Abbildungsverzeichnis"/>
        <w:rPr>
          <w:rFonts w:asciiTheme="minorHAnsi" w:eastAsiaTheme="minorEastAsia" w:hAnsiTheme="minorHAnsi" w:cstheme="minorBidi"/>
          <w:noProof/>
          <w:kern w:val="2"/>
          <w:sz w:val="22"/>
          <w:szCs w:val="22"/>
          <w14:ligatures w14:val="standardContextual"/>
        </w:rPr>
      </w:pPr>
      <w:hyperlink w:anchor="_Toc144150407" w:history="1">
        <w:r w:rsidRPr="00C713C4">
          <w:rPr>
            <w:rStyle w:val="Hyperlink"/>
            <w:b/>
            <w:noProof/>
          </w:rPr>
          <w:t>Abb. 5.1:</w:t>
        </w:r>
        <w:r w:rsidRPr="00C713C4">
          <w:rPr>
            <w:rStyle w:val="Hyperlink"/>
            <w:noProof/>
          </w:rPr>
          <w:t xml:space="preserve"> Das BPMN</w:t>
        </w:r>
        <w:r w:rsidRPr="00C713C4">
          <w:rPr>
            <w:rStyle w:val="Hyperlink"/>
            <w:noProof/>
          </w:rPr>
          <w:noBreakHyphen/>
          <w:t>Diagramm zum Prozess ‚Datenkonvertierung‘</w:t>
        </w:r>
        <w:r>
          <w:rPr>
            <w:noProof/>
            <w:webHidden/>
          </w:rPr>
          <w:tab/>
        </w:r>
        <w:r>
          <w:rPr>
            <w:noProof/>
            <w:webHidden/>
          </w:rPr>
          <w:fldChar w:fldCharType="begin"/>
        </w:r>
        <w:r>
          <w:rPr>
            <w:noProof/>
            <w:webHidden/>
          </w:rPr>
          <w:instrText xml:space="preserve"> PAGEREF _Toc144150407 \h </w:instrText>
        </w:r>
        <w:r>
          <w:rPr>
            <w:noProof/>
            <w:webHidden/>
          </w:rPr>
        </w:r>
        <w:r>
          <w:rPr>
            <w:noProof/>
            <w:webHidden/>
          </w:rPr>
          <w:fldChar w:fldCharType="separate"/>
        </w:r>
        <w:r>
          <w:rPr>
            <w:noProof/>
            <w:webHidden/>
          </w:rPr>
          <w:t>8</w:t>
        </w:r>
        <w:r>
          <w:rPr>
            <w:noProof/>
            <w:webHidden/>
          </w:rPr>
          <w:fldChar w:fldCharType="end"/>
        </w:r>
      </w:hyperlink>
    </w:p>
    <w:p w14:paraId="15156768" w14:textId="07B9246D" w:rsidR="00AB28BF" w:rsidRDefault="00AB28BF">
      <w:pPr>
        <w:pStyle w:val="Abbildungsverzeichnis"/>
        <w:rPr>
          <w:rFonts w:asciiTheme="minorHAnsi" w:eastAsiaTheme="minorEastAsia" w:hAnsiTheme="minorHAnsi" w:cstheme="minorBidi"/>
          <w:noProof/>
          <w:kern w:val="2"/>
          <w:sz w:val="22"/>
          <w:szCs w:val="22"/>
          <w14:ligatures w14:val="standardContextual"/>
        </w:rPr>
      </w:pPr>
      <w:hyperlink w:anchor="_Toc144150408" w:history="1">
        <w:r w:rsidRPr="00C713C4">
          <w:rPr>
            <w:rStyle w:val="Hyperlink"/>
            <w:b/>
            <w:noProof/>
          </w:rPr>
          <w:t>Abb. 8.1:</w:t>
        </w:r>
        <w:r w:rsidRPr="00C713C4">
          <w:rPr>
            <w:rStyle w:val="Hyperlink"/>
            <w:noProof/>
          </w:rPr>
          <w:t xml:space="preserve"> Die grundlegende Teststrategie</w:t>
        </w:r>
        <w:r>
          <w:rPr>
            <w:noProof/>
            <w:webHidden/>
          </w:rPr>
          <w:tab/>
        </w:r>
        <w:r>
          <w:rPr>
            <w:noProof/>
            <w:webHidden/>
          </w:rPr>
          <w:fldChar w:fldCharType="begin"/>
        </w:r>
        <w:r>
          <w:rPr>
            <w:noProof/>
            <w:webHidden/>
          </w:rPr>
          <w:instrText xml:space="preserve"> PAGEREF _Toc144150408 \h </w:instrText>
        </w:r>
        <w:r>
          <w:rPr>
            <w:noProof/>
            <w:webHidden/>
          </w:rPr>
        </w:r>
        <w:r>
          <w:rPr>
            <w:noProof/>
            <w:webHidden/>
          </w:rPr>
          <w:fldChar w:fldCharType="separate"/>
        </w:r>
        <w:r>
          <w:rPr>
            <w:noProof/>
            <w:webHidden/>
          </w:rPr>
          <w:t>11</w:t>
        </w:r>
        <w:r>
          <w:rPr>
            <w:noProof/>
            <w:webHidden/>
          </w:rPr>
          <w:fldChar w:fldCharType="end"/>
        </w:r>
      </w:hyperlink>
    </w:p>
    <w:p w14:paraId="712CBBE6" w14:textId="57532570" w:rsidR="00AB28BF" w:rsidRDefault="00AB28BF">
      <w:pPr>
        <w:pStyle w:val="Abbildungsverzeichnis"/>
        <w:rPr>
          <w:rFonts w:asciiTheme="minorHAnsi" w:eastAsiaTheme="minorEastAsia" w:hAnsiTheme="minorHAnsi" w:cstheme="minorBidi"/>
          <w:noProof/>
          <w:kern w:val="2"/>
          <w:sz w:val="22"/>
          <w:szCs w:val="22"/>
          <w14:ligatures w14:val="standardContextual"/>
        </w:rPr>
      </w:pPr>
      <w:hyperlink w:anchor="_Toc144150409" w:history="1">
        <w:r w:rsidRPr="00C713C4">
          <w:rPr>
            <w:rStyle w:val="Hyperlink"/>
            <w:b/>
            <w:noProof/>
          </w:rPr>
          <w:t>Abb. 8.2:</w:t>
        </w:r>
        <w:r w:rsidRPr="00C713C4">
          <w:rPr>
            <w:rStyle w:val="Hyperlink"/>
            <w:noProof/>
          </w:rPr>
          <w:t xml:space="preserve"> Die vier Prüfebenen des Software</w:t>
        </w:r>
        <w:r w:rsidRPr="00C713C4">
          <w:rPr>
            <w:rStyle w:val="Hyperlink"/>
            <w:noProof/>
          </w:rPr>
          <w:noBreakHyphen/>
          <w:t>Tests</w:t>
        </w:r>
        <w:r>
          <w:rPr>
            <w:noProof/>
            <w:webHidden/>
          </w:rPr>
          <w:tab/>
        </w:r>
        <w:r>
          <w:rPr>
            <w:noProof/>
            <w:webHidden/>
          </w:rPr>
          <w:fldChar w:fldCharType="begin"/>
        </w:r>
        <w:r>
          <w:rPr>
            <w:noProof/>
            <w:webHidden/>
          </w:rPr>
          <w:instrText xml:space="preserve"> PAGEREF _Toc144150409 \h </w:instrText>
        </w:r>
        <w:r>
          <w:rPr>
            <w:noProof/>
            <w:webHidden/>
          </w:rPr>
        </w:r>
        <w:r>
          <w:rPr>
            <w:noProof/>
            <w:webHidden/>
          </w:rPr>
          <w:fldChar w:fldCharType="separate"/>
        </w:r>
        <w:r>
          <w:rPr>
            <w:noProof/>
            <w:webHidden/>
          </w:rPr>
          <w:t>13</w:t>
        </w:r>
        <w:r>
          <w:rPr>
            <w:noProof/>
            <w:webHidden/>
          </w:rPr>
          <w:fldChar w:fldCharType="end"/>
        </w:r>
      </w:hyperlink>
    </w:p>
    <w:p w14:paraId="5C314C75" w14:textId="1F495C06" w:rsidR="00AB28BF" w:rsidRDefault="00AB28BF">
      <w:pPr>
        <w:pStyle w:val="Abbildungsverzeichnis"/>
        <w:rPr>
          <w:rFonts w:asciiTheme="minorHAnsi" w:eastAsiaTheme="minorEastAsia" w:hAnsiTheme="minorHAnsi" w:cstheme="minorBidi"/>
          <w:noProof/>
          <w:kern w:val="2"/>
          <w:sz w:val="22"/>
          <w:szCs w:val="22"/>
          <w14:ligatures w14:val="standardContextual"/>
        </w:rPr>
      </w:pPr>
      <w:hyperlink w:anchor="_Toc144150410" w:history="1">
        <w:r w:rsidRPr="00C713C4">
          <w:rPr>
            <w:rStyle w:val="Hyperlink"/>
            <w:b/>
            <w:noProof/>
          </w:rPr>
          <w:t>Abb. 8.3:</w:t>
        </w:r>
        <w:r w:rsidRPr="00C713C4">
          <w:rPr>
            <w:rStyle w:val="Hyperlink"/>
            <w:noProof/>
          </w:rPr>
          <w:t xml:space="preserve"> Die schematische Darstellung eines Black</w:t>
        </w:r>
        <w:r w:rsidRPr="00C713C4">
          <w:rPr>
            <w:rStyle w:val="Hyperlink"/>
            <w:noProof/>
          </w:rPr>
          <w:noBreakHyphen/>
          <w:t>Box</w:t>
        </w:r>
        <w:r w:rsidRPr="00C713C4">
          <w:rPr>
            <w:rStyle w:val="Hyperlink"/>
            <w:noProof/>
          </w:rPr>
          <w:noBreakHyphen/>
          <w:t>Tests</w:t>
        </w:r>
        <w:r>
          <w:rPr>
            <w:noProof/>
            <w:webHidden/>
          </w:rPr>
          <w:tab/>
        </w:r>
        <w:r>
          <w:rPr>
            <w:noProof/>
            <w:webHidden/>
          </w:rPr>
          <w:fldChar w:fldCharType="begin"/>
        </w:r>
        <w:r>
          <w:rPr>
            <w:noProof/>
            <w:webHidden/>
          </w:rPr>
          <w:instrText xml:space="preserve"> PAGEREF _Toc144150410 \h </w:instrText>
        </w:r>
        <w:r>
          <w:rPr>
            <w:noProof/>
            <w:webHidden/>
          </w:rPr>
        </w:r>
        <w:r>
          <w:rPr>
            <w:noProof/>
            <w:webHidden/>
          </w:rPr>
          <w:fldChar w:fldCharType="separate"/>
        </w:r>
        <w:r>
          <w:rPr>
            <w:noProof/>
            <w:webHidden/>
          </w:rPr>
          <w:t>14</w:t>
        </w:r>
        <w:r>
          <w:rPr>
            <w:noProof/>
            <w:webHidden/>
          </w:rPr>
          <w:fldChar w:fldCharType="end"/>
        </w:r>
      </w:hyperlink>
    </w:p>
    <w:p w14:paraId="6A4EFF8A" w14:textId="6F588487" w:rsidR="00AB28BF" w:rsidRDefault="00AB28BF">
      <w:pPr>
        <w:pStyle w:val="Abbildungsverzeichnis"/>
        <w:rPr>
          <w:rFonts w:asciiTheme="minorHAnsi" w:eastAsiaTheme="minorEastAsia" w:hAnsiTheme="minorHAnsi" w:cstheme="minorBidi"/>
          <w:noProof/>
          <w:kern w:val="2"/>
          <w:sz w:val="22"/>
          <w:szCs w:val="22"/>
          <w14:ligatures w14:val="standardContextual"/>
        </w:rPr>
      </w:pPr>
      <w:hyperlink w:anchor="_Toc144150411" w:history="1">
        <w:r w:rsidRPr="00C713C4">
          <w:rPr>
            <w:rStyle w:val="Hyperlink"/>
            <w:b/>
            <w:noProof/>
          </w:rPr>
          <w:t>Abb. 8.4:</w:t>
        </w:r>
        <w:r w:rsidRPr="00C713C4">
          <w:rPr>
            <w:rStyle w:val="Hyperlink"/>
            <w:noProof/>
          </w:rPr>
          <w:t xml:space="preserve"> Der schematische Testablauf</w:t>
        </w:r>
        <w:r>
          <w:rPr>
            <w:noProof/>
            <w:webHidden/>
          </w:rPr>
          <w:tab/>
        </w:r>
        <w:r>
          <w:rPr>
            <w:noProof/>
            <w:webHidden/>
          </w:rPr>
          <w:fldChar w:fldCharType="begin"/>
        </w:r>
        <w:r>
          <w:rPr>
            <w:noProof/>
            <w:webHidden/>
          </w:rPr>
          <w:instrText xml:space="preserve"> PAGEREF _Toc144150411 \h </w:instrText>
        </w:r>
        <w:r>
          <w:rPr>
            <w:noProof/>
            <w:webHidden/>
          </w:rPr>
        </w:r>
        <w:r>
          <w:rPr>
            <w:noProof/>
            <w:webHidden/>
          </w:rPr>
          <w:fldChar w:fldCharType="separate"/>
        </w:r>
        <w:r>
          <w:rPr>
            <w:noProof/>
            <w:webHidden/>
          </w:rPr>
          <w:t>15</w:t>
        </w:r>
        <w:r>
          <w:rPr>
            <w:noProof/>
            <w:webHidden/>
          </w:rPr>
          <w:fldChar w:fldCharType="end"/>
        </w:r>
      </w:hyperlink>
    </w:p>
    <w:p w14:paraId="73AE4592" w14:textId="7A4F44D1" w:rsidR="00AB28BF" w:rsidRDefault="00AB28BF">
      <w:pPr>
        <w:pStyle w:val="Abbildungsverzeichnis"/>
        <w:rPr>
          <w:rFonts w:asciiTheme="minorHAnsi" w:eastAsiaTheme="minorEastAsia" w:hAnsiTheme="minorHAnsi" w:cstheme="minorBidi"/>
          <w:noProof/>
          <w:kern w:val="2"/>
          <w:sz w:val="22"/>
          <w:szCs w:val="22"/>
          <w14:ligatures w14:val="standardContextual"/>
        </w:rPr>
      </w:pPr>
      <w:hyperlink w:anchor="_Toc144150412" w:history="1">
        <w:r w:rsidRPr="00C713C4">
          <w:rPr>
            <w:rStyle w:val="Hyperlink"/>
            <w:b/>
            <w:noProof/>
          </w:rPr>
          <w:t>Abb. 8.5:</w:t>
        </w:r>
        <w:r w:rsidRPr="00C713C4">
          <w:rPr>
            <w:rStyle w:val="Hyperlink"/>
            <w:noProof/>
          </w:rPr>
          <w:t xml:space="preserve"> ‚Progress Monitor‘: Die Benutzeranlage im ‚Progress Monitor‘</w:t>
        </w:r>
        <w:r>
          <w:rPr>
            <w:noProof/>
            <w:webHidden/>
          </w:rPr>
          <w:tab/>
        </w:r>
        <w:r>
          <w:rPr>
            <w:noProof/>
            <w:webHidden/>
          </w:rPr>
          <w:fldChar w:fldCharType="begin"/>
        </w:r>
        <w:r>
          <w:rPr>
            <w:noProof/>
            <w:webHidden/>
          </w:rPr>
          <w:instrText xml:space="preserve"> PAGEREF _Toc144150412 \h </w:instrText>
        </w:r>
        <w:r>
          <w:rPr>
            <w:noProof/>
            <w:webHidden/>
          </w:rPr>
        </w:r>
        <w:r>
          <w:rPr>
            <w:noProof/>
            <w:webHidden/>
          </w:rPr>
          <w:fldChar w:fldCharType="separate"/>
        </w:r>
        <w:r>
          <w:rPr>
            <w:noProof/>
            <w:webHidden/>
          </w:rPr>
          <w:t>17</w:t>
        </w:r>
        <w:r>
          <w:rPr>
            <w:noProof/>
            <w:webHidden/>
          </w:rPr>
          <w:fldChar w:fldCharType="end"/>
        </w:r>
      </w:hyperlink>
    </w:p>
    <w:p w14:paraId="7FAFD637" w14:textId="29020BBE" w:rsidR="00AB28BF" w:rsidRDefault="00AB28BF">
      <w:pPr>
        <w:pStyle w:val="Abbildungsverzeichnis"/>
        <w:rPr>
          <w:rFonts w:asciiTheme="minorHAnsi" w:eastAsiaTheme="minorEastAsia" w:hAnsiTheme="minorHAnsi" w:cstheme="minorBidi"/>
          <w:noProof/>
          <w:kern w:val="2"/>
          <w:sz w:val="22"/>
          <w:szCs w:val="22"/>
          <w14:ligatures w14:val="standardContextual"/>
        </w:rPr>
      </w:pPr>
      <w:hyperlink w:anchor="_Toc144150413" w:history="1">
        <w:r w:rsidRPr="00C713C4">
          <w:rPr>
            <w:rStyle w:val="Hyperlink"/>
            <w:b/>
            <w:noProof/>
          </w:rPr>
          <w:t>Abb. 8.6</w:t>
        </w:r>
        <w:r w:rsidRPr="00C713C4">
          <w:rPr>
            <w:rStyle w:val="Hyperlink"/>
            <w:noProof/>
          </w:rPr>
          <w:t>: ‚Progress Monitor‘: Die Anlage eines Workflows</w:t>
        </w:r>
        <w:r>
          <w:rPr>
            <w:noProof/>
            <w:webHidden/>
          </w:rPr>
          <w:tab/>
        </w:r>
        <w:r>
          <w:rPr>
            <w:noProof/>
            <w:webHidden/>
          </w:rPr>
          <w:fldChar w:fldCharType="begin"/>
        </w:r>
        <w:r>
          <w:rPr>
            <w:noProof/>
            <w:webHidden/>
          </w:rPr>
          <w:instrText xml:space="preserve"> PAGEREF _Toc144150413 \h </w:instrText>
        </w:r>
        <w:r>
          <w:rPr>
            <w:noProof/>
            <w:webHidden/>
          </w:rPr>
        </w:r>
        <w:r>
          <w:rPr>
            <w:noProof/>
            <w:webHidden/>
          </w:rPr>
          <w:fldChar w:fldCharType="separate"/>
        </w:r>
        <w:r>
          <w:rPr>
            <w:noProof/>
            <w:webHidden/>
          </w:rPr>
          <w:t>18</w:t>
        </w:r>
        <w:r>
          <w:rPr>
            <w:noProof/>
            <w:webHidden/>
          </w:rPr>
          <w:fldChar w:fldCharType="end"/>
        </w:r>
      </w:hyperlink>
    </w:p>
    <w:p w14:paraId="17B9F6A4" w14:textId="580FE9D2" w:rsidR="00AB28BF" w:rsidRDefault="00AB28BF">
      <w:pPr>
        <w:pStyle w:val="Abbildungsverzeichnis"/>
        <w:rPr>
          <w:rFonts w:asciiTheme="minorHAnsi" w:eastAsiaTheme="minorEastAsia" w:hAnsiTheme="minorHAnsi" w:cstheme="minorBidi"/>
          <w:noProof/>
          <w:kern w:val="2"/>
          <w:sz w:val="22"/>
          <w:szCs w:val="22"/>
          <w14:ligatures w14:val="standardContextual"/>
        </w:rPr>
      </w:pPr>
      <w:hyperlink w:anchor="_Toc144150414" w:history="1">
        <w:r w:rsidRPr="00C713C4">
          <w:rPr>
            <w:rStyle w:val="Hyperlink"/>
            <w:b/>
            <w:noProof/>
          </w:rPr>
          <w:t>Abb. 8.7:</w:t>
        </w:r>
        <w:r w:rsidRPr="00C713C4">
          <w:rPr>
            <w:rStyle w:val="Hyperlink"/>
            <w:noProof/>
          </w:rPr>
          <w:t xml:space="preserve"> Die Testvorschrift zum Testfall 6.1.3</w:t>
        </w:r>
        <w:r>
          <w:rPr>
            <w:noProof/>
            <w:webHidden/>
          </w:rPr>
          <w:tab/>
        </w:r>
        <w:r>
          <w:rPr>
            <w:noProof/>
            <w:webHidden/>
          </w:rPr>
          <w:fldChar w:fldCharType="begin"/>
        </w:r>
        <w:r>
          <w:rPr>
            <w:noProof/>
            <w:webHidden/>
          </w:rPr>
          <w:instrText xml:space="preserve"> PAGEREF _Toc144150414 \h </w:instrText>
        </w:r>
        <w:r>
          <w:rPr>
            <w:noProof/>
            <w:webHidden/>
          </w:rPr>
        </w:r>
        <w:r>
          <w:rPr>
            <w:noProof/>
            <w:webHidden/>
          </w:rPr>
          <w:fldChar w:fldCharType="separate"/>
        </w:r>
        <w:r>
          <w:rPr>
            <w:noProof/>
            <w:webHidden/>
          </w:rPr>
          <w:t>20</w:t>
        </w:r>
        <w:r>
          <w:rPr>
            <w:noProof/>
            <w:webHidden/>
          </w:rPr>
          <w:fldChar w:fldCharType="end"/>
        </w:r>
      </w:hyperlink>
    </w:p>
    <w:p w14:paraId="5437B264" w14:textId="40F84963" w:rsidR="00AB28BF" w:rsidRDefault="00AB28BF">
      <w:pPr>
        <w:pStyle w:val="Abbildungsverzeichnis"/>
        <w:rPr>
          <w:rFonts w:asciiTheme="minorHAnsi" w:eastAsiaTheme="minorEastAsia" w:hAnsiTheme="minorHAnsi" w:cstheme="minorBidi"/>
          <w:noProof/>
          <w:kern w:val="2"/>
          <w:sz w:val="22"/>
          <w:szCs w:val="22"/>
          <w14:ligatures w14:val="standardContextual"/>
        </w:rPr>
      </w:pPr>
      <w:hyperlink w:anchor="_Toc144150415" w:history="1">
        <w:r w:rsidRPr="00C713C4">
          <w:rPr>
            <w:rStyle w:val="Hyperlink"/>
            <w:b/>
            <w:noProof/>
          </w:rPr>
          <w:t xml:space="preserve">Abb. 8.8: </w:t>
        </w:r>
        <w:r w:rsidRPr="00C713C4">
          <w:rPr>
            <w:rStyle w:val="Hyperlink"/>
            <w:noProof/>
          </w:rPr>
          <w:t>Die Übergabe der zum Testfall 6.1.3 erstellten Testdatei an den Datenkonverter</w:t>
        </w:r>
        <w:r>
          <w:rPr>
            <w:noProof/>
            <w:webHidden/>
          </w:rPr>
          <w:tab/>
        </w:r>
        <w:r>
          <w:rPr>
            <w:noProof/>
            <w:webHidden/>
          </w:rPr>
          <w:fldChar w:fldCharType="begin"/>
        </w:r>
        <w:r>
          <w:rPr>
            <w:noProof/>
            <w:webHidden/>
          </w:rPr>
          <w:instrText xml:space="preserve"> PAGEREF _Toc144150415 \h </w:instrText>
        </w:r>
        <w:r>
          <w:rPr>
            <w:noProof/>
            <w:webHidden/>
          </w:rPr>
        </w:r>
        <w:r>
          <w:rPr>
            <w:noProof/>
            <w:webHidden/>
          </w:rPr>
          <w:fldChar w:fldCharType="separate"/>
        </w:r>
        <w:r>
          <w:rPr>
            <w:noProof/>
            <w:webHidden/>
          </w:rPr>
          <w:t>21</w:t>
        </w:r>
        <w:r>
          <w:rPr>
            <w:noProof/>
            <w:webHidden/>
          </w:rPr>
          <w:fldChar w:fldCharType="end"/>
        </w:r>
      </w:hyperlink>
    </w:p>
    <w:p w14:paraId="77C384BC" w14:textId="3AA9AEBA" w:rsidR="00AB28BF" w:rsidRDefault="00AB28BF">
      <w:pPr>
        <w:pStyle w:val="Abbildungsverzeichnis"/>
        <w:rPr>
          <w:rFonts w:asciiTheme="minorHAnsi" w:eastAsiaTheme="minorEastAsia" w:hAnsiTheme="minorHAnsi" w:cstheme="minorBidi"/>
          <w:noProof/>
          <w:kern w:val="2"/>
          <w:sz w:val="22"/>
          <w:szCs w:val="22"/>
          <w14:ligatures w14:val="standardContextual"/>
        </w:rPr>
      </w:pPr>
      <w:hyperlink w:anchor="_Toc144150416" w:history="1">
        <w:r w:rsidRPr="00C713C4">
          <w:rPr>
            <w:rStyle w:val="Hyperlink"/>
            <w:b/>
            <w:noProof/>
          </w:rPr>
          <w:t>Abb. 8.9:</w:t>
        </w:r>
        <w:r w:rsidRPr="00C713C4">
          <w:rPr>
            <w:rStyle w:val="Hyperlink"/>
            <w:noProof/>
          </w:rPr>
          <w:t xml:space="preserve"> Die Bildschirmausgabe zum Testfall 6.1.3</w:t>
        </w:r>
        <w:r>
          <w:rPr>
            <w:noProof/>
            <w:webHidden/>
          </w:rPr>
          <w:tab/>
        </w:r>
        <w:r>
          <w:rPr>
            <w:noProof/>
            <w:webHidden/>
          </w:rPr>
          <w:fldChar w:fldCharType="begin"/>
        </w:r>
        <w:r>
          <w:rPr>
            <w:noProof/>
            <w:webHidden/>
          </w:rPr>
          <w:instrText xml:space="preserve"> PAGEREF _Toc144150416 \h </w:instrText>
        </w:r>
        <w:r>
          <w:rPr>
            <w:noProof/>
            <w:webHidden/>
          </w:rPr>
        </w:r>
        <w:r>
          <w:rPr>
            <w:noProof/>
            <w:webHidden/>
          </w:rPr>
          <w:fldChar w:fldCharType="separate"/>
        </w:r>
        <w:r>
          <w:rPr>
            <w:noProof/>
            <w:webHidden/>
          </w:rPr>
          <w:t>21</w:t>
        </w:r>
        <w:r>
          <w:rPr>
            <w:noProof/>
            <w:webHidden/>
          </w:rPr>
          <w:fldChar w:fldCharType="end"/>
        </w:r>
      </w:hyperlink>
    </w:p>
    <w:p w14:paraId="22C81B68" w14:textId="4F45DCCF" w:rsidR="00AB28BF" w:rsidRDefault="00AB28BF">
      <w:pPr>
        <w:pStyle w:val="Abbildungsverzeichnis"/>
        <w:rPr>
          <w:rFonts w:asciiTheme="minorHAnsi" w:eastAsiaTheme="minorEastAsia" w:hAnsiTheme="minorHAnsi" w:cstheme="minorBidi"/>
          <w:noProof/>
          <w:kern w:val="2"/>
          <w:sz w:val="22"/>
          <w:szCs w:val="22"/>
          <w14:ligatures w14:val="standardContextual"/>
        </w:rPr>
      </w:pPr>
      <w:hyperlink w:anchor="_Toc144150417" w:history="1">
        <w:r w:rsidRPr="00C713C4">
          <w:rPr>
            <w:rStyle w:val="Hyperlink"/>
            <w:b/>
            <w:noProof/>
          </w:rPr>
          <w:t>Abb. D.1:</w:t>
        </w:r>
        <w:r w:rsidRPr="00C713C4">
          <w:rPr>
            <w:rStyle w:val="Hyperlink"/>
            <w:noProof/>
          </w:rPr>
          <w:t xml:space="preserve"> Das Komponentendiagramm zu den identifizierten Systemkomponenten</w:t>
        </w:r>
        <w:r>
          <w:rPr>
            <w:noProof/>
            <w:webHidden/>
          </w:rPr>
          <w:tab/>
        </w:r>
        <w:r>
          <w:rPr>
            <w:noProof/>
            <w:webHidden/>
          </w:rPr>
          <w:fldChar w:fldCharType="begin"/>
        </w:r>
        <w:r>
          <w:rPr>
            <w:noProof/>
            <w:webHidden/>
          </w:rPr>
          <w:instrText xml:space="preserve"> PAGEREF _Toc144150417 \h </w:instrText>
        </w:r>
        <w:r>
          <w:rPr>
            <w:noProof/>
            <w:webHidden/>
          </w:rPr>
        </w:r>
        <w:r>
          <w:rPr>
            <w:noProof/>
            <w:webHidden/>
          </w:rPr>
          <w:fldChar w:fldCharType="separate"/>
        </w:r>
        <w:r>
          <w:rPr>
            <w:noProof/>
            <w:webHidden/>
          </w:rPr>
          <w:t>33</w:t>
        </w:r>
        <w:r>
          <w:rPr>
            <w:noProof/>
            <w:webHidden/>
          </w:rPr>
          <w:fldChar w:fldCharType="end"/>
        </w:r>
      </w:hyperlink>
    </w:p>
    <w:p w14:paraId="71D0290A" w14:textId="569EE42E" w:rsidR="00AB28BF" w:rsidRDefault="00AB28BF">
      <w:pPr>
        <w:pStyle w:val="Abbildungsverzeichnis"/>
        <w:rPr>
          <w:rFonts w:asciiTheme="minorHAnsi" w:eastAsiaTheme="minorEastAsia" w:hAnsiTheme="minorHAnsi" w:cstheme="minorBidi"/>
          <w:noProof/>
          <w:kern w:val="2"/>
          <w:sz w:val="22"/>
          <w:szCs w:val="22"/>
          <w14:ligatures w14:val="standardContextual"/>
        </w:rPr>
      </w:pPr>
      <w:hyperlink w:anchor="_Toc144150418" w:history="1">
        <w:r w:rsidRPr="00C713C4">
          <w:rPr>
            <w:rStyle w:val="Hyperlink"/>
            <w:b/>
            <w:noProof/>
          </w:rPr>
          <w:t>Abb. F.1:</w:t>
        </w:r>
        <w:r w:rsidRPr="00C713C4">
          <w:rPr>
            <w:rStyle w:val="Hyperlink"/>
            <w:noProof/>
          </w:rPr>
          <w:t xml:space="preserve"> Das BPMN</w:t>
        </w:r>
        <w:r w:rsidRPr="00C713C4">
          <w:rPr>
            <w:rStyle w:val="Hyperlink"/>
            <w:noProof/>
          </w:rPr>
          <w:noBreakHyphen/>
          <w:t>Diagramm zum Prozess ‚Software</w:t>
        </w:r>
        <w:r w:rsidRPr="00C713C4">
          <w:rPr>
            <w:rStyle w:val="Hyperlink"/>
            <w:noProof/>
          </w:rPr>
          <w:noBreakHyphen/>
          <w:t>Test’</w:t>
        </w:r>
        <w:r>
          <w:rPr>
            <w:noProof/>
            <w:webHidden/>
          </w:rPr>
          <w:tab/>
        </w:r>
        <w:r>
          <w:rPr>
            <w:noProof/>
            <w:webHidden/>
          </w:rPr>
          <w:fldChar w:fldCharType="begin"/>
        </w:r>
        <w:r>
          <w:rPr>
            <w:noProof/>
            <w:webHidden/>
          </w:rPr>
          <w:instrText xml:space="preserve"> PAGEREF _Toc144150418 \h </w:instrText>
        </w:r>
        <w:r>
          <w:rPr>
            <w:noProof/>
            <w:webHidden/>
          </w:rPr>
        </w:r>
        <w:r>
          <w:rPr>
            <w:noProof/>
            <w:webHidden/>
          </w:rPr>
          <w:fldChar w:fldCharType="separate"/>
        </w:r>
        <w:r>
          <w:rPr>
            <w:noProof/>
            <w:webHidden/>
          </w:rPr>
          <w:t>39</w:t>
        </w:r>
        <w:r>
          <w:rPr>
            <w:noProof/>
            <w:webHidden/>
          </w:rPr>
          <w:fldChar w:fldCharType="end"/>
        </w:r>
      </w:hyperlink>
    </w:p>
    <w:p w14:paraId="59C350AE" w14:textId="0C402197" w:rsidR="00AB28BF" w:rsidRDefault="00AB28BF">
      <w:pPr>
        <w:pStyle w:val="Abbildungsverzeichnis"/>
        <w:rPr>
          <w:rFonts w:asciiTheme="minorHAnsi" w:eastAsiaTheme="minorEastAsia" w:hAnsiTheme="minorHAnsi" w:cstheme="minorBidi"/>
          <w:noProof/>
          <w:kern w:val="2"/>
          <w:sz w:val="22"/>
          <w:szCs w:val="22"/>
          <w14:ligatures w14:val="standardContextual"/>
        </w:rPr>
      </w:pPr>
      <w:hyperlink w:anchor="_Toc144150419" w:history="1">
        <w:r w:rsidRPr="00C713C4">
          <w:rPr>
            <w:rStyle w:val="Hyperlink"/>
            <w:b/>
            <w:noProof/>
          </w:rPr>
          <w:t>Abb. G.1:</w:t>
        </w:r>
        <w:r w:rsidRPr="00C713C4">
          <w:rPr>
            <w:rStyle w:val="Hyperlink"/>
            <w:noProof/>
          </w:rPr>
          <w:t xml:space="preserve"> Der Testbericht zum Testfall 6.1.3, Seite 2</w:t>
        </w:r>
        <w:r>
          <w:rPr>
            <w:noProof/>
            <w:webHidden/>
          </w:rPr>
          <w:tab/>
        </w:r>
        <w:r>
          <w:rPr>
            <w:noProof/>
            <w:webHidden/>
          </w:rPr>
          <w:fldChar w:fldCharType="begin"/>
        </w:r>
        <w:r>
          <w:rPr>
            <w:noProof/>
            <w:webHidden/>
          </w:rPr>
          <w:instrText xml:space="preserve"> PAGEREF _Toc144150419 \h </w:instrText>
        </w:r>
        <w:r>
          <w:rPr>
            <w:noProof/>
            <w:webHidden/>
          </w:rPr>
        </w:r>
        <w:r>
          <w:rPr>
            <w:noProof/>
            <w:webHidden/>
          </w:rPr>
          <w:fldChar w:fldCharType="separate"/>
        </w:r>
        <w:r>
          <w:rPr>
            <w:noProof/>
            <w:webHidden/>
          </w:rPr>
          <w:t>40</w:t>
        </w:r>
        <w:r>
          <w:rPr>
            <w:noProof/>
            <w:webHidden/>
          </w:rPr>
          <w:fldChar w:fldCharType="end"/>
        </w:r>
      </w:hyperlink>
    </w:p>
    <w:p w14:paraId="34FAFA5B" w14:textId="0EDF5B94" w:rsidR="00AB28BF" w:rsidRDefault="00AB28BF">
      <w:pPr>
        <w:pStyle w:val="Abbildungsverzeichnis"/>
        <w:rPr>
          <w:rFonts w:asciiTheme="minorHAnsi" w:eastAsiaTheme="minorEastAsia" w:hAnsiTheme="minorHAnsi" w:cstheme="minorBidi"/>
          <w:noProof/>
          <w:kern w:val="2"/>
          <w:sz w:val="22"/>
          <w:szCs w:val="22"/>
          <w14:ligatures w14:val="standardContextual"/>
        </w:rPr>
      </w:pPr>
      <w:hyperlink w:anchor="_Toc144150420" w:history="1">
        <w:r w:rsidRPr="00C713C4">
          <w:rPr>
            <w:rStyle w:val="Hyperlink"/>
            <w:b/>
            <w:noProof/>
          </w:rPr>
          <w:t>Abb. G.2:</w:t>
        </w:r>
        <w:r w:rsidRPr="00C713C4">
          <w:rPr>
            <w:rStyle w:val="Hyperlink"/>
            <w:noProof/>
          </w:rPr>
          <w:t xml:space="preserve"> Der Testbericht zum Testfall 6.1.3, Seite 3</w:t>
        </w:r>
        <w:r>
          <w:rPr>
            <w:noProof/>
            <w:webHidden/>
          </w:rPr>
          <w:tab/>
        </w:r>
        <w:r>
          <w:rPr>
            <w:noProof/>
            <w:webHidden/>
          </w:rPr>
          <w:fldChar w:fldCharType="begin"/>
        </w:r>
        <w:r>
          <w:rPr>
            <w:noProof/>
            <w:webHidden/>
          </w:rPr>
          <w:instrText xml:space="preserve"> PAGEREF _Toc144150420 \h </w:instrText>
        </w:r>
        <w:r>
          <w:rPr>
            <w:noProof/>
            <w:webHidden/>
          </w:rPr>
        </w:r>
        <w:r>
          <w:rPr>
            <w:noProof/>
            <w:webHidden/>
          </w:rPr>
          <w:fldChar w:fldCharType="separate"/>
        </w:r>
        <w:r>
          <w:rPr>
            <w:noProof/>
            <w:webHidden/>
          </w:rPr>
          <w:t>41</w:t>
        </w:r>
        <w:r>
          <w:rPr>
            <w:noProof/>
            <w:webHidden/>
          </w:rPr>
          <w:fldChar w:fldCharType="end"/>
        </w:r>
      </w:hyperlink>
    </w:p>
    <w:p w14:paraId="1B63320E" w14:textId="24E34049" w:rsidR="00AB28BF" w:rsidRDefault="00AB28BF">
      <w:pPr>
        <w:pStyle w:val="Abbildungsverzeichnis"/>
        <w:rPr>
          <w:rFonts w:asciiTheme="minorHAnsi" w:eastAsiaTheme="minorEastAsia" w:hAnsiTheme="minorHAnsi" w:cstheme="minorBidi"/>
          <w:noProof/>
          <w:kern w:val="2"/>
          <w:sz w:val="22"/>
          <w:szCs w:val="22"/>
          <w14:ligatures w14:val="standardContextual"/>
        </w:rPr>
      </w:pPr>
      <w:hyperlink w:anchor="_Toc144150421" w:history="1">
        <w:r w:rsidRPr="00C713C4">
          <w:rPr>
            <w:rStyle w:val="Hyperlink"/>
            <w:b/>
            <w:noProof/>
          </w:rPr>
          <w:t>Abb. G.3:</w:t>
        </w:r>
        <w:r w:rsidRPr="00C713C4">
          <w:rPr>
            <w:rStyle w:val="Hyperlink"/>
            <w:noProof/>
          </w:rPr>
          <w:t xml:space="preserve"> Der Testbericht zum Testfall 6.1.3, Seite 4</w:t>
        </w:r>
        <w:r>
          <w:rPr>
            <w:noProof/>
            <w:webHidden/>
          </w:rPr>
          <w:tab/>
        </w:r>
        <w:r>
          <w:rPr>
            <w:noProof/>
            <w:webHidden/>
          </w:rPr>
          <w:fldChar w:fldCharType="begin"/>
        </w:r>
        <w:r>
          <w:rPr>
            <w:noProof/>
            <w:webHidden/>
          </w:rPr>
          <w:instrText xml:space="preserve"> PAGEREF _Toc144150421 \h </w:instrText>
        </w:r>
        <w:r>
          <w:rPr>
            <w:noProof/>
            <w:webHidden/>
          </w:rPr>
        </w:r>
        <w:r>
          <w:rPr>
            <w:noProof/>
            <w:webHidden/>
          </w:rPr>
          <w:fldChar w:fldCharType="separate"/>
        </w:r>
        <w:r>
          <w:rPr>
            <w:noProof/>
            <w:webHidden/>
          </w:rPr>
          <w:t>42</w:t>
        </w:r>
        <w:r>
          <w:rPr>
            <w:noProof/>
            <w:webHidden/>
          </w:rPr>
          <w:fldChar w:fldCharType="end"/>
        </w:r>
      </w:hyperlink>
    </w:p>
    <w:p w14:paraId="4783F104" w14:textId="0732A5A6" w:rsidR="00AB28BF" w:rsidRDefault="00AB28BF">
      <w:pPr>
        <w:pStyle w:val="Abbildungsverzeichnis"/>
        <w:rPr>
          <w:rFonts w:asciiTheme="minorHAnsi" w:eastAsiaTheme="minorEastAsia" w:hAnsiTheme="minorHAnsi" w:cstheme="minorBidi"/>
          <w:noProof/>
          <w:kern w:val="2"/>
          <w:sz w:val="22"/>
          <w:szCs w:val="22"/>
          <w14:ligatures w14:val="standardContextual"/>
        </w:rPr>
      </w:pPr>
      <w:hyperlink w:anchor="_Toc144150422" w:history="1">
        <w:r w:rsidRPr="00C713C4">
          <w:rPr>
            <w:rStyle w:val="Hyperlink"/>
            <w:b/>
            <w:noProof/>
          </w:rPr>
          <w:t>Abb. G.4:</w:t>
        </w:r>
        <w:r w:rsidRPr="00C713C4">
          <w:rPr>
            <w:rStyle w:val="Hyperlink"/>
            <w:noProof/>
          </w:rPr>
          <w:t xml:space="preserve"> Der Testbericht zum Testfall 6.1.3, Seite 5</w:t>
        </w:r>
        <w:r>
          <w:rPr>
            <w:noProof/>
            <w:webHidden/>
          </w:rPr>
          <w:tab/>
        </w:r>
        <w:r>
          <w:rPr>
            <w:noProof/>
            <w:webHidden/>
          </w:rPr>
          <w:fldChar w:fldCharType="begin"/>
        </w:r>
        <w:r>
          <w:rPr>
            <w:noProof/>
            <w:webHidden/>
          </w:rPr>
          <w:instrText xml:space="preserve"> PAGEREF _Toc144150422 \h </w:instrText>
        </w:r>
        <w:r>
          <w:rPr>
            <w:noProof/>
            <w:webHidden/>
          </w:rPr>
        </w:r>
        <w:r>
          <w:rPr>
            <w:noProof/>
            <w:webHidden/>
          </w:rPr>
          <w:fldChar w:fldCharType="separate"/>
        </w:r>
        <w:r>
          <w:rPr>
            <w:noProof/>
            <w:webHidden/>
          </w:rPr>
          <w:t>43</w:t>
        </w:r>
        <w:r>
          <w:rPr>
            <w:noProof/>
            <w:webHidden/>
          </w:rPr>
          <w:fldChar w:fldCharType="end"/>
        </w:r>
      </w:hyperlink>
    </w:p>
    <w:p w14:paraId="2BC20D8E" w14:textId="7F74E598" w:rsidR="00AB28BF" w:rsidRDefault="00AB28BF">
      <w:pPr>
        <w:pStyle w:val="Abbildungsverzeichnis"/>
        <w:rPr>
          <w:rFonts w:asciiTheme="minorHAnsi" w:eastAsiaTheme="minorEastAsia" w:hAnsiTheme="minorHAnsi" w:cstheme="minorBidi"/>
          <w:noProof/>
          <w:kern w:val="2"/>
          <w:sz w:val="22"/>
          <w:szCs w:val="22"/>
          <w14:ligatures w14:val="standardContextual"/>
        </w:rPr>
      </w:pPr>
      <w:hyperlink w:anchor="_Toc144150423" w:history="1">
        <w:r w:rsidRPr="00C713C4">
          <w:rPr>
            <w:rStyle w:val="Hyperlink"/>
            <w:b/>
            <w:noProof/>
          </w:rPr>
          <w:t>Abb. G.5:</w:t>
        </w:r>
        <w:r w:rsidRPr="00C713C4">
          <w:rPr>
            <w:rStyle w:val="Hyperlink"/>
            <w:noProof/>
          </w:rPr>
          <w:t xml:space="preserve"> Der Testbericht zum Testfall 6.1.3, Seite 6</w:t>
        </w:r>
        <w:r>
          <w:rPr>
            <w:noProof/>
            <w:webHidden/>
          </w:rPr>
          <w:tab/>
        </w:r>
        <w:r>
          <w:rPr>
            <w:noProof/>
            <w:webHidden/>
          </w:rPr>
          <w:fldChar w:fldCharType="begin"/>
        </w:r>
        <w:r>
          <w:rPr>
            <w:noProof/>
            <w:webHidden/>
          </w:rPr>
          <w:instrText xml:space="preserve"> PAGEREF _Toc144150423 \h </w:instrText>
        </w:r>
        <w:r>
          <w:rPr>
            <w:noProof/>
            <w:webHidden/>
          </w:rPr>
        </w:r>
        <w:r>
          <w:rPr>
            <w:noProof/>
            <w:webHidden/>
          </w:rPr>
          <w:fldChar w:fldCharType="separate"/>
        </w:r>
        <w:r>
          <w:rPr>
            <w:noProof/>
            <w:webHidden/>
          </w:rPr>
          <w:t>44</w:t>
        </w:r>
        <w:r>
          <w:rPr>
            <w:noProof/>
            <w:webHidden/>
          </w:rPr>
          <w:fldChar w:fldCharType="end"/>
        </w:r>
      </w:hyperlink>
    </w:p>
    <w:p w14:paraId="339E0420" w14:textId="4E8ED807" w:rsidR="0070488F" w:rsidRPr="003B7C82" w:rsidRDefault="00F07FAC">
      <w:pPr>
        <w:pStyle w:val="Grundtext"/>
      </w:pPr>
      <w:r w:rsidRPr="003B7C82">
        <w:fldChar w:fldCharType="end"/>
      </w:r>
    </w:p>
    <w:p w14:paraId="225EE16D" w14:textId="77777777" w:rsidR="0070488F" w:rsidRPr="003B7C82" w:rsidRDefault="00F07FAC">
      <w:pPr>
        <w:pStyle w:val="berschriftVerzeichnis"/>
        <w:numPr>
          <w:ilvl w:val="0"/>
          <w:numId w:val="0"/>
        </w:numPr>
        <w:ind w:left="851" w:hanging="851"/>
      </w:pPr>
      <w:bookmarkStart w:id="13" w:name="_Toc395354959"/>
      <w:bookmarkStart w:id="14" w:name="_Toc532290622"/>
      <w:bookmarkStart w:id="15" w:name="_Toc532295855"/>
      <w:bookmarkStart w:id="16" w:name="_Toc144150350"/>
      <w:r w:rsidRPr="003B7C82">
        <w:lastRenderedPageBreak/>
        <w:t>Tabellenverzeichnis</w:t>
      </w:r>
      <w:bookmarkEnd w:id="13"/>
      <w:bookmarkEnd w:id="14"/>
      <w:bookmarkEnd w:id="15"/>
      <w:bookmarkEnd w:id="16"/>
    </w:p>
    <w:p w14:paraId="4E953EF4" w14:textId="4E69009D" w:rsidR="00AB28BF" w:rsidRDefault="00F07FAC">
      <w:pPr>
        <w:pStyle w:val="Abbildungsverzeichnis"/>
        <w:rPr>
          <w:rFonts w:asciiTheme="minorHAnsi" w:eastAsiaTheme="minorEastAsia" w:hAnsiTheme="minorHAnsi" w:cstheme="minorBidi"/>
          <w:noProof/>
          <w:kern w:val="2"/>
          <w:sz w:val="22"/>
          <w:szCs w:val="22"/>
          <w14:ligatures w14:val="standardContextual"/>
        </w:rPr>
      </w:pPr>
      <w:r w:rsidRPr="003B7C82">
        <w:fldChar w:fldCharType="begin"/>
      </w:r>
      <w:r w:rsidRPr="003B7C82">
        <w:instrText xml:space="preserve"> TOC \h \z \t "Tabellentitel" \c "Tab." </w:instrText>
      </w:r>
      <w:r w:rsidRPr="003B7C82">
        <w:fldChar w:fldCharType="separate"/>
      </w:r>
      <w:hyperlink w:anchor="_Toc144150424" w:history="1">
        <w:r w:rsidR="00AB28BF" w:rsidRPr="007A3B98">
          <w:rPr>
            <w:rStyle w:val="Hyperlink"/>
            <w:b/>
            <w:noProof/>
          </w:rPr>
          <w:t>Tab. 8.1:</w:t>
        </w:r>
        <w:r w:rsidR="00AB28BF" w:rsidRPr="007A3B98">
          <w:rPr>
            <w:rStyle w:val="Hyperlink"/>
            <w:noProof/>
          </w:rPr>
          <w:t xml:space="preserve"> Eine Übersicht über die zu installierenden Programme</w:t>
        </w:r>
        <w:r w:rsidR="00AB28BF">
          <w:rPr>
            <w:noProof/>
            <w:webHidden/>
          </w:rPr>
          <w:tab/>
        </w:r>
        <w:r w:rsidR="00AB28BF">
          <w:rPr>
            <w:noProof/>
            <w:webHidden/>
          </w:rPr>
          <w:fldChar w:fldCharType="begin"/>
        </w:r>
        <w:r w:rsidR="00AB28BF">
          <w:rPr>
            <w:noProof/>
            <w:webHidden/>
          </w:rPr>
          <w:instrText xml:space="preserve"> PAGEREF _Toc144150424 \h </w:instrText>
        </w:r>
        <w:r w:rsidR="00AB28BF">
          <w:rPr>
            <w:noProof/>
            <w:webHidden/>
          </w:rPr>
        </w:r>
        <w:r w:rsidR="00AB28BF">
          <w:rPr>
            <w:noProof/>
            <w:webHidden/>
          </w:rPr>
          <w:fldChar w:fldCharType="separate"/>
        </w:r>
        <w:r w:rsidR="00AB28BF">
          <w:rPr>
            <w:noProof/>
            <w:webHidden/>
          </w:rPr>
          <w:t>17</w:t>
        </w:r>
        <w:r w:rsidR="00AB28BF">
          <w:rPr>
            <w:noProof/>
            <w:webHidden/>
          </w:rPr>
          <w:fldChar w:fldCharType="end"/>
        </w:r>
      </w:hyperlink>
    </w:p>
    <w:p w14:paraId="4E9CF520" w14:textId="7317885F" w:rsidR="00AB28BF" w:rsidRDefault="00AB28BF">
      <w:pPr>
        <w:pStyle w:val="Abbildungsverzeichnis"/>
        <w:rPr>
          <w:rFonts w:asciiTheme="minorHAnsi" w:eastAsiaTheme="minorEastAsia" w:hAnsiTheme="minorHAnsi" w:cstheme="minorBidi"/>
          <w:noProof/>
          <w:kern w:val="2"/>
          <w:sz w:val="22"/>
          <w:szCs w:val="22"/>
          <w14:ligatures w14:val="standardContextual"/>
        </w:rPr>
      </w:pPr>
      <w:hyperlink w:anchor="_Toc144150425" w:history="1">
        <w:r w:rsidRPr="007A3B98">
          <w:rPr>
            <w:rStyle w:val="Hyperlink"/>
            <w:b/>
            <w:noProof/>
          </w:rPr>
          <w:t>Tab. A.1:</w:t>
        </w:r>
        <w:r w:rsidRPr="007A3B98">
          <w:rPr>
            <w:rStyle w:val="Hyperlink"/>
            <w:noProof/>
          </w:rPr>
          <w:t xml:space="preserve"> Das Anforderungsdokument ReqSpec 1.001</w:t>
        </w:r>
        <w:r>
          <w:rPr>
            <w:noProof/>
            <w:webHidden/>
          </w:rPr>
          <w:tab/>
        </w:r>
        <w:r>
          <w:rPr>
            <w:noProof/>
            <w:webHidden/>
          </w:rPr>
          <w:fldChar w:fldCharType="begin"/>
        </w:r>
        <w:r>
          <w:rPr>
            <w:noProof/>
            <w:webHidden/>
          </w:rPr>
          <w:instrText xml:space="preserve"> PAGEREF _Toc144150425 \h </w:instrText>
        </w:r>
        <w:r>
          <w:rPr>
            <w:noProof/>
            <w:webHidden/>
          </w:rPr>
        </w:r>
        <w:r>
          <w:rPr>
            <w:noProof/>
            <w:webHidden/>
          </w:rPr>
          <w:fldChar w:fldCharType="separate"/>
        </w:r>
        <w:r>
          <w:rPr>
            <w:noProof/>
            <w:webHidden/>
          </w:rPr>
          <w:t>25</w:t>
        </w:r>
        <w:r>
          <w:rPr>
            <w:noProof/>
            <w:webHidden/>
          </w:rPr>
          <w:fldChar w:fldCharType="end"/>
        </w:r>
      </w:hyperlink>
    </w:p>
    <w:p w14:paraId="7674A856" w14:textId="23F2E267" w:rsidR="00AB28BF" w:rsidRDefault="00AB28BF">
      <w:pPr>
        <w:pStyle w:val="Abbildungsverzeichnis"/>
        <w:rPr>
          <w:rFonts w:asciiTheme="minorHAnsi" w:eastAsiaTheme="minorEastAsia" w:hAnsiTheme="minorHAnsi" w:cstheme="minorBidi"/>
          <w:noProof/>
          <w:kern w:val="2"/>
          <w:sz w:val="22"/>
          <w:szCs w:val="22"/>
          <w14:ligatures w14:val="standardContextual"/>
        </w:rPr>
      </w:pPr>
      <w:hyperlink w:anchor="_Toc144150426" w:history="1">
        <w:r w:rsidRPr="007A3B98">
          <w:rPr>
            <w:rStyle w:val="Hyperlink"/>
            <w:b/>
            <w:noProof/>
          </w:rPr>
          <w:t>Tab. B.1:</w:t>
        </w:r>
        <w:r w:rsidRPr="007A3B98">
          <w:rPr>
            <w:rStyle w:val="Hyperlink"/>
            <w:noProof/>
          </w:rPr>
          <w:t xml:space="preserve"> Auszug aus dem Risikokatalog</w:t>
        </w:r>
        <w:r>
          <w:rPr>
            <w:noProof/>
            <w:webHidden/>
          </w:rPr>
          <w:tab/>
        </w:r>
        <w:r>
          <w:rPr>
            <w:noProof/>
            <w:webHidden/>
          </w:rPr>
          <w:fldChar w:fldCharType="begin"/>
        </w:r>
        <w:r>
          <w:rPr>
            <w:noProof/>
            <w:webHidden/>
          </w:rPr>
          <w:instrText xml:space="preserve"> PAGEREF _Toc144150426 \h </w:instrText>
        </w:r>
        <w:r>
          <w:rPr>
            <w:noProof/>
            <w:webHidden/>
          </w:rPr>
        </w:r>
        <w:r>
          <w:rPr>
            <w:noProof/>
            <w:webHidden/>
          </w:rPr>
          <w:fldChar w:fldCharType="separate"/>
        </w:r>
        <w:r>
          <w:rPr>
            <w:noProof/>
            <w:webHidden/>
          </w:rPr>
          <w:t>28</w:t>
        </w:r>
        <w:r>
          <w:rPr>
            <w:noProof/>
            <w:webHidden/>
          </w:rPr>
          <w:fldChar w:fldCharType="end"/>
        </w:r>
      </w:hyperlink>
    </w:p>
    <w:p w14:paraId="746AD1AB" w14:textId="3E58B37D" w:rsidR="00AB28BF" w:rsidRDefault="00AB28BF">
      <w:pPr>
        <w:pStyle w:val="Abbildungsverzeichnis"/>
        <w:rPr>
          <w:rFonts w:asciiTheme="minorHAnsi" w:eastAsiaTheme="minorEastAsia" w:hAnsiTheme="minorHAnsi" w:cstheme="minorBidi"/>
          <w:noProof/>
          <w:kern w:val="2"/>
          <w:sz w:val="22"/>
          <w:szCs w:val="22"/>
          <w14:ligatures w14:val="standardContextual"/>
        </w:rPr>
      </w:pPr>
      <w:hyperlink w:anchor="_Toc144150427" w:history="1">
        <w:r w:rsidRPr="007A3B98">
          <w:rPr>
            <w:rStyle w:val="Hyperlink"/>
            <w:b/>
            <w:noProof/>
          </w:rPr>
          <w:t>Tab. C.1:</w:t>
        </w:r>
        <w:r w:rsidRPr="007A3B98">
          <w:rPr>
            <w:rStyle w:val="Hyperlink"/>
            <w:noProof/>
          </w:rPr>
          <w:t xml:space="preserve"> Die unterstützten Datenformate und Kommunikationsprotokolle</w:t>
        </w:r>
        <w:r>
          <w:rPr>
            <w:noProof/>
            <w:webHidden/>
          </w:rPr>
          <w:tab/>
        </w:r>
        <w:r>
          <w:rPr>
            <w:noProof/>
            <w:webHidden/>
          </w:rPr>
          <w:fldChar w:fldCharType="begin"/>
        </w:r>
        <w:r>
          <w:rPr>
            <w:noProof/>
            <w:webHidden/>
          </w:rPr>
          <w:instrText xml:space="preserve"> PAGEREF _Toc144150427 \h </w:instrText>
        </w:r>
        <w:r>
          <w:rPr>
            <w:noProof/>
            <w:webHidden/>
          </w:rPr>
        </w:r>
        <w:r>
          <w:rPr>
            <w:noProof/>
            <w:webHidden/>
          </w:rPr>
          <w:fldChar w:fldCharType="separate"/>
        </w:r>
        <w:r>
          <w:rPr>
            <w:noProof/>
            <w:webHidden/>
          </w:rPr>
          <w:t>31</w:t>
        </w:r>
        <w:r>
          <w:rPr>
            <w:noProof/>
            <w:webHidden/>
          </w:rPr>
          <w:fldChar w:fldCharType="end"/>
        </w:r>
      </w:hyperlink>
    </w:p>
    <w:p w14:paraId="40FA72A6" w14:textId="6903BB36" w:rsidR="00AB28BF" w:rsidRDefault="00AB28BF">
      <w:pPr>
        <w:pStyle w:val="Abbildungsverzeichnis"/>
        <w:rPr>
          <w:rFonts w:asciiTheme="minorHAnsi" w:eastAsiaTheme="minorEastAsia" w:hAnsiTheme="minorHAnsi" w:cstheme="minorBidi"/>
          <w:noProof/>
          <w:kern w:val="2"/>
          <w:sz w:val="22"/>
          <w:szCs w:val="22"/>
          <w14:ligatures w14:val="standardContextual"/>
        </w:rPr>
      </w:pPr>
      <w:hyperlink w:anchor="_Toc144150428" w:history="1">
        <w:r w:rsidRPr="007A3B98">
          <w:rPr>
            <w:rStyle w:val="Hyperlink"/>
            <w:b/>
            <w:noProof/>
          </w:rPr>
          <w:t>Tab. D.1:</w:t>
        </w:r>
        <w:r w:rsidRPr="007A3B98">
          <w:rPr>
            <w:rStyle w:val="Hyperlink"/>
            <w:noProof/>
          </w:rPr>
          <w:t xml:space="preserve"> Eine Übersicht zu den in der Ist</w:t>
        </w:r>
        <w:r w:rsidRPr="007A3B98">
          <w:rPr>
            <w:rStyle w:val="Hyperlink"/>
            <w:noProof/>
          </w:rPr>
          <w:noBreakHyphen/>
          <w:t>Analyse identifizierten Systemkomponenten</w:t>
        </w:r>
        <w:r>
          <w:rPr>
            <w:noProof/>
            <w:webHidden/>
          </w:rPr>
          <w:tab/>
        </w:r>
        <w:r>
          <w:rPr>
            <w:noProof/>
            <w:webHidden/>
          </w:rPr>
          <w:fldChar w:fldCharType="begin"/>
        </w:r>
        <w:r>
          <w:rPr>
            <w:noProof/>
            <w:webHidden/>
          </w:rPr>
          <w:instrText xml:space="preserve"> PAGEREF _Toc144150428 \h </w:instrText>
        </w:r>
        <w:r>
          <w:rPr>
            <w:noProof/>
            <w:webHidden/>
          </w:rPr>
        </w:r>
        <w:r>
          <w:rPr>
            <w:noProof/>
            <w:webHidden/>
          </w:rPr>
          <w:fldChar w:fldCharType="separate"/>
        </w:r>
        <w:r>
          <w:rPr>
            <w:noProof/>
            <w:webHidden/>
          </w:rPr>
          <w:t>34</w:t>
        </w:r>
        <w:r>
          <w:rPr>
            <w:noProof/>
            <w:webHidden/>
          </w:rPr>
          <w:fldChar w:fldCharType="end"/>
        </w:r>
      </w:hyperlink>
    </w:p>
    <w:p w14:paraId="630D28F0" w14:textId="79218C9A" w:rsidR="00AB28BF" w:rsidRDefault="00AB28BF">
      <w:pPr>
        <w:pStyle w:val="Abbildungsverzeichnis"/>
        <w:rPr>
          <w:rFonts w:asciiTheme="minorHAnsi" w:eastAsiaTheme="minorEastAsia" w:hAnsiTheme="minorHAnsi" w:cstheme="minorBidi"/>
          <w:noProof/>
          <w:kern w:val="2"/>
          <w:sz w:val="22"/>
          <w:szCs w:val="22"/>
          <w14:ligatures w14:val="standardContextual"/>
        </w:rPr>
      </w:pPr>
      <w:hyperlink w:anchor="_Toc144150429" w:history="1">
        <w:r w:rsidRPr="007A3B98">
          <w:rPr>
            <w:rStyle w:val="Hyperlink"/>
            <w:b/>
            <w:noProof/>
          </w:rPr>
          <w:t>Tab. E.1</w:t>
        </w:r>
        <w:r w:rsidRPr="007A3B98">
          <w:rPr>
            <w:rStyle w:val="Hyperlink"/>
            <w:noProof/>
          </w:rPr>
          <w:t>: Eine Übersicht zu den Entwurfsentscheidungen</w:t>
        </w:r>
        <w:r>
          <w:rPr>
            <w:noProof/>
            <w:webHidden/>
          </w:rPr>
          <w:tab/>
        </w:r>
        <w:r>
          <w:rPr>
            <w:noProof/>
            <w:webHidden/>
          </w:rPr>
          <w:fldChar w:fldCharType="begin"/>
        </w:r>
        <w:r>
          <w:rPr>
            <w:noProof/>
            <w:webHidden/>
          </w:rPr>
          <w:instrText xml:space="preserve"> PAGEREF _Toc144150429 \h </w:instrText>
        </w:r>
        <w:r>
          <w:rPr>
            <w:noProof/>
            <w:webHidden/>
          </w:rPr>
        </w:r>
        <w:r>
          <w:rPr>
            <w:noProof/>
            <w:webHidden/>
          </w:rPr>
          <w:fldChar w:fldCharType="separate"/>
        </w:r>
        <w:r>
          <w:rPr>
            <w:noProof/>
            <w:webHidden/>
          </w:rPr>
          <w:t>36</w:t>
        </w:r>
        <w:r>
          <w:rPr>
            <w:noProof/>
            <w:webHidden/>
          </w:rPr>
          <w:fldChar w:fldCharType="end"/>
        </w:r>
      </w:hyperlink>
    </w:p>
    <w:p w14:paraId="77E180C8" w14:textId="0AE868D7" w:rsidR="0070488F" w:rsidRPr="003B7C82" w:rsidRDefault="00F07FAC" w:rsidP="00C37A18">
      <w:pPr>
        <w:pStyle w:val="Grundtext"/>
      </w:pPr>
      <w:r w:rsidRPr="003B7C82">
        <w:fldChar w:fldCharType="end"/>
      </w:r>
    </w:p>
    <w:p w14:paraId="2116659B" w14:textId="77777777" w:rsidR="0070488F" w:rsidRPr="003B7C82" w:rsidRDefault="0070488F">
      <w:pPr>
        <w:pStyle w:val="Grundtext"/>
        <w:rPr>
          <w:b/>
          <w:u w:val="single"/>
        </w:rPr>
        <w:sectPr w:rsidR="0070488F" w:rsidRPr="003B7C82" w:rsidSect="00FF7939">
          <w:pgSz w:w="11907" w:h="16840" w:code="9"/>
          <w:pgMar w:top="1701" w:right="1701" w:bottom="1134" w:left="1701" w:header="720" w:footer="720" w:gutter="0"/>
          <w:pgNumType w:fmt="upperRoman"/>
          <w:cols w:space="720"/>
          <w:titlePg/>
        </w:sectPr>
      </w:pPr>
    </w:p>
    <w:p w14:paraId="67FE6C6D" w14:textId="77777777" w:rsidR="00820AEC" w:rsidRDefault="00820AEC" w:rsidP="00860FA7">
      <w:pPr>
        <w:pStyle w:val="berschrift1"/>
        <w:numPr>
          <w:ilvl w:val="0"/>
          <w:numId w:val="0"/>
        </w:numPr>
      </w:pPr>
      <w:bookmarkStart w:id="17" w:name="_Ref532289901"/>
      <w:bookmarkStart w:id="18" w:name="_Toc532290624"/>
      <w:bookmarkStart w:id="19" w:name="_Toc532295857"/>
      <w:bookmarkStart w:id="20" w:name="_Toc144150351"/>
      <w:r>
        <w:lastRenderedPageBreak/>
        <w:t>Definition der Begriffe</w:t>
      </w:r>
      <w:bookmarkEnd w:id="20"/>
    </w:p>
    <w:p w14:paraId="26927AA7" w14:textId="6F0CB927" w:rsidR="00820AEC" w:rsidRDefault="00820AEC" w:rsidP="00820AEC">
      <w:pPr>
        <w:pStyle w:val="Grundtext"/>
      </w:pPr>
      <w:r>
        <w:t xml:space="preserve">Für </w:t>
      </w:r>
      <w:r w:rsidRPr="00AA619D">
        <w:t>das Verständnis der Arbeit</w:t>
      </w:r>
      <w:r>
        <w:t xml:space="preserve"> und die richtige </w:t>
      </w:r>
      <w:r w:rsidR="001925DD">
        <w:t xml:space="preserve">semantische </w:t>
      </w:r>
      <w:r>
        <w:t>Einordnung der Fachbegriffe werden diese folgend definiert.</w:t>
      </w:r>
    </w:p>
    <w:p w14:paraId="26D5E2C7" w14:textId="7669C36E" w:rsidR="00A535AE" w:rsidRPr="003F015A" w:rsidRDefault="00A535AE" w:rsidP="003F015A">
      <w:pPr>
        <w:pStyle w:val="Grundtext"/>
      </w:pPr>
      <w:r w:rsidRPr="003F015A">
        <w:rPr>
          <w:i/>
        </w:rPr>
        <w:t>Apache Tomcat</w:t>
      </w:r>
    </w:p>
    <w:p w14:paraId="2B8B721D" w14:textId="321D8977" w:rsidR="00A535AE" w:rsidRDefault="00177814" w:rsidP="00820AEC">
      <w:pPr>
        <w:pStyle w:val="Grundtext"/>
      </w:pPr>
      <w:r w:rsidRPr="00177814">
        <w:t>Apache Tomcat</w:t>
      </w:r>
      <w:r w:rsidRPr="00177814">
        <w:rPr>
          <w:vertAlign w:val="superscript"/>
        </w:rPr>
        <w:t>®</w:t>
      </w:r>
      <w:r>
        <w:t xml:space="preserve"> </w:t>
      </w:r>
      <w:r w:rsidRPr="00177814">
        <w:t>is</w:t>
      </w:r>
      <w:r>
        <w:t>t</w:t>
      </w:r>
      <w:r w:rsidRPr="00177814">
        <w:t xml:space="preserve"> </w:t>
      </w:r>
      <w:r>
        <w:t>eine</w:t>
      </w:r>
      <w:r w:rsidRPr="00177814">
        <w:t xml:space="preserve"> </w:t>
      </w:r>
      <w:r>
        <w:t>O</w:t>
      </w:r>
      <w:r w:rsidRPr="00177814">
        <w:t xml:space="preserve">pen </w:t>
      </w:r>
      <w:r>
        <w:t>S</w:t>
      </w:r>
      <w:r w:rsidRPr="00177814">
        <w:t>ource</w:t>
      </w:r>
      <w:r>
        <w:t xml:space="preserve"> Software und stellt die Dienste eines </w:t>
      </w:r>
      <w:r w:rsidR="00761C7D">
        <w:t>World</w:t>
      </w:r>
      <w:r w:rsidR="00EB0E57">
        <w:noBreakHyphen/>
      </w:r>
      <w:r w:rsidR="00761C7D">
        <w:t>Wide</w:t>
      </w:r>
      <w:r w:rsidR="00EB0E57">
        <w:noBreakHyphen/>
      </w:r>
      <w:r w:rsidR="00761C7D">
        <w:t>Web</w:t>
      </w:r>
      <w:r w:rsidR="0073297B">
        <w:noBreakHyphen/>
      </w:r>
      <w:r w:rsidR="00C44F37">
        <w:t xml:space="preserve">Servers </w:t>
      </w:r>
      <w:r>
        <w:t xml:space="preserve">zur Verfügung </w:t>
      </w:r>
      <w:r>
        <w:fldChar w:fldCharType="begin"/>
      </w:r>
      <w:r w:rsidR="00492B4A">
        <w:instrText xml:space="preserve"> ADDIN ZOTERO_ITEM CSL_CITATION {"citationID":"xBfj94TG","properties":{"formattedCitation":"(Vgl. Alpar et al., (2023), S. 537)","plainCitation":"(Vgl. Alpar et al., (2023), S. 537)","noteIndex":0},"citationItems":[{"id":833,"uris":["http://zotero.org/users/10411486/items/TNMHKFRS"],"itemData":{"id":833,"type":"book","event-place":"Wiesbaden","ISBN":"978-3-658-40351-5","language":"de","note":"DOI: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537","label":"page"}],"schema":"https://github.com/citation-style-language/schema/raw/master/csl-citation.json"} </w:instrText>
      </w:r>
      <w:r>
        <w:fldChar w:fldCharType="separate"/>
      </w:r>
      <w:r w:rsidR="003274BA" w:rsidRPr="003274BA">
        <w:t>(Vgl. Alpar et al., (2023), S. 537)</w:t>
      </w:r>
      <w:r>
        <w:fldChar w:fldCharType="end"/>
      </w:r>
      <w:r w:rsidR="002F4FA4">
        <w:t>.</w:t>
      </w:r>
    </w:p>
    <w:p w14:paraId="37788983" w14:textId="66D0E4B0" w:rsidR="003241D4" w:rsidRPr="00177814" w:rsidRDefault="003241D4" w:rsidP="003F015A">
      <w:pPr>
        <w:pStyle w:val="Grundtext"/>
        <w:rPr>
          <w:i/>
        </w:rPr>
      </w:pPr>
      <w:r w:rsidRPr="00177814">
        <w:rPr>
          <w:i/>
        </w:rPr>
        <w:t>Application Programming Interface (API)</w:t>
      </w:r>
    </w:p>
    <w:p w14:paraId="41A02357" w14:textId="7158DE8A" w:rsidR="003241D4" w:rsidRDefault="00655372" w:rsidP="00820AEC">
      <w:pPr>
        <w:pStyle w:val="Grundtext"/>
      </w:pPr>
      <w:r>
        <w:t>Über e</w:t>
      </w:r>
      <w:r w:rsidRPr="00655372">
        <w:t xml:space="preserve">in </w:t>
      </w:r>
      <w:r w:rsidR="001C4074" w:rsidRPr="001C4074">
        <w:t>Application Programming Interface</w:t>
      </w:r>
      <w:r w:rsidR="001C4074">
        <w:t xml:space="preserve"> (</w:t>
      </w:r>
      <w:r w:rsidRPr="00655372">
        <w:t>API</w:t>
      </w:r>
      <w:r w:rsidR="001C4074">
        <w:t>)</w:t>
      </w:r>
      <w:r w:rsidRPr="00655372">
        <w:t xml:space="preserve"> </w:t>
      </w:r>
      <w:r>
        <w:t xml:space="preserve">werden </w:t>
      </w:r>
      <w:r w:rsidRPr="00655372">
        <w:t>andere Programme</w:t>
      </w:r>
      <w:r>
        <w:t xml:space="preserve"> an ein </w:t>
      </w:r>
      <w:r w:rsidRPr="00655372">
        <w:t xml:space="preserve">Softwaresystem </w:t>
      </w:r>
      <w:r>
        <w:t xml:space="preserve">angebunden, um </w:t>
      </w:r>
      <w:r w:rsidRPr="00655372">
        <w:t xml:space="preserve">die </w:t>
      </w:r>
      <w:r w:rsidR="00DE16B7">
        <w:t>Systemf</w:t>
      </w:r>
      <w:r w:rsidRPr="00655372">
        <w:t xml:space="preserve">unktionen </w:t>
      </w:r>
      <w:r>
        <w:t>d</w:t>
      </w:r>
      <w:r w:rsidR="00C70969">
        <w:t>ies</w:t>
      </w:r>
      <w:r>
        <w:t xml:space="preserve">en Programmen zur Verfügung zu stellen </w:t>
      </w:r>
      <w:r>
        <w:fldChar w:fldCharType="begin"/>
      </w:r>
      <w:r w:rsidR="00492B4A">
        <w:instrText xml:space="preserve"> ADDIN ZOTERO_ITEM CSL_CITATION {"citationID":"DZuW3z22","properties":{"formattedCitation":"(Vgl. Kaufmann &amp; M\\uc0\\u252{}lder, (2023)a, S. 241)","plainCitation":"(Vgl. Kaufmann &amp; Mülder, (2023)a, S. 241)","dontUpdate":true,"noteIndex":0},"citationItems":[{"id":798,"uris":["http://zotero.org/users/10411486/items/F3X9WZDX"],"itemData":{"id":798,"type":"book","event-place":"Wiesbaden","ISBN":"978-3-658-37936-0","language":"de","note":"DOI: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241","label":"page"}],"schema":"https://github.com/citation-style-language/schema/raw/master/csl-citation.json"} </w:instrText>
      </w:r>
      <w:r>
        <w:fldChar w:fldCharType="separate"/>
      </w:r>
      <w:r w:rsidR="00721C01" w:rsidRPr="00721C01">
        <w:rPr>
          <w:szCs w:val="24"/>
        </w:rPr>
        <w:t>(Vgl. Kaufmann &amp; Mülder, (2023), S. 241)</w:t>
      </w:r>
      <w:r>
        <w:fldChar w:fldCharType="end"/>
      </w:r>
      <w:r w:rsidR="001D4EC0">
        <w:t>. Das API fungiert somit als Schnittstelle, die a</w:t>
      </w:r>
      <w:r w:rsidRPr="00655372">
        <w:t>lle relevanten Informationen über das Zusammenwirken des Systems mit seiner Umgebung beschreib</w:t>
      </w:r>
      <w:r w:rsidR="001D4EC0">
        <w:t xml:space="preserve">t </w:t>
      </w:r>
      <w:r w:rsidR="001D4EC0">
        <w:fldChar w:fldCharType="begin"/>
      </w:r>
      <w:r w:rsidR="00492B4A">
        <w:instrText xml:space="preserve"> ADDIN ZOTERO_ITEM CSL_CITATION {"citationID":"XyUqIfM5","properties":{"formattedCitation":"(Vgl. Broy, (2023), S. 180)","plainCitation":"(Vgl. Broy, (2023), S. 180)","noteIndex":0},"citationItems":[{"id":820,"uris":["http://zotero.org/users/10411486/items/GR22XDMT"],"itemData":{"id":820,"type":"book","event-place":"Berlin, Heidelberg","ISBN":"978-3-662-67316-4","language":"de","note":"DOI: 10.1007/978-3-662-67317-1","publisher":"Springer Berlin Heidelberg","publisher-place":"Berlin, Heidelberg","source":"DOI.org (Crossref)","title":"Logische und Methodische Grundlagen der Entwicklung verteilter Systeme: Unter Mitarbeit von Alexander Malkis","title-short":"Logische und Methodische Grundlagen der Entwicklung verteilter Systeme","URL":"https://link.springer.com/10.1007/978-3-662-67317-1","author":[{"family":"Broy","given":"Manfred"}],"accessed":{"date-parts":[["2023",7,23]]},"issued":{"date-parts":[["2023"]]}},"locator":"180","label":"page"}],"schema":"https://github.com/citation-style-language/schema/raw/master/csl-citation.json"} </w:instrText>
      </w:r>
      <w:r w:rsidR="001D4EC0">
        <w:fldChar w:fldCharType="separate"/>
      </w:r>
      <w:r w:rsidR="003274BA" w:rsidRPr="003274BA">
        <w:t>(Vgl. Broy, (2023), S. 180)</w:t>
      </w:r>
      <w:r w:rsidR="001D4EC0">
        <w:fldChar w:fldCharType="end"/>
      </w:r>
      <w:r w:rsidR="00077FC0">
        <w:t>.</w:t>
      </w:r>
    </w:p>
    <w:p w14:paraId="7F14E37F" w14:textId="64BF30E1" w:rsidR="00FB56D9" w:rsidRPr="003F015A" w:rsidRDefault="008C4708" w:rsidP="003F015A">
      <w:pPr>
        <w:pStyle w:val="Grundtext"/>
      </w:pPr>
      <w:r w:rsidRPr="003F015A">
        <w:rPr>
          <w:i/>
        </w:rPr>
        <w:t xml:space="preserve">Business Process Management </w:t>
      </w:r>
      <w:r w:rsidR="00F74A13">
        <w:rPr>
          <w:i/>
        </w:rPr>
        <w:t xml:space="preserve">and </w:t>
      </w:r>
      <w:r w:rsidRPr="003F015A">
        <w:rPr>
          <w:i/>
        </w:rPr>
        <w:t>Notation (</w:t>
      </w:r>
      <w:r w:rsidR="00FB56D9" w:rsidRPr="003F015A">
        <w:rPr>
          <w:i/>
        </w:rPr>
        <w:t>BPMN</w:t>
      </w:r>
      <w:r w:rsidRPr="003F015A">
        <w:rPr>
          <w:i/>
        </w:rPr>
        <w:t>)</w:t>
      </w:r>
    </w:p>
    <w:p w14:paraId="462D9421" w14:textId="6CED54F5" w:rsidR="008C4708" w:rsidRDefault="001C4074" w:rsidP="00820AEC">
      <w:pPr>
        <w:pStyle w:val="Grundtext"/>
      </w:pPr>
      <w:r w:rsidRPr="001C4074">
        <w:t xml:space="preserve">Business Process Management and Notation </w:t>
      </w:r>
      <w:r>
        <w:t>(</w:t>
      </w:r>
      <w:r w:rsidR="008C4708">
        <w:t>BPMN</w:t>
      </w:r>
      <w:r>
        <w:t>)</w:t>
      </w:r>
      <w:r w:rsidR="008C4708">
        <w:t xml:space="preserve"> ist eine Notation zur Modellierung von </w:t>
      </w:r>
      <w:r w:rsidR="008C4708" w:rsidRPr="008C4708">
        <w:t>Geschäftsprozes</w:t>
      </w:r>
      <w:r w:rsidR="008C4708">
        <w:t>se</w:t>
      </w:r>
      <w:r w:rsidR="001414A9">
        <w:t xml:space="preserve">n und dient der </w:t>
      </w:r>
      <w:r w:rsidR="001414A9" w:rsidRPr="008C4708">
        <w:t>Analyse und Dokumentation</w:t>
      </w:r>
      <w:r w:rsidR="001414A9">
        <w:t xml:space="preserve"> dieser</w:t>
      </w:r>
      <w:r w:rsidR="008C4708">
        <w:t xml:space="preserve">. </w:t>
      </w:r>
      <w:r w:rsidR="001414A9">
        <w:t xml:space="preserve">Über </w:t>
      </w:r>
      <w:r w:rsidR="008C4708" w:rsidRPr="008C4708">
        <w:t>grafische Symbole</w:t>
      </w:r>
      <w:r w:rsidR="001414A9">
        <w:t xml:space="preserve"> </w:t>
      </w:r>
      <w:r w:rsidR="00537B29">
        <w:t>lassen sich</w:t>
      </w:r>
      <w:r w:rsidR="001414A9">
        <w:t xml:space="preserve"> </w:t>
      </w:r>
      <w:r w:rsidR="001414A9" w:rsidRPr="001414A9">
        <w:t>komplexe Geschäftsprozesse</w:t>
      </w:r>
      <w:r w:rsidR="001414A9">
        <w:t xml:space="preserve"> </w:t>
      </w:r>
      <w:r w:rsidR="001414A9" w:rsidRPr="001414A9">
        <w:t>übersichtlich</w:t>
      </w:r>
      <w:r w:rsidR="001414A9">
        <w:t xml:space="preserve"> darstell</w:t>
      </w:r>
      <w:r w:rsidR="00537B29">
        <w:t>e</w:t>
      </w:r>
      <w:r w:rsidR="001414A9">
        <w:t xml:space="preserve">n </w:t>
      </w:r>
      <w:r w:rsidR="001414A9">
        <w:fldChar w:fldCharType="begin"/>
      </w:r>
      <w:r w:rsidR="00492B4A">
        <w:instrText xml:space="preserve"> ADDIN ZOTERO_ITEM CSL_CITATION {"citationID":"nyMgF1YU","properties":{"formattedCitation":"(Vgl. Kaufmann &amp; M\\uc0\\u252{}lder, (2023)a, S. 316, 322)","plainCitation":"(Vgl. Kaufmann &amp; Mülder, (2023)a, S. 316, 322)","dontUpdate":true,"noteIndex":0},"citationItems":[{"id":798,"uris":["http://zotero.org/users/10411486/items/F3X9WZDX"],"itemData":{"id":798,"type":"book","event-place":"Wiesbaden","ISBN":"978-3-658-37936-0","language":"de","note":"DOI: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Wirtschaftsinformatik","URL":"https://link.springer.com/10.1007/978-3-658-37937-7","author":[{"family":"Kaufmann","given":"Jens"},{"family":"Mülder","given":"Wilhelm"}],"accessed":{"date-parts":[["2023",7,22]]},"issued":{"date-parts":[["2023"]]}},"locator":"316, 322","label":"page"}],"schema":"https://github.com/citation-style-language/schema/raw/master/csl-citation.json"} </w:instrText>
      </w:r>
      <w:r w:rsidR="001414A9">
        <w:fldChar w:fldCharType="separate"/>
      </w:r>
      <w:r w:rsidR="00721C01" w:rsidRPr="00721C01">
        <w:rPr>
          <w:szCs w:val="24"/>
        </w:rPr>
        <w:t>(Vgl. Kaufmann &amp; Mülder, (2023), S. 316, 322)</w:t>
      </w:r>
      <w:r w:rsidR="001414A9">
        <w:fldChar w:fldCharType="end"/>
      </w:r>
      <w:r w:rsidR="008C4708">
        <w:t>.</w:t>
      </w:r>
    </w:p>
    <w:p w14:paraId="5C78161C" w14:textId="77777777" w:rsidR="00820AEC" w:rsidRPr="003F015A" w:rsidRDefault="00820AEC" w:rsidP="003F015A">
      <w:pPr>
        <w:pStyle w:val="Grundtext"/>
      </w:pPr>
      <w:r w:rsidRPr="003F015A">
        <w:rPr>
          <w:i/>
        </w:rPr>
        <w:t>Change Management (CM)</w:t>
      </w:r>
    </w:p>
    <w:p w14:paraId="05F507EB" w14:textId="7725BEA3" w:rsidR="00820AEC" w:rsidRDefault="00820AEC" w:rsidP="00820AEC">
      <w:pPr>
        <w:pStyle w:val="Grundtext"/>
      </w:pPr>
      <w:r>
        <w:t xml:space="preserve">Im </w:t>
      </w:r>
      <w:r w:rsidR="00A079DF" w:rsidRPr="00A079DF">
        <w:t>Change Management</w:t>
      </w:r>
      <w:r w:rsidR="00A079DF">
        <w:t xml:space="preserve"> (</w:t>
      </w:r>
      <w:r>
        <w:t>CM</w:t>
      </w:r>
      <w:r w:rsidR="00A079DF">
        <w:t>)</w:t>
      </w:r>
      <w:r>
        <w:t xml:space="preserve"> werden </w:t>
      </w:r>
      <w:r w:rsidRPr="00800A68">
        <w:t>nach Eintreten</w:t>
      </w:r>
      <w:r>
        <w:t xml:space="preserve"> einer </w:t>
      </w:r>
      <w:r w:rsidRPr="00800A68">
        <w:t xml:space="preserve">Veränderung </w:t>
      </w:r>
      <w:r>
        <w:t>in den Geschäftsprozessen oder in</w:t>
      </w:r>
      <w:r w:rsidR="00E84CFB">
        <w:t xml:space="preserve"> </w:t>
      </w:r>
      <w:r>
        <w:t xml:space="preserve">den Anforderungen alle </w:t>
      </w:r>
      <w:r w:rsidRPr="00800A68">
        <w:t>Maßnahmen</w:t>
      </w:r>
      <w:r>
        <w:t xml:space="preserve">, die für die Berücksichtigung der </w:t>
      </w:r>
      <w:r w:rsidRPr="00800A68">
        <w:t xml:space="preserve">Veränderung </w:t>
      </w:r>
      <w:r>
        <w:t xml:space="preserve">notwendig sind, </w:t>
      </w:r>
      <w:r w:rsidRPr="00800A68">
        <w:t xml:space="preserve">kontrolliert </w:t>
      </w:r>
      <w:r>
        <w:t xml:space="preserve">eingeleitet sowie </w:t>
      </w:r>
      <w:r w:rsidRPr="00800A68">
        <w:t>schnell und effektiv durchgeführt</w:t>
      </w:r>
      <w:r>
        <w:t xml:space="preserve"> </w:t>
      </w:r>
      <w:r>
        <w:fldChar w:fldCharType="begin"/>
      </w:r>
      <w:r w:rsidR="00492B4A">
        <w:instrText xml:space="preserve"> ADDIN ZOTERO_ITEM CSL_CITATION {"citationID":"yRqNeQw3","properties":{"formattedCitation":"(Vgl. Scheer et al., (2003), S. 5)","plainCitation":"(Vgl. Scheer et al., (2003), S. 5)","noteIndex":0},"citationItems":[{"id":796,"uris":["http://zotero.org/users/10411486/items/JP8BMRA5"],"itemData":{"id":796,"type":"book","event-place":"Berlin, Heidelberg","ISBN":"978-3-642-62409-4","language":"de","note":"DOI: 10.1007/978-3-642-19020-9","publisher":"Springer Berlin Heidelberg","publisher-place":"Berlin, Heidelberg","source":"DOI.org (Crossref)","title":"Change Management im Unternehmen","URL":"http://link.springer.com/10.1007/978-3-642-19020-9","editor":[{"family":"Scheer","given":"August-Wilhelm"},{"family":"Abolhassan","given":"Ferri"},{"family":"Jost","given":"Wolfram"},{"family":"Kirchmer","given":"Mathias"}],"accessed":{"date-parts":[["2023",7,22]]},"issued":{"date-parts":[["2003"]]}},"locator":"5","label":"page"}],"schema":"https://github.com/citation-style-language/schema/raw/master/csl-citation.json"} </w:instrText>
      </w:r>
      <w:r>
        <w:fldChar w:fldCharType="separate"/>
      </w:r>
      <w:r w:rsidR="003274BA" w:rsidRPr="003274BA">
        <w:t>(Vgl. Scheer et al., (2003), S. 5)</w:t>
      </w:r>
      <w:r>
        <w:fldChar w:fldCharType="end"/>
      </w:r>
      <w:r w:rsidR="00077FC0">
        <w:t>.</w:t>
      </w:r>
    </w:p>
    <w:p w14:paraId="243D6A63" w14:textId="77777777" w:rsidR="00820AEC" w:rsidRPr="003F015A" w:rsidRDefault="00820AEC" w:rsidP="003F015A">
      <w:pPr>
        <w:pStyle w:val="Grundtext"/>
      </w:pPr>
      <w:r w:rsidRPr="003F015A">
        <w:rPr>
          <w:i/>
        </w:rPr>
        <w:t>Continuous Delivery (CD)</w:t>
      </w:r>
    </w:p>
    <w:p w14:paraId="63270B4A" w14:textId="7011B93C" w:rsidR="00820AEC" w:rsidRDefault="00820AEC" w:rsidP="00820AEC">
      <w:pPr>
        <w:pStyle w:val="Grundtext"/>
      </w:pPr>
      <w:r>
        <w:t xml:space="preserve">Unter </w:t>
      </w:r>
      <w:r w:rsidR="00A079DF" w:rsidRPr="00A079DF">
        <w:t>Continuous Delivery</w:t>
      </w:r>
      <w:r w:rsidR="00A079DF">
        <w:t xml:space="preserve"> (</w:t>
      </w:r>
      <w:r>
        <w:t>CD</w:t>
      </w:r>
      <w:r w:rsidR="00A079DF">
        <w:t>)</w:t>
      </w:r>
      <w:r w:rsidR="00A622A1">
        <w:t xml:space="preserve"> </w:t>
      </w:r>
      <w:r>
        <w:t xml:space="preserve">wird in der Softwareentwicklung die </w:t>
      </w:r>
      <w:r w:rsidRPr="00392F9C">
        <w:t>kontinuierliche automatisiert</w:t>
      </w:r>
      <w:r>
        <w:t xml:space="preserve">e </w:t>
      </w:r>
      <w:r w:rsidRPr="00392F9C">
        <w:t>Software</w:t>
      </w:r>
      <w:r w:rsidR="0062407D">
        <w:noBreakHyphen/>
      </w:r>
      <w:r w:rsidRPr="00392F9C">
        <w:t>Auslieferung mittels der</w:t>
      </w:r>
      <w:r>
        <w:t xml:space="preserve"> </w:t>
      </w:r>
      <w:r w:rsidR="0032638D">
        <w:t>‚</w:t>
      </w:r>
      <w:r w:rsidRPr="00392F9C">
        <w:t>Delivery Pipeline</w:t>
      </w:r>
      <w:r w:rsidR="0032638D">
        <w:t>’</w:t>
      </w:r>
      <w:r>
        <w:t xml:space="preserve"> verstanden </w:t>
      </w:r>
      <w:r>
        <w:fldChar w:fldCharType="begin"/>
      </w:r>
      <w:r w:rsidR="00492B4A">
        <w:instrText xml:space="preserve"> ADDIN ZOTERO_ITEM CSL_CITATION {"citationID":"G17z5q8A","properties":{"formattedCitation":"(Vgl. Alt et al., (2017), S. 27)","plainCitation":"(Vgl. Alt et al., (2017), S. 27)","noteIndex":0},"citationItems":[{"id":802,"uris":["http://zotero.org/users/10411486/items/A9ADBCEP"],"itemData":{"id":802,"type":"book","collection-title":"essentials","event-place":"Wiesbaden","ISBN":"978-3-658-18703-3","language":"en","note":"DOI: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27","label":"page"}],"schema":"https://github.com/citation-style-language/schema/raw/master/csl-citation.json"} </w:instrText>
      </w:r>
      <w:r>
        <w:fldChar w:fldCharType="separate"/>
      </w:r>
      <w:r w:rsidR="003274BA" w:rsidRPr="003274BA">
        <w:t>(Vgl. Alt et al., (2017), S. 27)</w:t>
      </w:r>
      <w:r>
        <w:fldChar w:fldCharType="end"/>
      </w:r>
      <w:r>
        <w:t>.</w:t>
      </w:r>
    </w:p>
    <w:p w14:paraId="0FAE0F15" w14:textId="77777777" w:rsidR="00C95D72" w:rsidRDefault="00C95D72">
      <w:pPr>
        <w:rPr>
          <w:i/>
          <w:szCs w:val="20"/>
        </w:rPr>
      </w:pPr>
      <w:r>
        <w:rPr>
          <w:i/>
        </w:rPr>
        <w:br w:type="page"/>
      </w:r>
    </w:p>
    <w:p w14:paraId="692E3EC9" w14:textId="31FE9BDC" w:rsidR="00183F65" w:rsidRPr="00183F65" w:rsidRDefault="00183F65" w:rsidP="00820AEC">
      <w:pPr>
        <w:pStyle w:val="Grundtext"/>
        <w:rPr>
          <w:i/>
        </w:rPr>
      </w:pPr>
      <w:r>
        <w:rPr>
          <w:i/>
        </w:rPr>
        <w:lastRenderedPageBreak/>
        <w:t>Cascading Stylesheets (CSS)</w:t>
      </w:r>
    </w:p>
    <w:p w14:paraId="051E80BC" w14:textId="3BC1F971" w:rsidR="002A7853" w:rsidRDefault="00EB1C82" w:rsidP="00EB1C82">
      <w:pPr>
        <w:pStyle w:val="Grundtext"/>
        <w:rPr>
          <w:rStyle w:val="Grundzkursiv"/>
        </w:rPr>
      </w:pPr>
      <w:r>
        <w:t xml:space="preserve">Mittels </w:t>
      </w:r>
      <w:r w:rsidRPr="00EB1C82">
        <w:t>Cascading Stylesheets (CSS)</w:t>
      </w:r>
      <w:r>
        <w:t xml:space="preserve"> lässt sich das Layout von HTML</w:t>
      </w:r>
      <w:r w:rsidR="0062407D">
        <w:noBreakHyphen/>
      </w:r>
      <w:r>
        <w:t xml:space="preserve">Seiten, wie </w:t>
      </w:r>
      <w:r w:rsidRPr="00EB1C82">
        <w:t>z.</w:t>
      </w:r>
      <w:r>
        <w:t xml:space="preserve"> </w:t>
      </w:r>
      <w:r w:rsidRPr="00EB1C82">
        <w:t>B.</w:t>
      </w:r>
      <w:r>
        <w:t xml:space="preserve"> </w:t>
      </w:r>
      <w:r w:rsidR="0062753F">
        <w:t xml:space="preserve">der </w:t>
      </w:r>
      <w:r w:rsidRPr="00EB1C82">
        <w:t xml:space="preserve">Hintergrund, </w:t>
      </w:r>
      <w:r w:rsidR="0062753F">
        <w:t xml:space="preserve">die </w:t>
      </w:r>
      <w:r w:rsidRPr="00EB1C82">
        <w:t>Schrift</w:t>
      </w:r>
      <w:r w:rsidR="0062753F">
        <w:t>- und</w:t>
      </w:r>
      <w:r w:rsidRPr="00EB1C82">
        <w:t xml:space="preserve"> </w:t>
      </w:r>
      <w:r w:rsidR="0062753F">
        <w:t>Absatzformatierung</w:t>
      </w:r>
      <w:r w:rsidRPr="00EB1C82">
        <w:t xml:space="preserve"> etc. </w:t>
      </w:r>
      <w:r>
        <w:t xml:space="preserve">gestalten. CSS ermöglicht </w:t>
      </w:r>
      <w:r w:rsidRPr="00EB1C82">
        <w:t xml:space="preserve">die gleichen Styleinformationen für alle Seiten einer Website </w:t>
      </w:r>
      <w:r>
        <w:t>zu bestimmen</w:t>
      </w:r>
      <w:r w:rsidRPr="00EB1C82">
        <w:t>, ohne dass einzelne Seiten angepasst werden müssen.</w:t>
      </w:r>
      <w:r>
        <w:t xml:space="preserve"> </w:t>
      </w:r>
      <w:r>
        <w:fldChar w:fldCharType="begin"/>
      </w:r>
      <w:r w:rsidR="003A17E8">
        <w:instrText xml:space="preserve"> ADDIN ZOTERO_ITEM CSL_CITATION {"citationID":"xv5duApe","properties":{"custom":"(Vgl. Kaufmann &amp; M\\uc0\\u252{}lder, (2023), S. 224 f.)","formattedCitation":"(Vgl. Kaufmann &amp; M\\uc0\\u252{}lder, (2023), S. 224 f.)","plainCitation":"(Vgl. Kaufmann &amp; Mülder, (2023), S. 224 f.)","noteIndex":0},"citationItems":[{"id":"JWk2cRhC/tvknTJXP","uris":["http://zotero.org/users/10411486/items/EQ39RN88"],"itemData":{"id":658,"type":"book","event-place":"Wiesbaden","ISBN":"978-3-658-37936-0","language":"de","note":"DOI: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Wirtschaftsinformatik","URL":"https://link.springer.com/10.1007/978-3-658-37937-7","author":[{"family":"Kaufmann","given":"Jens"},{"family":"Mülder","given":"Wilhelm"}],"accessed":{"date-parts":[["2023",7,31]]},"issued":{"date-parts":[["2023"]]}},"locator":"224 f.","label":"page"}],"schema":"https://github.com/citation-style-language/schema/raw/master/csl-citation.json"} </w:instrText>
      </w:r>
      <w:r>
        <w:fldChar w:fldCharType="separate"/>
      </w:r>
      <w:r w:rsidRPr="00EB1C82">
        <w:rPr>
          <w:szCs w:val="24"/>
        </w:rPr>
        <w:t>(Vgl. Kaufmann &amp; Mülder, (2023), S. 224 f.)</w:t>
      </w:r>
      <w:r>
        <w:fldChar w:fldCharType="end"/>
      </w:r>
      <w:r>
        <w:t>.</w:t>
      </w:r>
    </w:p>
    <w:p w14:paraId="6BE8FFFB" w14:textId="5CE2D552" w:rsidR="00820AEC" w:rsidRPr="003F015A" w:rsidRDefault="00820AEC" w:rsidP="003F015A">
      <w:pPr>
        <w:pStyle w:val="Grundtext"/>
      </w:pPr>
      <w:r w:rsidRPr="003F015A">
        <w:rPr>
          <w:i/>
        </w:rPr>
        <w:t>Continuous Integration (CI)</w:t>
      </w:r>
    </w:p>
    <w:p w14:paraId="64B121D0" w14:textId="4E816597" w:rsidR="00820AEC" w:rsidRPr="00BF0D39" w:rsidRDefault="008D33C4" w:rsidP="00820AEC">
      <w:pPr>
        <w:pStyle w:val="Grundtext"/>
      </w:pPr>
      <w:r w:rsidRPr="008D33C4">
        <w:t>Continuous Integration</w:t>
      </w:r>
      <w:r>
        <w:t xml:space="preserve"> (</w:t>
      </w:r>
      <w:r w:rsidR="00820AEC" w:rsidRPr="00BF0D39">
        <w:t>CI</w:t>
      </w:r>
      <w:r>
        <w:t>)</w:t>
      </w:r>
      <w:r w:rsidR="00820AEC" w:rsidRPr="00BF0D39">
        <w:t xml:space="preserve"> verfolgt das Konzept, Änderungen am Quellcode bzw. Entwicklungsfortschritte von einzelnen Entwicklern eines Teams schnell zusammenzuführen und zu testen. Dadurch werden Fehler frühzeitig erkannt und Softwareprototypen</w:t>
      </w:r>
      <w:r w:rsidR="00820AEC">
        <w:t xml:space="preserve"> (</w:t>
      </w:r>
      <w:r w:rsidR="00820AEC" w:rsidRPr="00BF0D39">
        <w:t>funktionsfähige Software</w:t>
      </w:r>
      <w:r w:rsidR="00820AEC">
        <w:t>)</w:t>
      </w:r>
      <w:r w:rsidR="00820AEC" w:rsidRPr="00BF0D39">
        <w:t xml:space="preserve"> in kurzer Zeit </w:t>
      </w:r>
      <w:r w:rsidR="00763848">
        <w:t>entwickelt</w:t>
      </w:r>
      <w:r w:rsidR="00820AEC" w:rsidRPr="00BF0D39">
        <w:t xml:space="preserve"> </w:t>
      </w:r>
      <w:r w:rsidR="00820AEC" w:rsidRPr="00BF0D39">
        <w:fldChar w:fldCharType="begin"/>
      </w:r>
      <w:r w:rsidR="00492B4A">
        <w:instrText xml:space="preserve"> ADDIN ZOTERO_ITEM CSL_CITATION {"citationID":"04D4J92V","properties":{"formattedCitation":"(Vgl. Alt et al., (2017), S. 29)","plainCitation":"(Vgl. Alt et al., (2017), S. 29)","noteIndex":0},"citationItems":[{"id":802,"uris":["http://zotero.org/users/10411486/items/A9ADBCEP"],"itemData":{"id":802,"type":"book","collection-title":"essentials","event-place":"Wiesbaden","ISBN":"978-3-658-18703-3","language":"en","note":"DOI: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29","label":"page"}],"schema":"https://github.com/citation-style-language/schema/raw/master/csl-citation.json"} </w:instrText>
      </w:r>
      <w:r w:rsidR="00820AEC" w:rsidRPr="00BF0D39">
        <w:fldChar w:fldCharType="separate"/>
      </w:r>
      <w:r w:rsidR="003274BA" w:rsidRPr="003274BA">
        <w:t>(Vgl. Alt et al., (2017), S. 29)</w:t>
      </w:r>
      <w:r w:rsidR="00820AEC" w:rsidRPr="00BF0D39">
        <w:fldChar w:fldCharType="end"/>
      </w:r>
      <w:r w:rsidR="00077FC0">
        <w:t>.</w:t>
      </w:r>
    </w:p>
    <w:p w14:paraId="1ECC85FE" w14:textId="0384F419" w:rsidR="00820AEC" w:rsidRPr="003F015A" w:rsidRDefault="00820AEC" w:rsidP="003F015A">
      <w:pPr>
        <w:pStyle w:val="Grundtext"/>
      </w:pPr>
      <w:r w:rsidRPr="003F015A">
        <w:rPr>
          <w:i/>
        </w:rPr>
        <w:t xml:space="preserve">Development </w:t>
      </w:r>
      <w:r w:rsidR="00DF619D">
        <w:rPr>
          <w:i/>
        </w:rPr>
        <w:t>a</w:t>
      </w:r>
      <w:r w:rsidRPr="003F015A">
        <w:rPr>
          <w:i/>
        </w:rPr>
        <w:t>nd IT</w:t>
      </w:r>
      <w:r w:rsidR="00DF619D">
        <w:rPr>
          <w:i/>
        </w:rPr>
        <w:t xml:space="preserve"> </w:t>
      </w:r>
      <w:r w:rsidRPr="003F015A">
        <w:rPr>
          <w:i/>
        </w:rPr>
        <w:t>Operations (DevOps)</w:t>
      </w:r>
    </w:p>
    <w:p w14:paraId="273D2DDA" w14:textId="26F856F7" w:rsidR="00820AEC" w:rsidRDefault="00C041EC" w:rsidP="00820AEC">
      <w:pPr>
        <w:pStyle w:val="Grundtext"/>
      </w:pPr>
      <w:r>
        <w:t xml:space="preserve">Der Begriff </w:t>
      </w:r>
      <w:r w:rsidR="0032638D">
        <w:t>‚</w:t>
      </w:r>
      <w:r w:rsidR="00820AEC" w:rsidRPr="008D52E8">
        <w:t>DevOps</w:t>
      </w:r>
      <w:r w:rsidR="0032638D">
        <w:t>’</w:t>
      </w:r>
      <w:r w:rsidR="00820AEC">
        <w:t xml:space="preserve"> setzt sich aus den Worten </w:t>
      </w:r>
      <w:r w:rsidR="0032638D">
        <w:t>‚</w:t>
      </w:r>
      <w:r w:rsidR="00820AEC" w:rsidRPr="00232687">
        <w:t>Development</w:t>
      </w:r>
      <w:r w:rsidR="0032638D">
        <w:t>’</w:t>
      </w:r>
      <w:r w:rsidR="00820AEC">
        <w:t xml:space="preserve"> und </w:t>
      </w:r>
      <w:r w:rsidR="0032638D">
        <w:t>‚</w:t>
      </w:r>
      <w:r w:rsidR="00820AEC">
        <w:t>IT</w:t>
      </w:r>
      <w:r w:rsidR="00EE0CFF">
        <w:t xml:space="preserve"> </w:t>
      </w:r>
      <w:r w:rsidR="00820AEC">
        <w:t>Operations</w:t>
      </w:r>
      <w:r w:rsidR="0032638D">
        <w:t>’</w:t>
      </w:r>
      <w:r w:rsidR="00820AEC">
        <w:t xml:space="preserve"> zusammen und betont dabei die Zusammenarbeit dieser beiden Bereiche. Dabei werden die Geschäftsprozesse </w:t>
      </w:r>
      <w:r w:rsidR="00820AEC" w:rsidRPr="00232687">
        <w:t>ein</w:t>
      </w:r>
      <w:r w:rsidR="00820AEC">
        <w:t xml:space="preserve">geschlossen und der </w:t>
      </w:r>
      <w:r w:rsidR="00820AEC" w:rsidRPr="00232687">
        <w:t>Kundennutzen in den Mittelpunkt</w:t>
      </w:r>
      <w:r w:rsidR="00820AEC">
        <w:t xml:space="preserve"> gestellt </w:t>
      </w:r>
      <w:r w:rsidR="00820AEC">
        <w:fldChar w:fldCharType="begin"/>
      </w:r>
      <w:r w:rsidR="00492B4A">
        <w:instrText xml:space="preserve"> ADDIN ZOTERO_ITEM CSL_CITATION {"citationID":"CIZDUmYN","properties":{"formattedCitation":"(Vgl. Halstenberg et al., (2020), S. 1)","plainCitation":"(Vgl. Halstenberg et al., (2020), S. 1)","noteIndex":0},"citationItems":[{"id":800,"uris":["http://zotero.org/users/10411486/items/VXRL5FSS"],"itemData":{"id":800,"type":"book","collection-title":"essentials","event-place":"Wiesbaden","ISBN":"978-3-658-31404-0","language":"de","note":"DOI: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 </w:instrText>
      </w:r>
      <w:r w:rsidR="00820AEC">
        <w:fldChar w:fldCharType="separate"/>
      </w:r>
      <w:r w:rsidR="003274BA" w:rsidRPr="003274BA">
        <w:t>(Vgl. Halstenberg et al., (2020), S. 1)</w:t>
      </w:r>
      <w:r w:rsidR="00820AEC">
        <w:fldChar w:fldCharType="end"/>
      </w:r>
      <w:r w:rsidR="00820AEC">
        <w:t xml:space="preserve">. </w:t>
      </w:r>
      <w:r w:rsidR="0032638D">
        <w:t>‚</w:t>
      </w:r>
      <w:r w:rsidR="00820AEC" w:rsidRPr="00232687">
        <w:t>Development</w:t>
      </w:r>
      <w:r w:rsidR="0032638D">
        <w:t>’</w:t>
      </w:r>
      <w:r w:rsidR="00820AEC">
        <w:t xml:space="preserve"> </w:t>
      </w:r>
      <w:r w:rsidR="000F0BFA">
        <w:t xml:space="preserve">(Entwicklung) </w:t>
      </w:r>
      <w:r w:rsidR="00820AEC">
        <w:t xml:space="preserve">und </w:t>
      </w:r>
      <w:r w:rsidR="0032638D">
        <w:t>‚</w:t>
      </w:r>
      <w:r w:rsidR="000F0BFA">
        <w:t xml:space="preserve">IT </w:t>
      </w:r>
      <w:r w:rsidR="00820AEC">
        <w:t>Operations</w:t>
      </w:r>
      <w:r w:rsidR="0032638D">
        <w:t>’</w:t>
      </w:r>
      <w:r w:rsidR="00820AEC" w:rsidRPr="00051BCA">
        <w:t xml:space="preserve"> </w:t>
      </w:r>
      <w:r w:rsidR="000F0BFA">
        <w:t>(IT</w:t>
      </w:r>
      <w:r w:rsidR="0062407D">
        <w:noBreakHyphen/>
      </w:r>
      <w:r w:rsidR="000F0BFA">
        <w:t xml:space="preserve">Betrieb) </w:t>
      </w:r>
      <w:r w:rsidR="00820AEC">
        <w:t xml:space="preserve">sind </w:t>
      </w:r>
      <w:r>
        <w:t xml:space="preserve">eigenständige </w:t>
      </w:r>
      <w:r w:rsidR="007E560E">
        <w:t xml:space="preserve">funktionale </w:t>
      </w:r>
      <w:r w:rsidR="00820AEC" w:rsidRPr="00051BCA">
        <w:t>Organisationseinheiten im IT</w:t>
      </w:r>
      <w:r w:rsidR="0062407D">
        <w:noBreakHyphen/>
      </w:r>
      <w:r w:rsidR="00820AEC" w:rsidRPr="00051BCA">
        <w:t>Bereich</w:t>
      </w:r>
      <w:r>
        <w:t xml:space="preserve"> mit </w:t>
      </w:r>
      <w:r w:rsidR="00820AEC" w:rsidRPr="00051BCA">
        <w:t>unterschiedliche</w:t>
      </w:r>
      <w:r w:rsidR="007E560E">
        <w:t>n</w:t>
      </w:r>
      <w:r w:rsidR="00820AEC" w:rsidRPr="00051BCA">
        <w:t xml:space="preserve"> Zielsetzungen </w:t>
      </w:r>
      <w:r w:rsidR="00820AEC">
        <w:fldChar w:fldCharType="begin"/>
      </w:r>
      <w:r w:rsidR="00492B4A">
        <w:instrText xml:space="preserve"> ADDIN ZOTERO_ITEM CSL_CITATION {"citationID":"BPK9WbOa","properties":{"formattedCitation":"(Vgl. Alt et al., (2017), S. 23)","plainCitation":"(Vgl. Alt et al., (2017), S. 23)","noteIndex":0},"citationItems":[{"id":802,"uris":["http://zotero.org/users/10411486/items/A9ADBCEP"],"itemData":{"id":802,"type":"book","collection-title":"essentials","event-place":"Wiesbaden","ISBN":"978-3-658-18703-3","language":"en","note":"DOI: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23","label":"page"}],"schema":"https://github.com/citation-style-language/schema/raw/master/csl-citation.json"} </w:instrText>
      </w:r>
      <w:r w:rsidR="00820AEC">
        <w:fldChar w:fldCharType="separate"/>
      </w:r>
      <w:r w:rsidR="003274BA" w:rsidRPr="003274BA">
        <w:t>(Vgl. Alt et al., (2017), S. 23)</w:t>
      </w:r>
      <w:r w:rsidR="00820AEC">
        <w:fldChar w:fldCharType="end"/>
      </w:r>
      <w:r w:rsidR="00820AEC">
        <w:t>. Beim DevOps</w:t>
      </w:r>
      <w:r w:rsidR="0062407D">
        <w:noBreakHyphen/>
      </w:r>
      <w:r w:rsidR="00820AEC">
        <w:t xml:space="preserve">Ansatz wird auf die </w:t>
      </w:r>
      <w:r w:rsidR="00820AEC" w:rsidRPr="00051BCA">
        <w:t>ganzheitliche</w:t>
      </w:r>
      <w:r w:rsidR="00820AEC">
        <w:t xml:space="preserve"> </w:t>
      </w:r>
      <w:r w:rsidR="00820AEC" w:rsidRPr="00051BCA">
        <w:t>Zusammenarbeit zwischen der Softwareentwicklung, dem IT</w:t>
      </w:r>
      <w:r w:rsidR="0062407D">
        <w:noBreakHyphen/>
      </w:r>
      <w:r w:rsidR="00820AEC" w:rsidRPr="00051BCA">
        <w:t xml:space="preserve">Betrieb und </w:t>
      </w:r>
      <w:r w:rsidR="00820AEC">
        <w:t xml:space="preserve">den Geschäftsprozessen fokussiert </w:t>
      </w:r>
      <w:r w:rsidR="00820AEC">
        <w:fldChar w:fldCharType="begin"/>
      </w:r>
      <w:r w:rsidR="00492B4A">
        <w:instrText xml:space="preserve"> ADDIN ZOTERO_ITEM CSL_CITATION {"citationID":"rUNRvkIO","properties":{"formattedCitation":"(Vgl. Halstenberg et al., (2020), S. 1)","plainCitation":"(Vgl. Halstenberg et al., (2020), S. 1)","noteIndex":0},"citationItems":[{"id":800,"uris":["http://zotero.org/users/10411486/items/VXRL5FSS"],"itemData":{"id":800,"type":"book","collection-title":"essentials","event-place":"Wiesbaden","ISBN":"978-3-658-31404-0","language":"de","note":"DOI: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 </w:instrText>
      </w:r>
      <w:r w:rsidR="00820AEC">
        <w:fldChar w:fldCharType="separate"/>
      </w:r>
      <w:r w:rsidR="003274BA" w:rsidRPr="003274BA">
        <w:t>(Vgl. Halstenberg et al., (2020), S. 1)</w:t>
      </w:r>
      <w:r w:rsidR="00820AEC">
        <w:fldChar w:fldCharType="end"/>
      </w:r>
      <w:r w:rsidR="00077FC0">
        <w:t>.</w:t>
      </w:r>
    </w:p>
    <w:p w14:paraId="7114D018" w14:textId="220B2D4D" w:rsidR="00820AEC" w:rsidRPr="003F015A" w:rsidRDefault="00820AEC" w:rsidP="003F015A">
      <w:pPr>
        <w:pStyle w:val="Grundtext"/>
      </w:pPr>
      <w:r w:rsidRPr="003F015A">
        <w:rPr>
          <w:i/>
        </w:rPr>
        <w:t>Electronic Data Interchange (EDI)</w:t>
      </w:r>
    </w:p>
    <w:p w14:paraId="468028FF" w14:textId="60C98A98" w:rsidR="00820AEC" w:rsidRPr="00E85EE3" w:rsidRDefault="008D33C4" w:rsidP="00820AEC">
      <w:pPr>
        <w:pStyle w:val="Grundtext"/>
      </w:pPr>
      <w:r w:rsidRPr="008D33C4">
        <w:t>Electronic Data Interchange</w:t>
      </w:r>
      <w:r>
        <w:t xml:space="preserve"> (</w:t>
      </w:r>
      <w:r w:rsidR="00820AEC">
        <w:t>EDI</w:t>
      </w:r>
      <w:r>
        <w:t>)</w:t>
      </w:r>
      <w:r w:rsidR="00820AEC">
        <w:t xml:space="preserve"> </w:t>
      </w:r>
      <w:r w:rsidR="00395D37">
        <w:t xml:space="preserve">ist der elektronische Austausch </w:t>
      </w:r>
      <w:r w:rsidR="00820AEC" w:rsidRPr="00E85EE3">
        <w:t xml:space="preserve">von Geschäftsdokumenten in einem standardisierten Datenformat zwischen </w:t>
      </w:r>
      <w:r w:rsidR="00820AEC">
        <w:t>verschiedenen</w:t>
      </w:r>
      <w:r w:rsidR="00820AEC" w:rsidRPr="00E85EE3">
        <w:t xml:space="preserve"> Anwendungssystemen</w:t>
      </w:r>
      <w:r w:rsidR="000F34CC">
        <w:t xml:space="preserve"> </w:t>
      </w:r>
      <w:r w:rsidR="000F34CC">
        <w:fldChar w:fldCharType="begin"/>
      </w:r>
      <w:r w:rsidR="00492B4A">
        <w:instrText xml:space="preserve"> ADDIN ZOTERO_ITEM CSL_CITATION {"citationID":"n9Xzg3go","properties":{"formattedCitation":"(Vgl. Kaufmann &amp; M\\uc0\\u252{}lder, (2023)a, S. 99)","plainCitation":"(Vgl. Kaufmann &amp; Mülder, (2023)a, S. 99)","dontUpdate":true,"noteIndex":0},"citationItems":[{"id":798,"uris":["http://zotero.org/users/10411486/items/F3X9WZDX"],"itemData":{"id":798,"type":"book","event-place":"Wiesbaden","ISBN":"978-3-658-37936-0","language":"de","note":"DOI: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99","label":"page"}],"schema":"https://github.com/citation-style-language/schema/raw/master/csl-citation.json"} </w:instrText>
      </w:r>
      <w:r w:rsidR="000F34CC">
        <w:fldChar w:fldCharType="separate"/>
      </w:r>
      <w:r w:rsidR="00721C01" w:rsidRPr="00721C01">
        <w:rPr>
          <w:szCs w:val="24"/>
        </w:rPr>
        <w:t>(Vgl. Kaufmann &amp; Mülder, (2023), S. 99)</w:t>
      </w:r>
      <w:r w:rsidR="000F34CC">
        <w:fldChar w:fldCharType="end"/>
      </w:r>
      <w:r w:rsidR="000F34CC">
        <w:t>.</w:t>
      </w:r>
    </w:p>
    <w:p w14:paraId="3DB19747" w14:textId="77777777" w:rsidR="00820AEC" w:rsidRPr="003F015A" w:rsidRDefault="00820AEC" w:rsidP="003F015A">
      <w:pPr>
        <w:pStyle w:val="Grundtext"/>
      </w:pPr>
      <w:r w:rsidRPr="003F015A">
        <w:rPr>
          <w:i/>
        </w:rPr>
        <w:t>Electronic Data Interchange for Administration, Commerce and Transport (EDIFACT)</w:t>
      </w:r>
    </w:p>
    <w:p w14:paraId="6105540F" w14:textId="6BE8EB5A" w:rsidR="00820AEC" w:rsidRDefault="00820AEC" w:rsidP="00820AEC">
      <w:pPr>
        <w:pStyle w:val="Grundtext"/>
      </w:pPr>
      <w:r>
        <w:t xml:space="preserve">Unter </w:t>
      </w:r>
      <w:r w:rsidR="00402E1E" w:rsidRPr="00402E1E">
        <w:t>Electronic Data Interchange for Administration, Commerce and Transport</w:t>
      </w:r>
      <w:r w:rsidR="00402E1E">
        <w:t xml:space="preserve"> (E</w:t>
      </w:r>
      <w:r>
        <w:t>DIFACT</w:t>
      </w:r>
      <w:r w:rsidR="00402E1E">
        <w:t>)</w:t>
      </w:r>
      <w:r>
        <w:t xml:space="preserve"> wird ein </w:t>
      </w:r>
      <w:r w:rsidRPr="00087AC9">
        <w:t>einheitliches Regelwerk für den elektronischen Geschäftsverkehr</w:t>
      </w:r>
      <w:r>
        <w:t xml:space="preserve"> verstanden. Dieses bezieht sich ausschließlich auf </w:t>
      </w:r>
      <w:r w:rsidRPr="00087AC9">
        <w:t>strukturierte Daten</w:t>
      </w:r>
      <w:r>
        <w:t xml:space="preserve"> </w:t>
      </w:r>
      <w:r>
        <w:fldChar w:fldCharType="begin"/>
      </w:r>
      <w:r w:rsidR="00492B4A">
        <w:instrText xml:space="preserve"> ADDIN ZOTERO_ITEM CSL_CITATION {"citationID":"NEuoRIzm","properties":{"formattedCitation":"(Vgl. Kaufmann &amp; M\\uc0\\u252{}lder, (2023)a, S. 99)","plainCitation":"(Vgl. Kaufmann &amp; Mülder, (2023)a, S. 99)","dontUpdate":true,"noteIndex":0},"citationItems":[{"id":798,"uris":["http://zotero.org/users/10411486/items/F3X9WZDX"],"itemData":{"id":798,"type":"book","event-place":"Wiesbaden","ISBN":"978-3-658-37936-0","language":"de","note":"DOI: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99","label":"page"}],"schema":"https://github.com/citation-style-language/schema/raw/master/csl-citation.json"} </w:instrText>
      </w:r>
      <w:r>
        <w:fldChar w:fldCharType="separate"/>
      </w:r>
      <w:r w:rsidR="00721C01" w:rsidRPr="00721C01">
        <w:rPr>
          <w:szCs w:val="24"/>
        </w:rPr>
        <w:t>(Vgl. Kaufmann &amp; Mülder, (2023), S. 99)</w:t>
      </w:r>
      <w:r>
        <w:fldChar w:fldCharType="end"/>
      </w:r>
      <w:r w:rsidR="00077FC0">
        <w:t>.</w:t>
      </w:r>
    </w:p>
    <w:p w14:paraId="620F6C58" w14:textId="77777777" w:rsidR="00402E1E" w:rsidRDefault="00402E1E">
      <w:pPr>
        <w:rPr>
          <w:i/>
          <w:szCs w:val="20"/>
        </w:rPr>
      </w:pPr>
      <w:r>
        <w:rPr>
          <w:i/>
        </w:rPr>
        <w:br w:type="page"/>
      </w:r>
    </w:p>
    <w:p w14:paraId="55113EAB" w14:textId="6199BDB3" w:rsidR="004501ED" w:rsidRPr="003F015A" w:rsidRDefault="004501ED" w:rsidP="003F015A">
      <w:pPr>
        <w:pStyle w:val="Grundtext"/>
      </w:pPr>
      <w:r w:rsidRPr="003F015A">
        <w:rPr>
          <w:i/>
        </w:rPr>
        <w:lastRenderedPageBreak/>
        <w:t>Extract</w:t>
      </w:r>
      <w:r w:rsidR="0062407D">
        <w:rPr>
          <w:i/>
        </w:rPr>
        <w:noBreakHyphen/>
      </w:r>
      <w:r w:rsidRPr="003F015A">
        <w:rPr>
          <w:i/>
        </w:rPr>
        <w:t>Transform</w:t>
      </w:r>
      <w:r w:rsidR="0062407D">
        <w:rPr>
          <w:i/>
        </w:rPr>
        <w:noBreakHyphen/>
      </w:r>
      <w:r w:rsidRPr="003F015A">
        <w:rPr>
          <w:i/>
        </w:rPr>
        <w:t>Load (ETL)</w:t>
      </w:r>
    </w:p>
    <w:p w14:paraId="30506FD8" w14:textId="5CB94CAC" w:rsidR="004501ED" w:rsidRDefault="00C12E7D" w:rsidP="00820AEC">
      <w:pPr>
        <w:pStyle w:val="Grundtext"/>
      </w:pPr>
      <w:r>
        <w:t xml:space="preserve">Die </w:t>
      </w:r>
      <w:r w:rsidRPr="00C12E7D">
        <w:t xml:space="preserve">Übernahme </w:t>
      </w:r>
      <w:r w:rsidR="007E574C">
        <w:t xml:space="preserve">des </w:t>
      </w:r>
      <w:r w:rsidRPr="00C12E7D">
        <w:t>operative</w:t>
      </w:r>
      <w:r w:rsidR="007E574C">
        <w:t>n</w:t>
      </w:r>
      <w:r w:rsidRPr="00C12E7D">
        <w:t xml:space="preserve"> Datenbest</w:t>
      </w:r>
      <w:r w:rsidR="007E574C">
        <w:t>ands</w:t>
      </w:r>
      <w:r w:rsidRPr="00C12E7D">
        <w:t xml:space="preserve"> in den analytischen Datenbestand </w:t>
      </w:r>
      <w:r>
        <w:t xml:space="preserve">eines </w:t>
      </w:r>
      <w:r w:rsidRPr="00C12E7D">
        <w:t>Data Warehouse</w:t>
      </w:r>
      <w:r>
        <w:t xml:space="preserve"> bzw. eines </w:t>
      </w:r>
      <w:r w:rsidR="0035464B" w:rsidRPr="0035464B">
        <w:t>Relational Database Management System</w:t>
      </w:r>
      <w:r w:rsidR="0035464B" w:rsidRPr="0035464B">
        <w:rPr>
          <w:rStyle w:val="Grundzkursiv"/>
        </w:rPr>
        <w:t xml:space="preserve"> </w:t>
      </w:r>
      <w:r w:rsidR="006D04D6" w:rsidRPr="0035464B">
        <w:t>(</w:t>
      </w:r>
      <w:r>
        <w:t>RDBMS</w:t>
      </w:r>
      <w:r w:rsidR="006D04D6">
        <w:t>)</w:t>
      </w:r>
      <w:r w:rsidRPr="00C12E7D">
        <w:t xml:space="preserve"> </w:t>
      </w:r>
      <w:r w:rsidR="007E574C">
        <w:t xml:space="preserve">wird als </w:t>
      </w:r>
      <w:r w:rsidR="006B6EB9" w:rsidRPr="006B6EB9">
        <w:t>Extract Transform Load</w:t>
      </w:r>
      <w:r w:rsidR="006B6EB9">
        <w:t xml:space="preserve"> (</w:t>
      </w:r>
      <w:r w:rsidR="007E574C">
        <w:t>ETL</w:t>
      </w:r>
      <w:r w:rsidR="006B6EB9">
        <w:t>)</w:t>
      </w:r>
      <w:r w:rsidR="007E574C">
        <w:t xml:space="preserve"> bezeichnet </w:t>
      </w:r>
      <w:r w:rsidR="007E574C">
        <w:fldChar w:fldCharType="begin"/>
      </w:r>
      <w:r w:rsidR="00492B4A">
        <w:instrText xml:space="preserve"> ADDIN ZOTERO_ITEM CSL_CITATION {"citationID":"bIsmFruH","properties":{"formattedCitation":"(Vgl. Kaufmann &amp; M\\uc0\\u252{}lder, (2023)a, S. 380)","plainCitation":"(Vgl. Kaufmann &amp; Mülder, (2023)a, S. 380)","dontUpdate":true,"noteIndex":0},"citationItems":[{"id":798,"uris":["http://zotero.org/users/10411486/items/F3X9WZDX"],"itemData":{"id":798,"type":"book","event-place":"Wiesbaden","ISBN":"978-3-658-37936-0","language":"de","note":"DOI: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380","label":"page"}],"schema":"https://github.com/citation-style-language/schema/raw/master/csl-citation.json"} </w:instrText>
      </w:r>
      <w:r w:rsidR="007E574C">
        <w:fldChar w:fldCharType="separate"/>
      </w:r>
      <w:r w:rsidR="00721C01" w:rsidRPr="00721C01">
        <w:rPr>
          <w:szCs w:val="24"/>
        </w:rPr>
        <w:t>(Vgl. Kaufmann &amp; Mülder, (2023), S. 380)</w:t>
      </w:r>
      <w:r w:rsidR="007E574C">
        <w:fldChar w:fldCharType="end"/>
      </w:r>
      <w:r w:rsidR="00077FC0">
        <w:t>.</w:t>
      </w:r>
    </w:p>
    <w:p w14:paraId="3AADAB11" w14:textId="0ACAC315" w:rsidR="004347CA" w:rsidRPr="004347CA" w:rsidRDefault="004347CA" w:rsidP="00820AEC">
      <w:pPr>
        <w:pStyle w:val="Grundtext"/>
        <w:rPr>
          <w:i/>
        </w:rPr>
      </w:pPr>
      <w:r w:rsidRPr="004347CA">
        <w:rPr>
          <w:i/>
        </w:rPr>
        <w:t>Hypertext Markup Language (HTML)</w:t>
      </w:r>
    </w:p>
    <w:p w14:paraId="7F5E8AB2" w14:textId="11F77EB8" w:rsidR="009A4D12" w:rsidRDefault="00B14707" w:rsidP="00820AEC">
      <w:pPr>
        <w:pStyle w:val="Grundtext"/>
      </w:pPr>
      <w:r>
        <w:t>Mittels der</w:t>
      </w:r>
      <w:r w:rsidR="00DF0F61">
        <w:t xml:space="preserve"> standardisierte</w:t>
      </w:r>
      <w:r>
        <w:t>n</w:t>
      </w:r>
      <w:r w:rsidR="00DF0F61">
        <w:t xml:space="preserve"> Auszeichnungssprache </w:t>
      </w:r>
      <w:r w:rsidRPr="00B14707">
        <w:t>Hypertext Markup Language (HTML)</w:t>
      </w:r>
      <w:r>
        <w:t xml:space="preserve"> lassen sich </w:t>
      </w:r>
      <w:r w:rsidR="00DF0F61" w:rsidRPr="00DF0F61">
        <w:t>Informationen einer Webseite</w:t>
      </w:r>
      <w:r>
        <w:t xml:space="preserve"> i</w:t>
      </w:r>
      <w:r w:rsidR="007F3D10">
        <w:t>n</w:t>
      </w:r>
      <w:r>
        <w:t xml:space="preserve"> einer </w:t>
      </w:r>
      <w:r w:rsidR="00DF0F61" w:rsidRPr="00DF0F61">
        <w:t>formatier</w:t>
      </w:r>
      <w:r>
        <w:t xml:space="preserve">ten und strukturierten Ausgabe präsentieren </w:t>
      </w:r>
      <w:r>
        <w:fldChar w:fldCharType="begin"/>
      </w:r>
      <w:r w:rsidR="00492B4A">
        <w:instrText xml:space="preserve"> ADDIN ZOTERO_ITEM CSL_CITATION {"citationID":"wzZBLGG9","properties":{"formattedCitation":"(Vgl. Kaufmann &amp; M\\uc0\\u252{}lder, (2023)a, S. 216)","plainCitation":"(Vgl. Kaufmann &amp; Mülder, (2023)a, S. 216)","dontUpdate":true,"noteIndex":0},"citationItems":[{"id":798,"uris":["http://zotero.org/users/10411486/items/F3X9WZDX"],"itemData":{"id":798,"type":"book","event-place":"Wiesbaden","ISBN":"978-3-658-37936-0","language":"de","note":"DOI: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216","label":"page"}],"schema":"https://github.com/citation-style-language/schema/raw/master/csl-citation.json"} </w:instrText>
      </w:r>
      <w:r>
        <w:fldChar w:fldCharType="separate"/>
      </w:r>
      <w:r w:rsidRPr="00B14707">
        <w:rPr>
          <w:szCs w:val="24"/>
        </w:rPr>
        <w:t>(Vgl. Kaufmann &amp; Mülder, (2023), S. 216)</w:t>
      </w:r>
      <w:r>
        <w:fldChar w:fldCharType="end"/>
      </w:r>
      <w:r w:rsidR="00B11351">
        <w:t>.</w:t>
      </w:r>
    </w:p>
    <w:p w14:paraId="6D59C2AA" w14:textId="4F502A55" w:rsidR="00B818FA" w:rsidRPr="003F015A" w:rsidRDefault="00B818FA" w:rsidP="003F015A">
      <w:pPr>
        <w:pStyle w:val="Grundtext"/>
      </w:pPr>
      <w:r w:rsidRPr="003F015A">
        <w:rPr>
          <w:i/>
        </w:rPr>
        <w:t xml:space="preserve">Integrated Development Environment (IDE) </w:t>
      </w:r>
    </w:p>
    <w:p w14:paraId="7F31D409" w14:textId="3C1C620A" w:rsidR="00B818FA" w:rsidRDefault="00C238BB" w:rsidP="009D6C59">
      <w:pPr>
        <w:pStyle w:val="Grundtext"/>
      </w:pPr>
      <w:r>
        <w:t xml:space="preserve">Eine IDE </w:t>
      </w:r>
      <w:r w:rsidR="00B818FA">
        <w:t>(</w:t>
      </w:r>
      <w:r w:rsidR="00B818FA" w:rsidRPr="008209FB">
        <w:t>integrierte Entwicklungsumgebung</w:t>
      </w:r>
      <w:r w:rsidR="00B818FA">
        <w:t>)</w:t>
      </w:r>
      <w:r>
        <w:t xml:space="preserve"> ist eine Sammlung von verschiedenen Werkzeugen, wie </w:t>
      </w:r>
      <w:r w:rsidRPr="00C238BB">
        <w:t>Editor, Compiler, Interpreter, Debugger</w:t>
      </w:r>
      <w:r>
        <w:t xml:space="preserve">, die für die Softwareentwicklung genutzt werden </w:t>
      </w:r>
      <w:r>
        <w:fldChar w:fldCharType="begin"/>
      </w:r>
      <w:r w:rsidR="00492B4A">
        <w:instrText xml:space="preserve"> ADDIN ZOTERO_ITEM CSL_CITATION {"citationID":"4JfT0Tjv","properties":{"formattedCitation":"(Vgl. Kaufmann &amp; M\\uc0\\u252{}lder, (2023)a, S. 503)","plainCitation":"(Vgl. Kaufmann &amp; Mülder, (2023)a, S. 503)","dontUpdate":true,"noteIndex":0},"citationItems":[{"id":798,"uris":["http://zotero.org/users/10411486/items/F3X9WZDX"],"itemData":{"id":798,"type":"book","event-place":"Wiesbaden","ISBN":"978-3-658-37936-0","language":"de","note":"DOI: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503","label":"page"}],"schema":"https://github.com/citation-style-language/schema/raw/master/csl-citation.json"} </w:instrText>
      </w:r>
      <w:r>
        <w:fldChar w:fldCharType="separate"/>
      </w:r>
      <w:r w:rsidR="00721C01" w:rsidRPr="00721C01">
        <w:rPr>
          <w:szCs w:val="24"/>
        </w:rPr>
        <w:t>(Vgl. Kaufmann &amp; Mülder, (2023), S. 503)</w:t>
      </w:r>
      <w:r>
        <w:fldChar w:fldCharType="end"/>
      </w:r>
      <w:r w:rsidR="00077FC0">
        <w:t>.</w:t>
      </w:r>
    </w:p>
    <w:p w14:paraId="4E946F13" w14:textId="1BBF239D" w:rsidR="006A7899" w:rsidRPr="003F015A" w:rsidRDefault="006A7899" w:rsidP="003F015A">
      <w:pPr>
        <w:pStyle w:val="Grundtext"/>
      </w:pPr>
      <w:r w:rsidRPr="003F015A">
        <w:rPr>
          <w:i/>
        </w:rPr>
        <w:t>Java Database Connectivity (JDBC)</w:t>
      </w:r>
    </w:p>
    <w:p w14:paraId="1677E58F" w14:textId="0B401B91" w:rsidR="00722DB0" w:rsidRDefault="007F53AD" w:rsidP="00820AEC">
      <w:pPr>
        <w:pStyle w:val="Grundtext"/>
      </w:pPr>
      <w:r w:rsidRPr="007F53AD">
        <w:t>Java Database Connectivity</w:t>
      </w:r>
      <w:r>
        <w:t xml:space="preserve"> (</w:t>
      </w:r>
      <w:r w:rsidR="00722DB0" w:rsidRPr="00EA1091">
        <w:t>JDBC</w:t>
      </w:r>
      <w:r>
        <w:t>)</w:t>
      </w:r>
      <w:r w:rsidR="00722DB0" w:rsidRPr="00EA1091">
        <w:t xml:space="preserve"> ist ein API zum </w:t>
      </w:r>
      <w:r w:rsidR="00864E23">
        <w:t>Z</w:t>
      </w:r>
      <w:r w:rsidR="00722DB0" w:rsidRPr="00EA1091">
        <w:t xml:space="preserve">ugriff auf tabellarische Daten, insbesondere auf Daten in </w:t>
      </w:r>
      <w:r w:rsidR="006D04D6">
        <w:t xml:space="preserve">einem </w:t>
      </w:r>
      <w:r w:rsidR="005240A4" w:rsidRPr="00513D6C">
        <w:t>Relational Database Management System</w:t>
      </w:r>
      <w:r w:rsidR="005240A4">
        <w:t xml:space="preserve"> (</w:t>
      </w:r>
      <w:r w:rsidR="00722DB0" w:rsidRPr="00EA1091">
        <w:t>RDBMS</w:t>
      </w:r>
      <w:r w:rsidR="005240A4">
        <w:t>)</w:t>
      </w:r>
      <w:r w:rsidR="00722DB0" w:rsidRPr="00EA1091">
        <w:t xml:space="preserve"> </w:t>
      </w:r>
      <w:r w:rsidR="00EA1091" w:rsidRPr="00EA1091">
        <w:fldChar w:fldCharType="begin"/>
      </w:r>
      <w:r w:rsidR="00492B4A">
        <w:instrText xml:space="preserve"> ADDIN ZOTERO_ITEM CSL_CITATION {"citationID":"xoCqZj9D","properties":{"formattedCitation":"(Vgl. ORACLE, (2023))","plainCitation":"(Vgl. ORACLE, (2023))","noteIndex":0},"citationItems":[{"id":818,"uris":["http://zotero.org/users/10411486/items/DRADJSLZ"],"itemData":{"id":818,"type":"document","title":"ORACLE Java Tutorials","URL":"https://docs.oracle.com/javase/tutorial/jdbc/overview/index.html","author":[{"family":"ORACLE","given":""}],"accessed":{"date-parts":[["2023",7,23]]},"issued":{"date-parts":[["2023"]]}}}],"schema":"https://github.com/citation-style-language/schema/raw/master/csl-citation.json"} </w:instrText>
      </w:r>
      <w:r w:rsidR="00EA1091" w:rsidRPr="00EA1091">
        <w:fldChar w:fldCharType="separate"/>
      </w:r>
      <w:r w:rsidR="003274BA" w:rsidRPr="003274BA">
        <w:t>(Vgl. ORACLE, (2023))</w:t>
      </w:r>
      <w:r w:rsidR="00EA1091" w:rsidRPr="00EA1091">
        <w:fldChar w:fldCharType="end"/>
      </w:r>
      <w:r w:rsidR="00077FC0">
        <w:t>.</w:t>
      </w:r>
    </w:p>
    <w:p w14:paraId="58F794FA" w14:textId="692CA250" w:rsidR="0003787E" w:rsidRPr="003F015A" w:rsidRDefault="0003787E" w:rsidP="003F015A">
      <w:pPr>
        <w:pStyle w:val="Grundtext"/>
      </w:pPr>
      <w:r w:rsidRPr="003F015A">
        <w:rPr>
          <w:i/>
        </w:rPr>
        <w:t>MySQL</w:t>
      </w:r>
    </w:p>
    <w:p w14:paraId="4DAC1F01" w14:textId="3849F56B" w:rsidR="0003787E" w:rsidRDefault="006D04D6" w:rsidP="00460B35">
      <w:pPr>
        <w:pStyle w:val="Grundtext"/>
        <w:rPr>
          <w:rStyle w:val="Grundzkursiv"/>
          <w:i w:val="0"/>
        </w:rPr>
      </w:pPr>
      <w:r>
        <w:rPr>
          <w:rStyle w:val="Grundzkursiv"/>
          <w:i w:val="0"/>
        </w:rPr>
        <w:t>D</w:t>
      </w:r>
      <w:r w:rsidR="00532071">
        <w:rPr>
          <w:rStyle w:val="Grundzkursiv"/>
          <w:i w:val="0"/>
        </w:rPr>
        <w:t xml:space="preserve">ie </w:t>
      </w:r>
      <w:r w:rsidR="00532071" w:rsidRPr="00532071">
        <w:rPr>
          <w:rStyle w:val="Grundzkursiv"/>
          <w:i w:val="0"/>
        </w:rPr>
        <w:t>Open</w:t>
      </w:r>
      <w:r w:rsidR="00C40976">
        <w:rPr>
          <w:rStyle w:val="Grundzkursiv"/>
          <w:i w:val="0"/>
        </w:rPr>
        <w:noBreakHyphen/>
      </w:r>
      <w:r w:rsidR="00532071" w:rsidRPr="00532071">
        <w:rPr>
          <w:rStyle w:val="Grundzkursiv"/>
          <w:i w:val="0"/>
        </w:rPr>
        <w:t>Source</w:t>
      </w:r>
      <w:r w:rsidR="00C40976">
        <w:rPr>
          <w:rStyle w:val="Grundzkursiv"/>
          <w:i w:val="0"/>
        </w:rPr>
        <w:noBreakHyphen/>
      </w:r>
      <w:r w:rsidR="00532071">
        <w:rPr>
          <w:rStyle w:val="Grundzkursiv"/>
          <w:i w:val="0"/>
        </w:rPr>
        <w:t>Software</w:t>
      </w:r>
      <w:r w:rsidR="00532071" w:rsidRPr="00532071">
        <w:rPr>
          <w:rStyle w:val="Grundzkursiv"/>
          <w:i w:val="0"/>
        </w:rPr>
        <w:t xml:space="preserve"> </w:t>
      </w:r>
      <w:r w:rsidR="0035464B">
        <w:rPr>
          <w:rStyle w:val="Grundzkursiv"/>
          <w:i w:val="0"/>
        </w:rPr>
        <w:t xml:space="preserve">MySQL </w:t>
      </w:r>
      <w:r w:rsidR="00532071">
        <w:rPr>
          <w:rStyle w:val="Grundzkursiv"/>
          <w:i w:val="0"/>
        </w:rPr>
        <w:t>stellt sämtliche Funktionalitäten eine</w:t>
      </w:r>
      <w:r w:rsidR="0035464B">
        <w:rPr>
          <w:rStyle w:val="Grundzkursiv"/>
          <w:i w:val="0"/>
        </w:rPr>
        <w:t>s</w:t>
      </w:r>
      <w:r w:rsidR="00532071">
        <w:rPr>
          <w:rStyle w:val="Grundzkursiv"/>
          <w:i w:val="0"/>
        </w:rPr>
        <w:t xml:space="preserve"> </w:t>
      </w:r>
      <w:r w:rsidR="0035464B" w:rsidRPr="0035464B">
        <w:t>Relational Database Management System</w:t>
      </w:r>
      <w:r w:rsidR="00532071" w:rsidRPr="0035464B">
        <w:rPr>
          <w:rStyle w:val="Grundzkursiv"/>
        </w:rPr>
        <w:t xml:space="preserve"> </w:t>
      </w:r>
      <w:r w:rsidR="00532071" w:rsidRPr="00532071">
        <w:rPr>
          <w:rStyle w:val="Grundzkursiv"/>
          <w:i w:val="0"/>
        </w:rPr>
        <w:t>(RDBMS)</w:t>
      </w:r>
      <w:r w:rsidR="00532071">
        <w:rPr>
          <w:rStyle w:val="Grundzkursiv"/>
          <w:i w:val="0"/>
        </w:rPr>
        <w:t xml:space="preserve"> zur Verfügung </w:t>
      </w:r>
      <w:r w:rsidR="00532071">
        <w:rPr>
          <w:rStyle w:val="Grundzkursiv"/>
          <w:i w:val="0"/>
        </w:rPr>
        <w:fldChar w:fldCharType="begin"/>
      </w:r>
      <w:r w:rsidR="00492B4A">
        <w:rPr>
          <w:rStyle w:val="Grundzkursiv"/>
          <w:i w:val="0"/>
        </w:rPr>
        <w:instrText xml:space="preserve"> ADDIN ZOTERO_ITEM CSL_CITATION {"citationID":"80uJuiX7","properties":{"formattedCitation":"(Vgl. Burnus, (2008), S. 81)","plainCitation":"(Vgl. Burnus, (2008), S. 81)","noteIndex":0},"citationItems":[{"id":857,"uris":["http://zotero.org/users/10411486/items/8FS6RD42"],"itemData":{"id":857,"type":"book","abstract":"Datenbanksysteme spielen bei der Verwaltung größerer Datenmengen eine wichtige Rolle. Der Autor gibt in dem vorliegenden Buch eine praxisorientierte Einführung für Auszubildende in IT-Berufen. Aber auch für Schülerinnen und Schüler der Oberstufe mit der Fachrichtung Informatik ist das Buch gut einsetzbar. Der Schwerpunkt liegt auf der Darstellung von Grundbegriffen, Grundzusammenhängen und Konzepten, nicht so sehr auf der Erstellung komplexer Datenbanken. So werden im theoretischen Teil Ausführungen über Abfragesprachen bewusst knapp gehalten. Alle Übungen und Beispiele beziehen sich auf Microsoft Access 2002 für Windows und auf MySQL 5.0.18, aufgesetzt auf ein Linux-Betriebssystem (Distribution: Fedora 5.0). Ein großes ausführliches Beispiel ist die Schulverwaltung einer beruflichen Oberstufe. Auf dieses Beispiel setzen dann zahlreiche Übungen auf (Mitgliederverwaltung im Sportverein, Kundendatenbank eines Autohauses, ...). Zu jedem Kapitel Übungsaufgaben sowie Kontroll- und Vertiefungsfragen. Viele instruktive Abbildungen. Regeln und Merksätze grafisch hervorgehoben. (2 S)","edition":"1. Aufl","event-place":"Wiesbaden","ISBN":"978-3-8348-0152-4","language":"de","number-of-pages":"115","publisher":"Vieweg","publisher-place":"Wiesbaden","source":"K10plus ISBN","title":"Datenbankentwicklung in IT-Berufen: eine praktisch orientierte Einführung mit MS Access und MySQL ; [mit Online-Service zum Buch]","title-short":"Datenbankentwicklung in IT-Berufen","author":[{"family":"Burnus","given":"Heinz"}],"issued":{"date-parts":[["2008"]]}},"locator":"81","label":"page"}],"schema":"https://github.com/citation-style-language/schema/raw/master/csl-citation.json"} </w:instrText>
      </w:r>
      <w:r w:rsidR="00532071">
        <w:rPr>
          <w:rStyle w:val="Grundzkursiv"/>
          <w:i w:val="0"/>
        </w:rPr>
        <w:fldChar w:fldCharType="separate"/>
      </w:r>
      <w:r w:rsidR="003274BA" w:rsidRPr="003274BA">
        <w:t>(Vgl. Burnus, (2008), S. 81)</w:t>
      </w:r>
      <w:r w:rsidR="00532071">
        <w:rPr>
          <w:rStyle w:val="Grundzkursiv"/>
          <w:i w:val="0"/>
        </w:rPr>
        <w:fldChar w:fldCharType="end"/>
      </w:r>
      <w:r w:rsidR="002F4FA4">
        <w:rPr>
          <w:rStyle w:val="Grundzkursiv"/>
          <w:i w:val="0"/>
        </w:rPr>
        <w:t>.</w:t>
      </w:r>
    </w:p>
    <w:p w14:paraId="3E0385D7" w14:textId="3CA47691" w:rsidR="00F414DA" w:rsidRPr="003F015A" w:rsidRDefault="00F414DA" w:rsidP="003F015A">
      <w:pPr>
        <w:pStyle w:val="Grundtext"/>
      </w:pPr>
      <w:r w:rsidRPr="003F015A">
        <w:rPr>
          <w:i/>
        </w:rPr>
        <w:t>Open</w:t>
      </w:r>
      <w:r w:rsidR="00113D2D">
        <w:rPr>
          <w:i/>
        </w:rPr>
        <w:t xml:space="preserve"> </w:t>
      </w:r>
      <w:r w:rsidRPr="003F015A">
        <w:rPr>
          <w:i/>
        </w:rPr>
        <w:t>Source</w:t>
      </w:r>
    </w:p>
    <w:p w14:paraId="77C0D2BE" w14:textId="0A706BF9" w:rsidR="00F414DA" w:rsidRDefault="00113D2D" w:rsidP="00460B35">
      <w:pPr>
        <w:pStyle w:val="Grundtext"/>
        <w:rPr>
          <w:rStyle w:val="Grundzkursiv"/>
          <w:i w:val="0"/>
        </w:rPr>
      </w:pPr>
      <w:r>
        <w:rPr>
          <w:rStyle w:val="Grundzkursiv"/>
          <w:i w:val="0"/>
        </w:rPr>
        <w:t xml:space="preserve">Die präzise Bezeichnung ist </w:t>
      </w:r>
      <w:r w:rsidR="0032638D">
        <w:rPr>
          <w:rStyle w:val="Grundzkursiv"/>
          <w:i w:val="0"/>
        </w:rPr>
        <w:t>‚</w:t>
      </w:r>
      <w:r w:rsidRPr="00113D2D">
        <w:rPr>
          <w:rStyle w:val="Grundzkursiv"/>
          <w:i w:val="0"/>
        </w:rPr>
        <w:t>Open</w:t>
      </w:r>
      <w:r w:rsidR="0062407D">
        <w:rPr>
          <w:rStyle w:val="Grundzkursiv"/>
          <w:i w:val="0"/>
        </w:rPr>
        <w:noBreakHyphen/>
      </w:r>
      <w:r w:rsidRPr="00113D2D">
        <w:rPr>
          <w:rStyle w:val="Grundzkursiv"/>
          <w:i w:val="0"/>
        </w:rPr>
        <w:t>Source</w:t>
      </w:r>
      <w:r w:rsidR="0062407D">
        <w:rPr>
          <w:rStyle w:val="Grundzkursiv"/>
          <w:i w:val="0"/>
        </w:rPr>
        <w:noBreakHyphen/>
      </w:r>
      <w:r>
        <w:rPr>
          <w:rStyle w:val="Grundzkursiv"/>
          <w:i w:val="0"/>
        </w:rPr>
        <w:t>Software</w:t>
      </w:r>
      <w:r w:rsidR="0032638D">
        <w:rPr>
          <w:rStyle w:val="Grundzkursiv"/>
          <w:i w:val="0"/>
        </w:rPr>
        <w:t>’</w:t>
      </w:r>
      <w:r>
        <w:rPr>
          <w:rStyle w:val="Grundzkursiv"/>
          <w:i w:val="0"/>
        </w:rPr>
        <w:t xml:space="preserve"> und bezieht sich auf Software, deren </w:t>
      </w:r>
      <w:r w:rsidRPr="00113D2D">
        <w:rPr>
          <w:rStyle w:val="Grundzkursiv"/>
          <w:i w:val="0"/>
        </w:rPr>
        <w:t xml:space="preserve">Quellcode (Sourcecode) </w:t>
      </w:r>
      <w:r>
        <w:rPr>
          <w:rStyle w:val="Grundzkursiv"/>
          <w:i w:val="0"/>
        </w:rPr>
        <w:t xml:space="preserve">öffentlich </w:t>
      </w:r>
      <w:r w:rsidRPr="00113D2D">
        <w:rPr>
          <w:rStyle w:val="Grundzkursiv"/>
          <w:i w:val="0"/>
        </w:rPr>
        <w:t>zugänglich</w:t>
      </w:r>
      <w:r w:rsidR="00EF0EB0">
        <w:rPr>
          <w:rStyle w:val="Grundzkursiv"/>
          <w:i w:val="0"/>
        </w:rPr>
        <w:t xml:space="preserve"> ist. Open</w:t>
      </w:r>
      <w:r w:rsidR="0062407D">
        <w:rPr>
          <w:rStyle w:val="Grundzkursiv"/>
          <w:i w:val="0"/>
        </w:rPr>
        <w:noBreakHyphen/>
      </w:r>
      <w:r w:rsidR="00EF0EB0">
        <w:rPr>
          <w:rStyle w:val="Grundzkursiv"/>
          <w:i w:val="0"/>
        </w:rPr>
        <w:t>Source</w:t>
      </w:r>
      <w:r w:rsidR="0062407D">
        <w:rPr>
          <w:rStyle w:val="Grundzkursiv"/>
          <w:i w:val="0"/>
        </w:rPr>
        <w:noBreakHyphen/>
      </w:r>
      <w:r w:rsidR="00EF0EB0">
        <w:rPr>
          <w:rStyle w:val="Grundzkursiv"/>
          <w:i w:val="0"/>
        </w:rPr>
        <w:t xml:space="preserve">Software darf ergänzt oder erweitert sowie </w:t>
      </w:r>
      <w:r w:rsidRPr="00113D2D">
        <w:rPr>
          <w:rStyle w:val="Grundzkursiv"/>
          <w:i w:val="0"/>
        </w:rPr>
        <w:t xml:space="preserve">kopiert und </w:t>
      </w:r>
      <w:r w:rsidR="00EF0EB0">
        <w:rPr>
          <w:rStyle w:val="Grundzkursiv"/>
          <w:i w:val="0"/>
        </w:rPr>
        <w:t xml:space="preserve">weitergegeben werden </w:t>
      </w:r>
      <w:r w:rsidR="00EF0EB0">
        <w:rPr>
          <w:rStyle w:val="Grundzkursiv"/>
          <w:i w:val="0"/>
        </w:rPr>
        <w:fldChar w:fldCharType="begin"/>
      </w:r>
      <w:r w:rsidR="00492B4A">
        <w:rPr>
          <w:rStyle w:val="Grundzkursiv"/>
          <w:i w:val="0"/>
        </w:rPr>
        <w:instrText xml:space="preserve"> ADDIN ZOTERO_ITEM CSL_CITATION {"citationID":"qQZs5SUa","properties":{"formattedCitation":"(Vgl. Kaufmann &amp; M\\uc0\\u252{}lder, (2023)a, S. 283)","plainCitation":"(Vgl. Kaufmann &amp; Mülder, (2023)a, S. 283)","dontUpdate":true,"noteIndex":0},"citationItems":[{"id":798,"uris":["http://zotero.org/users/10411486/items/F3X9WZDX"],"itemData":{"id":798,"type":"book","event-place":"Wiesbaden","ISBN":"978-3-658-37936-0","language":"de","note":"DOI: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283","label":"page"}],"schema":"https://github.com/citation-style-language/schema/raw/master/csl-citation.json"} </w:instrText>
      </w:r>
      <w:r w:rsidR="00EF0EB0">
        <w:rPr>
          <w:rStyle w:val="Grundzkursiv"/>
          <w:i w:val="0"/>
        </w:rPr>
        <w:fldChar w:fldCharType="separate"/>
      </w:r>
      <w:r w:rsidR="00721C01" w:rsidRPr="00721C01">
        <w:rPr>
          <w:szCs w:val="24"/>
        </w:rPr>
        <w:t>(Vgl. Kaufmann &amp; Mülder, (2023), S. 283)</w:t>
      </w:r>
      <w:r w:rsidR="00EF0EB0">
        <w:rPr>
          <w:rStyle w:val="Grundzkursiv"/>
          <w:i w:val="0"/>
        </w:rPr>
        <w:fldChar w:fldCharType="end"/>
      </w:r>
      <w:r w:rsidR="002F4FA4">
        <w:rPr>
          <w:rStyle w:val="Grundzkursiv"/>
          <w:i w:val="0"/>
        </w:rPr>
        <w:t>.</w:t>
      </w:r>
    </w:p>
    <w:p w14:paraId="5507BCCA" w14:textId="36E322FA" w:rsidR="00EA3367" w:rsidRPr="00EA3367" w:rsidRDefault="00EA3367" w:rsidP="00460B35">
      <w:pPr>
        <w:pStyle w:val="Grundtext"/>
        <w:rPr>
          <w:i/>
        </w:rPr>
      </w:pPr>
      <w:r w:rsidRPr="00EA3367">
        <w:rPr>
          <w:i/>
        </w:rPr>
        <w:t>Release Candidates (RC )</w:t>
      </w:r>
    </w:p>
    <w:p w14:paraId="151899C2" w14:textId="356E509A" w:rsidR="00EA3367" w:rsidRPr="00F414DA" w:rsidRDefault="00047EE4" w:rsidP="00460B35">
      <w:pPr>
        <w:pStyle w:val="Grundtext"/>
        <w:rPr>
          <w:rStyle w:val="Grundzkursiv"/>
          <w:i w:val="0"/>
        </w:rPr>
      </w:pPr>
      <w:r>
        <w:rPr>
          <w:rStyle w:val="Grundzkursiv"/>
          <w:i w:val="0"/>
        </w:rPr>
        <w:t>Ein Software</w:t>
      </w:r>
      <w:r w:rsidR="0062407D">
        <w:rPr>
          <w:rStyle w:val="Grundzkursiv"/>
          <w:i w:val="0"/>
        </w:rPr>
        <w:noBreakHyphen/>
      </w:r>
      <w:r>
        <w:rPr>
          <w:rStyle w:val="Grundzkursiv"/>
          <w:i w:val="0"/>
        </w:rPr>
        <w:t>Release ist ein (Software</w:t>
      </w:r>
      <w:r w:rsidR="00AB1406">
        <w:rPr>
          <w:rStyle w:val="Grundzkursiv"/>
          <w:i w:val="0"/>
        </w:rPr>
        <w:noBreakHyphen/>
      </w:r>
      <w:r>
        <w:rPr>
          <w:rStyle w:val="Grundzkursiv"/>
          <w:i w:val="0"/>
        </w:rPr>
        <w:t>)</w:t>
      </w:r>
      <w:r w:rsidRPr="00047EE4">
        <w:rPr>
          <w:rStyle w:val="Grundzkursiv"/>
          <w:i w:val="0"/>
        </w:rPr>
        <w:t>Produkt</w:t>
      </w:r>
      <w:r>
        <w:rPr>
          <w:rStyle w:val="Grundzkursiv"/>
          <w:i w:val="0"/>
        </w:rPr>
        <w:t>,</w:t>
      </w:r>
      <w:r w:rsidR="00272CAB">
        <w:rPr>
          <w:rStyle w:val="Grundzkursiv"/>
          <w:i w:val="0"/>
        </w:rPr>
        <w:t xml:space="preserve"> das</w:t>
      </w:r>
      <w:r w:rsidRPr="00047EE4">
        <w:rPr>
          <w:rStyle w:val="Grundzkursiv"/>
          <w:i w:val="0"/>
        </w:rPr>
        <w:t xml:space="preserve"> an den Kunden ausgeliefert</w:t>
      </w:r>
      <w:r>
        <w:rPr>
          <w:rStyle w:val="Grundzkursiv"/>
          <w:i w:val="0"/>
        </w:rPr>
        <w:t xml:space="preserve"> wird. Release Candidate </w:t>
      </w:r>
      <w:r w:rsidR="00084B15">
        <w:rPr>
          <w:rStyle w:val="Grundzkursiv"/>
          <w:i w:val="0"/>
        </w:rPr>
        <w:t xml:space="preserve">(RC) </w:t>
      </w:r>
      <w:r>
        <w:rPr>
          <w:rStyle w:val="Grundzkursiv"/>
          <w:i w:val="0"/>
        </w:rPr>
        <w:t>bezeichnet eine Softwareversion, die zur Auslieferung vorgesehen ist, aber noch nicht für den (End</w:t>
      </w:r>
      <w:r w:rsidR="00736AD4">
        <w:rPr>
          <w:rStyle w:val="Grundzkursiv"/>
          <w:i w:val="0"/>
        </w:rPr>
        <w:noBreakHyphen/>
      </w:r>
      <w:r>
        <w:rPr>
          <w:rStyle w:val="Grundzkursiv"/>
          <w:i w:val="0"/>
        </w:rPr>
        <w:t xml:space="preserve">)Anwender bereitgestellt wurde </w:t>
      </w:r>
      <w:r>
        <w:rPr>
          <w:rStyle w:val="Grundzkursiv"/>
          <w:i w:val="0"/>
        </w:rPr>
        <w:fldChar w:fldCharType="begin"/>
      </w:r>
      <w:r w:rsidR="00492B4A">
        <w:rPr>
          <w:rStyle w:val="Grundzkursiv"/>
          <w:i w:val="0"/>
        </w:rPr>
        <w:instrText xml:space="preserve"> ADDIN ZOTERO_ITEM CSL_CITATION {"citationID":"TIa2T8US","properties":{"formattedCitation":"(Vgl. Kusay-Merkle, (2018), S. 292)","plainCitation":"(Vgl. Kusay-Merkle, (2018), S. 292)","noteIndex":0},"citationItems":[{"id":83,"uris":["http://zotero.org/users/10411486/items/WH8QGAUR"],"itemData":{"id":83,"type":"book","event-place":"Berlin, Heidelberg","ISBN":"978-3-662-56799-9","language":"de","note":"DOI: 10.1007/978-3-662-56800-2","publisher":"Springer Berlin Heidelberg","publisher-place":"Berlin, Heidelberg","source":"DOI.org (Crossref)","title":"Agiles Projektmanagement im Berufsalltag: Für mittlere und kleine Projekte","title-short":"Agiles Projektmanagement im Berufsalltag","URL":"http://link.springer.com/10.1007/978-3-662-56800-2","author":[{"family":"Kusay-Merkle","given":"Ursula"}],"accessed":{"date-parts":[["2022",4,7]]},"issued":{"date-parts":[["2018"]]}},"locator":"292","label":"page"}],"schema":"https://github.com/citation-style-language/schema/raw/master/csl-citation.json"} </w:instrText>
      </w:r>
      <w:r>
        <w:rPr>
          <w:rStyle w:val="Grundzkursiv"/>
          <w:i w:val="0"/>
        </w:rPr>
        <w:fldChar w:fldCharType="separate"/>
      </w:r>
      <w:r w:rsidR="00492B4A" w:rsidRPr="00492B4A">
        <w:t>(Vgl. Kusay-Merkle, (2018), S. 292)</w:t>
      </w:r>
      <w:r>
        <w:rPr>
          <w:rStyle w:val="Grundzkursiv"/>
          <w:i w:val="0"/>
        </w:rPr>
        <w:fldChar w:fldCharType="end"/>
      </w:r>
      <w:r w:rsidR="002F4FA4">
        <w:rPr>
          <w:rStyle w:val="Grundzkursiv"/>
          <w:i w:val="0"/>
        </w:rPr>
        <w:t>.</w:t>
      </w:r>
    </w:p>
    <w:p w14:paraId="0EC5FE07" w14:textId="615C8840" w:rsidR="006A7899" w:rsidRPr="003F015A" w:rsidRDefault="00460B35" w:rsidP="003F015A">
      <w:pPr>
        <w:pStyle w:val="Grundtext"/>
      </w:pPr>
      <w:r w:rsidRPr="003F015A">
        <w:rPr>
          <w:i/>
        </w:rPr>
        <w:lastRenderedPageBreak/>
        <w:t>Relational Database Management System (</w:t>
      </w:r>
      <w:r w:rsidR="006F3E5F" w:rsidRPr="003F015A">
        <w:rPr>
          <w:i/>
        </w:rPr>
        <w:t>RDBMS</w:t>
      </w:r>
      <w:r w:rsidR="006F3E5F" w:rsidRPr="003F015A">
        <w:rPr>
          <w:i/>
        </w:rPr>
        <w:tab/>
        <w:t>)</w:t>
      </w:r>
    </w:p>
    <w:p w14:paraId="4238F778" w14:textId="4EC4677C" w:rsidR="00843D59" w:rsidRPr="00F31EC6" w:rsidRDefault="00272CAB" w:rsidP="00F31EC6">
      <w:pPr>
        <w:pStyle w:val="Grundtext"/>
      </w:pPr>
      <w:r w:rsidRPr="00F31EC6">
        <w:t xml:space="preserve">In einem </w:t>
      </w:r>
      <w:r w:rsidR="00F31EC6" w:rsidRPr="00F31EC6">
        <w:t>Relational Database Management System</w:t>
      </w:r>
      <w:r w:rsidR="00F31EC6" w:rsidRPr="00F31EC6">
        <w:t xml:space="preserve"> (</w:t>
      </w:r>
      <w:r w:rsidR="00A66C48" w:rsidRPr="00F31EC6">
        <w:t>RDBMS</w:t>
      </w:r>
      <w:r w:rsidR="00F31EC6" w:rsidRPr="00F31EC6">
        <w:t>)</w:t>
      </w:r>
      <w:r w:rsidR="00A66C48" w:rsidRPr="00F31EC6">
        <w:t xml:space="preserve"> (zu deutsch ‚relationales Datenbankverwaltungssystem‘) </w:t>
      </w:r>
      <w:r w:rsidRPr="00F31EC6">
        <w:t xml:space="preserve">werden </w:t>
      </w:r>
      <w:r w:rsidR="009B4E97" w:rsidRPr="00F31EC6">
        <w:t xml:space="preserve">die </w:t>
      </w:r>
      <w:r w:rsidR="00460B35" w:rsidRPr="00F31EC6">
        <w:t xml:space="preserve">Daten in </w:t>
      </w:r>
      <w:r w:rsidR="009B4E97" w:rsidRPr="00F31EC6">
        <w:t xml:space="preserve">zueinander in Relation stehenden </w:t>
      </w:r>
      <w:r w:rsidR="00460B35" w:rsidRPr="00F31EC6">
        <w:t>Tabellen</w:t>
      </w:r>
      <w:r w:rsidR="009B4E97" w:rsidRPr="00F31EC6">
        <w:t xml:space="preserve"> </w:t>
      </w:r>
      <w:r w:rsidR="00460B35" w:rsidRPr="00F31EC6">
        <w:t xml:space="preserve">gespeichert </w:t>
      </w:r>
      <w:r w:rsidR="006F3E5F" w:rsidRPr="00F31EC6">
        <w:fldChar w:fldCharType="begin"/>
      </w:r>
      <w:r w:rsidR="00492B4A" w:rsidRPr="00F31EC6">
        <w:instrText xml:space="preserve"> ADDIN ZOTERO_ITEM CSL_CITATION {"citationID":"8lS1vShr","properties":{"formattedCitation":"(Vgl. Meier, (2010), S. 6)","plainCitation":"(Vgl. Meier, (2010), S. 6)","noteIndex":0},"citationItems":[{"id":815,"uris":["http://zotero.org/users/10411486/items/PTKNK9QG"],"itemData":{"id":815,"type":"book","collection-title":"eXamen.press","event-place":"Berlin, Heidelberg","ISBN":"978-3-642-05255-2","language":"de","note":"DOI: 10.1007/978-3-642-05256-9","publisher":"Springer Berlin Heidelberg","publisher-place":"Berlin, Heidelberg","source":"DOI.org (Crossref)","title":"Relationale und postrelationale Datenbanken","URL":"https://link.springer.com/10.1007/978-3-642-05256-9","author":[{"family":"Meier","given":"Andreas"}],"accessed":{"date-parts":[["2023",7,23]]},"issued":{"date-parts":[["2010"]]}},"locator":"6","label":"page"}],"schema":"https://github.com/citation-style-language/schema/raw/master/csl-citation.json"} </w:instrText>
      </w:r>
      <w:r w:rsidR="006F3E5F" w:rsidRPr="00F31EC6">
        <w:fldChar w:fldCharType="separate"/>
      </w:r>
      <w:r w:rsidR="003274BA" w:rsidRPr="00F31EC6">
        <w:t>(Vgl. Meier, (2010), S. 6)</w:t>
      </w:r>
      <w:r w:rsidR="006F3E5F" w:rsidRPr="00F31EC6">
        <w:fldChar w:fldCharType="end"/>
      </w:r>
      <w:r w:rsidR="00077FC0" w:rsidRPr="00F31EC6">
        <w:t>.</w:t>
      </w:r>
    </w:p>
    <w:p w14:paraId="2476B86A" w14:textId="404CFD72" w:rsidR="00820AEC" w:rsidRPr="003F015A" w:rsidRDefault="00820AEC" w:rsidP="003F015A">
      <w:pPr>
        <w:pStyle w:val="Grundtext"/>
      </w:pPr>
      <w:r w:rsidRPr="003F015A">
        <w:rPr>
          <w:i/>
        </w:rPr>
        <w:t>Requirements Engineering</w:t>
      </w:r>
    </w:p>
    <w:p w14:paraId="798D82BC" w14:textId="4C88A797" w:rsidR="00820AEC" w:rsidRDefault="00820AEC" w:rsidP="00820AEC">
      <w:pPr>
        <w:pStyle w:val="Grundtext"/>
      </w:pPr>
      <w:r>
        <w:t xml:space="preserve">Das </w:t>
      </w:r>
      <w:r w:rsidRPr="00A60C61">
        <w:t>Requirements Engineering</w:t>
      </w:r>
      <w:r>
        <w:t xml:space="preserve"> (RE) beinhaltet alle </w:t>
      </w:r>
      <w:r w:rsidRPr="00A60C61">
        <w:t>Tätigkeiten</w:t>
      </w:r>
      <w:r w:rsidR="00C92B85">
        <w:t xml:space="preserve">, die </w:t>
      </w:r>
      <w:r>
        <w:t>zur Erhebung</w:t>
      </w:r>
      <w:r w:rsidR="00C92B85">
        <w:t xml:space="preserve"> und</w:t>
      </w:r>
      <w:r>
        <w:t xml:space="preserve"> Analyse</w:t>
      </w:r>
      <w:r w:rsidR="00C92B85">
        <w:t xml:space="preserve"> sowie </w:t>
      </w:r>
      <w:r>
        <w:t xml:space="preserve">dem Verständnis und zur Dokumentation der </w:t>
      </w:r>
      <w:r w:rsidRPr="00A60C61">
        <w:t>Anforderungen</w:t>
      </w:r>
      <w:r>
        <w:t xml:space="preserve"> erforderlich sind </w:t>
      </w:r>
      <w:r>
        <w:fldChar w:fldCharType="begin"/>
      </w:r>
      <w:r w:rsidR="00492B4A">
        <w:instrText xml:space="preserve"> ADDIN ZOTERO_ITEM CSL_CITATION {"citationID":"LkwMDTB2","properties":{"formattedCitation":"(Vgl. Valentini et al., (2013), S. 9)","plainCitation":"(Vgl. Valentini et al., (2013), S. 9)","noteIndex":0},"citationItems":[{"id":794,"uris":["http://zotero.org/users/10411486/items/SFULUNLV"],"itemData":{"id":794,"type":"book","collection-title":"Xpert.press","event-place":"Berlin, Heidelberg","ISBN":"978-3-642-29431-0","language":"de","note":"DOI: 10.1007/978-3-642-29432-7","publisher":"Springer Berlin Heidelberg","publisher-place":"Berlin, Heidelberg","source":"DOI.org (Crossref)","title":"Requirements Engineering und Projektmanagement","URL":"http://link.springer.com/10.1007/978-3-642-29432-7","author":[{"family":"Valentini","given":"Uwe"},{"family":"Weißbach","given":"Rüdiger"},{"family":"Fahney","given":"Ralf"},{"family":"Gartung","given":"Thomas"},{"family":"Glunde","given":"Jörg"},{"family":"Herrmann","given":"Andrea"},{"family":"Hoffmann","given":"Anne"},{"family":"Knauss","given":"Eric"}],"editor":[{"family":"Herrmann","given":"Andrea"},{"family":"Knauss","given":"Eric"},{"family":"Weißbach","given":"Rüdiger"}],"accessed":{"date-parts":[["2023",7,22]]},"issued":{"date-parts":[["2013"]]}},"locator":"9","label":"page"}],"schema":"https://github.com/citation-style-language/schema/raw/master/csl-citation.json"} </w:instrText>
      </w:r>
      <w:r>
        <w:fldChar w:fldCharType="separate"/>
      </w:r>
      <w:r w:rsidR="003274BA" w:rsidRPr="003274BA">
        <w:t>(Vgl. Valentini et al., (2013), S. 9)</w:t>
      </w:r>
      <w:r>
        <w:fldChar w:fldCharType="end"/>
      </w:r>
      <w:r w:rsidR="00077FC0">
        <w:t>.</w:t>
      </w:r>
    </w:p>
    <w:p w14:paraId="44DD6A65" w14:textId="4291C873" w:rsidR="00820AEC" w:rsidRPr="003F015A" w:rsidRDefault="00820AEC" w:rsidP="003F015A">
      <w:pPr>
        <w:pStyle w:val="Grundtext"/>
      </w:pPr>
      <w:r w:rsidRPr="003F015A">
        <w:rPr>
          <w:i/>
        </w:rPr>
        <w:t>Requirements Management (RM)</w:t>
      </w:r>
    </w:p>
    <w:p w14:paraId="7D478785" w14:textId="4BD6AEFD" w:rsidR="00820AEC" w:rsidRDefault="00820AEC" w:rsidP="00820AEC">
      <w:pPr>
        <w:pStyle w:val="Grundtext"/>
      </w:pPr>
      <w:r>
        <w:t xml:space="preserve">Zum </w:t>
      </w:r>
      <w:r w:rsidR="00C92B85" w:rsidRPr="00A60C61">
        <w:t>Requirements</w:t>
      </w:r>
      <w:r w:rsidR="00C92B85">
        <w:t xml:space="preserve"> Management (</w:t>
      </w:r>
      <w:r>
        <w:t>RM</w:t>
      </w:r>
      <w:r w:rsidR="00C92B85">
        <w:t>)</w:t>
      </w:r>
      <w:r>
        <w:t xml:space="preserve"> gehören alle für die Verwaltung und Bereitstellung </w:t>
      </w:r>
      <w:r w:rsidR="00C92B85">
        <w:t xml:space="preserve">und der </w:t>
      </w:r>
      <w:r>
        <w:t xml:space="preserve">Kommunikation von Anforderungen erforderlichen Tätigkeiten </w:t>
      </w:r>
      <w:r>
        <w:fldChar w:fldCharType="begin"/>
      </w:r>
      <w:r w:rsidR="00492B4A">
        <w:instrText xml:space="preserve"> ADDIN ZOTERO_ITEM CSL_CITATION {"citationID":"arn4y3yt","properties":{"formattedCitation":"(Vgl. Valentini et al., (2013), S. 9)","plainCitation":"(Vgl. Valentini et al., (2013), S. 9)","noteIndex":0},"citationItems":[{"id":794,"uris":["http://zotero.org/users/10411486/items/SFULUNLV"],"itemData":{"id":794,"type":"book","collection-title":"Xpert.press","event-place":"Berlin, Heidelberg","ISBN":"978-3-642-29431-0","language":"de","note":"DOI: 10.1007/978-3-642-29432-7","publisher":"Springer Berlin Heidelberg","publisher-place":"Berlin, Heidelberg","source":"DOI.org (Crossref)","title":"Requirements Engineering und Projektmanagement","URL":"http://link.springer.com/10.1007/978-3-642-29432-7","author":[{"family":"Valentini","given":"Uwe"},{"family":"Weißbach","given":"Rüdiger"},{"family":"Fahney","given":"Ralf"},{"family":"Gartung","given":"Thomas"},{"family":"Glunde","given":"Jörg"},{"family":"Herrmann","given":"Andrea"},{"family":"Hoffmann","given":"Anne"},{"family":"Knauss","given":"Eric"}],"editor":[{"family":"Herrmann","given":"Andrea"},{"family":"Knauss","given":"Eric"},{"family":"Weißbach","given":"Rüdiger"}],"accessed":{"date-parts":[["2023",7,22]]},"issued":{"date-parts":[["2013"]]}},"locator":"9","label":"page"}],"schema":"https://github.com/citation-style-language/schema/raw/master/csl-citation.json"} </w:instrText>
      </w:r>
      <w:r>
        <w:fldChar w:fldCharType="separate"/>
      </w:r>
      <w:r w:rsidR="003274BA" w:rsidRPr="003274BA">
        <w:t>(Vgl. Valentini et al., (2013), S. 9)</w:t>
      </w:r>
      <w:r>
        <w:fldChar w:fldCharType="end"/>
      </w:r>
      <w:r w:rsidR="00077FC0">
        <w:t>.</w:t>
      </w:r>
    </w:p>
    <w:p w14:paraId="09A1476D" w14:textId="1E4C0624" w:rsidR="00406D74" w:rsidRPr="003F015A" w:rsidRDefault="00406D74" w:rsidP="003F015A">
      <w:pPr>
        <w:pStyle w:val="Grundtext"/>
      </w:pPr>
      <w:r w:rsidRPr="003F015A">
        <w:rPr>
          <w:i/>
        </w:rPr>
        <w:t>Repository</w:t>
      </w:r>
    </w:p>
    <w:p w14:paraId="0F80F627" w14:textId="4C52247B" w:rsidR="00406D74" w:rsidRDefault="00406D74" w:rsidP="00820AEC">
      <w:pPr>
        <w:pStyle w:val="Grundtext"/>
      </w:pPr>
      <w:r>
        <w:t xml:space="preserve">Eine </w:t>
      </w:r>
      <w:r w:rsidRPr="00406D74">
        <w:t xml:space="preserve">Bibliothek zur Verwaltung von </w:t>
      </w:r>
      <w:r>
        <w:t xml:space="preserve">Programmcode wird Repository genannt </w:t>
      </w:r>
      <w:r>
        <w:fldChar w:fldCharType="begin"/>
      </w:r>
      <w:r w:rsidR="00492B4A">
        <w:instrText xml:space="preserve"> ADDIN ZOTERO_ITEM CSL_CITATION {"citationID":"rMdQceUr","properties":{"formattedCitation":"(Vgl. Kaufmann &amp; M\\uc0\\u252{}lder, (2023)a, S. 502)","plainCitation":"(Vgl. Kaufmann &amp; Mülder, (2023)a, S. 502)","dontUpdate":true,"noteIndex":0},"citationItems":[{"id":798,"uris":["http://zotero.org/users/10411486/items/F3X9WZDX"],"itemData":{"id":798,"type":"book","event-place":"Wiesbaden","ISBN":"978-3-658-37936-0","language":"de","note":"DOI: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502","label":"page"}],"schema":"https://github.com/citation-style-language/schema/raw/master/csl-citation.json"} </w:instrText>
      </w:r>
      <w:r>
        <w:fldChar w:fldCharType="separate"/>
      </w:r>
      <w:r w:rsidR="00721C01" w:rsidRPr="00721C01">
        <w:rPr>
          <w:szCs w:val="24"/>
        </w:rPr>
        <w:t>(Vgl. Kaufmann &amp; Mülder, (2023), S. 502)</w:t>
      </w:r>
      <w:r>
        <w:fldChar w:fldCharType="end"/>
      </w:r>
      <w:r w:rsidR="00077FC0">
        <w:t>.</w:t>
      </w:r>
    </w:p>
    <w:p w14:paraId="3C26E98F" w14:textId="244B89C9" w:rsidR="00820AEC" w:rsidRPr="003F015A" w:rsidRDefault="00820AEC" w:rsidP="003F015A">
      <w:pPr>
        <w:pStyle w:val="Grundtext"/>
      </w:pPr>
      <w:r w:rsidRPr="003F015A">
        <w:rPr>
          <w:i/>
        </w:rPr>
        <w:t>Stakeholder</w:t>
      </w:r>
    </w:p>
    <w:p w14:paraId="61C15001" w14:textId="62A037CF" w:rsidR="00820AEC" w:rsidRDefault="00820AEC" w:rsidP="00820AEC">
      <w:pPr>
        <w:pStyle w:val="Grundtext"/>
      </w:pPr>
      <w:r w:rsidRPr="00E85EE3">
        <w:t>Stakeholder</w:t>
      </w:r>
      <w:r>
        <w:t xml:space="preserve"> sind Personen oder Personengruppen, die am Projekt interessiert oder beteiligt oder vom Projekt betroffen sind </w:t>
      </w:r>
      <w:r w:rsidR="0091602B">
        <w:t>bzw.</w:t>
      </w:r>
      <w:r>
        <w:t xml:space="preserve"> das Projekt beeinflussen können </w:t>
      </w:r>
      <w:r>
        <w:fldChar w:fldCharType="begin"/>
      </w:r>
      <w:r w:rsidR="00492B4A">
        <w:instrText xml:space="preserve"> ADDIN ZOTERO_ITEM CSL_CITATION {"citationID":"7E9WCAIJ","properties":{"formattedCitation":"(Vgl. Timinger, (2015), S. 314 f.)","plainCitation":"(Vgl. Timinger, (2015), S. 314 f.)","noteIndex":0},"citationItems":[{"id":792,"uris":["http://zotero.org/users/10411486/items/PLLNAC9H"],"itemData":{"id":792,"type":"book","publisher":"Wiley-VCH Verlag GmbH &amp; Co. KGaA","title":"Wiley-Schnellkurs Projektmanagement","author":[{"family":"Timinger","given":"Holger"}],"accessed":{"date-parts":[["2023",7,22]]},"issued":{"date-parts":[["2015"]]}},"locator":"314 f.","label":"page"}],"schema":"https://github.com/citation-style-language/schema/raw/master/csl-citation.json"} </w:instrText>
      </w:r>
      <w:r>
        <w:fldChar w:fldCharType="separate"/>
      </w:r>
      <w:r w:rsidR="003274BA" w:rsidRPr="003274BA">
        <w:t>(Vgl. Timinger, (2015), S. 314 f.)</w:t>
      </w:r>
      <w:r>
        <w:fldChar w:fldCharType="end"/>
      </w:r>
      <w:r w:rsidR="00F230B2">
        <w:t>.</w:t>
      </w:r>
    </w:p>
    <w:p w14:paraId="1717DF1F" w14:textId="77777777" w:rsidR="00A15403" w:rsidRPr="003F015A" w:rsidRDefault="00A15403" w:rsidP="003F015A">
      <w:pPr>
        <w:pStyle w:val="Grundtext"/>
      </w:pPr>
      <w:r w:rsidRPr="003F015A">
        <w:rPr>
          <w:i/>
        </w:rPr>
        <w:t>Subversion (SVN)</w:t>
      </w:r>
    </w:p>
    <w:p w14:paraId="7026AF16" w14:textId="41FA0216" w:rsidR="00A15403" w:rsidRDefault="00EE1013" w:rsidP="00A15403">
      <w:pPr>
        <w:pStyle w:val="Grundtext"/>
      </w:pPr>
      <w:r w:rsidRPr="00EE1013">
        <w:t xml:space="preserve">Subversion </w:t>
      </w:r>
      <w:r>
        <w:t>(</w:t>
      </w:r>
      <w:r w:rsidR="00A15403">
        <w:t>SVN</w:t>
      </w:r>
      <w:r>
        <w:t>)</w:t>
      </w:r>
      <w:r w:rsidR="00A15403">
        <w:t xml:space="preserve"> ist ein Versionsverwaltungsprogramm, d</w:t>
      </w:r>
      <w:r w:rsidR="00254EE4">
        <w:t>as</w:t>
      </w:r>
      <w:r w:rsidR="00A15403">
        <w:t xml:space="preserve"> eine R</w:t>
      </w:r>
      <w:r w:rsidR="00A15403" w:rsidRPr="00CD7722">
        <w:t>epository</w:t>
      </w:r>
      <w:r w:rsidR="0062407D">
        <w:noBreakHyphen/>
      </w:r>
      <w:r w:rsidR="00A15403" w:rsidRPr="00CD7722">
        <w:t xml:space="preserve">Plattform für </w:t>
      </w:r>
      <w:r w:rsidR="00582783">
        <w:t>Programmierer</w:t>
      </w:r>
      <w:r w:rsidR="00A15403">
        <w:t xml:space="preserve"> zur Verfügung stellt</w:t>
      </w:r>
      <w:r w:rsidR="00357833">
        <w:t xml:space="preserve">, um </w:t>
      </w:r>
      <w:r w:rsidR="00582783">
        <w:t xml:space="preserve">gemeinsam an einem Softwareprojekt zu arbeiten </w:t>
      </w:r>
      <w:r w:rsidR="00582783">
        <w:fldChar w:fldCharType="begin"/>
      </w:r>
      <w:r w:rsidR="00492B4A">
        <w:instrText xml:space="preserve"> ADDIN ZOTERO_ITEM CSL_CITATION {"citationID":"iHSsjjJi","properties":{"formattedCitation":"(Vgl. Carle et al., (2013), S. 1)","plainCitation":"(Vgl. Carle et al., (2013), S. 1)","noteIndex":0},"citationItems":[{"id":859,"uris":["http://zotero.org/users/10411486/items/FDYXVRMB"],"itemData":{"id":859,"type":"document","abstract":"Kurzeinführing in Subversion","publisher":"Technische Universität München","title":"Was_ist_Subversion_TU_Munich.pdf","title-short":"Was ist Subversion?","URL":"https://www.net.in.tum.de/pub/grnvs/2013/svnintro.pdf","author":[{"family":"Carle","given":"Georg"},{"family":"Günther","given":"Stephan"},{"family":"Herold","given":"Nadine"},{"family":"Posselt","given":"Stephan"}],"accessed":{"date-parts":[["2023",7,26]]},"issued":{"date-parts":[["2013"]]}},"locator":"1","label":"page"}],"schema":"https://github.com/citation-style-language/schema/raw/master/csl-citation.json"} </w:instrText>
      </w:r>
      <w:r w:rsidR="00582783">
        <w:fldChar w:fldCharType="separate"/>
      </w:r>
      <w:r w:rsidR="003274BA" w:rsidRPr="003274BA">
        <w:t>(Vgl. Carle et al., (2013), S. 1)</w:t>
      </w:r>
      <w:r w:rsidR="00582783">
        <w:fldChar w:fldCharType="end"/>
      </w:r>
      <w:r w:rsidR="001366FB">
        <w:t>.</w:t>
      </w:r>
    </w:p>
    <w:p w14:paraId="5E65B394" w14:textId="06A2B84A" w:rsidR="0067466A" w:rsidRDefault="0067466A" w:rsidP="00A15403">
      <w:pPr>
        <w:pStyle w:val="Grundtext"/>
        <w:rPr>
          <w:i/>
        </w:rPr>
      </w:pPr>
      <w:r w:rsidRPr="0067466A">
        <w:rPr>
          <w:i/>
        </w:rPr>
        <w:t>Test</w:t>
      </w:r>
      <w:r w:rsidR="00492B4A">
        <w:rPr>
          <w:i/>
        </w:rPr>
        <w:t>infrastruktur</w:t>
      </w:r>
    </w:p>
    <w:p w14:paraId="0CB937C0" w14:textId="207A1DA0" w:rsidR="0067466A" w:rsidRPr="0067466A" w:rsidRDefault="00492B4A" w:rsidP="00492B4A">
      <w:pPr>
        <w:pStyle w:val="Grundtext"/>
      </w:pPr>
      <w:r>
        <w:t xml:space="preserve">Zur Testinfrastruktur gehören alle organisatorischen Elemente, wie z. B. Testumgebung, Testwerkzeuge, Büroräume, Testverfahren, die für die Durchführung </w:t>
      </w:r>
      <w:r w:rsidR="00747D4C">
        <w:t>von Softwaret</w:t>
      </w:r>
      <w:r>
        <w:t xml:space="preserve">ests erforderlich sind </w:t>
      </w:r>
      <w:r>
        <w:fldChar w:fldCharType="begin"/>
      </w:r>
      <w:r>
        <w:instrText xml:space="preserve"> ADDIN ZOTERO_ITEM CSL_CITATION {"citationID":"e2Lf7tew","properties":{"formattedCitation":"(Vgl. Droste &amp; Merz, (2019), S. 227)","plainCitation":"(Vgl. Droste &amp; Merz, (2019), S. 227)","noteIndex":0},"citationItems":[{"id":867,"uris":["http://zotero.org/users/10411486/items/9UZE2DAM"],"itemData":{"id":867,"type":"book","event-place":"Berlin, Heidelberg","ISBN":"978-3-662-49652-7","language":"de","note":"DOI: 10.1007/978-3-662-49653-4","publisher":"Springer Berlin Heidelberg","publisher-place":"Berlin, Heidelberg","source":"DOI.org (Crossref)","title":"Testmanagement in der Praxis","URL":"http://link.springer.com/10.1007/978-3-662-49653-4","author":[{"family":"Droste","given":"Oliver"},{"family":"Merz","given":"Christina"}],"accessed":{"date-parts":[["2023",8,19]]},"issued":{"date-parts":[["2019"]]}},"locator":"227","label":"page"}],"schema":"https://github.com/citation-style-language/schema/raw/master/csl-citation.json"} </w:instrText>
      </w:r>
      <w:r>
        <w:fldChar w:fldCharType="separate"/>
      </w:r>
      <w:r w:rsidRPr="00492B4A">
        <w:t>(Vgl. Droste &amp; Merz, (2019), S. 227)</w:t>
      </w:r>
      <w:r>
        <w:fldChar w:fldCharType="end"/>
      </w:r>
      <w:r>
        <w:t>.</w:t>
      </w:r>
    </w:p>
    <w:p w14:paraId="1338F85F" w14:textId="77777777" w:rsidR="00B01C2E" w:rsidRDefault="00B01C2E">
      <w:pPr>
        <w:rPr>
          <w:i/>
          <w:szCs w:val="20"/>
        </w:rPr>
      </w:pPr>
      <w:r>
        <w:rPr>
          <w:i/>
        </w:rPr>
        <w:br w:type="page"/>
      </w:r>
    </w:p>
    <w:p w14:paraId="47EBE6DA" w14:textId="550746EE" w:rsidR="00E46679" w:rsidRPr="003F015A" w:rsidRDefault="00E46679" w:rsidP="003F015A">
      <w:pPr>
        <w:pStyle w:val="Grundtext"/>
      </w:pPr>
      <w:r w:rsidRPr="003F015A">
        <w:rPr>
          <w:i/>
        </w:rPr>
        <w:lastRenderedPageBreak/>
        <w:t>Valid</w:t>
      </w:r>
      <w:r w:rsidR="00954A1C">
        <w:rPr>
          <w:i/>
        </w:rPr>
        <w:t>ierung</w:t>
      </w:r>
      <w:r w:rsidRPr="003F015A">
        <w:rPr>
          <w:i/>
        </w:rPr>
        <w:t xml:space="preserve"> </w:t>
      </w:r>
      <w:r w:rsidR="00093F08">
        <w:rPr>
          <w:i/>
        </w:rPr>
        <w:t>(Validation)</w:t>
      </w:r>
    </w:p>
    <w:p w14:paraId="40042039" w14:textId="252C6A2C" w:rsidR="00E46679" w:rsidRDefault="00E46679" w:rsidP="00E46679">
      <w:pPr>
        <w:pStyle w:val="Grundtext"/>
      </w:pPr>
      <w:r w:rsidRPr="00EC2494">
        <w:t>Die Valid</w:t>
      </w:r>
      <w:r w:rsidR="00954A1C">
        <w:t>ierung</w:t>
      </w:r>
      <w:r w:rsidRPr="00EC2494">
        <w:t xml:space="preserve"> </w:t>
      </w:r>
      <w:r w:rsidR="00093F08">
        <w:t xml:space="preserve">(Validation) </w:t>
      </w:r>
      <w:r>
        <w:t xml:space="preserve">ist </w:t>
      </w:r>
      <w:r w:rsidRPr="00EC2494">
        <w:t>die Eignung</w:t>
      </w:r>
      <w:r>
        <w:t>sprüfung</w:t>
      </w:r>
      <w:r w:rsidRPr="00EC2494">
        <w:t xml:space="preserve"> einer Systemkomponente bezogen auf ihren Einsatzzweck</w:t>
      </w:r>
      <w:r>
        <w:t xml:space="preserve"> </w:t>
      </w:r>
      <w:r>
        <w:fldChar w:fldCharType="begin"/>
      </w:r>
      <w:r w:rsidR="00492B4A">
        <w:instrText xml:space="preserve"> ADDIN ZOTERO_ITEM CSL_CITATION {"citationID":"Ya9GDYCO","properties":{"formattedCitation":"(Vgl. Alpar et al., (2023), S. 395)","plainCitation":"(Vgl. Alpar et al., (2023), S. 395)","noteIndex":0},"citationItems":[{"id":833,"uris":["http://zotero.org/users/10411486/items/TNMHKFRS"],"itemData":{"id":833,"type":"book","event-place":"Wiesbaden","ISBN":"978-3-658-40351-5","language":"de","note":"DOI: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395","label":"page"}],"schema":"https://github.com/citation-style-language/schema/raw/master/csl-citation.json"} </w:instrText>
      </w:r>
      <w:r>
        <w:fldChar w:fldCharType="separate"/>
      </w:r>
      <w:r w:rsidR="003274BA" w:rsidRPr="003274BA">
        <w:t>(Vgl. Alpar et al., (2023), S. 395)</w:t>
      </w:r>
      <w:r>
        <w:fldChar w:fldCharType="end"/>
      </w:r>
      <w:r>
        <w:t>.</w:t>
      </w:r>
    </w:p>
    <w:p w14:paraId="618A120A" w14:textId="6FC8AEE7" w:rsidR="00EC2494" w:rsidRPr="003F015A" w:rsidRDefault="00F15530" w:rsidP="003F015A">
      <w:pPr>
        <w:pStyle w:val="Grundtext"/>
      </w:pPr>
      <w:r>
        <w:rPr>
          <w:i/>
        </w:rPr>
        <w:t>Verifi</w:t>
      </w:r>
      <w:r w:rsidR="009D4DAB">
        <w:rPr>
          <w:i/>
        </w:rPr>
        <w:t>kation</w:t>
      </w:r>
      <w:r w:rsidR="00EC2494" w:rsidRPr="003F015A">
        <w:rPr>
          <w:i/>
        </w:rPr>
        <w:t xml:space="preserve"> </w:t>
      </w:r>
      <w:r w:rsidR="00093F08">
        <w:rPr>
          <w:i/>
        </w:rPr>
        <w:t>(Verification)</w:t>
      </w:r>
    </w:p>
    <w:p w14:paraId="423D0F68" w14:textId="6A2B3C7D" w:rsidR="00843D59" w:rsidRDefault="00EC2494" w:rsidP="00EC2494">
      <w:pPr>
        <w:pStyle w:val="Grundtext"/>
      </w:pPr>
      <w:r>
        <w:t xml:space="preserve">Das Überprüfen </w:t>
      </w:r>
      <w:r w:rsidRPr="00EC2494">
        <w:t xml:space="preserve">der Übereinstimmung </w:t>
      </w:r>
      <w:r>
        <w:t xml:space="preserve">einer </w:t>
      </w:r>
      <w:r w:rsidRPr="00EC2494">
        <w:t xml:space="preserve">Systemkomponente </w:t>
      </w:r>
      <w:r>
        <w:t xml:space="preserve">mit ihrer </w:t>
      </w:r>
      <w:r w:rsidRPr="00EC2494">
        <w:t>Spezifikation</w:t>
      </w:r>
      <w:r>
        <w:t xml:space="preserve"> wird als </w:t>
      </w:r>
      <w:r w:rsidR="009D4DAB">
        <w:t>Verifikation</w:t>
      </w:r>
      <w:r>
        <w:t xml:space="preserve"> </w:t>
      </w:r>
      <w:r w:rsidR="00093F08">
        <w:t xml:space="preserve">(Verification) </w:t>
      </w:r>
      <w:r>
        <w:t>bezeichnet</w:t>
      </w:r>
      <w:r w:rsidR="00F230B2">
        <w:t xml:space="preserve"> </w:t>
      </w:r>
      <w:r w:rsidR="00F230B2">
        <w:fldChar w:fldCharType="begin"/>
      </w:r>
      <w:r w:rsidR="00492B4A">
        <w:instrText xml:space="preserve"> ADDIN ZOTERO_ITEM CSL_CITATION {"citationID":"U9XD3icP","properties":{"formattedCitation":"(Vgl. Alpar et al., (2023), S. 398)","plainCitation":"(Vgl. Alpar et al., (2023), S. 398)","noteIndex":0},"citationItems":[{"id":833,"uris":["http://zotero.org/users/10411486/items/TNMHKFRS"],"itemData":{"id":833,"type":"book","event-place":"Wiesbaden","ISBN":"978-3-658-40351-5","language":"de","note":"DOI: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398","label":"page"}],"schema":"https://github.com/citation-style-language/schema/raw/master/csl-citation.json"} </w:instrText>
      </w:r>
      <w:r w:rsidR="00F230B2">
        <w:fldChar w:fldCharType="separate"/>
      </w:r>
      <w:r w:rsidR="003274BA" w:rsidRPr="003274BA">
        <w:t>(Vgl. Alpar et al., (2023), S. 398)</w:t>
      </w:r>
      <w:r w:rsidR="00F230B2">
        <w:fldChar w:fldCharType="end"/>
      </w:r>
      <w:r w:rsidR="00077FC0">
        <w:t>.</w:t>
      </w:r>
    </w:p>
    <w:p w14:paraId="65C90639" w14:textId="72E5EED0" w:rsidR="00A413ED" w:rsidRPr="003F015A" w:rsidRDefault="00A413ED" w:rsidP="003F015A">
      <w:pPr>
        <w:pStyle w:val="Grundtext"/>
      </w:pPr>
      <w:r w:rsidRPr="003F015A">
        <w:rPr>
          <w:i/>
        </w:rPr>
        <w:t xml:space="preserve">Vorgehensmodell </w:t>
      </w:r>
    </w:p>
    <w:p w14:paraId="718C2248" w14:textId="5488B7B7" w:rsidR="00A413ED" w:rsidRDefault="00A413ED" w:rsidP="00820AEC">
      <w:pPr>
        <w:pStyle w:val="Grundtext"/>
      </w:pPr>
      <w:r>
        <w:t xml:space="preserve">Das </w:t>
      </w:r>
      <w:r w:rsidRPr="00A413ED">
        <w:t xml:space="preserve">Vorgehensmodell </w:t>
      </w:r>
      <w:r>
        <w:t xml:space="preserve">umfasst </w:t>
      </w:r>
      <w:r w:rsidRPr="00A413ED">
        <w:t>alle Aktivitäten</w:t>
      </w:r>
      <w:r>
        <w:t xml:space="preserve"> und deren Reihenfolge</w:t>
      </w:r>
      <w:r w:rsidRPr="00A413ED">
        <w:t>, die zur Durchführung eines Projektes erforderlich sin</w:t>
      </w:r>
      <w:r>
        <w:t xml:space="preserve">d </w:t>
      </w:r>
      <w:r>
        <w:fldChar w:fldCharType="begin"/>
      </w:r>
      <w:r w:rsidR="00492B4A">
        <w:instrText xml:space="preserve"> ADDIN ZOTERO_ITEM CSL_CITATION {"citationID":"QWwv5R2T","properties":{"formattedCitation":"(Vgl. Aichele &amp; Sch\\uc0\\u246{}nberger, (2014), S. 138)","plainCitation":"(Vgl. Aichele &amp; Schönberger, (2014), S. 138)","noteIndex":0},"citationItems":[{"id":824,"uris":["http://zotero.org/users/10411486/items/L3II5ST8"],"itemData":{"id":824,"type":"book","event-place":"Wiesbaden","ISBN":"978-3-8348-2435-6","language":"de","note":"DOI: 10.1007/978-3-8348-2436-3","publisher":"Springer Fachmedien Wiesbaden","publisher-place":"Wiesbaden","source":"DOI.org (Crossref)","title":"App4U: Mehrwerte durch Apps im B2B und B2C","title-short":"App4U","URL":"https://link.springer.com/10.1007/978-3-8348-2436-3","editor":[{"family":"Aichele","given":"Christian"},{"family":"Schönberger","given":"Marius"}],"accessed":{"date-parts":[["2023",7,23]]},"issued":{"date-parts":[["2014"]]}},"locator":"138","label":"page"}],"schema":"https://github.com/citation-style-language/schema/raw/master/csl-citation.json"} </w:instrText>
      </w:r>
      <w:r>
        <w:fldChar w:fldCharType="separate"/>
      </w:r>
      <w:r w:rsidR="003274BA" w:rsidRPr="003274BA">
        <w:rPr>
          <w:szCs w:val="24"/>
        </w:rPr>
        <w:t>(Vgl. Aichele &amp; Schönberger, (2014), S. 138)</w:t>
      </w:r>
      <w:r>
        <w:fldChar w:fldCharType="end"/>
      </w:r>
      <w:r w:rsidR="00077FC0">
        <w:t>.</w:t>
      </w:r>
    </w:p>
    <w:p w14:paraId="684A9C16" w14:textId="0B9E4D6F" w:rsidR="003469B7" w:rsidRPr="000C545C" w:rsidRDefault="003469B7" w:rsidP="003469B7">
      <w:pPr>
        <w:pStyle w:val="Grundtext"/>
        <w:rPr>
          <w:i/>
        </w:rPr>
      </w:pPr>
      <w:r w:rsidRPr="000C545C">
        <w:rPr>
          <w:i/>
        </w:rPr>
        <w:t>Wor</w:t>
      </w:r>
      <w:r w:rsidR="007A4D45">
        <w:rPr>
          <w:i/>
        </w:rPr>
        <w:t>kflow</w:t>
      </w:r>
    </w:p>
    <w:p w14:paraId="75FE61B7" w14:textId="63CC431B" w:rsidR="004362E0" w:rsidRDefault="004362E0" w:rsidP="004362E0">
      <w:pPr>
        <w:pStyle w:val="Grundtext"/>
      </w:pPr>
      <w:r>
        <w:t>In einem Workflow</w:t>
      </w:r>
      <w:r w:rsidR="007B2AE0" w:rsidRPr="007B2AE0">
        <w:t xml:space="preserve"> </w:t>
      </w:r>
      <w:r>
        <w:t xml:space="preserve">werden die </w:t>
      </w:r>
      <w:r w:rsidRPr="004362E0">
        <w:t>zeitlichen, fachlichen und ressourcenbezogenen Spezifikationen</w:t>
      </w:r>
      <w:r>
        <w:t xml:space="preserve"> </w:t>
      </w:r>
      <w:r w:rsidRPr="004362E0">
        <w:t>für eine automatische Steuerung de</w:t>
      </w:r>
      <w:r>
        <w:t xml:space="preserve">r </w:t>
      </w:r>
      <w:r w:rsidRPr="007B2AE0">
        <w:t>Aufgaben</w:t>
      </w:r>
      <w:r>
        <w:t xml:space="preserve"> </w:t>
      </w:r>
      <w:r w:rsidRPr="007B2AE0">
        <w:t>in einem Geschäftsprozess</w:t>
      </w:r>
      <w:r>
        <w:t xml:space="preserve"> definiert</w:t>
      </w:r>
      <w:r w:rsidRPr="004362E0">
        <w:t xml:space="preserve"> </w:t>
      </w:r>
      <w:r w:rsidR="00644C73">
        <w:fldChar w:fldCharType="begin"/>
      </w:r>
      <w:r w:rsidR="003A17E8">
        <w:instrText xml:space="preserve"> ADDIN ZOTERO_ITEM CSL_CITATION {"citationID":"YF73SmQX","properties":{"formattedCitation":"(Vgl. Gehring &amp; Gabriel, (2022), S. 667 f.)","plainCitation":"(Vgl. Gehring &amp; Gabriel, (2022), S. 667 f.)","noteIndex":0},"citationItems":[{"id":"JWk2cRhC/AALbywAy","uris":["http://zotero.org/users/10411486/items/HNJAQ5H8"],"itemData":{"id":631,"type":"book","event-place":"Wiesbaden","ISBN":"978-3-658-37701-4","language":"de","note":"DOI: 10.1007/978-3-658-37702-1","publisher":"Springer Fachmedien Wiesbaden","publisher-place":"Wiesbaden","source":"DOI.org (Crossref)","title":"Wirtschaftsinformatik","URL":"https://link.springer.com/10.1007/978-3-658-37702-1","author":[{"family":"Gehring","given":"Hermann"},{"family":"Gabriel","given":"Roland"}],"accessed":{"date-parts":[["2023",7,31]]},"issued":{"date-parts":[["2022"]]}},"locator":"667 f.","label":"page"}],"schema":"https://github.com/citation-style-language/schema/raw/master/csl-citation.json"} </w:instrText>
      </w:r>
      <w:r w:rsidR="00644C73">
        <w:fldChar w:fldCharType="separate"/>
      </w:r>
      <w:r w:rsidR="00644C73" w:rsidRPr="00644C73">
        <w:t>(Vgl. Gehring &amp; Gabriel, (2022), S. 667 f.)</w:t>
      </w:r>
      <w:r w:rsidR="00644C73">
        <w:fldChar w:fldCharType="end"/>
      </w:r>
      <w:r w:rsidR="00F320AB">
        <w:t>.</w:t>
      </w:r>
    </w:p>
    <w:p w14:paraId="25D7594B" w14:textId="0E1DC821" w:rsidR="004362E0" w:rsidRPr="000C545C" w:rsidRDefault="004362E0" w:rsidP="004362E0">
      <w:pPr>
        <w:pStyle w:val="Grundtext"/>
        <w:rPr>
          <w:i/>
        </w:rPr>
      </w:pPr>
      <w:r w:rsidRPr="000C545C">
        <w:rPr>
          <w:i/>
        </w:rPr>
        <w:t>Wor</w:t>
      </w:r>
      <w:r>
        <w:rPr>
          <w:i/>
        </w:rPr>
        <w:t>kflow</w:t>
      </w:r>
      <w:r w:rsidR="0062407D">
        <w:rPr>
          <w:i/>
        </w:rPr>
        <w:noBreakHyphen/>
      </w:r>
      <w:r w:rsidRPr="004362E0">
        <w:rPr>
          <w:i/>
        </w:rPr>
        <w:t>Management</w:t>
      </w:r>
      <w:r w:rsidR="0062407D">
        <w:rPr>
          <w:i/>
        </w:rPr>
        <w:noBreakHyphen/>
      </w:r>
      <w:r w:rsidRPr="004362E0">
        <w:rPr>
          <w:i/>
        </w:rPr>
        <w:t>System</w:t>
      </w:r>
      <w:r>
        <w:rPr>
          <w:i/>
        </w:rPr>
        <w:t xml:space="preserve"> (WFMS)</w:t>
      </w:r>
    </w:p>
    <w:p w14:paraId="14BF53FA" w14:textId="679AA1EE" w:rsidR="000D1A52" w:rsidRDefault="000D1A52" w:rsidP="004362E0">
      <w:pPr>
        <w:pStyle w:val="Grundtext"/>
      </w:pPr>
      <w:r>
        <w:t xml:space="preserve">Die Aufgaben und Arbeitsschritte eines Workflows werden in einem </w:t>
      </w:r>
      <w:r w:rsidR="00823691" w:rsidRPr="00823691">
        <w:t>Workflow</w:t>
      </w:r>
      <w:r w:rsidR="00091469">
        <w:noBreakHyphen/>
      </w:r>
      <w:r w:rsidR="00823691" w:rsidRPr="00823691">
        <w:t xml:space="preserve"> Management</w:t>
      </w:r>
      <w:r w:rsidR="00091469">
        <w:noBreakHyphen/>
      </w:r>
      <w:r w:rsidR="00823691" w:rsidRPr="00823691">
        <w:t>System</w:t>
      </w:r>
      <w:r w:rsidR="00823691">
        <w:t xml:space="preserve"> (</w:t>
      </w:r>
      <w:r>
        <w:t>WFMS</w:t>
      </w:r>
      <w:r w:rsidR="00823691">
        <w:t>)</w:t>
      </w:r>
      <w:r w:rsidR="00DB18BF">
        <w:t xml:space="preserve"> </w:t>
      </w:r>
      <w:r>
        <w:t xml:space="preserve">automatisiert und gesteuert. </w:t>
      </w:r>
      <w:r w:rsidR="00F320AB">
        <w:t xml:space="preserve">Voraussetzung für die automatisierte Steuerung ist, dass die Aufgaben und Arbeitsschritte (Teilprozesse) strukturiert sind </w:t>
      </w:r>
      <w:r w:rsidR="00F320AB">
        <w:fldChar w:fldCharType="begin"/>
      </w:r>
      <w:r w:rsidR="003A17E8">
        <w:instrText xml:space="preserve"> ADDIN ZOTERO_ITEM CSL_CITATION {"citationID":"UE9l3d8v","properties":{"formattedCitation":"(Vgl. Gehring &amp; Gabriel, (2022), S. 394)","plainCitation":"(Vgl. Gehring &amp; Gabriel, (2022), S. 394)","noteIndex":0},"citationItems":[{"id":"JWk2cRhC/AALbywAy","uris":["http://zotero.org/users/10411486/items/HNJAQ5H8"],"itemData":{"id":631,"type":"book","event-place":"Wiesbaden","ISBN":"978-3-658-37701-4","language":"de","note":"DOI: 10.1007/978-3-658-37702-1","publisher":"Springer Fachmedien Wiesbaden","publisher-place":"Wiesbaden","source":"DOI.org (Crossref)","title":"Wirtschaftsinformatik","URL":"https://link.springer.com/10.1007/978-3-658-37702-1","author":[{"family":"Gehring","given":"Hermann"},{"family":"Gabriel","given":"Roland"}],"accessed":{"date-parts":[["2023",7,31]]},"issued":{"date-parts":[["2022"]]}},"locator":"394","label":"page"}],"schema":"https://github.com/citation-style-language/schema/raw/master/csl-citation.json"} </w:instrText>
      </w:r>
      <w:r w:rsidR="00F320AB">
        <w:fldChar w:fldCharType="separate"/>
      </w:r>
      <w:r w:rsidR="00F320AB" w:rsidRPr="00F320AB">
        <w:t>(Vgl. Gehring &amp; Gabriel, (2022), S. 394)</w:t>
      </w:r>
      <w:r w:rsidR="00F320AB">
        <w:fldChar w:fldCharType="end"/>
      </w:r>
      <w:r w:rsidR="00F320AB">
        <w:t>.</w:t>
      </w:r>
    </w:p>
    <w:p w14:paraId="4965ECAE" w14:textId="3E03B0C4" w:rsidR="000C545C" w:rsidRPr="000C545C" w:rsidRDefault="000C545C" w:rsidP="00820AEC">
      <w:pPr>
        <w:pStyle w:val="Grundtext"/>
        <w:rPr>
          <w:i/>
        </w:rPr>
      </w:pPr>
      <w:r w:rsidRPr="000C545C">
        <w:rPr>
          <w:i/>
        </w:rPr>
        <w:t>World Wide Web (WWW)</w:t>
      </w:r>
    </w:p>
    <w:p w14:paraId="23366616" w14:textId="24845298" w:rsidR="005218CA" w:rsidRDefault="005218CA" w:rsidP="006414F9">
      <w:pPr>
        <w:pStyle w:val="Grundtext"/>
      </w:pPr>
      <w:r>
        <w:t xml:space="preserve">Das </w:t>
      </w:r>
      <w:r w:rsidRPr="005218CA">
        <w:t xml:space="preserve">World Wide Web (WWW) </w:t>
      </w:r>
      <w:r w:rsidR="00912063">
        <w:t xml:space="preserve">ist ein </w:t>
      </w:r>
      <w:r w:rsidR="00912063" w:rsidRPr="00912063">
        <w:t>verteiltes Informationssystem</w:t>
      </w:r>
      <w:r w:rsidR="00912063">
        <w:t xml:space="preserve"> und </w:t>
      </w:r>
      <w:r>
        <w:t xml:space="preserve">stellt Dienste für die </w:t>
      </w:r>
      <w:r w:rsidRPr="005218CA">
        <w:t>Übertragung von Webseiten</w:t>
      </w:r>
      <w:r>
        <w:t xml:space="preserve"> über d</w:t>
      </w:r>
      <w:r w:rsidRPr="005218CA">
        <w:t>as Hypertext Transfer Protocol (HTTP)</w:t>
      </w:r>
      <w:r w:rsidR="00912063">
        <w:t xml:space="preserve"> zur Verfügung </w:t>
      </w:r>
      <w:r w:rsidR="00912063">
        <w:fldChar w:fldCharType="begin"/>
      </w:r>
      <w:r w:rsidR="00492B4A">
        <w:instrText xml:space="preserve"> ADDIN ZOTERO_ITEM CSL_CITATION {"citationID":"NA4ARKB8","properties":{"formattedCitation":"(Vgl. Kaufmann &amp; M\\uc0\\u252{}lder, (2023)a, S. 214 f.)","plainCitation":"(Vgl. Kaufmann &amp; Mülder, (2023)a, S. 214 f.)","dontUpdate":true,"noteIndex":0},"citationItems":[{"id":798,"uris":["http://zotero.org/users/10411486/items/F3X9WZDX"],"itemData":{"id":798,"type":"book","event-place":"Wiesbaden","ISBN":"978-3-658-37936-0","language":"de","note":"DOI: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Wirtschaftsinformatik","URL":"https://link.springer.com/10.1007/978-3-658-37937-7","author":[{"family":"Kaufmann","given":"Jens"},{"family":"Mülder","given":"Wilhelm"}],"accessed":{"date-parts":[["2023",7,22]]},"issued":{"date-parts":[["2023"]]}},"locator":"214 f.","label":"page"}],"schema":"https://github.com/citation-style-language/schema/raw/master/csl-citation.json"} </w:instrText>
      </w:r>
      <w:r w:rsidR="00912063">
        <w:fldChar w:fldCharType="separate"/>
      </w:r>
      <w:r w:rsidR="00721C01" w:rsidRPr="00721C01">
        <w:rPr>
          <w:szCs w:val="24"/>
        </w:rPr>
        <w:t>(Vgl. Kaufmann &amp; Mülder, (2023), S. 214 f.)</w:t>
      </w:r>
      <w:r w:rsidR="00912063">
        <w:fldChar w:fldCharType="end"/>
      </w:r>
      <w:r w:rsidR="002F4FA4">
        <w:t>.</w:t>
      </w:r>
    </w:p>
    <w:p w14:paraId="0ED36F33" w14:textId="7BFF016E" w:rsidR="00177814" w:rsidRPr="000C545C" w:rsidRDefault="00C928BE" w:rsidP="00820AEC">
      <w:pPr>
        <w:pStyle w:val="Grundtext"/>
        <w:rPr>
          <w:i/>
        </w:rPr>
      </w:pPr>
      <w:r w:rsidRPr="00C928BE">
        <w:rPr>
          <w:i/>
        </w:rPr>
        <w:t>World</w:t>
      </w:r>
      <w:r>
        <w:rPr>
          <w:i/>
        </w:rPr>
        <w:noBreakHyphen/>
      </w:r>
      <w:r w:rsidRPr="00C928BE">
        <w:rPr>
          <w:i/>
        </w:rPr>
        <w:t>Wide</w:t>
      </w:r>
      <w:r>
        <w:rPr>
          <w:i/>
        </w:rPr>
        <w:noBreakHyphen/>
      </w:r>
      <w:r w:rsidRPr="00C928BE">
        <w:rPr>
          <w:i/>
        </w:rPr>
        <w:t>Web</w:t>
      </w:r>
      <w:r>
        <w:rPr>
          <w:i/>
        </w:rPr>
        <w:noBreakHyphen/>
      </w:r>
      <w:r w:rsidRPr="00C928BE">
        <w:rPr>
          <w:i/>
        </w:rPr>
        <w:t>Server</w:t>
      </w:r>
      <w:r>
        <w:rPr>
          <w:i/>
        </w:rPr>
        <w:t xml:space="preserve"> (</w:t>
      </w:r>
      <w:r w:rsidR="00177814" w:rsidRPr="000C545C">
        <w:rPr>
          <w:i/>
        </w:rPr>
        <w:t>WWW</w:t>
      </w:r>
      <w:r w:rsidR="0062407D">
        <w:rPr>
          <w:i/>
        </w:rPr>
        <w:noBreakHyphen/>
      </w:r>
      <w:r w:rsidR="00177814" w:rsidRPr="000C545C">
        <w:rPr>
          <w:i/>
        </w:rPr>
        <w:t xml:space="preserve">Server) </w:t>
      </w:r>
    </w:p>
    <w:p w14:paraId="2695245E" w14:textId="48445BF3" w:rsidR="00177814" w:rsidRDefault="00177814" w:rsidP="00820AEC">
      <w:pPr>
        <w:pStyle w:val="Grundtext"/>
      </w:pPr>
      <w:r>
        <w:t xml:space="preserve">Ein </w:t>
      </w:r>
      <w:r w:rsidR="00C928BE" w:rsidRPr="00C928BE">
        <w:t>World</w:t>
      </w:r>
      <w:r w:rsidR="00C928BE">
        <w:noBreakHyphen/>
      </w:r>
      <w:r w:rsidR="00C928BE" w:rsidRPr="00C928BE">
        <w:t>Wide</w:t>
      </w:r>
      <w:r w:rsidR="00C928BE">
        <w:noBreakHyphen/>
      </w:r>
      <w:r w:rsidR="00C928BE" w:rsidRPr="00C928BE">
        <w:t>Web</w:t>
      </w:r>
      <w:r w:rsidR="00C928BE">
        <w:noBreakHyphen/>
      </w:r>
      <w:r w:rsidR="00C928BE" w:rsidRPr="00C928BE">
        <w:t>Server</w:t>
      </w:r>
      <w:r w:rsidR="00C928BE">
        <w:t xml:space="preserve"> </w:t>
      </w:r>
      <w:r w:rsidR="00C44F37">
        <w:t>(</w:t>
      </w:r>
      <w:r w:rsidR="00C928BE">
        <w:t>WWW</w:t>
      </w:r>
      <w:r w:rsidR="0062407D">
        <w:noBreakHyphen/>
      </w:r>
      <w:r w:rsidR="00C44F37">
        <w:t xml:space="preserve">Server) ist eine Software, die Anfragen </w:t>
      </w:r>
      <w:r w:rsidR="0091602B">
        <w:t xml:space="preserve">über das </w:t>
      </w:r>
      <w:r w:rsidR="003C1ECA">
        <w:t>HTTP</w:t>
      </w:r>
      <w:r w:rsidR="0062407D">
        <w:noBreakHyphen/>
      </w:r>
      <w:r w:rsidR="0091602B">
        <w:t xml:space="preserve">Protokoll </w:t>
      </w:r>
      <w:r w:rsidR="00C44F37">
        <w:t xml:space="preserve">empfängt und beantwortet </w:t>
      </w:r>
      <w:r w:rsidR="00C44F37">
        <w:fldChar w:fldCharType="begin"/>
      </w:r>
      <w:r w:rsidR="00492B4A">
        <w:instrText xml:space="preserve"> ADDIN ZOTERO_ITEM CSL_CITATION {"citationID":"ZUMNBmLA","properties":{"formattedCitation":"(Vgl. Alpar et al., (2023), S. 537)","plainCitation":"(Vgl. Alpar et al., (2023), S. 537)","noteIndex":0},"citationItems":[{"id":833,"uris":["http://zotero.org/users/10411486/items/TNMHKFRS"],"itemData":{"id":833,"type":"book","event-place":"Wiesbaden","ISBN":"978-3-658-40351-5","language":"de","note":"DOI: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537","label":"page"}],"schema":"https://github.com/citation-style-language/schema/raw/master/csl-citation.json"} </w:instrText>
      </w:r>
      <w:r w:rsidR="00C44F37">
        <w:fldChar w:fldCharType="separate"/>
      </w:r>
      <w:r w:rsidR="003274BA" w:rsidRPr="003274BA">
        <w:t>(Vgl. Alpar et al., (2023), S. 537)</w:t>
      </w:r>
      <w:r w:rsidR="00C44F37">
        <w:fldChar w:fldCharType="end"/>
      </w:r>
      <w:r w:rsidR="002F4FA4">
        <w:t>.</w:t>
      </w:r>
    </w:p>
    <w:p w14:paraId="5472B4C1" w14:textId="77777777" w:rsidR="00210F8D" w:rsidRDefault="00210F8D" w:rsidP="00820AEC">
      <w:pPr>
        <w:pStyle w:val="Grundtext"/>
      </w:pPr>
    </w:p>
    <w:p w14:paraId="4A4FFAF8" w14:textId="77777777" w:rsidR="00210F8D" w:rsidRDefault="00210F8D" w:rsidP="00820AEC">
      <w:pPr>
        <w:pStyle w:val="Grundtext"/>
        <w:sectPr w:rsidR="00210F8D" w:rsidSect="00644859">
          <w:headerReference w:type="first" r:id="rId13"/>
          <w:pgSz w:w="11906" w:h="16838" w:code="9"/>
          <w:pgMar w:top="1701" w:right="1701" w:bottom="1134" w:left="1701" w:header="720" w:footer="720" w:gutter="0"/>
          <w:pgNumType w:fmt="upperRoman"/>
          <w:cols w:space="708"/>
          <w:docGrid w:linePitch="360"/>
        </w:sectPr>
      </w:pPr>
    </w:p>
    <w:p w14:paraId="7344A2FA" w14:textId="7CFF1B25" w:rsidR="0070488F" w:rsidRDefault="00C2530C" w:rsidP="00820AEC">
      <w:pPr>
        <w:pStyle w:val="berschrift1"/>
        <w:spacing w:after="0"/>
      </w:pPr>
      <w:bookmarkStart w:id="21" w:name="_Toc144150352"/>
      <w:r>
        <w:lastRenderedPageBreak/>
        <w:t>Einleitung</w:t>
      </w:r>
      <w:bookmarkEnd w:id="17"/>
      <w:bookmarkEnd w:id="18"/>
      <w:bookmarkEnd w:id="19"/>
      <w:bookmarkEnd w:id="21"/>
    </w:p>
    <w:p w14:paraId="135BD191" w14:textId="2801A974" w:rsidR="00D079E5" w:rsidRDefault="002557ED" w:rsidP="002557ED">
      <w:pPr>
        <w:pStyle w:val="Grundtext"/>
      </w:pPr>
      <w:r>
        <w:t>Im Rahmen der Pr</w:t>
      </w:r>
      <w:r w:rsidR="00AE189B">
        <w:t>ojekt</w:t>
      </w:r>
      <w:r>
        <w:t xml:space="preserve">phase des Bachelor Studiengangs </w:t>
      </w:r>
      <w:r w:rsidR="0032638D">
        <w:t>‚</w:t>
      </w:r>
      <w:r>
        <w:t>Wirtschaftsinformatik Online</w:t>
      </w:r>
      <w:r w:rsidR="0032638D">
        <w:t>’</w:t>
      </w:r>
      <w:r>
        <w:t xml:space="preserve"> an der </w:t>
      </w:r>
      <w:r w:rsidR="00AE189B">
        <w:t xml:space="preserve">‚Berliner </w:t>
      </w:r>
      <w:r>
        <w:t>Hochschule für Technik</w:t>
      </w:r>
      <w:r w:rsidR="00AE189B">
        <w:t>‘</w:t>
      </w:r>
      <w:r>
        <w:t xml:space="preserve"> wurde das Projekt zur </w:t>
      </w:r>
      <w:r w:rsidR="0059332E">
        <w:t xml:space="preserve">Entwicklung sowie zur </w:t>
      </w:r>
      <w:r>
        <w:t xml:space="preserve">Bereitstellung und </w:t>
      </w:r>
      <w:r w:rsidR="00BD6A38">
        <w:t xml:space="preserve">zum </w:t>
      </w:r>
      <w:r>
        <w:t xml:space="preserve">Test der Software </w:t>
      </w:r>
      <w:r w:rsidR="0032638D">
        <w:t>‚</w:t>
      </w:r>
      <w:r>
        <w:t>Progress Monitor</w:t>
      </w:r>
      <w:r w:rsidR="0032638D">
        <w:t>’</w:t>
      </w:r>
      <w:r>
        <w:t xml:space="preserve"> </w:t>
      </w:r>
      <w:r w:rsidR="00227AED">
        <w:t xml:space="preserve">im Unternehmen Softzoll GmbH &amp; Co. KG (Softzoll) </w:t>
      </w:r>
      <w:r>
        <w:t xml:space="preserve">durchgeführt. </w:t>
      </w:r>
    </w:p>
    <w:p w14:paraId="69D10AF5" w14:textId="4035946E" w:rsidR="00C2530C" w:rsidRDefault="0052133E" w:rsidP="002557ED">
      <w:pPr>
        <w:pStyle w:val="Grundtext"/>
      </w:pPr>
      <w:r>
        <w:t xml:space="preserve">Das operative Geschäft des Unternehmens besteht unter anderem in der Erbringung </w:t>
      </w:r>
      <w:r w:rsidR="00D079E5">
        <w:t>von</w:t>
      </w:r>
      <w:r>
        <w:t xml:space="preserve"> Dienstleistungen im elektronischen Datenaustausch</w:t>
      </w:r>
      <w:r w:rsidR="00BD6A38">
        <w:t xml:space="preserve"> (</w:t>
      </w:r>
      <w:r w:rsidR="00653BE8">
        <w:t>EDIFACT (</w:t>
      </w:r>
      <w:r w:rsidR="00BD6A38">
        <w:t>EDI</w:t>
      </w:r>
      <w:r w:rsidR="00653BE8">
        <w:t>)</w:t>
      </w:r>
      <w:r w:rsidR="00BD6A38">
        <w:t>)</w:t>
      </w:r>
      <w:r>
        <w:t xml:space="preserve"> und der damit verbundenen Datenkonvertierung.</w:t>
      </w:r>
      <w:r w:rsidR="00262F17">
        <w:t xml:space="preserve"> </w:t>
      </w:r>
      <w:r w:rsidR="00027A51">
        <w:t>Zur Umsetzung der</w:t>
      </w:r>
      <w:r w:rsidR="003C04A0">
        <w:t xml:space="preserve"> Konvertierung und </w:t>
      </w:r>
      <w:r w:rsidR="00027A51">
        <w:t xml:space="preserve">des </w:t>
      </w:r>
      <w:r w:rsidR="003C04A0">
        <w:t>Datenaustausch</w:t>
      </w:r>
      <w:r w:rsidR="00BD6A38">
        <w:t>e</w:t>
      </w:r>
      <w:r w:rsidR="00027A51">
        <w:t xml:space="preserve">s werden die damit verbundenen </w:t>
      </w:r>
      <w:r w:rsidR="003C04A0">
        <w:t>Arbeitsschritte über Workflows in einem Workflow</w:t>
      </w:r>
      <w:r w:rsidR="0062407D">
        <w:noBreakHyphen/>
      </w:r>
      <w:r w:rsidR="003C04A0">
        <w:t>Management</w:t>
      </w:r>
      <w:r w:rsidR="0062407D">
        <w:noBreakHyphen/>
      </w:r>
      <w:r w:rsidR="003C04A0">
        <w:t xml:space="preserve">System (WFMS) organisiert und automatisiert. </w:t>
      </w:r>
      <w:r w:rsidR="00262F17">
        <w:t xml:space="preserve">Für die </w:t>
      </w:r>
      <w:r w:rsidR="00E70C01">
        <w:t xml:space="preserve">Datenkonvertierung, den Nachrichtenaustausch und das </w:t>
      </w:r>
      <w:r w:rsidR="009B5006">
        <w:t>WFMS</w:t>
      </w:r>
      <w:r w:rsidR="00262F17">
        <w:t xml:space="preserve"> </w:t>
      </w:r>
      <w:r w:rsidR="00793E9D">
        <w:t>kommen</w:t>
      </w:r>
      <w:r w:rsidR="00E70C01">
        <w:t xml:space="preserve"> </w:t>
      </w:r>
      <w:r w:rsidR="00262F17">
        <w:t>von Softzoll selbstentwickelte Software</w:t>
      </w:r>
      <w:r w:rsidR="00E70C01">
        <w:t xml:space="preserve">komponenten </w:t>
      </w:r>
      <w:r w:rsidR="00793E9D">
        <w:t>zum Einsatz</w:t>
      </w:r>
      <w:r w:rsidR="00262F17">
        <w:t xml:space="preserve">. </w:t>
      </w:r>
    </w:p>
    <w:p w14:paraId="3D2CC8EF" w14:textId="6356294E" w:rsidR="00A1677A" w:rsidRDefault="00D079E5" w:rsidP="00227AED">
      <w:pPr>
        <w:pStyle w:val="Grundtext"/>
      </w:pPr>
      <w:r>
        <w:t>Zur Festigung bzw. Ausbau der Marktposition und de</w:t>
      </w:r>
      <w:r w:rsidR="00345008">
        <w:t>r</w:t>
      </w:r>
      <w:r>
        <w:t xml:space="preserve"> </w:t>
      </w:r>
      <w:r w:rsidR="00345008">
        <w:t>Wettbewerbsvorteile</w:t>
      </w:r>
      <w:r>
        <w:t xml:space="preserve"> muss jedes Unternehmen in einem kontinuierlichen Verbesserungsprozess (KVP) die </w:t>
      </w:r>
      <w:r w:rsidR="00345008">
        <w:t>Produktqualität sowie die technischen und organisatorischen</w:t>
      </w:r>
      <w:r>
        <w:t xml:space="preserve"> Prozesse </w:t>
      </w:r>
      <w:r w:rsidR="00345008">
        <w:t xml:space="preserve">im </w:t>
      </w:r>
      <w:r w:rsidR="0051722B">
        <w:t>Unternehmen</w:t>
      </w:r>
      <w:r w:rsidR="00345008">
        <w:t xml:space="preserve"> </w:t>
      </w:r>
      <w:r>
        <w:t xml:space="preserve">überprüfen und </w:t>
      </w:r>
      <w:r w:rsidR="00345008">
        <w:t xml:space="preserve">durch stetige Veränderungen verbessern </w:t>
      </w:r>
      <w:r w:rsidR="00A92C78">
        <w:fldChar w:fldCharType="begin"/>
      </w:r>
      <w:r w:rsidR="00492B4A">
        <w:instrText xml:space="preserve"> ADDIN ZOTERO_ITEM CSL_CITATION {"citationID":"bxMOBMdz","properties":{"formattedCitation":"(Vgl. Kirner et al., (2006), S. 2)","plainCitation":"(Vgl. Kirner et al., (2006), S. 2)","noteIndex":0},"citationItems":[{"id":767,"uris":["http://zotero.org/users/10411486/items/2TD4K938"],"itemData":{"id":767,"type":"report","publisher":"Mitteilungen aus der ISI-Erhebung-Modernisierung der Produktion","title":"Kontinuierlicher Verbesserungsprozess-Baustein zur Prozessinnovation in KMU: Nutzung und Effekte von KVP im Verarbeitenden Gewerbe","author":[{"family":"Kirner","given":"Eva"},{"family":"Armbruster","given":"Heidi"},{"family":"Kinkel","given":"Steffen"}],"issued":{"date-parts":[["2006"]]}},"locator":"2","label":"page"}],"schema":"https://github.com/citation-style-language/schema/raw/master/csl-citation.json"} </w:instrText>
      </w:r>
      <w:r w:rsidR="00A92C78">
        <w:fldChar w:fldCharType="separate"/>
      </w:r>
      <w:r w:rsidR="003274BA" w:rsidRPr="003274BA">
        <w:t>(Vgl. Kirner et al., (2006), S. 2)</w:t>
      </w:r>
      <w:r w:rsidR="00A92C78">
        <w:fldChar w:fldCharType="end"/>
      </w:r>
      <w:r>
        <w:t xml:space="preserve">. Dazu gehört auch das Qualitätsmanagement, das sicherstellt, dass </w:t>
      </w:r>
      <w:r w:rsidR="004517A2">
        <w:t xml:space="preserve">die </w:t>
      </w:r>
      <w:r>
        <w:t xml:space="preserve">Produktqualität erhalten bleibt </w:t>
      </w:r>
      <w:r w:rsidR="000A1DE7">
        <w:t>oder</w:t>
      </w:r>
      <w:r>
        <w:t xml:space="preserve"> verbessert wird</w:t>
      </w:r>
      <w:r w:rsidR="00A71E8C">
        <w:t xml:space="preserve"> </w:t>
      </w:r>
      <w:r w:rsidR="00A71E8C">
        <w:fldChar w:fldCharType="begin"/>
      </w:r>
      <w:r w:rsidR="00492B4A">
        <w:instrText xml:space="preserve"> ADDIN ZOTERO_ITEM CSL_CITATION {"citationID":"QmlKJR6g","properties":{"formattedCitation":"(Vgl. Bechmann &amp; Landerer, (2010), S. 9 ff.)","plainCitation":"(Vgl. Bechmann &amp; Landerer, (2010), S. 9 ff.)","noteIndex":0},"citationItems":[{"id":760,"uris":["http://zotero.org/users/10411486/items/9UUW8KYF"],"itemData":{"id":760,"type":"book","collection-title":"Betriebs- und Dienstvereinbarungen Analyse und Handlungsempfehlungen Eine Schriftenreihe der Hans-Böckler-Stiftung","event-place":"Frankfurt a. M","ISBN":"978-3-7663-6012-0","language":"de","number-of-pages":"183","publisher":"Bund-Verl","publisher-place":"Frankfurt a. M","source":"K10plus ISBN","title":"Qualitätsmanagement und kontinuierlicher Verbesserungsprozess","author":[{"family":"Bechmann","given":"Reinhard"},{"family":"Landerer","given":"Silke"}],"issued":{"date-parts":[["2010"]]}},"locator":"9 ff.","label":"page"}],"schema":"https://github.com/citation-style-language/schema/raw/master/csl-citation.json"} </w:instrText>
      </w:r>
      <w:r w:rsidR="00A71E8C">
        <w:fldChar w:fldCharType="separate"/>
      </w:r>
      <w:r w:rsidR="003274BA" w:rsidRPr="003274BA">
        <w:t>(Vgl. Bechmann &amp; Landerer, (2010), S. 9 ff.)</w:t>
      </w:r>
      <w:r w:rsidR="00A71E8C">
        <w:fldChar w:fldCharType="end"/>
      </w:r>
      <w:r>
        <w:t xml:space="preserve">. </w:t>
      </w:r>
    </w:p>
    <w:p w14:paraId="1BE3C166" w14:textId="34A5FAFD" w:rsidR="00657618" w:rsidRDefault="00D44F47" w:rsidP="00227AED">
      <w:pPr>
        <w:pStyle w:val="Grundtext"/>
      </w:pPr>
      <w:r>
        <w:t>Als Teil des Qualitätsmanagements wurde z</w:t>
      </w:r>
      <w:r w:rsidR="00D079E5">
        <w:t xml:space="preserve">ur Fehleranalyse und zur </w:t>
      </w:r>
      <w:r w:rsidR="009D4DAB">
        <w:t>Verifikation</w:t>
      </w:r>
      <w:r w:rsidR="00D00219">
        <w:t xml:space="preserve"> der Datenkonvertierung</w:t>
      </w:r>
      <w:r w:rsidR="004839A7">
        <w:t xml:space="preserve"> </w:t>
      </w:r>
      <w:r w:rsidR="004657AF">
        <w:t>i</w:t>
      </w:r>
      <w:r w:rsidR="00C56388">
        <w:t xml:space="preserve">m Unternehmen </w:t>
      </w:r>
      <w:r w:rsidR="00C757E4">
        <w:t xml:space="preserve">die Software ‚Progress Monitor’ </w:t>
      </w:r>
      <w:r w:rsidR="006C5F97">
        <w:t xml:space="preserve">entwickelt und </w:t>
      </w:r>
      <w:r w:rsidR="002F4A9A">
        <w:t xml:space="preserve">eingeführt. </w:t>
      </w:r>
    </w:p>
    <w:p w14:paraId="4054994C" w14:textId="3D677B08" w:rsidR="00C571B4" w:rsidRDefault="00227AED" w:rsidP="00C571B4">
      <w:pPr>
        <w:pStyle w:val="Grundtext"/>
      </w:pPr>
      <w:r>
        <w:t xml:space="preserve">Folgende </w:t>
      </w:r>
      <w:r w:rsidR="00295A83">
        <w:t>Arbeit</w:t>
      </w:r>
      <w:r>
        <w:t xml:space="preserve"> dokumentiert die Durchführung des Projekts</w:t>
      </w:r>
      <w:r w:rsidR="006C5F97">
        <w:t xml:space="preserve"> anhand der Projektphasen des Wasserfallmodells</w:t>
      </w:r>
      <w:r>
        <w:t xml:space="preserve">. </w:t>
      </w:r>
      <w:r w:rsidR="006C5F97">
        <w:t>Dabei stehen die Bereitstellung und insbesondere die Systemtests der Software ‚Progress Monitor’ im Vordergrund der Arbeit.</w:t>
      </w:r>
    </w:p>
    <w:p w14:paraId="4B03ACDE" w14:textId="77777777" w:rsidR="00C571B4" w:rsidRDefault="00C571B4" w:rsidP="00C571B4">
      <w:pPr>
        <w:pStyle w:val="Grundtext"/>
      </w:pPr>
    </w:p>
    <w:p w14:paraId="2AC2D2CC" w14:textId="7CCC7724" w:rsidR="00C571B4" w:rsidRDefault="00C571B4" w:rsidP="00C571B4">
      <w:pPr>
        <w:pStyle w:val="Grundtext"/>
        <w:sectPr w:rsidR="00C571B4">
          <w:pgSz w:w="11906" w:h="16838" w:code="9"/>
          <w:pgMar w:top="1701" w:right="1701" w:bottom="1134" w:left="1701" w:header="720" w:footer="720" w:gutter="0"/>
          <w:pgNumType w:start="1"/>
          <w:cols w:space="708"/>
          <w:docGrid w:linePitch="360"/>
        </w:sectPr>
      </w:pPr>
    </w:p>
    <w:p w14:paraId="590AE464" w14:textId="0F1D943C" w:rsidR="00BE10CF" w:rsidRDefault="00BE10CF" w:rsidP="00C571B4">
      <w:pPr>
        <w:pStyle w:val="berschrift1"/>
        <w:spacing w:after="0"/>
      </w:pPr>
      <w:bookmarkStart w:id="22" w:name="_Toc144150353"/>
      <w:r w:rsidRPr="00915A3F">
        <w:lastRenderedPageBreak/>
        <w:t>Methodik</w:t>
      </w:r>
      <w:bookmarkEnd w:id="22"/>
    </w:p>
    <w:p w14:paraId="347AE0E5" w14:textId="3F8FC3B3" w:rsidR="00B33FA6" w:rsidRDefault="00B33FA6" w:rsidP="00BE10CF">
      <w:pPr>
        <w:pStyle w:val="Grundtext"/>
      </w:pPr>
      <w:r>
        <w:t>Ein Projekt ist gemäß DIN 69901</w:t>
      </w:r>
      <w:r w:rsidR="0062407D">
        <w:noBreakHyphen/>
      </w:r>
      <w:r>
        <w:t xml:space="preserve">5 </w:t>
      </w:r>
      <w:r w:rsidR="00F73D51">
        <w:t>ein neu</w:t>
      </w:r>
      <w:r w:rsidR="0062407D">
        <w:noBreakHyphen/>
      </w:r>
      <w:r w:rsidR="00F73D51">
        <w:t xml:space="preserve"> und einzigartiges Vorhaben, dass w</w:t>
      </w:r>
      <w:r>
        <w:t xml:space="preserve">esentlich durch </w:t>
      </w:r>
      <w:r w:rsidR="00F73D51">
        <w:t>die Einmaligkeit der Bedingungen geprägt ist. Kernaspekt ist hierbei die Erreichung eines konkreten Ziel</w:t>
      </w:r>
      <w:r w:rsidR="005A2CB1">
        <w:t>s</w:t>
      </w:r>
      <w:r w:rsidR="00F73D51">
        <w:t xml:space="preserve"> mit begrenzten z</w:t>
      </w:r>
      <w:r w:rsidR="00F73D51" w:rsidRPr="00F73D51">
        <w:t>eitlichen, finanziellen und personellen</w:t>
      </w:r>
      <w:r w:rsidR="00F73D51">
        <w:t xml:space="preserve"> Ressourcen. </w:t>
      </w:r>
      <w:r w:rsidR="00101403">
        <w:t>D</w:t>
      </w:r>
      <w:r w:rsidR="00F73D51">
        <w:t xml:space="preserve">ie Bearbeitung der komplexen </w:t>
      </w:r>
      <w:r w:rsidR="00101403">
        <w:t>A</w:t>
      </w:r>
      <w:r w:rsidR="00F73D51">
        <w:t>ufgaben im Projekt erfordern eine methodische P</w:t>
      </w:r>
      <w:r w:rsidR="00F73D51" w:rsidRPr="00F73D51">
        <w:t>rojekt</w:t>
      </w:r>
      <w:r w:rsidR="00F73D51">
        <w:t>o</w:t>
      </w:r>
      <w:r w:rsidR="00F73D51" w:rsidRPr="00F73D51">
        <w:t>rganisation</w:t>
      </w:r>
      <w:r w:rsidR="00F73D51">
        <w:t xml:space="preserve"> </w:t>
      </w:r>
      <w:r w:rsidR="00F73D51">
        <w:fldChar w:fldCharType="begin"/>
      </w:r>
      <w:r w:rsidR="003A17E8">
        <w:instrText xml:space="preserve"> ADDIN ZOTERO_ITEM CSL_CITATION {"citationID":"IrGCKPWS","properties":{"formattedCitation":"(Vgl. Alam &amp; G\\uc0\\u252{}hl, (2020), S. 2)","plainCitation":"(Vgl. Alam &amp; Gühl, (2020), S. 2)","noteIndex":0},"citationItems":[{"id":"JWk2cRhC/q3hdwkbP","uris":["http://zotero.org/users/10411486/items/SYNYH55H"],"itemData":{"id":647,"type":"book","event-place":"Berlin, Heidelberg","ISBN":"978-3-662-62169-1","language":"de","note":"DOI: 10.1007/978-3-662-62170-7","publisher":"Springer Berlin Heidelberg","publisher-place":"Berlin, Heidelberg","source":"DOI.org (Crossref)","title":"Projektmanagement für die Praxis: Ein Leitfaden und Werkzeugkasten für erfolgreiche Projekte","title-short":"Projektmanagement für die Praxis","URL":"http://link.springer.com/10.1007/978-3-662-62170-7","author":[{"family":"Alam","given":"Daud"},{"family":"Gühl","given":"Uwe"}],"accessed":{"date-parts":[["2023",7,31]]},"issued":{"date-parts":[["2020"]]}},"locator":"2","label":"page"}],"schema":"https://github.com/citation-style-language/schema/raw/master/csl-citation.json"} </w:instrText>
      </w:r>
      <w:r w:rsidR="00F73D51">
        <w:fldChar w:fldCharType="separate"/>
      </w:r>
      <w:r w:rsidR="00F73D51" w:rsidRPr="00F73D51">
        <w:rPr>
          <w:szCs w:val="24"/>
        </w:rPr>
        <w:t>(Vgl. Alam &amp; Gühl, (2020), S. 2)</w:t>
      </w:r>
      <w:r w:rsidR="00F73D51">
        <w:fldChar w:fldCharType="end"/>
      </w:r>
      <w:r w:rsidR="00F73D51">
        <w:t>.</w:t>
      </w:r>
    </w:p>
    <w:p w14:paraId="4FB2482E" w14:textId="43DFB7FC" w:rsidR="00F73D51" w:rsidRDefault="00B33FA6" w:rsidP="00BE10CF">
      <w:pPr>
        <w:pStyle w:val="Grundtext"/>
      </w:pPr>
      <w:r>
        <w:t>D</w:t>
      </w:r>
      <w:r w:rsidR="0003536A">
        <w:t xml:space="preserve">ie Entwicklung, Integration, Bereitstellung und Tests der Software ‚Progress Monitor‘ erfolgte nach </w:t>
      </w:r>
      <w:r>
        <w:t xml:space="preserve">einer </w:t>
      </w:r>
      <w:r w:rsidR="0003536A">
        <w:t xml:space="preserve">standardisierten </w:t>
      </w:r>
      <w:r>
        <w:t>Methodik des Projektmanagements, die es ermöglichte, das Projektziel mit den für das Projekt begrenzten Ressourcen termingerecht zu erfüllen</w:t>
      </w:r>
      <w:r w:rsidR="00F73D51">
        <w:t xml:space="preserve">. </w:t>
      </w:r>
      <w:r w:rsidR="008B0615">
        <w:t xml:space="preserve">Folgend wird die im </w:t>
      </w:r>
      <w:r w:rsidR="00806F49">
        <w:t xml:space="preserve">Projektmanagement </w:t>
      </w:r>
      <w:r w:rsidR="008B0615">
        <w:t>angewandte Methodik beschrieben</w:t>
      </w:r>
      <w:r w:rsidR="00806F49">
        <w:t xml:space="preserve">. </w:t>
      </w:r>
    </w:p>
    <w:p w14:paraId="1B5D8211" w14:textId="77D0DB27" w:rsidR="00BE10CF" w:rsidRDefault="00BE10CF" w:rsidP="00BE10CF">
      <w:pPr>
        <w:pStyle w:val="Grundtext"/>
      </w:pPr>
      <w:r>
        <w:t xml:space="preserve">Nach </w:t>
      </w:r>
      <w:r w:rsidRPr="00026456">
        <w:rPr>
          <w:rStyle w:val="GrundzKapitlchen"/>
        </w:rPr>
        <w:t>Timinger</w:t>
      </w:r>
      <w:r>
        <w:t xml:space="preserve"> </w:t>
      </w:r>
      <w:r w:rsidR="00F26D73">
        <w:t>lassen sich</w:t>
      </w:r>
      <w:r>
        <w:t xml:space="preserve"> im Projektmanagement je nach Anforderung verschiedene </w:t>
      </w:r>
      <w:r w:rsidRPr="00310081">
        <w:t>Arten von Vorgehensmodellen</w:t>
      </w:r>
      <w:r>
        <w:t xml:space="preserve"> </w:t>
      </w:r>
      <w:r w:rsidR="00F26D73">
        <w:t>anwende</w:t>
      </w:r>
      <w:r>
        <w:t xml:space="preserve">n. Zum einen gibt es eine Differenzierung bezüglich des Einsatzbereiches. Eine weitere Unterscheidung besteht in der Art des Projektdurchführung bzw. Projektorganisation. Hier wird in </w:t>
      </w:r>
      <w:r w:rsidRPr="00345EC6">
        <w:t>sequenzielle</w:t>
      </w:r>
      <w:r>
        <w:t>n, nebenläufigen, wiederholenden</w:t>
      </w:r>
      <w:r w:rsidR="009A2BDF">
        <w:t xml:space="preserve"> und</w:t>
      </w:r>
      <w:r>
        <w:t xml:space="preserve"> </w:t>
      </w:r>
      <w:r w:rsidRPr="00345EC6">
        <w:t xml:space="preserve">agilen </w:t>
      </w:r>
      <w:r w:rsidRPr="00310081">
        <w:t>Vorgehensmodellen</w:t>
      </w:r>
      <w:r w:rsidR="00AB5D98">
        <w:t xml:space="preserve"> </w:t>
      </w:r>
      <w:r w:rsidR="009A2BDF">
        <w:t>sowie in</w:t>
      </w:r>
      <w:r>
        <w:t xml:space="preserve"> wiederverwendungsorientierte</w:t>
      </w:r>
      <w:r w:rsidR="004A4366">
        <w:t>n</w:t>
      </w:r>
      <w:r>
        <w:t xml:space="preserve"> </w:t>
      </w:r>
      <w:r w:rsidRPr="001D1BFE">
        <w:t>Vorgehensmodell</w:t>
      </w:r>
      <w:r>
        <w:t xml:space="preserve">en unterschieden. Beim </w:t>
      </w:r>
      <w:r w:rsidRPr="005233CF">
        <w:t xml:space="preserve">sequenziellen </w:t>
      </w:r>
      <w:r>
        <w:t xml:space="preserve">Vorgehen wird das Projekt in einzelnen Phasen, </w:t>
      </w:r>
      <w:r w:rsidRPr="005233CF">
        <w:t>die nacheinander abgearbeitet werden</w:t>
      </w:r>
      <w:r>
        <w:t>, unter</w:t>
      </w:r>
      <w:r w:rsidR="00A215D6">
        <w:t>t</w:t>
      </w:r>
      <w:r>
        <w:t xml:space="preserve">eilt. Jede </w:t>
      </w:r>
      <w:r w:rsidRPr="005233CF">
        <w:t xml:space="preserve">Phase </w:t>
      </w:r>
      <w:r>
        <w:t xml:space="preserve">muss abgeschlossen </w:t>
      </w:r>
      <w:r w:rsidRPr="005233CF">
        <w:t xml:space="preserve">sein, bevor die </w:t>
      </w:r>
      <w:r>
        <w:t xml:space="preserve">folgende </w:t>
      </w:r>
      <w:r w:rsidRPr="005233CF">
        <w:t xml:space="preserve">Phase </w:t>
      </w:r>
      <w:r>
        <w:t xml:space="preserve">begonnen wird. Das </w:t>
      </w:r>
      <w:r w:rsidRPr="009375E9">
        <w:t>Wasserfallmodell</w:t>
      </w:r>
      <w:r>
        <w:t xml:space="preserve"> ist eines der bekanntesten sequenziellen Vorgehensmodelle. Es beinhaltet die Phasen:</w:t>
      </w:r>
    </w:p>
    <w:p w14:paraId="6D53979F" w14:textId="77777777" w:rsidR="00BE10CF" w:rsidRDefault="00BE10CF" w:rsidP="00B643F7">
      <w:pPr>
        <w:pStyle w:val="Grundtext"/>
        <w:numPr>
          <w:ilvl w:val="0"/>
          <w:numId w:val="7"/>
        </w:numPr>
      </w:pPr>
      <w:r>
        <w:t>Anforderungsphase</w:t>
      </w:r>
    </w:p>
    <w:p w14:paraId="3AEC999C" w14:textId="77777777" w:rsidR="00BE10CF" w:rsidRDefault="00BE10CF" w:rsidP="00B643F7">
      <w:pPr>
        <w:pStyle w:val="Grundtext"/>
        <w:numPr>
          <w:ilvl w:val="0"/>
          <w:numId w:val="7"/>
        </w:numPr>
      </w:pPr>
      <w:r>
        <w:t>Analysephase</w:t>
      </w:r>
    </w:p>
    <w:p w14:paraId="21CDD06A" w14:textId="0FC7E0DE" w:rsidR="00BE10CF" w:rsidRDefault="00BE10CF" w:rsidP="00B643F7">
      <w:pPr>
        <w:pStyle w:val="Grundtext"/>
        <w:numPr>
          <w:ilvl w:val="0"/>
          <w:numId w:val="7"/>
        </w:numPr>
      </w:pPr>
      <w:r>
        <w:t>Entwurfsphase</w:t>
      </w:r>
      <w:r w:rsidR="000C0789">
        <w:t xml:space="preserve"> </w:t>
      </w:r>
      <w:r w:rsidR="00EC7D71">
        <w:t>/ Spezifikation</w:t>
      </w:r>
    </w:p>
    <w:p w14:paraId="6FC124B5" w14:textId="77777777" w:rsidR="00BE10CF" w:rsidRDefault="00BE10CF" w:rsidP="00B643F7">
      <w:pPr>
        <w:pStyle w:val="Grundtext"/>
        <w:numPr>
          <w:ilvl w:val="0"/>
          <w:numId w:val="7"/>
        </w:numPr>
      </w:pPr>
      <w:r>
        <w:t>Implementierungsphase</w:t>
      </w:r>
    </w:p>
    <w:p w14:paraId="5FAA286A" w14:textId="77777777" w:rsidR="00BE10CF" w:rsidRDefault="00BE10CF" w:rsidP="00B643F7">
      <w:pPr>
        <w:pStyle w:val="Grundtext"/>
        <w:numPr>
          <w:ilvl w:val="0"/>
          <w:numId w:val="7"/>
        </w:numPr>
      </w:pPr>
      <w:r>
        <w:t>Testphase</w:t>
      </w:r>
    </w:p>
    <w:p w14:paraId="1DDD63AB" w14:textId="77777777" w:rsidR="00BE10CF" w:rsidRDefault="00BE10CF" w:rsidP="00B643F7">
      <w:pPr>
        <w:pStyle w:val="Grundtext"/>
        <w:numPr>
          <w:ilvl w:val="0"/>
          <w:numId w:val="7"/>
        </w:numPr>
      </w:pPr>
      <w:r>
        <w:t>Transferphase</w:t>
      </w:r>
    </w:p>
    <w:p w14:paraId="514565F2" w14:textId="6F31DFD8" w:rsidR="00BE10CF" w:rsidRDefault="00BE10CF" w:rsidP="00BE10CF">
      <w:pPr>
        <w:pStyle w:val="Grundtext"/>
      </w:pPr>
      <w:r>
        <w:t xml:space="preserve">Dieses Vorgehensmodell ermöglicht während des Projektverlaufs den </w:t>
      </w:r>
      <w:r w:rsidRPr="00B22540">
        <w:t>Rücksprung in eine vorausgegangene Phase</w:t>
      </w:r>
      <w:r>
        <w:t xml:space="preserve"> </w:t>
      </w:r>
      <w:r>
        <w:fldChar w:fldCharType="begin"/>
      </w:r>
      <w:r w:rsidR="00492B4A">
        <w:instrText xml:space="preserve"> ADDIN ZOTERO_ITEM CSL_CITATION {"citationID":"pWxgCI8m","properties":{"formattedCitation":"(Vgl. Timinger, (2015), S. 71 ff.)","plainCitation":"(Vgl. Timinger, (2015), S. 71 ff.)","noteIndex":0},"citationItems":[{"id":792,"uris":["http://zotero.org/users/10411486/items/PLLNAC9H"],"itemData":{"id":792,"type":"book","publisher":"Wiley-VCH Verlag GmbH &amp; Co. KGaA","title":"Wiley-Schnellkurs Projektmanagement","author":[{"family":"Timinger","given":"Holger"}],"accessed":{"date-parts":[["2023",7,22]]},"issued":{"date-parts":[["2015"]]}},"locator":"71 ff.","label":"page"}],"schema":"https://github.com/citation-style-language/schema/raw/master/csl-citation.json"} </w:instrText>
      </w:r>
      <w:r>
        <w:fldChar w:fldCharType="separate"/>
      </w:r>
      <w:r w:rsidR="003274BA" w:rsidRPr="003274BA">
        <w:t>(Vgl. Timinger, (2015), S. 71 ff.)</w:t>
      </w:r>
      <w:r>
        <w:fldChar w:fldCharType="end"/>
      </w:r>
      <w:r w:rsidR="001366FB">
        <w:t>.</w:t>
      </w:r>
    </w:p>
    <w:p w14:paraId="39271BA1" w14:textId="13928A50" w:rsidR="008E7123" w:rsidRDefault="009A2BDF" w:rsidP="00EB5ACB">
      <w:pPr>
        <w:pStyle w:val="Grundtext"/>
        <w:rPr>
          <w:b/>
          <w:kern w:val="28"/>
        </w:rPr>
      </w:pPr>
      <w:r>
        <w:t>I</w:t>
      </w:r>
      <w:r w:rsidR="00C631DF">
        <w:t xml:space="preserve">n diesem </w:t>
      </w:r>
      <w:r w:rsidR="00BE10CF">
        <w:t xml:space="preserve">Projekt </w:t>
      </w:r>
      <w:r>
        <w:t xml:space="preserve">wurde das Projektmanagement </w:t>
      </w:r>
      <w:r w:rsidR="00BE10CF">
        <w:t xml:space="preserve">nach dem Wasserfallmodell </w:t>
      </w:r>
      <w:r w:rsidR="00C631DF">
        <w:t>realisiert</w:t>
      </w:r>
      <w:r w:rsidR="00BE10CF">
        <w:t>.</w:t>
      </w:r>
      <w:r w:rsidR="00BE10CF">
        <w:br w:type="page"/>
      </w:r>
    </w:p>
    <w:p w14:paraId="17D67509" w14:textId="0672FE52" w:rsidR="002C7941" w:rsidRDefault="002C7941" w:rsidP="00A173F1">
      <w:pPr>
        <w:pStyle w:val="berschrift1"/>
        <w:spacing w:after="0"/>
        <w:rPr>
          <w:bCs/>
        </w:rPr>
      </w:pPr>
      <w:bookmarkStart w:id="23" w:name="_Ref141121592"/>
      <w:bookmarkStart w:id="24" w:name="_Toc144150354"/>
      <w:r>
        <w:rPr>
          <w:bCs/>
        </w:rPr>
        <w:lastRenderedPageBreak/>
        <w:t>Analyse</w:t>
      </w:r>
      <w:r w:rsidR="005B706E">
        <w:rPr>
          <w:bCs/>
        </w:rPr>
        <w:t xml:space="preserve"> der Anforderungen und Projektrisiken</w:t>
      </w:r>
      <w:bookmarkEnd w:id="24"/>
    </w:p>
    <w:p w14:paraId="37862450" w14:textId="781E8C72" w:rsidR="00065D41" w:rsidRPr="00017CA4" w:rsidRDefault="00065D41" w:rsidP="00017CA4">
      <w:pPr>
        <w:pStyle w:val="berschrift2"/>
        <w:spacing w:before="0"/>
        <w:rPr>
          <w:bCs/>
        </w:rPr>
      </w:pPr>
      <w:bookmarkStart w:id="25" w:name="_Toc144150355"/>
      <w:r w:rsidRPr="00017CA4">
        <w:rPr>
          <w:bCs/>
        </w:rPr>
        <w:t>Anforderungsanalyse</w:t>
      </w:r>
      <w:bookmarkEnd w:id="23"/>
      <w:bookmarkEnd w:id="25"/>
    </w:p>
    <w:p w14:paraId="1B80FEF0" w14:textId="620C80A8" w:rsidR="004D420C" w:rsidRDefault="0065790F" w:rsidP="007C71C4">
      <w:pPr>
        <w:pStyle w:val="Grundtext"/>
      </w:pPr>
      <w:r>
        <w:t xml:space="preserve">Die </w:t>
      </w:r>
      <w:r w:rsidR="009A6B92">
        <w:t>Anforderungsanalyse (</w:t>
      </w:r>
      <w:r w:rsidR="009A6B92" w:rsidRPr="00A173F1">
        <w:t>Requirements Engineering</w:t>
      </w:r>
      <w:r w:rsidR="009A6B92">
        <w:t xml:space="preserve">) </w:t>
      </w:r>
      <w:r w:rsidR="00EF32D6">
        <w:t xml:space="preserve">ist eine </w:t>
      </w:r>
      <w:r>
        <w:t>notwendige Grundlage für die Entwickelung von IT</w:t>
      </w:r>
      <w:r w:rsidR="0062407D">
        <w:noBreakHyphen/>
      </w:r>
      <w:r>
        <w:t>Systemen</w:t>
      </w:r>
      <w:r w:rsidR="00EF32D6">
        <w:t xml:space="preserve">. </w:t>
      </w:r>
      <w:r w:rsidR="009A6B92">
        <w:t xml:space="preserve">Nach </w:t>
      </w:r>
      <w:r w:rsidR="009A6B92" w:rsidRPr="00D1796F">
        <w:rPr>
          <w:rStyle w:val="GrundzKapitlchen"/>
        </w:rPr>
        <w:t>Hermann</w:t>
      </w:r>
      <w:r w:rsidR="009A6B92">
        <w:t xml:space="preserve"> kann kein anforderungsgerechtes IT</w:t>
      </w:r>
      <w:r w:rsidR="009A6B92">
        <w:noBreakHyphen/>
        <w:t xml:space="preserve">System ohne Erhebung der Anforderungen erstellt werden </w:t>
      </w:r>
      <w:r w:rsidR="009A6B92">
        <w:fldChar w:fldCharType="begin"/>
      </w:r>
      <w:r w:rsidR="003A17E8">
        <w:instrText xml:space="preserve"> ADDIN ZOTERO_ITEM CSL_CITATION {"citationID":"03d2NsTZ","properties":{"custom":"(Vgl. Herrmann, (2022), S. 14)","formattedCitation":"(Vgl. Herrmann, (2022), S. 14)","plainCitation":"(Vgl. Herrmann, (2022), S. 14)","noteIndex":0},"citationItems":[{"id":"JWk2cRhC/zLgd5xq1","uris":["http://zotero.org/users/10411486/items/CG7CNV2S"],"itemData":{"id":656,"type":"book","event-place":"Wiesbaden","ISBN":"978-3-658-35459-6","language":"en","note":"DOI: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7,31]]},"issued":{"date-parts":[["2022"]]}},"locator":"14","label":"page"}],"schema":"https://github.com/citation-style-language/schema/raw/master/csl-citation.json"} </w:instrText>
      </w:r>
      <w:r w:rsidR="009A6B92">
        <w:fldChar w:fldCharType="separate"/>
      </w:r>
      <w:r w:rsidR="009A6B92" w:rsidRPr="00FA1C77">
        <w:t>(Vgl. Herrmann, (2022), S. 14)</w:t>
      </w:r>
      <w:r w:rsidR="009A6B92">
        <w:fldChar w:fldCharType="end"/>
      </w:r>
      <w:r w:rsidR="009A6B92">
        <w:t xml:space="preserve">. </w:t>
      </w:r>
      <w:r w:rsidR="00BC7D27">
        <w:t>Erst d</w:t>
      </w:r>
      <w:r w:rsidR="00D15ABD">
        <w:t>i</w:t>
      </w:r>
      <w:r w:rsidR="00EF32D6">
        <w:t xml:space="preserve">e </w:t>
      </w:r>
      <w:r w:rsidR="00D15ABD">
        <w:t xml:space="preserve">präzise Beschreibung der </w:t>
      </w:r>
      <w:r w:rsidR="00506D7B">
        <w:t xml:space="preserve">zu erfüllenden </w:t>
      </w:r>
      <w:r w:rsidR="00EF32D6">
        <w:t>Anforderunge</w:t>
      </w:r>
      <w:r w:rsidR="00D15ABD">
        <w:t>n ermöglicht</w:t>
      </w:r>
      <w:r w:rsidR="007B2A1E">
        <w:t xml:space="preserve"> </w:t>
      </w:r>
      <w:r w:rsidR="00D15ABD">
        <w:t xml:space="preserve">die Erfüllung der Benutzeranforderungen und die Erreichung des </w:t>
      </w:r>
      <w:r w:rsidR="007B2A1E">
        <w:t>Projektziel</w:t>
      </w:r>
      <w:r w:rsidR="00D15ABD">
        <w:t>s</w:t>
      </w:r>
      <w:r w:rsidR="007B2A1E">
        <w:t xml:space="preserve"> im geplanten Kostenrahmen und Zeitraum</w:t>
      </w:r>
      <w:r w:rsidR="00F00D84">
        <w:t xml:space="preserve"> </w:t>
      </w:r>
      <w:r w:rsidR="00F00D84">
        <w:fldChar w:fldCharType="begin"/>
      </w:r>
      <w:r w:rsidR="00492B4A">
        <w:instrText xml:space="preserve"> ADDIN ZOTERO_ITEM CSL_CITATION {"citationID":"xCR6mxvK","properties":{"formattedCitation":"(Vgl. Herrmann, (2022)b, S. 16 ff.)","plainCitation":"(Vgl. Herrmann, (2022)b, S. 16 ff.)","dontUpdate":true,"noteIndex":0},"citationItems":[{"id":769,"uris":["http://zotero.org/users/10411486/items/AYPXRINQ"],"itemData":{"id":769,"type":"book","event-place":"Wiesbaden","ISBN":"978-3-658-35459-6","language":"en","note":"DOI: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Anforderungsanalyse","URL":"https://link.springer.com/10.1007/978-3-658-35460-2","author":[{"family":"Herrmann","given":"Andrea"}],"accessed":{"date-parts":[["2023",7,20]]},"issued":{"date-parts":[["2022"]]}},"locator":"16 ff.","label":"page"}],"schema":"https://github.com/citation-style-language/schema/raw/master/csl-citation.json"} </w:instrText>
      </w:r>
      <w:r w:rsidR="00F00D84">
        <w:fldChar w:fldCharType="separate"/>
      </w:r>
      <w:r w:rsidR="00FA1C77" w:rsidRPr="00FA1C77">
        <w:t>(Vgl. Herrmann, (2022), S. 16 ff.)</w:t>
      </w:r>
      <w:r w:rsidR="00F00D84">
        <w:fldChar w:fldCharType="end"/>
      </w:r>
      <w:r w:rsidR="007B2A1E">
        <w:t>.</w:t>
      </w:r>
    </w:p>
    <w:p w14:paraId="75E96307" w14:textId="426F3FF3" w:rsidR="00A2186E" w:rsidRDefault="00B64A16" w:rsidP="007C71C4">
      <w:pPr>
        <w:pStyle w:val="Grundtext"/>
      </w:pPr>
      <w:r>
        <w:t xml:space="preserve">Als </w:t>
      </w:r>
      <w:r w:rsidR="002B00F3">
        <w:t xml:space="preserve">innovative </w:t>
      </w:r>
      <w:r w:rsidR="002B00F3" w:rsidRPr="002B00F3">
        <w:t xml:space="preserve">Technik </w:t>
      </w:r>
      <w:r w:rsidR="002B00F3">
        <w:t xml:space="preserve">in </w:t>
      </w:r>
      <w:r w:rsidR="002B00F3" w:rsidRPr="002B00F3">
        <w:t>der Prozess</w:t>
      </w:r>
      <w:r w:rsidR="0062407D">
        <w:noBreakHyphen/>
      </w:r>
      <w:r w:rsidR="002B00F3" w:rsidRPr="002B00F3">
        <w:t xml:space="preserve"> und Anforderungsanalyse</w:t>
      </w:r>
      <w:r>
        <w:t xml:space="preserve"> </w:t>
      </w:r>
      <w:r w:rsidR="002B00F3">
        <w:t xml:space="preserve">hat sich das </w:t>
      </w:r>
      <w:r w:rsidR="002B00F3" w:rsidRPr="002B00F3">
        <w:t>Story</w:t>
      </w:r>
      <w:r w:rsidR="0062407D">
        <w:noBreakHyphen/>
      </w:r>
      <w:r w:rsidR="002B00F3" w:rsidRPr="002B00F3">
        <w:t>Mapping</w:t>
      </w:r>
      <w:r w:rsidR="002B00F3">
        <w:t xml:space="preserve"> etabliert</w:t>
      </w:r>
      <w:r w:rsidR="000A2C18">
        <w:t>.</w:t>
      </w:r>
      <w:r w:rsidR="002B00F3">
        <w:t xml:space="preserve"> Darin werden unter der </w:t>
      </w:r>
      <w:r w:rsidR="002B00F3" w:rsidRPr="002B00F3">
        <w:t>Beteiligung aller Stakeholder</w:t>
      </w:r>
      <w:r w:rsidR="002B00F3">
        <w:t xml:space="preserve"> </w:t>
      </w:r>
      <w:r w:rsidR="001C26F3">
        <w:t xml:space="preserve">die </w:t>
      </w:r>
      <w:r w:rsidR="007537C8">
        <w:t>A</w:t>
      </w:r>
      <w:r w:rsidR="001C26F3">
        <w:t xml:space="preserve">nforderungen </w:t>
      </w:r>
      <w:r w:rsidR="007537C8">
        <w:t xml:space="preserve">der Benutzer </w:t>
      </w:r>
      <w:r w:rsidR="002B00F3">
        <w:t xml:space="preserve">in </w:t>
      </w:r>
      <w:r w:rsidR="00572BD3">
        <w:t>U</w:t>
      </w:r>
      <w:r w:rsidR="002B00F3">
        <w:t>ser Stor</w:t>
      </w:r>
      <w:r w:rsidR="00725939">
        <w:t>ie</w:t>
      </w:r>
      <w:r w:rsidR="002B00F3">
        <w:t xml:space="preserve">s </w:t>
      </w:r>
      <w:r w:rsidR="001C26F3">
        <w:t xml:space="preserve">erfasst </w:t>
      </w:r>
      <w:r w:rsidR="008250A7">
        <w:fldChar w:fldCharType="begin"/>
      </w:r>
      <w:r w:rsidR="00492B4A">
        <w:instrText xml:space="preserve"> ADDIN ZOTERO_ITEM CSL_CITATION {"citationID":"56uAwRdi","properties":{"formattedCitation":"(Vgl. Herrmann, (2022)b, S. 18)","plainCitation":"(Vgl. Herrmann, (2022)b, S. 18)","dontUpdate":true,"noteIndex":0},"citationItems":[{"id":769,"uris":["http://zotero.org/users/10411486/items/AYPXRINQ"],"itemData":{"id":769,"type":"book","event-place":"Wiesbaden","ISBN":"978-3-658-35459-6","language":"en","note":"DOI: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7,20]]},"issued":{"date-parts":[["2022"]]}},"locator":"18","label":"page"}],"schema":"https://github.com/citation-style-language/schema/raw/master/csl-citation.json"} </w:instrText>
      </w:r>
      <w:r w:rsidR="008250A7">
        <w:fldChar w:fldCharType="separate"/>
      </w:r>
      <w:r w:rsidR="00FA1C77" w:rsidRPr="00FA1C77">
        <w:t>(Vgl. Herrmann, (2022), S. 1</w:t>
      </w:r>
      <w:r w:rsidR="00411E23">
        <w:t>2</w:t>
      </w:r>
      <w:r w:rsidR="00E21671">
        <w:t>3</w:t>
      </w:r>
      <w:r w:rsidR="00FA1C77" w:rsidRPr="00FA1C77">
        <w:t>)</w:t>
      </w:r>
      <w:r w:rsidR="008250A7">
        <w:fldChar w:fldCharType="end"/>
      </w:r>
      <w:r w:rsidR="007537C8">
        <w:t xml:space="preserve">. </w:t>
      </w:r>
      <w:bookmarkStart w:id="26" w:name="_Hlk142648214"/>
      <w:r w:rsidR="00E15D0A">
        <w:t>Formulierte Anforderungen in den User Sto</w:t>
      </w:r>
      <w:bookmarkEnd w:id="26"/>
      <w:r w:rsidR="00E15D0A">
        <w:t>r</w:t>
      </w:r>
      <w:r w:rsidR="00411E23">
        <w:t>ie</w:t>
      </w:r>
      <w:r w:rsidR="00725939">
        <w:t>s</w:t>
      </w:r>
      <w:r w:rsidR="00E15D0A">
        <w:t xml:space="preserve"> werden im weiteren Verlauf mit dem Kunden diskutiert bis für den Kunden und den Auftragnehmer ein </w:t>
      </w:r>
      <w:r w:rsidR="00514AB8">
        <w:t>einheitliches Verständnis und eine Einigung über jede einzelne Anforderung besteht</w:t>
      </w:r>
      <w:r w:rsidR="00F70552">
        <w:t xml:space="preserve"> </w:t>
      </w:r>
      <w:r w:rsidR="00F70552">
        <w:fldChar w:fldCharType="begin"/>
      </w:r>
      <w:r w:rsidR="00492B4A">
        <w:instrText xml:space="preserve"> ADDIN ZOTERO_ITEM CSL_CITATION {"citationID":"ISEa5o4l","properties":{"formattedCitation":"(Vgl. Herrmann, (2022)b, S. 18)","plainCitation":"(Vgl. Herrmann, (2022)b, S. 18)","dontUpdate":true,"noteIndex":0},"citationItems":[{"id":769,"uris":["http://zotero.org/users/10411486/items/AYPXRINQ"],"itemData":{"id":769,"type":"book","event-place":"Wiesbaden","ISBN":"978-3-658-35459-6","language":"en","note":"DOI: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7,20]]},"issued":{"date-parts":[["2022"]]}},"locator":"18","label":"page"}],"schema":"https://github.com/citation-style-language/schema/raw/master/csl-citation.json"} </w:instrText>
      </w:r>
      <w:r w:rsidR="00F70552">
        <w:fldChar w:fldCharType="separate"/>
      </w:r>
      <w:r w:rsidR="00F70552" w:rsidRPr="00FA1C77">
        <w:t>(Vgl. Herrmann, (2022), S. 1</w:t>
      </w:r>
      <w:r w:rsidR="00F70552">
        <w:t>23</w:t>
      </w:r>
      <w:r w:rsidR="00F70552" w:rsidRPr="00FA1C77">
        <w:t>)</w:t>
      </w:r>
      <w:r w:rsidR="00F70552">
        <w:fldChar w:fldCharType="end"/>
      </w:r>
      <w:r w:rsidR="00514AB8">
        <w:t xml:space="preserve">. </w:t>
      </w:r>
      <w:r w:rsidR="00A50BAF">
        <w:t xml:space="preserve">Die </w:t>
      </w:r>
      <w:r w:rsidR="00514AB8">
        <w:t xml:space="preserve">Abbildung </w:t>
      </w:r>
      <w:r w:rsidR="00A50BAF">
        <w:t xml:space="preserve">‚Abb. 3.1‘ </w:t>
      </w:r>
      <w:r w:rsidR="00514AB8">
        <w:t xml:space="preserve">zeigt einen Auszug aus der </w:t>
      </w:r>
      <w:r w:rsidR="00D435A1">
        <w:t>in</w:t>
      </w:r>
      <w:r w:rsidR="00514AB8">
        <w:t xml:space="preserve"> diesem Projekt erstellten User Story Map.</w:t>
      </w:r>
    </w:p>
    <w:p w14:paraId="6415C9CB" w14:textId="5EA1333D" w:rsidR="006A374D" w:rsidRDefault="00516729" w:rsidP="008C1F0E">
      <w:pPr>
        <w:pStyle w:val="Grundtext"/>
        <w:jc w:val="center"/>
      </w:pPr>
      <w:r>
        <w:rPr>
          <w:noProof/>
        </w:rPr>
        <w:drawing>
          <wp:inline distT="0" distB="0" distL="0" distR="0" wp14:anchorId="1D68AE80" wp14:editId="1B260A6C">
            <wp:extent cx="5408289" cy="4307081"/>
            <wp:effectExtent l="0" t="0" r="254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1" r="-1"/>
                    <a:stretch/>
                  </pic:blipFill>
                  <pic:spPr bwMode="auto">
                    <a:xfrm>
                      <a:off x="0" y="0"/>
                      <a:ext cx="5480152" cy="4364312"/>
                    </a:xfrm>
                    <a:prstGeom prst="rect">
                      <a:avLst/>
                    </a:prstGeom>
                    <a:noFill/>
                    <a:ln>
                      <a:noFill/>
                    </a:ln>
                  </pic:spPr>
                </pic:pic>
              </a:graphicData>
            </a:graphic>
          </wp:inline>
        </w:drawing>
      </w:r>
    </w:p>
    <w:p w14:paraId="135F7833" w14:textId="6A455055" w:rsidR="00C450ED" w:rsidRDefault="006A374D" w:rsidP="006A374D">
      <w:pPr>
        <w:pStyle w:val="Abbildungstitel"/>
      </w:pPr>
      <w:bookmarkStart w:id="27" w:name="_Toc144150406"/>
      <w:r w:rsidRPr="00A30202">
        <w:rPr>
          <w:rStyle w:val="Grundzfett"/>
        </w:rPr>
        <w:t xml:space="preserve">Abb. </w:t>
      </w:r>
      <w:r w:rsidR="00B34B76">
        <w:rPr>
          <w:rStyle w:val="Grundzfett"/>
        </w:rPr>
        <w:fldChar w:fldCharType="begin"/>
      </w:r>
      <w:r w:rsidR="00B34B76">
        <w:rPr>
          <w:rStyle w:val="Grundzfett"/>
        </w:rPr>
        <w:instrText xml:space="preserve"> STYLEREF </w:instrText>
      </w:r>
      <w:r w:rsidR="00486884">
        <w:rPr>
          <w:rStyle w:val="Grundzfett"/>
        </w:rPr>
        <w:instrText>1</w:instrText>
      </w:r>
      <w:r w:rsidR="00B34B76">
        <w:rPr>
          <w:rStyle w:val="Grundzfett"/>
        </w:rPr>
        <w:instrText xml:space="preserve"> \s </w:instrText>
      </w:r>
      <w:r w:rsidR="00B34B76">
        <w:rPr>
          <w:rStyle w:val="Grundzfett"/>
        </w:rPr>
        <w:fldChar w:fldCharType="separate"/>
      </w:r>
      <w:r w:rsidR="00486884">
        <w:rPr>
          <w:rStyle w:val="Grundzfett"/>
          <w:noProof/>
        </w:rPr>
        <w:t>3</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486884">
        <w:rPr>
          <w:rStyle w:val="Grundzfett"/>
        </w:rPr>
        <w:instrText>1</w:instrText>
      </w:r>
      <w:r w:rsidR="00B34B76">
        <w:rPr>
          <w:rStyle w:val="Grundzfett"/>
        </w:rPr>
        <w:instrText xml:space="preserve"> </w:instrText>
      </w:r>
      <w:r w:rsidR="00B34B76">
        <w:rPr>
          <w:rStyle w:val="Grundzfett"/>
        </w:rPr>
        <w:fldChar w:fldCharType="separate"/>
      </w:r>
      <w:r w:rsidR="00486884">
        <w:rPr>
          <w:rStyle w:val="Grundzfett"/>
          <w:noProof/>
        </w:rPr>
        <w:t>1</w:t>
      </w:r>
      <w:r w:rsidR="00B34B76">
        <w:rPr>
          <w:rStyle w:val="Grundzfett"/>
        </w:rPr>
        <w:fldChar w:fldCharType="end"/>
      </w:r>
      <w:r w:rsidRPr="00A30202">
        <w:rPr>
          <w:rStyle w:val="Grundzfett"/>
        </w:rPr>
        <w:t>:</w:t>
      </w:r>
      <w:r>
        <w:t xml:space="preserve"> </w:t>
      </w:r>
      <w:r w:rsidR="00B62C7A">
        <w:t xml:space="preserve">Ein Auszug aus der </w:t>
      </w:r>
      <w:r w:rsidRPr="001E3F8D">
        <w:t>User Story Map</w:t>
      </w:r>
      <w:bookmarkEnd w:id="27"/>
    </w:p>
    <w:p w14:paraId="07158E8A" w14:textId="31FBBE6D" w:rsidR="00790F2B" w:rsidRDefault="00790F2B" w:rsidP="00CA79A2">
      <w:pPr>
        <w:pStyle w:val="Grundtext"/>
      </w:pPr>
      <w:r>
        <w:lastRenderedPageBreak/>
        <w:t xml:space="preserve">In der Anforderungsanalyse erfolgt ferner eine Differenzierung der Anforderungen in funktionale und nicht funktionale Anforderungen </w:t>
      </w:r>
      <w:r>
        <w:fldChar w:fldCharType="begin"/>
      </w:r>
      <w:r w:rsidR="003A17E8">
        <w:instrText xml:space="preserve"> ADDIN ZOTERO_ITEM CSL_CITATION {"citationID":"1iXOiTXF","properties":{"formattedCitation":"(Vgl. Herrmann, (2022)a, S. 37)","plainCitation":"(Vgl. Herrmann, (2022)a, S. 37)","dontUpdate":true,"noteIndex":0},"citationItems":[{"id":"JWk2cRhC/zLgd5xq1","uris":["http://zotero.org/users/10411486/items/CG7CNV2S"],"itemData":{"id":656,"type":"book","event-place":"Wiesbaden","ISBN":"978-3-658-35459-6","language":"en","note":"DOI: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7,31]]},"issued":{"date-parts":[["2022"]]}},"locator":"37","label":"page"}],"schema":"https://github.com/citation-style-language/schema/raw/master/csl-citation.json"} </w:instrText>
      </w:r>
      <w:r>
        <w:fldChar w:fldCharType="separate"/>
      </w:r>
      <w:r w:rsidRPr="00F70552">
        <w:t>(Vgl. Herrmann, (2022), S. 37)</w:t>
      </w:r>
      <w:r>
        <w:fldChar w:fldCharType="end"/>
      </w:r>
      <w:r>
        <w:t xml:space="preserve">. </w:t>
      </w:r>
    </w:p>
    <w:p w14:paraId="01EBB292" w14:textId="57BBB763" w:rsidR="00F42786" w:rsidRDefault="00657408" w:rsidP="007C71C4">
      <w:pPr>
        <w:pStyle w:val="Grundtext"/>
      </w:pPr>
      <w:r>
        <w:t xml:space="preserve">Die Entwicklung des ‚Progress Monitor‘ beruhte auf den im </w:t>
      </w:r>
      <w:r w:rsidRPr="00A173F1">
        <w:t>Requirements Engineering</w:t>
      </w:r>
      <w:r>
        <w:t xml:space="preserve"> erhobenen Anforderungen. </w:t>
      </w:r>
      <w:r w:rsidR="006C75A7">
        <w:t xml:space="preserve">Darin waren die </w:t>
      </w:r>
      <w:r w:rsidR="00323EE4">
        <w:t>P</w:t>
      </w:r>
      <w:r w:rsidR="006C75A7">
        <w:t>lattformunabh</w:t>
      </w:r>
      <w:r w:rsidR="00323EE4">
        <w:t xml:space="preserve">ängigkeit, die </w:t>
      </w:r>
      <w:r w:rsidR="00BF6B37">
        <w:t xml:space="preserve">Darstellung des Verlaufs </w:t>
      </w:r>
      <w:r w:rsidR="00323EE4">
        <w:t>der Konvertierungen in Echtzeit</w:t>
      </w:r>
      <w:r w:rsidR="002C3CE0">
        <w:t xml:space="preserve"> und</w:t>
      </w:r>
      <w:r w:rsidR="00323EE4">
        <w:t xml:space="preserve"> </w:t>
      </w:r>
      <w:r w:rsidR="00BF6B37">
        <w:t>eine aussagefähige Fehlerausgabe sowie nachvollziehbare Fehlerberichte</w:t>
      </w:r>
      <w:r w:rsidR="002C3CE0">
        <w:t xml:space="preserve"> </w:t>
      </w:r>
      <w:r w:rsidR="00BF6B37">
        <w:t xml:space="preserve">wesentliche Vorgaben für die Softwareentwicklung. </w:t>
      </w:r>
      <w:r w:rsidR="0052233F">
        <w:t>In der Tabelle ‚</w:t>
      </w:r>
      <w:r w:rsidR="00D679D5" w:rsidRPr="00D679D5">
        <w:fldChar w:fldCharType="begin"/>
      </w:r>
      <w:r w:rsidR="00D679D5" w:rsidRPr="00D679D5">
        <w:instrText xml:space="preserve"> REF _Ref143708096 \h </w:instrText>
      </w:r>
      <w:r w:rsidR="00D679D5">
        <w:instrText xml:space="preserve"> \* MERGEFORMAT </w:instrText>
      </w:r>
      <w:r w:rsidR="00D679D5" w:rsidRPr="00D679D5">
        <w:fldChar w:fldCharType="separate"/>
      </w:r>
      <w:r w:rsidR="00D679D5" w:rsidRPr="00D679D5">
        <w:t>Tab. A.1</w:t>
      </w:r>
      <w:r w:rsidR="00D679D5" w:rsidRPr="00D679D5">
        <w:fldChar w:fldCharType="end"/>
      </w:r>
      <w:r w:rsidR="0052233F">
        <w:t>‘ aus dem Anhang A sind die in der Anforderungsanalyse identifizierten Anforderungen übersichtlich zusammengefasst.</w:t>
      </w:r>
    </w:p>
    <w:p w14:paraId="3D0733D2" w14:textId="46FEF177" w:rsidR="00725CDC" w:rsidRPr="008D05D5" w:rsidRDefault="00F60386" w:rsidP="00EE41F6">
      <w:pPr>
        <w:pStyle w:val="berschrift2"/>
      </w:pPr>
      <w:bookmarkStart w:id="28" w:name="_Toc144150356"/>
      <w:r>
        <w:t>Risikoanalyse</w:t>
      </w:r>
      <w:bookmarkEnd w:id="28"/>
      <w:r>
        <w:t xml:space="preserve"> </w:t>
      </w:r>
    </w:p>
    <w:p w14:paraId="0238D6EB" w14:textId="6BAB6A31" w:rsidR="00D109BA" w:rsidRDefault="00B27139" w:rsidP="005C774F">
      <w:pPr>
        <w:pStyle w:val="Grundtext"/>
      </w:pPr>
      <w:r>
        <w:t xml:space="preserve">Aus </w:t>
      </w:r>
      <w:r w:rsidR="00B73ADA">
        <w:t>de</w:t>
      </w:r>
      <w:r>
        <w:t>n</w:t>
      </w:r>
      <w:r w:rsidR="00B73ADA">
        <w:t xml:space="preserve"> typischen Merkmale</w:t>
      </w:r>
      <w:r>
        <w:t>n</w:t>
      </w:r>
      <w:r w:rsidR="00B73ADA">
        <w:t xml:space="preserve"> eines Projekts</w:t>
      </w:r>
      <w:r w:rsidR="00AC386E">
        <w:t xml:space="preserve">, wie </w:t>
      </w:r>
      <w:r w:rsidR="001C5723">
        <w:t xml:space="preserve">die </w:t>
      </w:r>
      <w:r w:rsidR="00B73ADA">
        <w:t>h</w:t>
      </w:r>
      <w:r w:rsidR="00B73ADA" w:rsidRPr="00B73ADA">
        <w:t xml:space="preserve">ohe Komplexität, </w:t>
      </w:r>
      <w:r w:rsidR="001C5723">
        <w:t xml:space="preserve">ein </w:t>
      </w:r>
      <w:r w:rsidR="00B73ADA" w:rsidRPr="00B73ADA">
        <w:t xml:space="preserve">festgelegter Umfang, </w:t>
      </w:r>
      <w:r w:rsidR="001C5723">
        <w:t xml:space="preserve">die </w:t>
      </w:r>
      <w:r w:rsidR="00B73ADA" w:rsidRPr="00B73ADA">
        <w:t>Interdisziplinarität</w:t>
      </w:r>
      <w:r w:rsidR="001C5723">
        <w:t xml:space="preserve"> und</w:t>
      </w:r>
      <w:r w:rsidR="00B73ADA" w:rsidRPr="00B73ADA">
        <w:t xml:space="preserve"> Einmaligkeit</w:t>
      </w:r>
      <w:r w:rsidR="004A68D7">
        <w:t xml:space="preserve"> sowie</w:t>
      </w:r>
      <w:r w:rsidR="00B73ADA" w:rsidRPr="00B73ADA">
        <w:t xml:space="preserve"> zeitliche</w:t>
      </w:r>
      <w:r w:rsidR="00AC386E">
        <w:t xml:space="preserve"> und</w:t>
      </w:r>
      <w:r w:rsidR="00B73ADA" w:rsidRPr="00B73ADA">
        <w:t xml:space="preserve"> </w:t>
      </w:r>
      <w:r>
        <w:t>finanzielle</w:t>
      </w:r>
      <w:r w:rsidR="00AC386E">
        <w:t xml:space="preserve"> Einschränkungen</w:t>
      </w:r>
      <w:r w:rsidR="0072573F">
        <w:t>,</w:t>
      </w:r>
      <w:r w:rsidR="00AC386E">
        <w:t xml:space="preserve"> </w:t>
      </w:r>
      <w:r w:rsidR="00B73ADA">
        <w:t>resultier</w:t>
      </w:r>
      <w:r>
        <w:t xml:space="preserve">en </w:t>
      </w:r>
      <w:r w:rsidR="00AC386E">
        <w:t xml:space="preserve">verschiedene </w:t>
      </w:r>
      <w:r>
        <w:t xml:space="preserve">Risiken in der Projektdurchführung </w:t>
      </w:r>
      <w:r>
        <w:fldChar w:fldCharType="begin"/>
      </w:r>
      <w:r w:rsidR="00492B4A">
        <w:instrText xml:space="preserve"> ADDIN ZOTERO_ITEM CSL_CITATION {"citationID":"NQOGG3k8","properties":{"formattedCitation":"(Vgl. Wack, (2007)a, S. 5)","plainCitation":"(Vgl. Wack, (2007)a, S. 5)","dontUpdate":true,"noteIndex":0},"citationItems":[{"id":775,"uris":["http://zotero.org/users/10411486/items/IQFQXUBW"],"itemData":{"id":775,"type":"book","collection-number":"54","collection-title":"Betriebswirtschaftliche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IT-Projekte","author":[{"family":"Wack","given":"Jessica"}],"issued":{"date-parts":[["2007"]]}},"locator":"5","label":"page"}],"schema":"https://github.com/citation-style-language/schema/raw/master/csl-citation.json"} </w:instrText>
      </w:r>
      <w:r>
        <w:fldChar w:fldCharType="separate"/>
      </w:r>
      <w:r w:rsidR="00B14707" w:rsidRPr="00B14707">
        <w:t>(Vgl. Wack, (2007), S. 5)</w:t>
      </w:r>
      <w:r>
        <w:fldChar w:fldCharType="end"/>
      </w:r>
      <w:r>
        <w:t xml:space="preserve">. </w:t>
      </w:r>
      <w:r w:rsidR="009A6B92">
        <w:t xml:space="preserve">Daher gehören die </w:t>
      </w:r>
      <w:r w:rsidR="009A6B92" w:rsidRPr="00890D12">
        <w:t>Identifikation</w:t>
      </w:r>
      <w:r w:rsidR="009A6B92">
        <w:t xml:space="preserve"> und</w:t>
      </w:r>
      <w:r w:rsidR="009A6B92" w:rsidRPr="00890D12">
        <w:t xml:space="preserve"> Bewertung </w:t>
      </w:r>
      <w:r w:rsidR="009A6B92">
        <w:t xml:space="preserve">der </w:t>
      </w:r>
      <w:r w:rsidR="009A6B92" w:rsidRPr="00890D12">
        <w:t>Projektrisiken</w:t>
      </w:r>
      <w:r w:rsidR="009A6B92">
        <w:t xml:space="preserve"> </w:t>
      </w:r>
      <w:r w:rsidR="00276E96">
        <w:t>und</w:t>
      </w:r>
      <w:r w:rsidR="009A6B92">
        <w:t xml:space="preserve"> die Planung von geeigneten Maßnahmen, um auf die Risiken zu reagieren, zu den wesentlichen </w:t>
      </w:r>
      <w:r w:rsidR="00BB729F">
        <w:t>A</w:t>
      </w:r>
      <w:r w:rsidR="009A6B92">
        <w:t xml:space="preserve">ufgaben </w:t>
      </w:r>
      <w:r w:rsidR="00BB729F">
        <w:t>i</w:t>
      </w:r>
      <w:r w:rsidR="007822E7">
        <w:t xml:space="preserve">n der </w:t>
      </w:r>
      <w:r w:rsidR="00BB729F" w:rsidRPr="00A4652D">
        <w:t>Risiko</w:t>
      </w:r>
      <w:r w:rsidR="007822E7">
        <w:t xml:space="preserve">analyse </w:t>
      </w:r>
      <w:r w:rsidR="009A6B92">
        <w:fldChar w:fldCharType="begin"/>
      </w:r>
      <w:r w:rsidR="003A17E8">
        <w:instrText xml:space="preserve"> ADDIN ZOTERO_ITEM CSL_CITATION {"citationID":"C4JRpr8i","properties":{"custom":"(Vgl. Wack, (2007), S. 42)","formattedCitation":"(Vgl. Wack, (2007), S. 42)","plainCitation":"(Vgl. Wack, (2007), S. 42)","noteIndex":0},"citationItems":[{"id":"JWk2cRhC/WiB9t2e9","uris":["http://zotero.org/users/10411486/items/YEEWJ7WP"],"itemData":{"id":637,"type":"book","collection-number":"54","collection-title":"Betriebswirtschaftliche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IT-Projekte","author":[{"family":"Wack","given":"Jessica"}],"issued":{"date-parts":[["2007"]]}},"locator":"42","label":"page"}],"schema":"https://github.com/citation-style-language/schema/raw/master/csl-citation.json"} </w:instrText>
      </w:r>
      <w:r w:rsidR="009A6B92">
        <w:fldChar w:fldCharType="separate"/>
      </w:r>
      <w:r w:rsidR="009A6B92" w:rsidRPr="00890D12">
        <w:t>(Vgl. Wack, (2007), S. 42)</w:t>
      </w:r>
      <w:r w:rsidR="009A6B92">
        <w:fldChar w:fldCharType="end"/>
      </w:r>
      <w:r w:rsidR="009A6B92">
        <w:t>.</w:t>
      </w:r>
    </w:p>
    <w:p w14:paraId="26DD0D22" w14:textId="2F20EF99" w:rsidR="002F163C" w:rsidRDefault="00E94E9C" w:rsidP="008D1AF3">
      <w:pPr>
        <w:pStyle w:val="Grundtext"/>
      </w:pPr>
      <w:r>
        <w:t xml:space="preserve">Die </w:t>
      </w:r>
      <w:r w:rsidRPr="00A4652D">
        <w:t>Risiko</w:t>
      </w:r>
      <w:r>
        <w:t>analyse ist Teil des</w:t>
      </w:r>
      <w:r w:rsidR="006365EC">
        <w:t xml:space="preserve"> </w:t>
      </w:r>
      <w:r w:rsidR="006365EC" w:rsidRPr="00A4652D">
        <w:t>Projekt</w:t>
      </w:r>
      <w:r w:rsidR="0062407D">
        <w:noBreakHyphen/>
      </w:r>
      <w:r w:rsidR="006365EC">
        <w:t>Risikomanagement</w:t>
      </w:r>
      <w:r>
        <w:t>s. Darin</w:t>
      </w:r>
      <w:r w:rsidR="006365EC">
        <w:t xml:space="preserve"> werden potentielle Risiken während des Projektverlaufs fortlaufend i</w:t>
      </w:r>
      <w:r w:rsidR="006365EC" w:rsidRPr="006365EC">
        <w:t>dentifi</w:t>
      </w:r>
      <w:r w:rsidR="006365EC">
        <w:t>ziert und</w:t>
      </w:r>
      <w:r w:rsidR="006365EC" w:rsidRPr="006365EC">
        <w:t xml:space="preserve"> </w:t>
      </w:r>
      <w:r w:rsidR="006365EC">
        <w:t xml:space="preserve">bewertet und </w:t>
      </w:r>
      <w:r w:rsidR="00A4083E">
        <w:t xml:space="preserve">die Risikoauswirkungen </w:t>
      </w:r>
      <w:r w:rsidR="006365EC">
        <w:t xml:space="preserve">durch geeignete Maßnahmen </w:t>
      </w:r>
      <w:r w:rsidR="00A4083E">
        <w:t>minimiert.</w:t>
      </w:r>
      <w:r w:rsidR="00797EA5">
        <w:t xml:space="preserve"> </w:t>
      </w:r>
      <w:r w:rsidR="002F163C">
        <w:t xml:space="preserve">Zur Festlegung von Maßnahmen bei Eintritt eines Risikofalls </w:t>
      </w:r>
      <w:r w:rsidR="0072573F">
        <w:t>sind</w:t>
      </w:r>
      <w:r w:rsidR="002F163C">
        <w:t xml:space="preserve"> die Risiken </w:t>
      </w:r>
      <w:r w:rsidR="005A27BE">
        <w:t>hinsichtlich ihres Schadensausmaßes</w:t>
      </w:r>
      <w:r w:rsidR="00DA5706">
        <w:t>,</w:t>
      </w:r>
      <w:r w:rsidR="005A27BE">
        <w:t xml:space="preserve"> der Eintrittswahrscheinlichkeit </w:t>
      </w:r>
      <w:r w:rsidR="002925FF">
        <w:t xml:space="preserve">(Ewk) </w:t>
      </w:r>
      <w:r w:rsidR="005A27BE">
        <w:t xml:space="preserve">und </w:t>
      </w:r>
      <w:r w:rsidR="00DA5706">
        <w:t>der</w:t>
      </w:r>
      <w:r w:rsidR="005A27BE">
        <w:t xml:space="preserve"> Auswirkung </w:t>
      </w:r>
      <w:r w:rsidR="0072573F">
        <w:t xml:space="preserve">zu </w:t>
      </w:r>
      <w:r w:rsidR="005A27BE">
        <w:t>bewert</w:t>
      </w:r>
      <w:r w:rsidR="0072573F">
        <w:t>en</w:t>
      </w:r>
      <w:r w:rsidR="005A27BE">
        <w:t xml:space="preserve">. Aus dieser Analyse wird </w:t>
      </w:r>
      <w:r w:rsidR="00DA5706">
        <w:t xml:space="preserve">für jedes identifizierte Risiko </w:t>
      </w:r>
      <w:r w:rsidR="005A27BE">
        <w:t>entschieden</w:t>
      </w:r>
      <w:r w:rsidR="001230E8">
        <w:t>,</w:t>
      </w:r>
      <w:r w:rsidR="00DA5706">
        <w:t xml:space="preserve"> in welchem Umfang Maßnahmen entwickelt werden </w:t>
      </w:r>
      <w:r w:rsidR="00095BFA">
        <w:fldChar w:fldCharType="begin"/>
      </w:r>
      <w:r w:rsidR="003A17E8">
        <w:instrText xml:space="preserve"> ADDIN ZOTERO_ITEM CSL_CITATION {"citationID":"TMPB5PDF","properties":{"formattedCitation":"(Vgl. Wack, (2007)b, S. 29 ff.)","plainCitation":"(Vgl. Wack, (2007)b, S. 29 ff.)","dontUpdate":true,"noteIndex":0},"citationItems":[{"id":"JWk2cRhC/WiB9t2e9","uris":["http://zotero.org/users/10411486/items/YEEWJ7WP"],"itemData":{"id":637,"type":"book","collection-number":"54","collection-title":"Betriebswirtschaftliche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IT-Projekte","author":[{"family":"Wack","given":"Jessica"}],"issued":{"date-parts":[["2007"]]}},"locator":"29 ff.","label":"page"}],"schema":"https://github.com/citation-style-language/schema/raw/master/csl-citation.json"} </w:instrText>
      </w:r>
      <w:r w:rsidR="00095BFA">
        <w:fldChar w:fldCharType="separate"/>
      </w:r>
      <w:r w:rsidR="00095BFA" w:rsidRPr="00095BFA">
        <w:t>(Vgl. Wack, (2007), S. 29 ff.)</w:t>
      </w:r>
      <w:r w:rsidR="00095BFA">
        <w:fldChar w:fldCharType="end"/>
      </w:r>
      <w:r w:rsidR="00A0165E">
        <w:t>.</w:t>
      </w:r>
    </w:p>
    <w:p w14:paraId="2959719D" w14:textId="2033492B" w:rsidR="009D4E21" w:rsidRDefault="00E2307F" w:rsidP="005C774F">
      <w:pPr>
        <w:pStyle w:val="Grundtext"/>
      </w:pPr>
      <w:r>
        <w:t xml:space="preserve">In diesem Projekt wurden die Risiken </w:t>
      </w:r>
      <w:r w:rsidR="007F3957">
        <w:t xml:space="preserve">kontinuierlich </w:t>
      </w:r>
      <w:r>
        <w:t>identifiziert, analysiert und bewertet</w:t>
      </w:r>
      <w:r w:rsidR="00E54777">
        <w:t xml:space="preserve"> sowie geeignete Maßnahmen zur Reduzierung des Schadensausmaßes festgelegt. </w:t>
      </w:r>
      <w:r w:rsidR="00E84852">
        <w:t xml:space="preserve">Zu den im Projektverlauf identifizierten Risiken mit enormen </w:t>
      </w:r>
      <w:r w:rsidR="00E84852" w:rsidRPr="00E84852">
        <w:t>Risikopotential</w:t>
      </w:r>
      <w:r w:rsidR="00E84852">
        <w:t xml:space="preserve"> gehörten </w:t>
      </w:r>
      <w:r w:rsidR="00BB729F">
        <w:t xml:space="preserve">u. a. </w:t>
      </w:r>
      <w:r w:rsidR="00E84852">
        <w:t>ein f</w:t>
      </w:r>
      <w:r w:rsidR="00E84852" w:rsidRPr="00E84852">
        <w:t>ehlerhaftes Projektmanagement</w:t>
      </w:r>
      <w:r w:rsidR="00E84852">
        <w:t>, unpräzise Zielformulierung und u</w:t>
      </w:r>
      <w:r w:rsidR="00E84852" w:rsidRPr="00E84852">
        <w:t>nklarer Projektumfang</w:t>
      </w:r>
      <w:r w:rsidR="00E84852">
        <w:t xml:space="preserve">, </w:t>
      </w:r>
      <w:r w:rsidR="00E84852" w:rsidRPr="00E84852">
        <w:t>Fehler in der Anforderungserhebung</w:t>
      </w:r>
      <w:r w:rsidR="00E84852">
        <w:t xml:space="preserve"> und sich im Projekt ändernde Anforderungen</w:t>
      </w:r>
      <w:r w:rsidR="00123F3E">
        <w:t xml:space="preserve"> wie auch</w:t>
      </w:r>
      <w:r w:rsidR="00E84852">
        <w:t xml:space="preserve"> fehlende </w:t>
      </w:r>
      <w:r w:rsidR="00E84852" w:rsidRPr="00E84852">
        <w:t>Personalressourcen</w:t>
      </w:r>
      <w:r w:rsidR="00E84852">
        <w:t xml:space="preserve">. </w:t>
      </w:r>
      <w:r w:rsidR="009D4E21">
        <w:t xml:space="preserve">Die Bewertung der Risiken und </w:t>
      </w:r>
      <w:r w:rsidR="00123F3E">
        <w:t xml:space="preserve">die </w:t>
      </w:r>
      <w:r w:rsidR="009D4E21">
        <w:t>Entwicklung angemessener Maßnahmen sollten ungeplante Kosten, eine Verzögerung im Projektver</w:t>
      </w:r>
      <w:r w:rsidR="003B648C">
        <w:t>l</w:t>
      </w:r>
      <w:r w:rsidR="009D4E21">
        <w:t xml:space="preserve">auf oder gar den Abbruch des Projekts verhindern. </w:t>
      </w:r>
    </w:p>
    <w:p w14:paraId="468467F4" w14:textId="34AB2A7A" w:rsidR="006D332A" w:rsidRDefault="009D4E21" w:rsidP="009D4E21">
      <w:pPr>
        <w:pStyle w:val="Grundtext"/>
        <w:rPr>
          <w:b/>
          <w:kern w:val="28"/>
          <w:sz w:val="28"/>
        </w:rPr>
      </w:pPr>
      <w:r>
        <w:t>E</w:t>
      </w:r>
      <w:r w:rsidR="00E84852">
        <w:t>inen Auszug aus de</w:t>
      </w:r>
      <w:r w:rsidR="000572A6">
        <w:t>m</w:t>
      </w:r>
      <w:r w:rsidR="00E84852">
        <w:t xml:space="preserve"> </w:t>
      </w:r>
      <w:r w:rsidR="000572A6">
        <w:fldChar w:fldCharType="begin"/>
      </w:r>
      <w:r w:rsidR="000572A6">
        <w:instrText xml:space="preserve"> REF _Ref141606622 \h </w:instrText>
      </w:r>
      <w:r w:rsidR="000572A6">
        <w:fldChar w:fldCharType="separate"/>
      </w:r>
      <w:r w:rsidR="000572A6" w:rsidRPr="00E54777">
        <w:rPr>
          <w:rStyle w:val="Grundzenglisch"/>
          <w:bCs/>
          <w:lang w:val="de-DE"/>
        </w:rPr>
        <w:t>Risikokatalog</w:t>
      </w:r>
      <w:r w:rsidR="000572A6">
        <w:fldChar w:fldCharType="end"/>
      </w:r>
      <w:r w:rsidR="000572A6">
        <w:t xml:space="preserve"> </w:t>
      </w:r>
      <w:r w:rsidR="00E84852">
        <w:t xml:space="preserve">enthält </w:t>
      </w:r>
      <w:r w:rsidR="000572A6">
        <w:t>die</w:t>
      </w:r>
      <w:r w:rsidR="00E84852">
        <w:t xml:space="preserve"> </w:t>
      </w:r>
      <w:r w:rsidR="00E54777">
        <w:t xml:space="preserve">im </w:t>
      </w:r>
      <w:r w:rsidR="003D6AD9">
        <w:t>Anhang</w:t>
      </w:r>
      <w:r w:rsidR="00E54777">
        <w:t xml:space="preserve"> </w:t>
      </w:r>
      <w:r w:rsidR="000572A6">
        <w:t xml:space="preserve">B </w:t>
      </w:r>
      <w:r w:rsidR="00D67CA6">
        <w:t>beigefügte</w:t>
      </w:r>
      <w:r w:rsidR="000572A6">
        <w:t xml:space="preserve"> Tabelle ‚</w:t>
      </w:r>
      <w:r w:rsidR="003A2EA5" w:rsidRPr="003A2EA5">
        <w:fldChar w:fldCharType="begin"/>
      </w:r>
      <w:r w:rsidR="003A2EA5" w:rsidRPr="003A2EA5">
        <w:instrText xml:space="preserve"> REF _Ref143714682 \h </w:instrText>
      </w:r>
      <w:r w:rsidR="003A2EA5">
        <w:instrText xml:space="preserve"> \* MERGEFORMAT </w:instrText>
      </w:r>
      <w:r w:rsidR="003A2EA5" w:rsidRPr="003A2EA5">
        <w:fldChar w:fldCharType="separate"/>
      </w:r>
      <w:r w:rsidR="003A2EA5" w:rsidRPr="003A2EA5">
        <w:t>Tab. B.1</w:t>
      </w:r>
      <w:r w:rsidR="003A2EA5" w:rsidRPr="003A2EA5">
        <w:fldChar w:fldCharType="end"/>
      </w:r>
      <w:r w:rsidR="000572A6">
        <w:t>‘</w:t>
      </w:r>
      <w:r w:rsidR="00E84852">
        <w:t>.</w:t>
      </w:r>
    </w:p>
    <w:p w14:paraId="4E0ECAF1" w14:textId="30975E48" w:rsidR="006D332A" w:rsidRDefault="00860E64" w:rsidP="006D332A">
      <w:pPr>
        <w:pStyle w:val="berschrift1"/>
        <w:spacing w:after="0"/>
        <w:rPr>
          <w:bCs/>
        </w:rPr>
      </w:pPr>
      <w:bookmarkStart w:id="29" w:name="_Toc144150357"/>
      <w:r w:rsidRPr="00540297">
        <w:rPr>
          <w:bCs/>
        </w:rPr>
        <w:lastRenderedPageBreak/>
        <w:t>Projektbegründung</w:t>
      </w:r>
      <w:r>
        <w:rPr>
          <w:bCs/>
        </w:rPr>
        <w:t xml:space="preserve"> und Projektziel</w:t>
      </w:r>
      <w:bookmarkEnd w:id="29"/>
    </w:p>
    <w:p w14:paraId="48F2D1F4" w14:textId="6543A2A2" w:rsidR="00FB5203" w:rsidRDefault="006D332A" w:rsidP="006D332A">
      <w:pPr>
        <w:pStyle w:val="Grundtext"/>
      </w:pPr>
      <w:r>
        <w:t xml:space="preserve">Vor dem </w:t>
      </w:r>
      <w:r w:rsidR="00A03D01">
        <w:t xml:space="preserve">eigentlichen </w:t>
      </w:r>
      <w:r>
        <w:t xml:space="preserve">Start des Projekts </w:t>
      </w:r>
      <w:r w:rsidR="00A03D01">
        <w:t>erfolgte die Abgrenzung</w:t>
      </w:r>
      <w:r>
        <w:t xml:space="preserve"> de</w:t>
      </w:r>
      <w:r w:rsidR="00A03D01">
        <w:t>s</w:t>
      </w:r>
      <w:r>
        <w:t xml:space="preserve"> Untersuchungs</w:t>
      </w:r>
      <w:r w:rsidR="0062407D">
        <w:noBreakHyphen/>
      </w:r>
      <w:r>
        <w:t xml:space="preserve"> und Aufgabenbereich</w:t>
      </w:r>
      <w:r w:rsidR="008A71AB">
        <w:t>s</w:t>
      </w:r>
      <w:r>
        <w:t xml:space="preserve"> und die </w:t>
      </w:r>
      <w:r w:rsidR="00A03D01">
        <w:t xml:space="preserve">Identifizierung der </w:t>
      </w:r>
      <w:r>
        <w:t>Probleme</w:t>
      </w:r>
      <w:r w:rsidR="007D4777">
        <w:t>, anhand derer das Projektziel und der Projektumfang definiert wurden</w:t>
      </w:r>
      <w:r>
        <w:t xml:space="preserve">. </w:t>
      </w:r>
    </w:p>
    <w:p w14:paraId="5C34EEA8" w14:textId="7EA3A39B" w:rsidR="00A03D01" w:rsidRDefault="003E3999" w:rsidP="006D332A">
      <w:pPr>
        <w:pStyle w:val="Grundtext"/>
      </w:pPr>
      <w:r>
        <w:t xml:space="preserve">Konvertierungen </w:t>
      </w:r>
      <w:r w:rsidR="00902908">
        <w:t xml:space="preserve">konnten vor </w:t>
      </w:r>
      <w:r w:rsidR="00902908">
        <w:t xml:space="preserve">der Entwicklung des ‚Progress Monitors‘ </w:t>
      </w:r>
      <w:r>
        <w:t xml:space="preserve">nicht überwacht werden. Fehler in den Konvertierungen blieben entweder unerkannt oder wurden zu spät bemerkt. </w:t>
      </w:r>
      <w:r w:rsidR="00256E65">
        <w:t>D</w:t>
      </w:r>
      <w:r>
        <w:t xml:space="preserve">ie Fehleranalyse und </w:t>
      </w:r>
      <w:r w:rsidR="00256E65">
        <w:t xml:space="preserve">der </w:t>
      </w:r>
      <w:r>
        <w:t xml:space="preserve">Support </w:t>
      </w:r>
      <w:r w:rsidR="00256E65">
        <w:t xml:space="preserve">beanspruchten </w:t>
      </w:r>
      <w:r>
        <w:t xml:space="preserve">viel Zeit und Personal. </w:t>
      </w:r>
      <w:r w:rsidR="00E210E5">
        <w:t>Z</w:t>
      </w:r>
      <w:r w:rsidR="00AC2E12">
        <w:t>ur Projektbe</w:t>
      </w:r>
      <w:r w:rsidR="00E170A0">
        <w:t>gründ</w:t>
      </w:r>
      <w:r w:rsidR="00AC2E12">
        <w:t xml:space="preserve">ung </w:t>
      </w:r>
      <w:r w:rsidR="00E210E5">
        <w:t>wurde eine</w:t>
      </w:r>
      <w:r w:rsidR="00AC2E12">
        <w:t xml:space="preserve"> Kosten</w:t>
      </w:r>
      <w:r w:rsidR="0062407D">
        <w:noBreakHyphen/>
      </w:r>
      <w:r w:rsidR="00AC2E12">
        <w:t>Nutzen</w:t>
      </w:r>
      <w:r w:rsidR="0062407D">
        <w:noBreakHyphen/>
      </w:r>
      <w:r w:rsidR="00AC2E12">
        <w:t xml:space="preserve">Analyse </w:t>
      </w:r>
      <w:r w:rsidR="00E210E5">
        <w:t>erstellt. Diese zeigte</w:t>
      </w:r>
      <w:r w:rsidR="00AC2E12">
        <w:t xml:space="preserve"> deutlich, dass der durch die Software erziel</w:t>
      </w:r>
      <w:r w:rsidR="00697154">
        <w:t>bare</w:t>
      </w:r>
      <w:r w:rsidR="00EA4C31">
        <w:t xml:space="preserve"> Nutzen</w:t>
      </w:r>
      <w:r w:rsidR="00AC2E12">
        <w:t>, die Projekt</w:t>
      </w:r>
      <w:r w:rsidR="0062407D">
        <w:noBreakHyphen/>
      </w:r>
      <w:r w:rsidR="00AC2E12">
        <w:t>Aufwendungen überwiegt. In der Kosten</w:t>
      </w:r>
      <w:r w:rsidR="0062407D">
        <w:noBreakHyphen/>
      </w:r>
      <w:r w:rsidR="00AC2E12">
        <w:t>Nutzen</w:t>
      </w:r>
      <w:r w:rsidR="0062407D">
        <w:noBreakHyphen/>
      </w:r>
      <w:r w:rsidR="00AC2E12">
        <w:t xml:space="preserve">Analyse wurden </w:t>
      </w:r>
      <w:r w:rsidR="00235775">
        <w:t xml:space="preserve">für ein Jahr </w:t>
      </w:r>
      <w:r w:rsidR="00AC2E12">
        <w:t>der zeitliche Auf</w:t>
      </w:r>
      <w:r w:rsidR="00235775">
        <w:t>w</w:t>
      </w:r>
      <w:r w:rsidR="00AC2E12">
        <w:t>and, welcher durch Nacharbeiten und Analysetätigkeiten entsteht mit dem durchschnittlichen Brutto</w:t>
      </w:r>
      <w:r w:rsidR="0062407D">
        <w:noBreakHyphen/>
      </w:r>
      <w:r w:rsidR="00AC2E12">
        <w:t xml:space="preserve">Stundensatz der </w:t>
      </w:r>
      <w:r w:rsidR="00235775">
        <w:t>M</w:t>
      </w:r>
      <w:r w:rsidR="00AC2E12">
        <w:t xml:space="preserve">itarbeitenden multipliziert. Dabei waren in dieser Erhebung noch keine Folgekosten, wie entgangener Umsatz, Beeinträchtigung der Reputation </w:t>
      </w:r>
      <w:r w:rsidR="00B5197F">
        <w:t xml:space="preserve">der Unternehmens </w:t>
      </w:r>
      <w:r w:rsidR="00AC2E12">
        <w:t xml:space="preserve">oder gar </w:t>
      </w:r>
      <w:r w:rsidR="00235775">
        <w:t>Strafzahlungen inkludiert, da diese kaum zu bemessen sind. Die Einsparung dieser Kosten wurden in der Kosten</w:t>
      </w:r>
      <w:r w:rsidR="0062407D">
        <w:noBreakHyphen/>
      </w:r>
      <w:r w:rsidR="00235775">
        <w:t>Nutzen</w:t>
      </w:r>
      <w:r w:rsidR="0062407D">
        <w:noBreakHyphen/>
      </w:r>
      <w:r w:rsidR="00235775">
        <w:t xml:space="preserve">Analyse als Nutzen festgehalten. Im Vergleich dazu wurden die kalkulierten Gesamtkosten des Projekts zuzüglich eines </w:t>
      </w:r>
      <w:r w:rsidR="009B2910">
        <w:t>zehn</w:t>
      </w:r>
      <w:r w:rsidR="00235775">
        <w:t xml:space="preserve">prozentigen Sicherheitszuschlags gegenübergestellt. Der </w:t>
      </w:r>
      <w:r w:rsidR="00C5174C">
        <w:t>ermittelte</w:t>
      </w:r>
      <w:r w:rsidR="00235775">
        <w:t xml:space="preserve"> Nutzen war deutlich </w:t>
      </w:r>
      <w:r w:rsidR="00563AC6">
        <w:t>größer</w:t>
      </w:r>
      <w:r w:rsidR="00235775">
        <w:t xml:space="preserve"> als der Projektaufwand.</w:t>
      </w:r>
      <w:r w:rsidR="00CF1813">
        <w:t xml:space="preserve"> In der Problemanalyse zeigte sich auch, dass </w:t>
      </w:r>
      <w:r w:rsidR="00B2332F">
        <w:t>die fehlende Überwachung der Konvertierung zu wiederkehrende</w:t>
      </w:r>
      <w:r w:rsidR="005C1C25">
        <w:t>n</w:t>
      </w:r>
      <w:r w:rsidR="00B2332F">
        <w:t xml:space="preserve"> Unterbrechung</w:t>
      </w:r>
      <w:r w:rsidR="005C1C25">
        <w:t>en</w:t>
      </w:r>
      <w:r w:rsidR="00B2332F">
        <w:t xml:space="preserve"> de</w:t>
      </w:r>
      <w:r w:rsidR="005C1C25">
        <w:t>s</w:t>
      </w:r>
      <w:r w:rsidR="00B2332F">
        <w:t xml:space="preserve"> Arbeitsflusses führte.</w:t>
      </w:r>
    </w:p>
    <w:p w14:paraId="22782F21" w14:textId="0C9C800B" w:rsidR="006D332A" w:rsidRDefault="006D332A" w:rsidP="006D332A">
      <w:pPr>
        <w:pStyle w:val="Grundtext"/>
      </w:pPr>
      <w:r>
        <w:t xml:space="preserve">Das Ziel des unternehmensinternen Projekts ist die Entwicklung </w:t>
      </w:r>
      <w:r w:rsidRPr="00CF22CA">
        <w:t xml:space="preserve">der Software </w:t>
      </w:r>
      <w:r>
        <w:t>‚</w:t>
      </w:r>
      <w:r w:rsidRPr="00CF22CA">
        <w:t>Progress Monitor</w:t>
      </w:r>
      <w:r>
        <w:t xml:space="preserve">’, die der Überwachung der Datenkonvertierung, der Fehleranalyse und dem Support dient. </w:t>
      </w:r>
    </w:p>
    <w:p w14:paraId="77B4CDAA" w14:textId="6D48E08B" w:rsidR="006D332A" w:rsidRDefault="00DF22DD" w:rsidP="006D332A">
      <w:pPr>
        <w:pStyle w:val="Grundtext"/>
      </w:pPr>
      <w:r>
        <w:t xml:space="preserve">Der Projektumfang beschränkte sich auf die Entwicklung </w:t>
      </w:r>
      <w:r w:rsidR="00C02A47">
        <w:t>der</w:t>
      </w:r>
      <w:r>
        <w:t xml:space="preserve"> Software</w:t>
      </w:r>
      <w:r w:rsidR="005C406A">
        <w:t>,</w:t>
      </w:r>
      <w:r>
        <w:t xml:space="preserve"> welche die Konvertierungen zu allen verwendeten Datenkonvertern überwachen und in der Konvertierung auftretende Fehler dokumentieren soll</w:t>
      </w:r>
      <w:r w:rsidR="004F1FE0">
        <w:t>.</w:t>
      </w:r>
      <w:r w:rsidR="00D749C0">
        <w:t xml:space="preserve"> </w:t>
      </w:r>
      <w:r w:rsidR="00DE1E12">
        <w:t xml:space="preserve">Das </w:t>
      </w:r>
      <w:r w:rsidR="006D332A">
        <w:t>Projektmanagement</w:t>
      </w:r>
      <w:r w:rsidR="00DE1E12">
        <w:t xml:space="preserve"> umfasst</w:t>
      </w:r>
      <w:r w:rsidR="0086071A">
        <w:t xml:space="preserve">e </w:t>
      </w:r>
      <w:r w:rsidR="006D332A">
        <w:t xml:space="preserve">die Projektvorbereitung, die Projektorganisation und </w:t>
      </w:r>
      <w:r w:rsidR="00DE1E12">
        <w:t xml:space="preserve">die </w:t>
      </w:r>
      <w:r w:rsidR="006D332A">
        <w:t>Projektsteuerung. Zur Projektdurchführung gehör</w:t>
      </w:r>
      <w:r>
        <w:t>t</w:t>
      </w:r>
      <w:r w:rsidR="006D332A">
        <w:t>en die Anforderungs</w:t>
      </w:r>
      <w:r w:rsidR="0062407D">
        <w:noBreakHyphen/>
      </w:r>
      <w:r w:rsidR="006D332A">
        <w:t xml:space="preserve"> und Risikoanalyse, die Erhebung der Ist</w:t>
      </w:r>
      <w:r w:rsidR="0062407D">
        <w:noBreakHyphen/>
      </w:r>
      <w:r w:rsidR="006D332A">
        <w:t>Situation und das Erstellen des Soll</w:t>
      </w:r>
      <w:r w:rsidR="0062407D">
        <w:noBreakHyphen/>
      </w:r>
      <w:r w:rsidR="006D332A">
        <w:t xml:space="preserve">Konzepts </w:t>
      </w:r>
      <w:r w:rsidR="00B5197F">
        <w:t xml:space="preserve">mit den Spezifikationen und Entwurfsentscheidungen </w:t>
      </w:r>
      <w:r w:rsidR="006D332A">
        <w:t>sowie die Implementierung</w:t>
      </w:r>
      <w:r w:rsidR="0086071A">
        <w:t xml:space="preserve">, Tests und Bereitstellung </w:t>
      </w:r>
      <w:r w:rsidR="006D332A">
        <w:t>der Software</w:t>
      </w:r>
      <w:r w:rsidR="0086071A">
        <w:t>.</w:t>
      </w:r>
    </w:p>
    <w:p w14:paraId="6E42FA4D" w14:textId="5F0B4C5B" w:rsidR="006D332A" w:rsidRDefault="006D332A" w:rsidP="006D332A">
      <w:pPr>
        <w:pStyle w:val="Grundtext"/>
      </w:pPr>
      <w:r>
        <w:t>An dem Projekt beteiligte Stakeholder waren die Mitarbeitenden der Funktionsbereiche ‚Geschäftsleitung’, ‚Change</w:t>
      </w:r>
      <w:r w:rsidR="0062407D">
        <w:noBreakHyphen/>
      </w:r>
      <w:r>
        <w:t xml:space="preserve"> und Qualitätsmanagements’, ‚Controlling’ und ‚Softwareentwicklung’ als Verantwortliche für die Durchführung sowie die Mitarbeitenden der Abteilung ‚EDI</w:t>
      </w:r>
      <w:r w:rsidR="0062407D">
        <w:noBreakHyphen/>
      </w:r>
      <w:r>
        <w:t xml:space="preserve">Projektmanagement’ als </w:t>
      </w:r>
      <w:r w:rsidR="00A10E78">
        <w:t xml:space="preserve">unternehmensinterne </w:t>
      </w:r>
      <w:r>
        <w:t>Kunden.</w:t>
      </w:r>
    </w:p>
    <w:p w14:paraId="42E97DB0" w14:textId="55E97D94" w:rsidR="005C1369" w:rsidRDefault="00850C1D" w:rsidP="00F42F5F">
      <w:pPr>
        <w:pStyle w:val="berschrift1"/>
      </w:pPr>
      <w:bookmarkStart w:id="30" w:name="_Toc144150358"/>
      <w:r w:rsidRPr="003B7C82">
        <w:lastRenderedPageBreak/>
        <w:t>Ist</w:t>
      </w:r>
      <w:r w:rsidR="0062407D">
        <w:noBreakHyphen/>
      </w:r>
      <w:r w:rsidR="001E2764">
        <w:t>Analys</w:t>
      </w:r>
      <w:r w:rsidR="0018678E">
        <w:t>e</w:t>
      </w:r>
      <w:bookmarkEnd w:id="30"/>
    </w:p>
    <w:p w14:paraId="1E46B7CD" w14:textId="3C7C8F11" w:rsidR="000E4545" w:rsidRDefault="0018678E" w:rsidP="00D26D70">
      <w:pPr>
        <w:pStyle w:val="Grundtext"/>
      </w:pPr>
      <w:bookmarkStart w:id="31" w:name="_Toc395354982"/>
      <w:r>
        <w:t>Während der Ist</w:t>
      </w:r>
      <w:r w:rsidR="0062407D">
        <w:noBreakHyphen/>
      </w:r>
      <w:r w:rsidR="001E2764">
        <w:t>Analys</w:t>
      </w:r>
      <w:r>
        <w:t xml:space="preserve">e gilt es, die </w:t>
      </w:r>
      <w:r w:rsidR="00A95A89">
        <w:t xml:space="preserve">für den Untersuchungsbereich relevanten </w:t>
      </w:r>
      <w:r>
        <w:t xml:space="preserve">Geschäftsprozesse </w:t>
      </w:r>
      <w:r w:rsidR="00A95A89">
        <w:t xml:space="preserve">und </w:t>
      </w:r>
      <w:r>
        <w:t>bestehende IT</w:t>
      </w:r>
      <w:r w:rsidR="0062407D">
        <w:noBreakHyphen/>
      </w:r>
      <w:r>
        <w:t xml:space="preserve">Systeme </w:t>
      </w:r>
      <w:r w:rsidR="00A95A89">
        <w:t xml:space="preserve">sowie die </w:t>
      </w:r>
      <w:r>
        <w:t>Schnittstellen zu diesen Systemen zu identifizieren und zu analysieren</w:t>
      </w:r>
      <w:r w:rsidR="00077646">
        <w:t xml:space="preserve"> </w:t>
      </w:r>
      <w:r w:rsidR="003274BA">
        <w:fldChar w:fldCharType="begin"/>
      </w:r>
      <w:r w:rsidR="00492B4A">
        <w:instrText xml:space="preserve"> ADDIN ZOTERO_ITEM CSL_CITATION {"citationID":"ZqOeRb6o","properties":{"formattedCitation":"(Vgl. Krallmann et al., (2013))","plainCitation":"(Vgl. Krallmann et al., (2013))","dontUpdate":true,"noteIndex":0},"citationItems":[{"id":838,"uris":["http://zotero.org/users/10411486/items/HHU9HKE9"],"itemData":{"id":838,"type":"book","edition":"6","publisher":"Oldenbourg Verlag München Wien","title":"Systemanalyse im Unternehmen","author":[{"family":"Krallmann","given":"Hermann"},{"family":"Schönherr","given":"Märten"},{"family":"Trier","given":"Matthias"}],"issued":{"date-parts":[["2013"]]}}}],"schema":"https://github.com/citation-style-language/schema/raw/master/csl-citation.json"} </w:instrText>
      </w:r>
      <w:r w:rsidR="003274BA">
        <w:fldChar w:fldCharType="separate"/>
      </w:r>
      <w:r w:rsidR="003274BA" w:rsidRPr="003274BA">
        <w:t>(Vgl. Krallmann et al., (2013)</w:t>
      </w:r>
      <w:r w:rsidR="003274BA">
        <w:t>. S. 3 f.</w:t>
      </w:r>
      <w:r w:rsidR="003274BA" w:rsidRPr="003274BA">
        <w:t>)</w:t>
      </w:r>
      <w:r w:rsidR="003274BA">
        <w:fldChar w:fldCharType="end"/>
      </w:r>
      <w:r w:rsidR="00A0165E">
        <w:t>.</w:t>
      </w:r>
    </w:p>
    <w:p w14:paraId="58A4C9A6" w14:textId="060C6A41" w:rsidR="000E4545" w:rsidRDefault="00994166" w:rsidP="00D26D70">
      <w:pPr>
        <w:pStyle w:val="Grundtext"/>
      </w:pPr>
      <w:r>
        <w:t xml:space="preserve">Folgend </w:t>
      </w:r>
      <w:r w:rsidR="00AF61CA">
        <w:t xml:space="preserve">werden </w:t>
      </w:r>
      <w:r w:rsidR="00DD1D7F">
        <w:t>die Ausgangssituation</w:t>
      </w:r>
      <w:r w:rsidR="00AF61CA">
        <w:t xml:space="preserve"> und </w:t>
      </w:r>
      <w:r>
        <w:t>d</w:t>
      </w:r>
      <w:r w:rsidR="00BF2205">
        <w:t>ie Prozesse</w:t>
      </w:r>
      <w:r>
        <w:t xml:space="preserve"> zur Daten</w:t>
      </w:r>
      <w:r w:rsidR="0062407D">
        <w:noBreakHyphen/>
      </w:r>
      <w:r>
        <w:t xml:space="preserve">Konvertierung </w:t>
      </w:r>
      <w:r w:rsidR="00A0165E">
        <w:t xml:space="preserve">bei der Softzoll </w:t>
      </w:r>
      <w:r>
        <w:t>beschrieben.</w:t>
      </w:r>
    </w:p>
    <w:p w14:paraId="04CB0751" w14:textId="47647493" w:rsidR="00AF61CA" w:rsidRDefault="00ED287B" w:rsidP="00D26D70">
      <w:pPr>
        <w:pStyle w:val="Grundtext"/>
      </w:pPr>
      <w:r>
        <w:t>V</w:t>
      </w:r>
      <w:r w:rsidR="00DD1D7F">
        <w:t>or der Projektdurchführung</w:t>
      </w:r>
      <w:r>
        <w:t xml:space="preserve"> konnte keine Software zur Überwachung der Datenkonvertierung genutzt werden. </w:t>
      </w:r>
      <w:r w:rsidR="00F91C8B" w:rsidRPr="00F91C8B">
        <w:t xml:space="preserve">Fehler in </w:t>
      </w:r>
      <w:r w:rsidR="00F91C8B">
        <w:t xml:space="preserve">der Software, </w:t>
      </w:r>
      <w:r w:rsidR="00F91C8B" w:rsidRPr="00F91C8B">
        <w:t>de</w:t>
      </w:r>
      <w:r w:rsidR="00F91C8B">
        <w:t>n</w:t>
      </w:r>
      <w:r w:rsidR="00F91C8B" w:rsidRPr="00F91C8B">
        <w:t xml:space="preserve"> Konfiguration</w:t>
      </w:r>
      <w:r w:rsidR="00F91C8B">
        <w:t>en</w:t>
      </w:r>
      <w:r w:rsidR="00F91C8B" w:rsidRPr="00F91C8B">
        <w:t xml:space="preserve"> und </w:t>
      </w:r>
      <w:r w:rsidR="00F91C8B">
        <w:t xml:space="preserve">in der für die Konvertierung implementierten Logik </w:t>
      </w:r>
      <w:r w:rsidR="00F91C8B" w:rsidRPr="00F91C8B">
        <w:t>wurden nicht rechtzeitig erkannt</w:t>
      </w:r>
      <w:r w:rsidR="00F91C8B">
        <w:t>. D</w:t>
      </w:r>
      <w:r w:rsidR="00F91C8B" w:rsidRPr="00F91C8B">
        <w:t xml:space="preserve">ie Fehleranalysen sowie der Support beanspruchten viel Arbeitszeit und personelle Ressourcen. </w:t>
      </w:r>
    </w:p>
    <w:p w14:paraId="6DA63BD9" w14:textId="3E3D02C5" w:rsidR="0065386F" w:rsidRDefault="00ED287B" w:rsidP="00F33154">
      <w:pPr>
        <w:pStyle w:val="Grundtext"/>
      </w:pPr>
      <w:r>
        <w:t xml:space="preserve">Zum Verständnis </w:t>
      </w:r>
      <w:r w:rsidR="0065386F">
        <w:t xml:space="preserve">der Umsetzung und </w:t>
      </w:r>
      <w:r w:rsidR="003F320B">
        <w:t xml:space="preserve">der </w:t>
      </w:r>
      <w:r w:rsidR="0065386F">
        <w:t>daran anschließenden Tests folgt eine kurze Beschreibung der Datenkonvertierung.</w:t>
      </w:r>
    </w:p>
    <w:p w14:paraId="74639139" w14:textId="7671DDD0" w:rsidR="00F33154" w:rsidRDefault="00934F04" w:rsidP="00F33154">
      <w:pPr>
        <w:pStyle w:val="Grundtext"/>
      </w:pPr>
      <w:r>
        <w:t>Die Datenkonvertierung basiert auf dem Extract</w:t>
      </w:r>
      <w:r w:rsidR="0062407D">
        <w:noBreakHyphen/>
      </w:r>
      <w:r>
        <w:t>Transform</w:t>
      </w:r>
      <w:r w:rsidR="0062407D">
        <w:noBreakHyphen/>
      </w:r>
      <w:r>
        <w:t>Load</w:t>
      </w:r>
      <w:r w:rsidR="0062407D">
        <w:noBreakHyphen/>
      </w:r>
      <w:r>
        <w:t>Ansatz</w:t>
      </w:r>
      <w:r w:rsidR="00881E28">
        <w:t xml:space="preserve"> (ETL)</w:t>
      </w:r>
      <w:r>
        <w:t xml:space="preserve">. </w:t>
      </w:r>
      <w:r w:rsidR="000027E0">
        <w:t>ETL ist ein dreistufiger Prozess</w:t>
      </w:r>
      <w:r w:rsidR="000A4338">
        <w:t>,</w:t>
      </w:r>
      <w:r w:rsidR="000027E0">
        <w:t xml:space="preserve"> in welchem die Daten aus einer Datenquelle (in der Regel eine Datei) in eine Datenbank </w:t>
      </w:r>
      <w:r w:rsidR="000F17EA">
        <w:t>extrahiert</w:t>
      </w:r>
      <w:r w:rsidR="000027E0">
        <w:t xml:space="preserve">, anschließend transformiert und </w:t>
      </w:r>
      <w:r w:rsidR="00F33154">
        <w:t xml:space="preserve">im letzten Schritt in ein Datenobjekt (in der Regel eine Datei) </w:t>
      </w:r>
      <w:r w:rsidR="000F17EA">
        <w:t>geschrieben (</w:t>
      </w:r>
      <w:r w:rsidR="00F33154">
        <w:t>geladen</w:t>
      </w:r>
      <w:r w:rsidR="000F17EA">
        <w:t>)</w:t>
      </w:r>
      <w:r w:rsidR="00F33154">
        <w:t xml:space="preserve"> werden. </w:t>
      </w:r>
      <w:r w:rsidR="00881E28">
        <w:t>Im Transformationsprozess erfolgt die Aufbereitung der Daten</w:t>
      </w:r>
      <w:r w:rsidR="00922FBF">
        <w:t xml:space="preserve"> </w:t>
      </w:r>
      <w:r w:rsidR="000027E0">
        <w:t xml:space="preserve">durch </w:t>
      </w:r>
      <w:r w:rsidR="000027E0" w:rsidRPr="000027E0">
        <w:t xml:space="preserve">Transformationsregeln </w:t>
      </w:r>
      <w:r w:rsidR="000027E0">
        <w:t xml:space="preserve">entsprechend der </w:t>
      </w:r>
      <w:r w:rsidR="00881E28">
        <w:t xml:space="preserve">durch den Geschäftsprozess spezifizierten Anforderungen. </w:t>
      </w:r>
      <w:r w:rsidR="00922FBF">
        <w:t xml:space="preserve">Dabei </w:t>
      </w:r>
      <w:r w:rsidR="000027E0">
        <w:t>werden</w:t>
      </w:r>
      <w:r w:rsidR="00922FBF">
        <w:t xml:space="preserve"> Daten entfernt oder um zusätzliche Informationen angereichert, Datums</w:t>
      </w:r>
      <w:r w:rsidR="0062407D">
        <w:noBreakHyphen/>
      </w:r>
      <w:r w:rsidR="00922FBF">
        <w:t xml:space="preserve"> oder Zahlenwerte formatiert, </w:t>
      </w:r>
      <w:r w:rsidR="000027E0">
        <w:t xml:space="preserve">Werte berechnet, </w:t>
      </w:r>
      <w:r w:rsidR="00922FBF">
        <w:t>Daten normalisiert</w:t>
      </w:r>
      <w:r w:rsidR="000027E0">
        <w:t>, fehlende Einheiten ergänzt oder Einheiten umgerechnet</w:t>
      </w:r>
      <w:r w:rsidR="00721C01">
        <w:t xml:space="preserve"> </w:t>
      </w:r>
      <w:r w:rsidR="00721C01">
        <w:fldChar w:fldCharType="begin"/>
      </w:r>
      <w:r w:rsidR="003A17E8">
        <w:instrText xml:space="preserve"> ADDIN ZOTERO_ITEM CSL_CITATION {"citationID":"JJiVAAla","properties":{"custom":"(Vgl. Kaufmann &amp; M\\uc0\\u252{}lder, (2023), S. 380 f.)","formattedCitation":"(Vgl. Kaufmann &amp; M\\uc0\\u252{}lder, (2023), S. 380 f.)","plainCitation":"(Vgl. Kaufmann &amp; Mülder, (2023), S. 380 f.)","noteIndex":0},"citationItems":[{"id":"JWk2cRhC/tvknTJXP","uris":["http://zotero.org/users/10411486/items/EQ39RN88"],"itemData":{"id":658,"type":"book","event-place":"Wiesbaden","ISBN":"978-3-658-37936-0","language":"de","note":"DOI: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Wirtschaftsinformatik","URL":"https://link.springer.com/10.1007/978-3-658-37937-7","author":[{"family":"Kaufmann","given":"Jens"},{"family":"Mülder","given":"Wilhelm"}],"accessed":{"date-parts":[["2023",7,31]]},"issued":{"date-parts":[["2023"]]}},"locator":"380 f.","label":"page"}],"schema":"https://github.com/citation-style-language/schema/raw/master/csl-citation.json"} </w:instrText>
      </w:r>
      <w:r w:rsidR="00721C01">
        <w:fldChar w:fldCharType="separate"/>
      </w:r>
      <w:r w:rsidR="00721C01" w:rsidRPr="00721C01">
        <w:rPr>
          <w:szCs w:val="24"/>
        </w:rPr>
        <w:t>(Vgl. Kaufmann &amp; Mülder, (2023), S. 380 f.)</w:t>
      </w:r>
      <w:r w:rsidR="00721C01">
        <w:fldChar w:fldCharType="end"/>
      </w:r>
      <w:r w:rsidR="00721C01">
        <w:t>.</w:t>
      </w:r>
    </w:p>
    <w:p w14:paraId="10F5310E" w14:textId="1F93C380" w:rsidR="00E620D8" w:rsidRDefault="000B48D2" w:rsidP="00F33154">
      <w:pPr>
        <w:pStyle w:val="Grundtext"/>
      </w:pPr>
      <w:r>
        <w:t>D</w:t>
      </w:r>
      <w:r w:rsidR="006B62B4">
        <w:t>ie</w:t>
      </w:r>
      <w:r>
        <w:t xml:space="preserve"> bei der Softzoll angewandte</w:t>
      </w:r>
      <w:r w:rsidR="006B62B4">
        <w:t>n</w:t>
      </w:r>
      <w:r w:rsidR="008A27E7">
        <w:t xml:space="preserve"> Konvertierungsprozess</w:t>
      </w:r>
      <w:r w:rsidR="006B62B4">
        <w:t>e</w:t>
      </w:r>
      <w:r w:rsidR="008A27E7">
        <w:t xml:space="preserve"> besteh</w:t>
      </w:r>
      <w:r w:rsidR="00AC3855">
        <w:t>en</w:t>
      </w:r>
      <w:r w:rsidR="008A27E7">
        <w:t xml:space="preserve"> aus mehreren </w:t>
      </w:r>
      <w:r w:rsidR="00906257">
        <w:t>Teilprozess</w:t>
      </w:r>
      <w:r w:rsidR="008A27E7">
        <w:t>en</w:t>
      </w:r>
      <w:r w:rsidR="0015708B">
        <w:t>, die eine bestimmte Funktion, wie beispielsweise</w:t>
      </w:r>
      <w:r w:rsidR="00651522">
        <w:t xml:space="preserve"> den </w:t>
      </w:r>
      <w:r w:rsidR="0015708B">
        <w:t>Nachrichtenaustausch</w:t>
      </w:r>
      <w:r w:rsidR="00651522">
        <w:t xml:space="preserve">, </w:t>
      </w:r>
      <w:r w:rsidR="0015708B">
        <w:t>die</w:t>
      </w:r>
      <w:r w:rsidR="00651522">
        <w:t xml:space="preserve"> Daten</w:t>
      </w:r>
      <w:r w:rsidR="0015708B">
        <w:t>extraktion</w:t>
      </w:r>
      <w:r w:rsidR="00651522">
        <w:t xml:space="preserve"> </w:t>
      </w:r>
      <w:r w:rsidR="0015708B">
        <w:t>und Datent</w:t>
      </w:r>
      <w:r w:rsidR="00651522">
        <w:t>ransformation, das Schreiben der Daten in ein Datenobjekt</w:t>
      </w:r>
      <w:r w:rsidR="0015708B">
        <w:t xml:space="preserve"> und </w:t>
      </w:r>
      <w:r w:rsidR="00651522">
        <w:t>die Überwachung des IT</w:t>
      </w:r>
      <w:r w:rsidR="0062407D">
        <w:noBreakHyphen/>
      </w:r>
      <w:r w:rsidR="00651522">
        <w:t xml:space="preserve">Systems, </w:t>
      </w:r>
      <w:r w:rsidR="0015708B">
        <w:t>erfüllen</w:t>
      </w:r>
      <w:r w:rsidR="00651522">
        <w:t xml:space="preserve">. </w:t>
      </w:r>
      <w:r w:rsidR="00A31CAA">
        <w:t>In jedem</w:t>
      </w:r>
      <w:r w:rsidR="009F6E61">
        <w:t xml:space="preserve"> </w:t>
      </w:r>
      <w:r w:rsidR="00A31CAA">
        <w:t>Teil</w:t>
      </w:r>
      <w:r w:rsidR="009F6E61">
        <w:t>pro</w:t>
      </w:r>
      <w:r w:rsidR="00651522">
        <w:t xml:space="preserve">zess </w:t>
      </w:r>
      <w:r w:rsidR="00A31CAA">
        <w:t>werden die Aufgaben über eine dedizierte Softwarekomponente bearbeitet</w:t>
      </w:r>
      <w:r w:rsidR="00651522">
        <w:t xml:space="preserve">. </w:t>
      </w:r>
      <w:r w:rsidR="00106103">
        <w:t xml:space="preserve">Das erleichtert die Entwicklung neuer Funktionalitäten, da diese spezifisch für einen bestimmten </w:t>
      </w:r>
      <w:r w:rsidR="00FF7383">
        <w:t>Teilp</w:t>
      </w:r>
      <w:r w:rsidR="00106103">
        <w:t xml:space="preserve">rozess entwickelt werden können. Ferner hat ein </w:t>
      </w:r>
      <w:r w:rsidR="00651522">
        <w:t>Fehler</w:t>
      </w:r>
      <w:r w:rsidR="00106103">
        <w:t xml:space="preserve"> in einer Konvertierung keine Auswirkungen auf andere Konvertierungen.</w:t>
      </w:r>
    </w:p>
    <w:p w14:paraId="65C3E66F" w14:textId="77777777" w:rsidR="000B48D2" w:rsidRDefault="000B48D2">
      <w:pPr>
        <w:rPr>
          <w:szCs w:val="20"/>
        </w:rPr>
      </w:pPr>
      <w:r>
        <w:br w:type="page"/>
      </w:r>
    </w:p>
    <w:p w14:paraId="1D056A2A" w14:textId="7781F13B" w:rsidR="008E489B" w:rsidRDefault="0047519B" w:rsidP="000F17EA">
      <w:pPr>
        <w:pStyle w:val="Grundtext"/>
      </w:pPr>
      <w:r>
        <w:lastRenderedPageBreak/>
        <w:t xml:space="preserve">Die </w:t>
      </w:r>
      <w:r w:rsidR="00934F04">
        <w:t>Konvertierung</w:t>
      </w:r>
      <w:r>
        <w:t>en</w:t>
      </w:r>
      <w:r w:rsidR="00934F04">
        <w:t xml:space="preserve"> </w:t>
      </w:r>
      <w:r>
        <w:t xml:space="preserve">basieren auf </w:t>
      </w:r>
      <w:r w:rsidR="00934F04">
        <w:t>Workflow</w:t>
      </w:r>
      <w:r>
        <w:t>s</w:t>
      </w:r>
      <w:r w:rsidR="001269F5">
        <w:t xml:space="preserve"> (</w:t>
      </w:r>
      <w:r w:rsidR="00934F04">
        <w:t>automatisierte</w:t>
      </w:r>
      <w:r>
        <w:t>n</w:t>
      </w:r>
      <w:r w:rsidR="00934F04">
        <w:t xml:space="preserve"> Geschäftsprozess</w:t>
      </w:r>
      <w:r>
        <w:t>en</w:t>
      </w:r>
      <w:r w:rsidR="001269F5">
        <w:t>)</w:t>
      </w:r>
      <w:r w:rsidR="00934F04">
        <w:t xml:space="preserve">. </w:t>
      </w:r>
      <w:r>
        <w:t xml:space="preserve">Jeder Workflow ist mit einem Anwendungsfall (Use Case) verknüpft. Im Use Case ist definiert, welche Geschäftspartner </w:t>
      </w:r>
      <w:r w:rsidR="00F8326B">
        <w:t>welche Art von Daten austausch</w:t>
      </w:r>
      <w:r w:rsidR="00F851E0">
        <w:t>en</w:t>
      </w:r>
      <w:r w:rsidR="00F8326B">
        <w:t>. Daraus resultiert, dass für jeden Anwendungsfall (Use Case) genau ein Workflow eingerichtet ist.</w:t>
      </w:r>
    </w:p>
    <w:p w14:paraId="0CF90D5B" w14:textId="49820BA4" w:rsidR="008E489B" w:rsidRDefault="008E489B" w:rsidP="008E489B">
      <w:pPr>
        <w:pStyle w:val="Grundtext"/>
      </w:pPr>
      <w:r>
        <w:t>Der Ablauf der Konvertierung ist wie folgt:</w:t>
      </w:r>
    </w:p>
    <w:p w14:paraId="09F4EE8D" w14:textId="47AFB8B2" w:rsidR="00CB3F25" w:rsidRDefault="00CA2F23" w:rsidP="00D26D70">
      <w:pPr>
        <w:pStyle w:val="Grundtext"/>
      </w:pPr>
      <w:r>
        <w:t xml:space="preserve">Die </w:t>
      </w:r>
      <w:r w:rsidR="003B45DB">
        <w:t xml:space="preserve">Daten werden </w:t>
      </w:r>
      <w:r w:rsidR="00ED52FA">
        <w:t xml:space="preserve">mittels eines Kommunikationsprogramms, Kommunikationsdispatcher genannt, </w:t>
      </w:r>
      <w:r w:rsidR="003B45DB">
        <w:t xml:space="preserve">an </w:t>
      </w:r>
      <w:r w:rsidR="008E489B">
        <w:t xml:space="preserve">einen </w:t>
      </w:r>
      <w:r w:rsidR="00D37EDD">
        <w:t>Daten</w:t>
      </w:r>
      <w:r w:rsidR="0062407D">
        <w:noBreakHyphen/>
      </w:r>
      <w:r w:rsidR="00D37EDD">
        <w:t>Konverter</w:t>
      </w:r>
      <w:r w:rsidR="00174814">
        <w:t xml:space="preserve"> </w:t>
      </w:r>
      <w:r w:rsidR="003B45DB">
        <w:t xml:space="preserve">gesandt. </w:t>
      </w:r>
      <w:r w:rsidR="00ED52FA">
        <w:t>Für die Nachrichtenkommunikation werden verschiedene Kommunikationsprotokolle unterstützt.</w:t>
      </w:r>
      <w:r w:rsidR="008340DD">
        <w:t xml:space="preserve"> Dabei kommt für jedes unterstützte Protokoll ein dedizierter Kommunikationsdispatcher zur Anwendung. </w:t>
      </w:r>
      <w:r w:rsidR="00ED52FA">
        <w:t xml:space="preserve">Ein für die Workflowzuordnung </w:t>
      </w:r>
      <w:r w:rsidR="00943D34">
        <w:t xml:space="preserve">zuständiger </w:t>
      </w:r>
      <w:r w:rsidR="00ED52FA">
        <w:t>Prozess liest aus den empfangenen Daten ein bestimmtes Datenmuster aus.</w:t>
      </w:r>
      <w:r w:rsidR="00102AA3">
        <w:t xml:space="preserve"> </w:t>
      </w:r>
      <w:r w:rsidR="00943D34">
        <w:t>Über e</w:t>
      </w:r>
      <w:r w:rsidR="00102AA3">
        <w:t>ine für jede Datenstruktur definierte Konfiguration</w:t>
      </w:r>
      <w:r w:rsidR="00943D34">
        <w:t xml:space="preserve"> wird</w:t>
      </w:r>
      <w:r w:rsidR="00102AA3">
        <w:t xml:space="preserve"> </w:t>
      </w:r>
      <w:r w:rsidR="00943D34">
        <w:t>ge</w:t>
      </w:r>
      <w:r w:rsidR="00102AA3">
        <w:t>steuert, an welcher Position das Datenmuster aus de</w:t>
      </w:r>
      <w:r w:rsidR="00CF263C">
        <w:t>n</w:t>
      </w:r>
      <w:r w:rsidR="00102AA3">
        <w:t xml:space="preserve"> Date</w:t>
      </w:r>
      <w:r w:rsidR="00CF263C">
        <w:t>n</w:t>
      </w:r>
      <w:r w:rsidR="00102AA3">
        <w:t xml:space="preserve"> </w:t>
      </w:r>
      <w:r w:rsidR="00943D34">
        <w:t>auszulesen ist</w:t>
      </w:r>
      <w:r w:rsidR="00102AA3">
        <w:t xml:space="preserve">. Anhand von im Workflow hinterlegten Parametern wird </w:t>
      </w:r>
      <w:r w:rsidR="00943D34">
        <w:t xml:space="preserve">durch Vergleich des Datenmusters mit den Workflowparametern </w:t>
      </w:r>
      <w:r w:rsidR="00102AA3">
        <w:t xml:space="preserve">genau ein Workflow identifiziert. </w:t>
      </w:r>
      <w:r w:rsidR="00943D34">
        <w:t xml:space="preserve">Über Workfloweinstellungen </w:t>
      </w:r>
      <w:r w:rsidR="000F17EA">
        <w:t xml:space="preserve">wird der </w:t>
      </w:r>
      <w:r w:rsidR="00943D34">
        <w:t xml:space="preserve">für </w:t>
      </w:r>
      <w:r w:rsidR="000F17EA">
        <w:t xml:space="preserve">die </w:t>
      </w:r>
      <w:r w:rsidR="00943D34">
        <w:t>Extraktion erforderliche Datenkonverter bestimmt. Hierbei kommt f</w:t>
      </w:r>
      <w:r w:rsidR="008E489B">
        <w:t>ür jede Daten</w:t>
      </w:r>
      <w:r w:rsidR="001C756C">
        <w:t>struktur</w:t>
      </w:r>
      <w:r w:rsidR="008E489B">
        <w:t xml:space="preserve"> ein dedizierter Konverter zur Anwendung. So wird zum Beispiel zur Konvertierung von XML</w:t>
      </w:r>
      <w:r w:rsidR="0062407D">
        <w:noBreakHyphen/>
      </w:r>
      <w:r w:rsidR="008E489B">
        <w:t>Dateien ein anderer Konverter genutzt als bei der Konvertierung von CSV</w:t>
      </w:r>
      <w:r w:rsidR="0062407D">
        <w:noBreakHyphen/>
      </w:r>
      <w:r w:rsidR="008E489B">
        <w:t xml:space="preserve">Dateien. </w:t>
      </w:r>
      <w:r w:rsidR="000F17EA">
        <w:t xml:space="preserve">Der Transformationsprozess wird durch </w:t>
      </w:r>
      <w:r w:rsidR="00ED52FA">
        <w:t>Transformationsregeln</w:t>
      </w:r>
      <w:r w:rsidR="000F17EA">
        <w:t xml:space="preserve"> realisiert</w:t>
      </w:r>
      <w:r w:rsidR="00C41A13">
        <w:t xml:space="preserve">. </w:t>
      </w:r>
      <w:r w:rsidR="001226C5">
        <w:t>Mit dem Schreiben</w:t>
      </w:r>
      <w:r w:rsidR="00C41A13">
        <w:t xml:space="preserve"> </w:t>
      </w:r>
      <w:r w:rsidR="001226C5">
        <w:t xml:space="preserve">der </w:t>
      </w:r>
      <w:r w:rsidR="00C41A13">
        <w:t>transformierten Daten in ein Datenobjekt</w:t>
      </w:r>
      <w:r w:rsidR="00CD6A63">
        <w:t xml:space="preserve"> (</w:t>
      </w:r>
      <w:r w:rsidR="00943D34">
        <w:t>Load</w:t>
      </w:r>
      <w:r w:rsidR="0062407D">
        <w:noBreakHyphen/>
      </w:r>
      <w:r w:rsidR="00943D34">
        <w:t>Prozess</w:t>
      </w:r>
      <w:r w:rsidR="00CD6A63">
        <w:t>)</w:t>
      </w:r>
      <w:r w:rsidR="00943D34">
        <w:t xml:space="preserve"> </w:t>
      </w:r>
      <w:r w:rsidR="001226C5">
        <w:t xml:space="preserve">wird die Konvertierung abgeschlossen. </w:t>
      </w:r>
      <w:r w:rsidR="00943D34">
        <w:t>Wie beim Einlesen der Daten, wird auch für das Schreiben für jede Daten</w:t>
      </w:r>
      <w:r w:rsidR="00913D86">
        <w:t>struktur</w:t>
      </w:r>
      <w:r w:rsidR="00943D34">
        <w:t xml:space="preserve"> ein bestimmter </w:t>
      </w:r>
      <w:r w:rsidR="00321EF0">
        <w:t>und i</w:t>
      </w:r>
      <w:r w:rsidR="00524660">
        <w:t xml:space="preserve">m </w:t>
      </w:r>
      <w:r w:rsidR="00321EF0">
        <w:t>Workflow eingetragene</w:t>
      </w:r>
      <w:r w:rsidR="00524660">
        <w:t>r</w:t>
      </w:r>
      <w:r w:rsidR="00321EF0">
        <w:t xml:space="preserve"> </w:t>
      </w:r>
      <w:r w:rsidR="00943D34">
        <w:t>Datenkonverter genutzt.</w:t>
      </w:r>
      <w:r w:rsidR="00321EF0">
        <w:t xml:space="preserve"> </w:t>
      </w:r>
      <w:r w:rsidR="00A44CCE">
        <w:t>Die in der Konvertierung erstellte Datei wird anschließend über ein</w:t>
      </w:r>
      <w:r w:rsidR="008340DD">
        <w:t>en</w:t>
      </w:r>
      <w:r w:rsidR="00A44CCE">
        <w:t xml:space="preserve"> </w:t>
      </w:r>
      <w:r w:rsidR="00321EF0">
        <w:t xml:space="preserve">Kommunikationsdispatcher </w:t>
      </w:r>
      <w:r w:rsidR="00A44CCE">
        <w:t>an den Nachrichtenempfänger</w:t>
      </w:r>
      <w:r w:rsidR="00321EF0">
        <w:t xml:space="preserve"> </w:t>
      </w:r>
      <w:r w:rsidR="00A44CCE">
        <w:t>gesandt.</w:t>
      </w:r>
      <w:r w:rsidR="00D1796F">
        <w:t xml:space="preserve"> </w:t>
      </w:r>
      <w:r w:rsidR="00321EF0">
        <w:t>Auch im Nachrichtenversand</w:t>
      </w:r>
      <w:r w:rsidR="008E489B">
        <w:t xml:space="preserve"> </w:t>
      </w:r>
      <w:r w:rsidR="008340DD">
        <w:t>werden durch dafür bestimmte Kommunikationsdispatcher diverse P</w:t>
      </w:r>
      <w:r w:rsidR="008E489B">
        <w:t xml:space="preserve">rotokolle genutzt. </w:t>
      </w:r>
      <w:r w:rsidR="00CB3F25">
        <w:t xml:space="preserve">In der </w:t>
      </w:r>
      <w:r w:rsidR="00F94C16">
        <w:t>im</w:t>
      </w:r>
      <w:r w:rsidR="006410FE">
        <w:t xml:space="preserve"> </w:t>
      </w:r>
      <w:r w:rsidR="00F94C16">
        <w:t>Anhang</w:t>
      </w:r>
      <w:r w:rsidR="00CB3F25">
        <w:t xml:space="preserve"> C </w:t>
      </w:r>
      <w:r w:rsidR="006410FE">
        <w:t xml:space="preserve">beigefügten </w:t>
      </w:r>
      <w:r w:rsidR="00EA147C">
        <w:t xml:space="preserve">Tabelle </w:t>
      </w:r>
      <w:r w:rsidR="006410FE" w:rsidRPr="003A2EA5">
        <w:t>‚</w:t>
      </w:r>
      <w:r w:rsidR="003A2EA5" w:rsidRPr="003A2EA5">
        <w:fldChar w:fldCharType="begin"/>
      </w:r>
      <w:r w:rsidR="003A2EA5" w:rsidRPr="003A2EA5">
        <w:instrText xml:space="preserve"> REF _Ref143714757 \h </w:instrText>
      </w:r>
      <w:r w:rsidR="003A2EA5">
        <w:instrText xml:space="preserve"> \* MERGEFORMAT </w:instrText>
      </w:r>
      <w:r w:rsidR="003A2EA5" w:rsidRPr="003A2EA5">
        <w:fldChar w:fldCharType="separate"/>
      </w:r>
      <w:r w:rsidR="003A2EA5" w:rsidRPr="003A2EA5">
        <w:t>Tab. C.1</w:t>
      </w:r>
      <w:r w:rsidR="003A2EA5" w:rsidRPr="003A2EA5">
        <w:fldChar w:fldCharType="end"/>
      </w:r>
      <w:r w:rsidR="006410FE">
        <w:t xml:space="preserve">‘ </w:t>
      </w:r>
      <w:r w:rsidR="000E5672">
        <w:t>können</w:t>
      </w:r>
      <w:r w:rsidR="00CB3F25">
        <w:t xml:space="preserve"> die unterstützten Datenformate und Kommunikationsprotokolle </w:t>
      </w:r>
      <w:r w:rsidR="000E5672">
        <w:t>eingesehen werden</w:t>
      </w:r>
      <w:r w:rsidR="00CB3F25">
        <w:t>.</w:t>
      </w:r>
    </w:p>
    <w:p w14:paraId="4FD6268A" w14:textId="77777777" w:rsidR="000E4545" w:rsidRDefault="000E4545"/>
    <w:p w14:paraId="16C92EA5" w14:textId="77777777" w:rsidR="000E4545" w:rsidRDefault="000E4545">
      <w:pPr>
        <w:sectPr w:rsidR="000E4545" w:rsidSect="005B3B58">
          <w:pgSz w:w="11906" w:h="16838" w:code="9"/>
          <w:pgMar w:top="1701" w:right="1701" w:bottom="1134" w:left="1701" w:header="720" w:footer="720" w:gutter="0"/>
          <w:cols w:space="708"/>
          <w:docGrid w:linePitch="360"/>
        </w:sectPr>
      </w:pPr>
    </w:p>
    <w:p w14:paraId="05AF33A8" w14:textId="48604E68" w:rsidR="00F07E5B" w:rsidRDefault="000A516A" w:rsidP="00F07E5B">
      <w:pPr>
        <w:pStyle w:val="Grundtext"/>
      </w:pPr>
      <w:r>
        <w:lastRenderedPageBreak/>
        <w:t xml:space="preserve">Der zur Datenkonvertierung beschriebene Ablauf </w:t>
      </w:r>
      <w:r w:rsidR="00AA1BEF">
        <w:t>wird</w:t>
      </w:r>
      <w:r w:rsidR="00D8683A">
        <w:t xml:space="preserve"> </w:t>
      </w:r>
      <w:r w:rsidR="00AA1BEF">
        <w:t xml:space="preserve">in der Abbildung ‚Abb. 5.1‘ veranschaulicht. Dieser Geschäftsprozess </w:t>
      </w:r>
      <w:r w:rsidR="00411DBD">
        <w:t>wurde</w:t>
      </w:r>
      <w:r w:rsidR="00AA1BEF">
        <w:t xml:space="preserve"> nach dem Modellierungsstandard ‚Business Process Model and Notation‘ (BPMN) </w:t>
      </w:r>
      <w:r w:rsidR="00411DBD">
        <w:t>modelliert</w:t>
      </w:r>
      <w:r w:rsidR="00AA1BEF">
        <w:t>.</w:t>
      </w:r>
    </w:p>
    <w:p w14:paraId="72FF9BE8" w14:textId="77777777" w:rsidR="00F07E5B" w:rsidRDefault="00F07E5B"/>
    <w:p w14:paraId="1A681D4E" w14:textId="77777777" w:rsidR="0007068C" w:rsidRDefault="008943FF" w:rsidP="003273A5">
      <w:pPr>
        <w:keepNext/>
        <w:jc w:val="center"/>
      </w:pPr>
      <w:r w:rsidRPr="008943FF">
        <w:rPr>
          <w:noProof/>
        </w:rPr>
        <w:drawing>
          <wp:inline distT="0" distB="0" distL="0" distR="0" wp14:anchorId="2D9E2F6C" wp14:editId="452C74B2">
            <wp:extent cx="8891905" cy="2904490"/>
            <wp:effectExtent l="0" t="0" r="444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891905" cy="2904490"/>
                    </a:xfrm>
                    <a:prstGeom prst="rect">
                      <a:avLst/>
                    </a:prstGeom>
                  </pic:spPr>
                </pic:pic>
              </a:graphicData>
            </a:graphic>
          </wp:inline>
        </w:drawing>
      </w:r>
    </w:p>
    <w:p w14:paraId="60473057" w14:textId="179C9434" w:rsidR="0069348D" w:rsidRDefault="0007068C" w:rsidP="0007068C">
      <w:pPr>
        <w:pStyle w:val="Abbildungstitel"/>
      </w:pPr>
      <w:bookmarkStart w:id="32" w:name="_Toc144150407"/>
      <w:r w:rsidRPr="0007068C">
        <w:rPr>
          <w:rStyle w:val="Grundzfett"/>
        </w:rPr>
        <w:t xml:space="preserve">Abb. </w:t>
      </w:r>
      <w:r w:rsidR="00B34B76">
        <w:rPr>
          <w:rStyle w:val="Grundzfett"/>
        </w:rPr>
        <w:fldChar w:fldCharType="begin"/>
      </w:r>
      <w:r w:rsidR="00B34B76">
        <w:rPr>
          <w:rStyle w:val="Grundzfett"/>
        </w:rPr>
        <w:instrText xml:space="preserve"> STYLEREF </w:instrText>
      </w:r>
      <w:r w:rsidR="00486884">
        <w:rPr>
          <w:rStyle w:val="Grundzfett"/>
        </w:rPr>
        <w:instrText>1</w:instrText>
      </w:r>
      <w:r w:rsidR="00B34B76">
        <w:rPr>
          <w:rStyle w:val="Grundzfett"/>
        </w:rPr>
        <w:instrText xml:space="preserve"> \s </w:instrText>
      </w:r>
      <w:r w:rsidR="00B34B76">
        <w:rPr>
          <w:rStyle w:val="Grundzfett"/>
        </w:rPr>
        <w:fldChar w:fldCharType="separate"/>
      </w:r>
      <w:r w:rsidR="00486884">
        <w:rPr>
          <w:rStyle w:val="Grundzfett"/>
          <w:noProof/>
        </w:rPr>
        <w:t>5</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486884">
        <w:rPr>
          <w:rStyle w:val="Grundzfett"/>
        </w:rPr>
        <w:instrText>1</w:instrText>
      </w:r>
      <w:r w:rsidR="00B34B76">
        <w:rPr>
          <w:rStyle w:val="Grundzfett"/>
        </w:rPr>
        <w:instrText xml:space="preserve"> </w:instrText>
      </w:r>
      <w:r w:rsidR="00B34B76">
        <w:rPr>
          <w:rStyle w:val="Grundzfett"/>
        </w:rPr>
        <w:fldChar w:fldCharType="separate"/>
      </w:r>
      <w:r w:rsidR="00B34B76">
        <w:rPr>
          <w:rStyle w:val="Grundzfett"/>
          <w:noProof/>
        </w:rPr>
        <w:t>1</w:t>
      </w:r>
      <w:r w:rsidR="00B34B76">
        <w:rPr>
          <w:rStyle w:val="Grundzfett"/>
        </w:rPr>
        <w:fldChar w:fldCharType="end"/>
      </w:r>
      <w:r w:rsidRPr="0007068C">
        <w:rPr>
          <w:rStyle w:val="Grundzfett"/>
        </w:rPr>
        <w:t>:</w:t>
      </w:r>
      <w:r>
        <w:t xml:space="preserve"> </w:t>
      </w:r>
      <w:r w:rsidR="00B62C7A">
        <w:t xml:space="preserve">Das </w:t>
      </w:r>
      <w:r w:rsidRPr="00007409">
        <w:t>BPMN</w:t>
      </w:r>
      <w:r w:rsidR="0062407D">
        <w:noBreakHyphen/>
      </w:r>
      <w:r w:rsidRPr="00007409">
        <w:t xml:space="preserve">Diagramm zum Prozess </w:t>
      </w:r>
      <w:r w:rsidR="00AF43AB">
        <w:t>‚</w:t>
      </w:r>
      <w:r w:rsidRPr="00007409">
        <w:t>Datenkonvertierung</w:t>
      </w:r>
      <w:r w:rsidR="00AF43AB">
        <w:t>‘</w:t>
      </w:r>
      <w:bookmarkEnd w:id="32"/>
    </w:p>
    <w:p w14:paraId="022386EF" w14:textId="77777777" w:rsidR="00943951" w:rsidRDefault="00943951"/>
    <w:p w14:paraId="575582FB" w14:textId="39D948C3" w:rsidR="00943951" w:rsidRDefault="00F94C16" w:rsidP="00EF661A">
      <w:pPr>
        <w:pStyle w:val="Grundtext"/>
      </w:pPr>
      <w:r>
        <w:t xml:space="preserve">Mit der Betrachtung der Geschäftsprozesse wurden auch die zum Untersuchungsbereich gehörigen Systemkomponenten erfasst und in einem Komponentendiagramm visualisiert. Das Komponentendiagramm zu den identifizierten Systemkomponenten ist </w:t>
      </w:r>
      <w:r w:rsidR="001F1EB4">
        <w:t xml:space="preserve">in </w:t>
      </w:r>
      <w:r>
        <w:t>der Abbildung ‚</w:t>
      </w:r>
      <w:r w:rsidR="000A25AC" w:rsidRPr="000A25AC">
        <w:fldChar w:fldCharType="begin"/>
      </w:r>
      <w:r w:rsidR="000A25AC" w:rsidRPr="000A25AC">
        <w:instrText xml:space="preserve"> REF _Ref143714916 \h </w:instrText>
      </w:r>
      <w:r w:rsidR="000A25AC">
        <w:instrText xml:space="preserve"> \* MERGEFORMAT </w:instrText>
      </w:r>
      <w:r w:rsidR="000A25AC" w:rsidRPr="000A25AC">
        <w:fldChar w:fldCharType="separate"/>
      </w:r>
      <w:r w:rsidR="000A25AC" w:rsidRPr="000A25AC">
        <w:t>Abb. D.1</w:t>
      </w:r>
      <w:r w:rsidR="000A25AC" w:rsidRPr="000A25AC">
        <w:fldChar w:fldCharType="end"/>
      </w:r>
      <w:r>
        <w:t>‘</w:t>
      </w:r>
      <w:r w:rsidR="001F1EB4">
        <w:t xml:space="preserve"> des Anhangs D </w:t>
      </w:r>
      <w:r w:rsidR="002D4FF0">
        <w:t xml:space="preserve">dargestellt. </w:t>
      </w:r>
      <w:r w:rsidR="00052B2B">
        <w:t>Eine</w:t>
      </w:r>
      <w:r w:rsidR="002D4FF0">
        <w:t xml:space="preserve"> detaillierte Aufschlüsselung aller Systemkomponenten enthält die Tabelle ‚</w:t>
      </w:r>
      <w:r w:rsidR="00EF661A" w:rsidRPr="00EF661A">
        <w:fldChar w:fldCharType="begin"/>
      </w:r>
      <w:r w:rsidR="00EF661A" w:rsidRPr="00EF661A">
        <w:instrText xml:space="preserve"> REF _Ref143714830 \h  \* MERGEFORMAT </w:instrText>
      </w:r>
      <w:r w:rsidR="00EF661A" w:rsidRPr="00EF661A">
        <w:fldChar w:fldCharType="separate"/>
      </w:r>
      <w:r w:rsidR="00EF661A" w:rsidRPr="00EF661A">
        <w:t>Tab. D.1</w:t>
      </w:r>
      <w:r w:rsidR="00EF661A" w:rsidRPr="00EF661A">
        <w:fldChar w:fldCharType="end"/>
      </w:r>
      <w:r w:rsidR="002D4FF0">
        <w:t>‘ im Anhang D.</w:t>
      </w:r>
    </w:p>
    <w:p w14:paraId="2C9154B0" w14:textId="77777777" w:rsidR="00943951" w:rsidRDefault="00943951"/>
    <w:p w14:paraId="4706BB48" w14:textId="068EBA64" w:rsidR="00943951" w:rsidRDefault="00943951">
      <w:pPr>
        <w:sectPr w:rsidR="00943951" w:rsidSect="00943951">
          <w:pgSz w:w="16838" w:h="11906" w:orient="landscape" w:code="9"/>
          <w:pgMar w:top="1701" w:right="1701" w:bottom="1701" w:left="1134" w:header="720" w:footer="720" w:gutter="0"/>
          <w:cols w:space="708"/>
          <w:docGrid w:linePitch="360"/>
        </w:sectPr>
      </w:pPr>
    </w:p>
    <w:p w14:paraId="2B7C2FA9" w14:textId="6F4163DC" w:rsidR="00D41662" w:rsidRDefault="00BB7946" w:rsidP="00D41662">
      <w:pPr>
        <w:pStyle w:val="berschrift1"/>
      </w:pPr>
      <w:bookmarkStart w:id="33" w:name="_Toc144150359"/>
      <w:r>
        <w:lastRenderedPageBreak/>
        <w:t>Spezifikation</w:t>
      </w:r>
      <w:r w:rsidR="00B0781D">
        <w:t xml:space="preserve"> und Entwurf </w:t>
      </w:r>
      <w:r w:rsidR="00E26BC3">
        <w:t>(Soll-Konzept)</w:t>
      </w:r>
      <w:bookmarkEnd w:id="33"/>
    </w:p>
    <w:p w14:paraId="266EFB24" w14:textId="48A964E2" w:rsidR="00822BD5" w:rsidRDefault="006F2687" w:rsidP="00822BD5">
      <w:pPr>
        <w:pStyle w:val="Grundtext"/>
      </w:pPr>
      <w:r>
        <w:t xml:space="preserve">In der Entwurfsphase werden die in der Anforderungsanalyse identifizierten Anforderungen </w:t>
      </w:r>
      <w:r w:rsidRPr="006F2687">
        <w:t>in ein</w:t>
      </w:r>
      <w:r w:rsidR="00E77CAB">
        <w:t>em</w:t>
      </w:r>
      <w:r w:rsidRPr="006F2687">
        <w:t xml:space="preserve"> Lösungskonzept</w:t>
      </w:r>
      <w:r w:rsidR="00566D8D">
        <w:t xml:space="preserve"> (Soll-Konzept)</w:t>
      </w:r>
      <w:r>
        <w:t xml:space="preserve"> umgesetzt. Die Ergebnisse der Entwurfsphase sind </w:t>
      </w:r>
      <w:r w:rsidR="00E77CAB">
        <w:t>zum Beispiel</w:t>
      </w:r>
      <w:r>
        <w:t xml:space="preserve"> </w:t>
      </w:r>
      <w:r w:rsidR="004C0E4E">
        <w:t xml:space="preserve">das </w:t>
      </w:r>
      <w:r w:rsidRPr="006F2687">
        <w:t>Lastenheft</w:t>
      </w:r>
      <w:r>
        <w:t xml:space="preserve"> und </w:t>
      </w:r>
      <w:r w:rsidR="004C0E4E">
        <w:t xml:space="preserve">die </w:t>
      </w:r>
      <w:r w:rsidRPr="006F2687">
        <w:t>Systemspezifikation</w:t>
      </w:r>
      <w:r>
        <w:t xml:space="preserve">. Darin werden die </w:t>
      </w:r>
      <w:r w:rsidRPr="006F2687">
        <w:t>Eigenschaften de</w:t>
      </w:r>
      <w:r>
        <w:t>r</w:t>
      </w:r>
      <w:r w:rsidRPr="006F2687">
        <w:t xml:space="preserve"> zu entwickelnden</w:t>
      </w:r>
      <w:r>
        <w:t xml:space="preserve"> Software beschrieben</w:t>
      </w:r>
      <w:r w:rsidR="00822BD5">
        <w:t xml:space="preserve"> und im weiteren Verlauf s</w:t>
      </w:r>
      <w:r w:rsidR="00822BD5" w:rsidRPr="006F2687">
        <w:t>ystematisch konkretisiert</w:t>
      </w:r>
      <w:r w:rsidR="00D44BDF">
        <w:t xml:space="preserve">. </w:t>
      </w:r>
      <w:r w:rsidR="00E71D22">
        <w:t xml:space="preserve">Die Umsetzung der </w:t>
      </w:r>
      <w:r w:rsidR="00320C43" w:rsidRPr="006F2687">
        <w:t>Ergebnisse</w:t>
      </w:r>
      <w:r w:rsidR="00320C43">
        <w:t xml:space="preserve"> </w:t>
      </w:r>
      <w:r w:rsidR="00E71D22">
        <w:t xml:space="preserve">aus der </w:t>
      </w:r>
      <w:r w:rsidR="00AD092C" w:rsidRPr="006F2687">
        <w:t>Systemspezifikation</w:t>
      </w:r>
      <w:r w:rsidR="00822BD5" w:rsidRPr="006F2687">
        <w:t xml:space="preserve"> </w:t>
      </w:r>
      <w:r w:rsidR="00E71D22">
        <w:t>erfolgt in den</w:t>
      </w:r>
      <w:r w:rsidR="00E71D22" w:rsidRPr="006F2687">
        <w:t xml:space="preserve"> Entwurfsentscheidungen</w:t>
      </w:r>
      <w:r w:rsidR="00C67FE9">
        <w:t xml:space="preserve"> </w:t>
      </w:r>
      <w:r w:rsidR="00C67FE9">
        <w:fldChar w:fldCharType="begin"/>
      </w:r>
      <w:r w:rsidR="00492B4A">
        <w:instrText xml:space="preserve"> ADDIN ZOTERO_ITEM CSL_CITATION {"citationID":"RDsQsWio","properties":{"formattedCitation":"(Vgl. Beifuss &amp; Holzbaur, (2020), S. 72)","plainCitation":"(Vgl. Beifuss &amp; Holzbaur, (2020), S. 72)","noteIndex":0},"citationItems":[{"id":846,"uris":["http://zotero.org/users/10411486/items/SISFKAIE"],"itemData":{"id":846,"type":"book","collection-title":"essentials","event-place":"Wiesbaden","ISBN":"978-3-658-32663-0","language":"de","note":"DOI: 10.1007/978-3-658-32664-7","publisher":"Springer Fachmedien Wiesbaden","publisher-place":"Wiesbaden","source":"DOI.org (Crossref)","title":"Projektmanagement für Studierende: Strategie und Methode für ein erfolgreiches Studium","title-short":"Projektmanagement für Studierende","URL":"http://link.springer.com/10.1007/978-3-658-32664-7","author":[{"family":"Beifuss","given":"Annika"},{"family":"Holzbaur","given":"Ulrich"}],"accessed":{"date-parts":[["2023",7,24]]},"issued":{"date-parts":[["2020"]]}},"locator":"72","label":"page"}],"schema":"https://github.com/citation-style-language/schema/raw/master/csl-citation.json"} </w:instrText>
      </w:r>
      <w:r w:rsidR="00C67FE9">
        <w:fldChar w:fldCharType="separate"/>
      </w:r>
      <w:r w:rsidR="003274BA" w:rsidRPr="003274BA">
        <w:t>(Vgl. Beifuss &amp; Holzbaur, (2020), S. 72)</w:t>
      </w:r>
      <w:r w:rsidR="00C67FE9">
        <w:fldChar w:fldCharType="end"/>
      </w:r>
      <w:r w:rsidR="00BB7946">
        <w:t xml:space="preserve">. </w:t>
      </w:r>
    </w:p>
    <w:p w14:paraId="2EC88CC9" w14:textId="33DBB8FB" w:rsidR="0026787A" w:rsidRDefault="00F34806" w:rsidP="00AD092C">
      <w:pPr>
        <w:pStyle w:val="Grundtext"/>
      </w:pPr>
      <w:r>
        <w:t>In den</w:t>
      </w:r>
      <w:r w:rsidR="00C1494E">
        <w:t xml:space="preserve"> Entwurfsentscheidungen </w:t>
      </w:r>
      <w:r w:rsidR="00EB5943">
        <w:t>werden</w:t>
      </w:r>
      <w:r>
        <w:t xml:space="preserve"> unter anderem </w:t>
      </w:r>
      <w:r w:rsidR="00C1494E">
        <w:t xml:space="preserve">die </w:t>
      </w:r>
      <w:r w:rsidR="00AD092C">
        <w:t xml:space="preserve">Gestaltung der </w:t>
      </w:r>
      <w:r w:rsidR="00913D86" w:rsidRPr="00913D86">
        <w:t xml:space="preserve">Benutzerschnittstelle </w:t>
      </w:r>
      <w:r w:rsidR="00913D86">
        <w:t>(</w:t>
      </w:r>
      <w:r w:rsidR="00F91360" w:rsidRPr="00F91360">
        <w:t>Graphical User Interface</w:t>
      </w:r>
      <w:r w:rsidR="00F91360">
        <w:t xml:space="preserve"> (</w:t>
      </w:r>
      <w:r w:rsidR="00C1494E">
        <w:t>GUI</w:t>
      </w:r>
      <w:r w:rsidR="00F91360">
        <w:t>)</w:t>
      </w:r>
      <w:r w:rsidR="00913D86">
        <w:t>)</w:t>
      </w:r>
      <w:r w:rsidR="00C1494E" w:rsidRPr="00BB7946">
        <w:t>, die Programmiersprache, das Datenbanksystem, mögliche Verteilungskonzepte</w:t>
      </w:r>
      <w:r w:rsidR="00913D86">
        <w:t xml:space="preserve"> und die</w:t>
      </w:r>
      <w:r w:rsidR="00C1494E" w:rsidRPr="00BB7946">
        <w:t xml:space="preserve"> Komponentenwiederverwendung </w:t>
      </w:r>
      <w:r>
        <w:t xml:space="preserve">berücksichtigt. Die </w:t>
      </w:r>
      <w:r w:rsidRPr="00BB7946">
        <w:t xml:space="preserve">Entwurfsmodelle </w:t>
      </w:r>
      <w:r w:rsidR="00AD092C">
        <w:t xml:space="preserve">dienen als Vorgabe für die </w:t>
      </w:r>
      <w:r w:rsidR="00AD092C" w:rsidRPr="00BB7946">
        <w:t>Implementierung</w:t>
      </w:r>
      <w:r>
        <w:t xml:space="preserve"> und </w:t>
      </w:r>
      <w:r w:rsidR="0075674B">
        <w:t xml:space="preserve">müssen </w:t>
      </w:r>
      <w:r w:rsidR="0035476A">
        <w:t>in der</w:t>
      </w:r>
      <w:r w:rsidR="0075674B">
        <w:t xml:space="preserve"> </w:t>
      </w:r>
      <w:r w:rsidR="0075674B" w:rsidRPr="00BB7946">
        <w:t>Implementierung</w:t>
      </w:r>
      <w:r w:rsidR="0075674B">
        <w:t xml:space="preserve"> eine signifikante </w:t>
      </w:r>
      <w:r w:rsidR="0075674B" w:rsidRPr="00BB7946">
        <w:t>Verfeinerung des Entwurfs</w:t>
      </w:r>
      <w:r w:rsidR="0035476A">
        <w:t xml:space="preserve"> ermöglichen </w:t>
      </w:r>
      <w:r w:rsidR="0026787A">
        <w:fldChar w:fldCharType="begin"/>
      </w:r>
      <w:r w:rsidR="00492B4A">
        <w:instrText xml:space="preserve"> ADDIN ZOTERO_ITEM CSL_CITATION {"citationID":"b3X4LgOX","properties":{"formattedCitation":"(Vgl. Alpar et al., (2023), S. 458)","plainCitation":"(Vgl. Alpar et al., (2023), S. 458)","noteIndex":0},"citationItems":[{"id":833,"uris":["http://zotero.org/users/10411486/items/TNMHKFRS"],"itemData":{"id":833,"type":"book","event-place":"Wiesbaden","ISBN":"978-3-658-40351-5","language":"de","note":"DOI: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458","label":"page"}],"schema":"https://github.com/citation-style-language/schema/raw/master/csl-citation.json"} </w:instrText>
      </w:r>
      <w:r w:rsidR="0026787A">
        <w:fldChar w:fldCharType="separate"/>
      </w:r>
      <w:r w:rsidR="003274BA" w:rsidRPr="003274BA">
        <w:t>(Vgl. Alpar et al., (2023), S. 458)</w:t>
      </w:r>
      <w:r w:rsidR="0026787A">
        <w:fldChar w:fldCharType="end"/>
      </w:r>
      <w:r w:rsidR="001366FB">
        <w:t>.</w:t>
      </w:r>
    </w:p>
    <w:p w14:paraId="2C014C11" w14:textId="4DC543B5" w:rsidR="00B0781D" w:rsidRDefault="00B0781D" w:rsidP="000A4233">
      <w:pPr>
        <w:pStyle w:val="Grundtext"/>
      </w:pPr>
      <w:r>
        <w:t>I</w:t>
      </w:r>
      <w:r w:rsidR="005424D5">
        <w:t xml:space="preserve">m Projekt wurden während </w:t>
      </w:r>
      <w:r w:rsidR="00DE476C">
        <w:t>der Spezifikation</w:t>
      </w:r>
      <w:r>
        <w:t xml:space="preserve"> </w:t>
      </w:r>
      <w:r w:rsidR="00EF082E">
        <w:t xml:space="preserve">das RDBMS ‚MySQL‘ als Datenbasis und der Webserver ‚Apache Tomcat‘ für die Bereitstellung der Anwendung als zu integrierende IT-Systeme </w:t>
      </w:r>
      <w:r w:rsidR="000A4233">
        <w:t xml:space="preserve">bestimmt </w:t>
      </w:r>
      <w:r w:rsidR="00DE476C">
        <w:t xml:space="preserve">sowie die </w:t>
      </w:r>
      <w:r w:rsidR="00563AC6">
        <w:t>Eigenschaften</w:t>
      </w:r>
      <w:r w:rsidR="00EF082E">
        <w:t xml:space="preserve"> der </w:t>
      </w:r>
      <w:r w:rsidR="007725D2">
        <w:t xml:space="preserve">zu entwickelnden </w:t>
      </w:r>
      <w:r w:rsidR="00727843">
        <w:t xml:space="preserve">Software </w:t>
      </w:r>
      <w:r w:rsidR="00563AC6">
        <w:t>definiert</w:t>
      </w:r>
      <w:r w:rsidR="00EF082E">
        <w:t xml:space="preserve">. </w:t>
      </w:r>
    </w:p>
    <w:p w14:paraId="544C8BEF" w14:textId="4A6541AF" w:rsidR="00DE476C" w:rsidRDefault="006A7E5E" w:rsidP="00822BD5">
      <w:pPr>
        <w:pStyle w:val="Grundtext"/>
      </w:pPr>
      <w:r>
        <w:t xml:space="preserve">Zu den </w:t>
      </w:r>
      <w:r w:rsidR="00727843">
        <w:t xml:space="preserve">wichtigsten Entwurfsentscheidungen </w:t>
      </w:r>
      <w:r>
        <w:t xml:space="preserve">gehörten die </w:t>
      </w:r>
      <w:r w:rsidR="00DE476C">
        <w:t>Implementierung</w:t>
      </w:r>
      <w:r>
        <w:t xml:space="preserve"> in der Programmiersprache ‚Java‘</w:t>
      </w:r>
      <w:r w:rsidR="00DE476C">
        <w:t xml:space="preserve"> mittels der DevOps</w:t>
      </w:r>
      <w:r w:rsidR="00DE476C">
        <w:noBreakHyphen/>
        <w:t>Method</w:t>
      </w:r>
      <w:r w:rsidR="009172BE">
        <w:t>en</w:t>
      </w:r>
      <w:r w:rsidR="00DE476C">
        <w:t xml:space="preserve"> einschließlich der </w:t>
      </w:r>
      <w:r w:rsidR="00DE476C" w:rsidRPr="003A6574">
        <w:t>automatisierte</w:t>
      </w:r>
      <w:r w:rsidR="00DE476C">
        <w:t>n</w:t>
      </w:r>
      <w:r w:rsidR="00DE476C" w:rsidRPr="003A6574">
        <w:t xml:space="preserve"> </w:t>
      </w:r>
      <w:r w:rsidR="00DE476C">
        <w:t xml:space="preserve">Bereitstellung über eine </w:t>
      </w:r>
      <w:r w:rsidR="00DE476C" w:rsidRPr="003A6574">
        <w:t>‚Delivery Pipeline</w:t>
      </w:r>
      <w:r w:rsidR="00DE476C">
        <w:t>‘</w:t>
      </w:r>
      <w:r w:rsidR="00061301">
        <w:t xml:space="preserve"> und die Entwicklung der Benutzerschnittstelle</w:t>
      </w:r>
      <w:r w:rsidR="008217A8">
        <w:t xml:space="preserve"> (GUI) </w:t>
      </w:r>
      <w:r w:rsidR="00061301">
        <w:t>in HTML, Java Script und Cascading Stylesheets</w:t>
      </w:r>
    </w:p>
    <w:p w14:paraId="7DF099CF" w14:textId="6C5A2375" w:rsidR="00BB7946" w:rsidRDefault="003A6574" w:rsidP="00822BD5">
      <w:pPr>
        <w:pStyle w:val="Grundtext"/>
      </w:pPr>
      <w:r>
        <w:t xml:space="preserve">Die im Projekt getroffenen </w:t>
      </w:r>
      <w:r w:rsidR="00061301">
        <w:t xml:space="preserve">Spezifikationen und </w:t>
      </w:r>
      <w:r>
        <w:t xml:space="preserve">Entwurfsentscheidungen </w:t>
      </w:r>
      <w:r w:rsidR="00DE499B">
        <w:t xml:space="preserve">sind der Tabelle </w:t>
      </w:r>
      <w:r w:rsidR="00DE499B" w:rsidRPr="00DE499B">
        <w:t>‚</w:t>
      </w:r>
      <w:r w:rsidR="00AF7423" w:rsidRPr="00AF7423">
        <w:fldChar w:fldCharType="begin"/>
      </w:r>
      <w:r w:rsidR="00AF7423" w:rsidRPr="00AF7423">
        <w:instrText xml:space="preserve"> REF _Ref143715599 \h </w:instrText>
      </w:r>
      <w:r w:rsidR="00AF7423">
        <w:instrText xml:space="preserve"> \* MERGEFORMAT </w:instrText>
      </w:r>
      <w:r w:rsidR="00AF7423" w:rsidRPr="00AF7423">
        <w:fldChar w:fldCharType="separate"/>
      </w:r>
      <w:r w:rsidR="00AF7423" w:rsidRPr="00AF7423">
        <w:t>Tab. E.1</w:t>
      </w:r>
      <w:r w:rsidR="00AF7423" w:rsidRPr="00AF7423">
        <w:fldChar w:fldCharType="end"/>
      </w:r>
      <w:r w:rsidR="00DE499B" w:rsidRPr="00DE499B">
        <w:rPr>
          <w:rStyle w:val="Grundzfett"/>
          <w:b w:val="0"/>
        </w:rPr>
        <w:t>‘ aus</w:t>
      </w:r>
      <w:r>
        <w:t xml:space="preserve"> de</w:t>
      </w:r>
      <w:r w:rsidR="00FC2D26">
        <w:t>m</w:t>
      </w:r>
      <w:r>
        <w:t xml:space="preserve"> </w:t>
      </w:r>
      <w:r w:rsidR="00FC2D26">
        <w:t>Anhang</w:t>
      </w:r>
      <w:r>
        <w:t xml:space="preserve"> E </w:t>
      </w:r>
      <w:r w:rsidR="00DE499B">
        <w:t>zu entnehmen</w:t>
      </w:r>
      <w:r>
        <w:t>.</w:t>
      </w:r>
    </w:p>
    <w:p w14:paraId="1759E5E4" w14:textId="4DB16FF6" w:rsidR="00290D87" w:rsidRDefault="00290D87" w:rsidP="00290D87">
      <w:pPr>
        <w:pStyle w:val="berschrift1"/>
      </w:pPr>
      <w:bookmarkStart w:id="34" w:name="_Toc144150360"/>
      <w:r>
        <w:lastRenderedPageBreak/>
        <w:t>Implementierung</w:t>
      </w:r>
      <w:bookmarkEnd w:id="34"/>
    </w:p>
    <w:p w14:paraId="1DD66D9A" w14:textId="00FE05FF" w:rsidR="00547970" w:rsidRDefault="00841EB7" w:rsidP="00F07E5B">
      <w:pPr>
        <w:pStyle w:val="Grundtext"/>
        <w:rPr>
          <w:szCs w:val="24"/>
        </w:rPr>
      </w:pPr>
      <w:r>
        <w:t>D</w:t>
      </w:r>
      <w:r w:rsidR="001F2F23">
        <w:t xml:space="preserve">as Projektmanagement </w:t>
      </w:r>
      <w:r w:rsidR="001F2F23">
        <w:rPr>
          <w:szCs w:val="24"/>
        </w:rPr>
        <w:t xml:space="preserve">sowie die Bereitstellung der Anwendung </w:t>
      </w:r>
      <w:r w:rsidR="005E5F9F">
        <w:rPr>
          <w:szCs w:val="24"/>
        </w:rPr>
        <w:t xml:space="preserve">und </w:t>
      </w:r>
      <w:r w:rsidR="005E5F9F">
        <w:t xml:space="preserve">die Durchführung der </w:t>
      </w:r>
      <w:r w:rsidR="005E5F9F">
        <w:rPr>
          <w:szCs w:val="24"/>
        </w:rPr>
        <w:t xml:space="preserve">Systemtests </w:t>
      </w:r>
      <w:r>
        <w:t xml:space="preserve">stehen in diesem Artikel </w:t>
      </w:r>
      <w:r w:rsidR="001F2F23">
        <w:rPr>
          <w:szCs w:val="24"/>
        </w:rPr>
        <w:t xml:space="preserve">im Vordergrund. </w:t>
      </w:r>
      <w:r w:rsidR="00547970">
        <w:rPr>
          <w:szCs w:val="24"/>
        </w:rPr>
        <w:t xml:space="preserve">Zur vollständigen Beschreibung der Projektdurchführung </w:t>
      </w:r>
      <w:r w:rsidR="00BA383D">
        <w:rPr>
          <w:szCs w:val="24"/>
        </w:rPr>
        <w:t>und als Einleitung für d</w:t>
      </w:r>
      <w:r w:rsidR="00B82DB9">
        <w:rPr>
          <w:szCs w:val="24"/>
        </w:rPr>
        <w:t>as</w:t>
      </w:r>
      <w:r w:rsidR="00BA383D">
        <w:rPr>
          <w:szCs w:val="24"/>
        </w:rPr>
        <w:t xml:space="preserve"> folgende Kapitel </w:t>
      </w:r>
      <w:r w:rsidR="003E4771">
        <w:rPr>
          <w:szCs w:val="24"/>
        </w:rPr>
        <w:t>soll</w:t>
      </w:r>
      <w:r w:rsidR="00BA383D">
        <w:rPr>
          <w:szCs w:val="24"/>
        </w:rPr>
        <w:t xml:space="preserve"> </w:t>
      </w:r>
      <w:r w:rsidR="00072BAB">
        <w:rPr>
          <w:szCs w:val="24"/>
        </w:rPr>
        <w:t xml:space="preserve">hier </w:t>
      </w:r>
      <w:r w:rsidR="00BA383D">
        <w:rPr>
          <w:szCs w:val="24"/>
        </w:rPr>
        <w:t xml:space="preserve">die Umsetzung der Implementierung </w:t>
      </w:r>
      <w:r w:rsidR="005E5F9F">
        <w:rPr>
          <w:szCs w:val="24"/>
        </w:rPr>
        <w:t xml:space="preserve">mit wenigen Sätzen </w:t>
      </w:r>
      <w:r w:rsidR="00BA383D">
        <w:rPr>
          <w:szCs w:val="24"/>
        </w:rPr>
        <w:t>zusammengefasst</w:t>
      </w:r>
      <w:r w:rsidR="003E4771">
        <w:rPr>
          <w:szCs w:val="24"/>
        </w:rPr>
        <w:t xml:space="preserve"> werden</w:t>
      </w:r>
      <w:r w:rsidR="00BA383D">
        <w:rPr>
          <w:szCs w:val="24"/>
        </w:rPr>
        <w:t>.</w:t>
      </w:r>
    </w:p>
    <w:p w14:paraId="2E1A8915" w14:textId="77777777" w:rsidR="0039183E" w:rsidRDefault="00094A32" w:rsidP="005E5F9F">
      <w:pPr>
        <w:pStyle w:val="Grundtext"/>
        <w:rPr>
          <w:szCs w:val="24"/>
        </w:rPr>
      </w:pPr>
      <w:r>
        <w:rPr>
          <w:szCs w:val="24"/>
        </w:rPr>
        <w:t xml:space="preserve">Die Implementierung </w:t>
      </w:r>
      <w:r w:rsidR="00925A6B">
        <w:rPr>
          <w:szCs w:val="24"/>
        </w:rPr>
        <w:t xml:space="preserve">der </w:t>
      </w:r>
      <w:r w:rsidR="00925A6B">
        <w:t xml:space="preserve">Software </w:t>
      </w:r>
      <w:r>
        <w:rPr>
          <w:szCs w:val="24"/>
        </w:rPr>
        <w:t>erfolgte nach dem DevOps</w:t>
      </w:r>
      <w:r w:rsidR="0062407D">
        <w:rPr>
          <w:szCs w:val="24"/>
        </w:rPr>
        <w:noBreakHyphen/>
      </w:r>
      <w:r w:rsidR="00925A6B">
        <w:rPr>
          <w:szCs w:val="24"/>
        </w:rPr>
        <w:t>Ansatz</w:t>
      </w:r>
      <w:r>
        <w:rPr>
          <w:szCs w:val="24"/>
        </w:rPr>
        <w:t>.</w:t>
      </w:r>
      <w:r w:rsidR="00E11902">
        <w:rPr>
          <w:szCs w:val="24"/>
        </w:rPr>
        <w:t xml:space="preserve"> </w:t>
      </w:r>
    </w:p>
    <w:p w14:paraId="559E5EB0" w14:textId="60DF2588" w:rsidR="006C7A6B" w:rsidRDefault="0032638D" w:rsidP="005E5F9F">
      <w:pPr>
        <w:pStyle w:val="Grundtext"/>
      </w:pPr>
      <w:r>
        <w:rPr>
          <w:szCs w:val="24"/>
        </w:rPr>
        <w:t>‚</w:t>
      </w:r>
      <w:r w:rsidR="00E11902">
        <w:rPr>
          <w:szCs w:val="24"/>
        </w:rPr>
        <w:t>DevOps</w:t>
      </w:r>
      <w:r>
        <w:rPr>
          <w:szCs w:val="24"/>
        </w:rPr>
        <w:t>’</w:t>
      </w:r>
      <w:r w:rsidR="006A0488">
        <w:rPr>
          <w:szCs w:val="24"/>
        </w:rPr>
        <w:t xml:space="preserve"> </w:t>
      </w:r>
      <w:r w:rsidR="005E5F9F">
        <w:rPr>
          <w:szCs w:val="24"/>
        </w:rPr>
        <w:t xml:space="preserve">ist </w:t>
      </w:r>
      <w:r w:rsidR="00B07E0F" w:rsidRPr="00B07E0F">
        <w:rPr>
          <w:szCs w:val="24"/>
        </w:rPr>
        <w:t>eine Sammlung technischer Methoden</w:t>
      </w:r>
      <w:r w:rsidR="005E5F9F">
        <w:rPr>
          <w:szCs w:val="24"/>
        </w:rPr>
        <w:t xml:space="preserve">, welche die Zusammenarbeit der Funktionsbereiche </w:t>
      </w:r>
      <w:r>
        <w:rPr>
          <w:szCs w:val="24"/>
        </w:rPr>
        <w:t>‚</w:t>
      </w:r>
      <w:r w:rsidR="006A0488" w:rsidRPr="00E11902">
        <w:rPr>
          <w:szCs w:val="24"/>
        </w:rPr>
        <w:t>Development</w:t>
      </w:r>
      <w:r>
        <w:rPr>
          <w:szCs w:val="24"/>
        </w:rPr>
        <w:t>’</w:t>
      </w:r>
      <w:r w:rsidR="006A0488">
        <w:rPr>
          <w:szCs w:val="24"/>
        </w:rPr>
        <w:t xml:space="preserve"> </w:t>
      </w:r>
      <w:r w:rsidR="00595E08">
        <w:rPr>
          <w:szCs w:val="24"/>
        </w:rPr>
        <w:t xml:space="preserve">(Softwareentwicklung) </w:t>
      </w:r>
      <w:r w:rsidR="006A0488">
        <w:rPr>
          <w:szCs w:val="24"/>
        </w:rPr>
        <w:t xml:space="preserve">und </w:t>
      </w:r>
      <w:r>
        <w:rPr>
          <w:szCs w:val="24"/>
        </w:rPr>
        <w:t>‚</w:t>
      </w:r>
      <w:r w:rsidR="006A0488">
        <w:rPr>
          <w:szCs w:val="24"/>
        </w:rPr>
        <w:t>IT</w:t>
      </w:r>
      <w:r w:rsidR="00595E08">
        <w:rPr>
          <w:szCs w:val="24"/>
        </w:rPr>
        <w:t xml:space="preserve"> </w:t>
      </w:r>
      <w:r w:rsidR="006A0488" w:rsidRPr="00E11902">
        <w:rPr>
          <w:szCs w:val="24"/>
        </w:rPr>
        <w:t>Operations</w:t>
      </w:r>
      <w:r>
        <w:rPr>
          <w:szCs w:val="24"/>
        </w:rPr>
        <w:t>’</w:t>
      </w:r>
      <w:r w:rsidR="006A0488">
        <w:rPr>
          <w:szCs w:val="24"/>
        </w:rPr>
        <w:t xml:space="preserve"> </w:t>
      </w:r>
      <w:r w:rsidR="00595E08">
        <w:rPr>
          <w:szCs w:val="24"/>
        </w:rPr>
        <w:t>(IT</w:t>
      </w:r>
      <w:r w:rsidR="0062407D">
        <w:rPr>
          <w:szCs w:val="24"/>
        </w:rPr>
        <w:noBreakHyphen/>
      </w:r>
      <w:r w:rsidR="00595E08">
        <w:rPr>
          <w:szCs w:val="24"/>
        </w:rPr>
        <w:t xml:space="preserve">Betrieb) </w:t>
      </w:r>
      <w:r w:rsidR="006A0488">
        <w:rPr>
          <w:szCs w:val="24"/>
        </w:rPr>
        <w:t xml:space="preserve">in den </w:t>
      </w:r>
      <w:r w:rsidR="00E11902">
        <w:rPr>
          <w:szCs w:val="24"/>
        </w:rPr>
        <w:t>Vordergrund</w:t>
      </w:r>
      <w:r w:rsidR="005E5F9F">
        <w:rPr>
          <w:szCs w:val="24"/>
        </w:rPr>
        <w:t xml:space="preserve"> stellt</w:t>
      </w:r>
      <w:r w:rsidR="00E11902">
        <w:rPr>
          <w:szCs w:val="24"/>
        </w:rPr>
        <w:t xml:space="preserve">. </w:t>
      </w:r>
      <w:r w:rsidR="008F00C6">
        <w:t>Diese</w:t>
      </w:r>
      <w:r w:rsidR="005E5F9F">
        <w:t xml:space="preserve"> </w:t>
      </w:r>
      <w:r w:rsidR="006A0488">
        <w:t xml:space="preserve">beinhaltet </w:t>
      </w:r>
      <w:r w:rsidR="006A0488" w:rsidRPr="006A0488">
        <w:t xml:space="preserve">praxiserprobte Lösungsansätze </w:t>
      </w:r>
      <w:r w:rsidR="006A0488">
        <w:t>um Lücken zwischen de</w:t>
      </w:r>
      <w:r w:rsidR="004027C8">
        <w:t>r</w:t>
      </w:r>
      <w:r w:rsidR="006A0488">
        <w:t xml:space="preserve"> </w:t>
      </w:r>
      <w:r w:rsidR="006A0488" w:rsidRPr="006A0488">
        <w:t>Softwareentwicklung und dem IT</w:t>
      </w:r>
      <w:r w:rsidR="0062407D">
        <w:noBreakHyphen/>
      </w:r>
      <w:r w:rsidR="006A0488" w:rsidRPr="006A0488">
        <w:t>Betrieb</w:t>
      </w:r>
      <w:r w:rsidR="006A0488">
        <w:t xml:space="preserve"> zu überbrücken </w:t>
      </w:r>
      <w:r w:rsidR="006A0488">
        <w:fldChar w:fldCharType="begin"/>
      </w:r>
      <w:r w:rsidR="00492B4A">
        <w:instrText xml:space="preserve"> ADDIN ZOTERO_ITEM CSL_CITATION {"citationID":"0UZdZE7i","properties":{"formattedCitation":"(Vgl. Halstenberg et al., (2020), S. 1)","plainCitation":"(Vgl. Halstenberg et al., (2020), S. 1)","noteIndex":0},"citationItems":[{"id":800,"uris":["http://zotero.org/users/10411486/items/VXRL5FSS"],"itemData":{"id":800,"type":"book","collection-title":"essentials","event-place":"Wiesbaden","ISBN":"978-3-658-31404-0","language":"de","note":"DOI: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 </w:instrText>
      </w:r>
      <w:r w:rsidR="006A0488">
        <w:fldChar w:fldCharType="separate"/>
      </w:r>
      <w:r w:rsidR="003274BA" w:rsidRPr="003274BA">
        <w:t>(Vgl. Halstenberg et al., (2020), S. 1)</w:t>
      </w:r>
      <w:r w:rsidR="006A0488">
        <w:fldChar w:fldCharType="end"/>
      </w:r>
      <w:r w:rsidR="00B0406F">
        <w:t>. In einem DevOps</w:t>
      </w:r>
      <w:r w:rsidR="0062407D">
        <w:noBreakHyphen/>
      </w:r>
      <w:r w:rsidR="00B0406F">
        <w:t xml:space="preserve">Zyklus werden die Phasen </w:t>
      </w:r>
      <w:r>
        <w:t>‚</w:t>
      </w:r>
      <w:r w:rsidR="00B0406F">
        <w:t>Plan</w:t>
      </w:r>
      <w:r>
        <w:t>’</w:t>
      </w:r>
      <w:r w:rsidR="00B0406F">
        <w:t xml:space="preserve">, </w:t>
      </w:r>
      <w:r>
        <w:t>‚</w:t>
      </w:r>
      <w:r w:rsidR="00B0406F">
        <w:t>Code</w:t>
      </w:r>
      <w:r>
        <w:t>’</w:t>
      </w:r>
      <w:r w:rsidR="00B0406F">
        <w:t xml:space="preserve">, </w:t>
      </w:r>
      <w:r>
        <w:t>‚</w:t>
      </w:r>
      <w:r w:rsidR="00B0406F">
        <w:t>Build</w:t>
      </w:r>
      <w:r>
        <w:t>’</w:t>
      </w:r>
      <w:r w:rsidR="00B0406F">
        <w:t xml:space="preserve">, </w:t>
      </w:r>
      <w:r>
        <w:t>‚</w:t>
      </w:r>
      <w:r w:rsidR="00B0406F">
        <w:t>Integrate</w:t>
      </w:r>
      <w:r>
        <w:t>’</w:t>
      </w:r>
      <w:r w:rsidR="00B0406F">
        <w:t xml:space="preserve">, </w:t>
      </w:r>
      <w:r>
        <w:t>‚</w:t>
      </w:r>
      <w:r w:rsidR="00B0406F">
        <w:t>Release</w:t>
      </w:r>
      <w:r>
        <w:t>’</w:t>
      </w:r>
      <w:r w:rsidR="00B0406F">
        <w:t xml:space="preserve"> und </w:t>
      </w:r>
      <w:r>
        <w:t>‚</w:t>
      </w:r>
      <w:r w:rsidR="00B0406F">
        <w:t>Operate</w:t>
      </w:r>
      <w:r>
        <w:t>’</w:t>
      </w:r>
      <w:r w:rsidR="00B0406F">
        <w:t xml:space="preserve"> durchlaufen. </w:t>
      </w:r>
      <w:r w:rsidR="00031532">
        <w:t>Die</w:t>
      </w:r>
      <w:r w:rsidR="00B0406F">
        <w:t xml:space="preserve"> Release</w:t>
      </w:r>
      <w:r w:rsidR="0062407D">
        <w:noBreakHyphen/>
      </w:r>
      <w:r w:rsidR="00B0406F">
        <w:t xml:space="preserve">Phase </w:t>
      </w:r>
      <w:r w:rsidR="00031532">
        <w:t>beinhaltet</w:t>
      </w:r>
      <w:r w:rsidR="00E669DC">
        <w:t xml:space="preserve"> die Modultest</w:t>
      </w:r>
      <w:r w:rsidR="00954F6A">
        <w:t>s</w:t>
      </w:r>
      <w:r w:rsidR="00E669DC">
        <w:t xml:space="preserve"> </w:t>
      </w:r>
      <w:r w:rsidR="00901B6A">
        <w:t>(</w:t>
      </w:r>
      <w:r w:rsidR="002E33A2">
        <w:t>Unit</w:t>
      </w:r>
      <w:r w:rsidR="0062407D">
        <w:noBreakHyphen/>
      </w:r>
      <w:r w:rsidR="002E33A2">
        <w:t xml:space="preserve">Test) </w:t>
      </w:r>
      <w:r w:rsidR="00E669DC">
        <w:t>und die Bereitstellung der Software (Deploy)</w:t>
      </w:r>
      <w:r w:rsidR="00031532">
        <w:t>.</w:t>
      </w:r>
      <w:r w:rsidR="00E669DC">
        <w:t xml:space="preserve"> </w:t>
      </w:r>
      <w:r w:rsidR="002E33A2">
        <w:t xml:space="preserve">DevOps basiert auf dem Prinzip </w:t>
      </w:r>
      <w:r w:rsidR="00901B6A">
        <w:t xml:space="preserve">der kontinuierlichen </w:t>
      </w:r>
      <w:r w:rsidR="00663F7C">
        <w:t xml:space="preserve">Integration </w:t>
      </w:r>
      <w:r w:rsidR="00901B6A">
        <w:t>(</w:t>
      </w:r>
      <w:r>
        <w:t>‚</w:t>
      </w:r>
      <w:r w:rsidR="00901B6A" w:rsidRPr="00901B6A">
        <w:t>Continuous Integration</w:t>
      </w:r>
      <w:r>
        <w:t>’</w:t>
      </w:r>
      <w:r w:rsidR="00901B6A">
        <w:t>) und kontinuierliche Bereitstellung (</w:t>
      </w:r>
      <w:r>
        <w:t>‚</w:t>
      </w:r>
      <w:r w:rsidR="00901B6A" w:rsidRPr="00901B6A">
        <w:t>Continuous Deployment</w:t>
      </w:r>
      <w:r>
        <w:t>’</w:t>
      </w:r>
      <w:r w:rsidR="00901B6A">
        <w:t>)</w:t>
      </w:r>
      <w:r w:rsidR="00925A6B">
        <w:t xml:space="preserve"> </w:t>
      </w:r>
      <w:r w:rsidR="00BD7B7B">
        <w:fldChar w:fldCharType="begin"/>
      </w:r>
      <w:r w:rsidR="00492B4A">
        <w:instrText xml:space="preserve"> ADDIN ZOTERO_ITEM CSL_CITATION {"citationID":"QRSBBLEc","properties":{"formattedCitation":"(Vgl. Halstenberg et al., (2020), S. 16 ff.)","plainCitation":"(Vgl. Halstenberg et al., (2020), S. 16 ff.)","noteIndex":0},"citationItems":[{"id":800,"uris":["http://zotero.org/users/10411486/items/VXRL5FSS"],"itemData":{"id":800,"type":"book","collection-title":"essentials","event-place":"Wiesbaden","ISBN":"978-3-658-31404-0","language":"de","note":"DOI: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16 ff.","label":"page"}],"schema":"https://github.com/citation-style-language/schema/raw/master/csl-citation.json"} </w:instrText>
      </w:r>
      <w:r w:rsidR="00BD7B7B">
        <w:fldChar w:fldCharType="separate"/>
      </w:r>
      <w:r w:rsidR="003274BA" w:rsidRPr="003274BA">
        <w:t>(Vgl. Halstenberg et al., (2020), S. 16 ff.)</w:t>
      </w:r>
      <w:r w:rsidR="00BD7B7B">
        <w:fldChar w:fldCharType="end"/>
      </w:r>
      <w:r w:rsidR="00BD7B7B">
        <w:t>.</w:t>
      </w:r>
    </w:p>
    <w:p w14:paraId="7C293144" w14:textId="0D90A9F3" w:rsidR="00E04BE7" w:rsidRDefault="004433BB" w:rsidP="00F07E5B">
      <w:pPr>
        <w:pStyle w:val="Grundtext"/>
        <w:rPr>
          <w:szCs w:val="24"/>
        </w:rPr>
      </w:pPr>
      <w:r>
        <w:t xml:space="preserve">Im Projekt wurde </w:t>
      </w:r>
      <w:r w:rsidR="002709D9">
        <w:t>die Software</w:t>
      </w:r>
      <w:r w:rsidR="00925A6B">
        <w:t xml:space="preserve"> </w:t>
      </w:r>
      <w:r w:rsidR="00137980">
        <w:t xml:space="preserve">in der Programmiersprache </w:t>
      </w:r>
      <w:r w:rsidR="0032638D">
        <w:t>‚</w:t>
      </w:r>
      <w:r w:rsidR="00137980">
        <w:t>Java</w:t>
      </w:r>
      <w:r w:rsidR="0032638D">
        <w:t>’</w:t>
      </w:r>
      <w:r w:rsidR="00137980">
        <w:t xml:space="preserve"> </w:t>
      </w:r>
      <w:r w:rsidR="002709D9">
        <w:t>nach de</w:t>
      </w:r>
      <w:r w:rsidR="001C2969">
        <w:t>m</w:t>
      </w:r>
      <w:r w:rsidR="002709D9">
        <w:t xml:space="preserve"> geschilderten DevOps-</w:t>
      </w:r>
      <w:r w:rsidR="001C2969">
        <w:t>Ansatz</w:t>
      </w:r>
      <w:r w:rsidR="002709D9">
        <w:t xml:space="preserve"> entwickelt</w:t>
      </w:r>
      <w:r w:rsidR="00137980">
        <w:t>.</w:t>
      </w:r>
      <w:r w:rsidR="00E04BE7">
        <w:t xml:space="preserve"> D</w:t>
      </w:r>
      <w:r w:rsidR="00C662CD">
        <w:t xml:space="preserve">ie </w:t>
      </w:r>
      <w:r w:rsidR="00C662CD">
        <w:rPr>
          <w:szCs w:val="24"/>
        </w:rPr>
        <w:t>zentrale Verwaltung der Versionierung</w:t>
      </w:r>
      <w:r w:rsidR="00874EEE">
        <w:rPr>
          <w:szCs w:val="24"/>
        </w:rPr>
        <w:t xml:space="preserve"> </w:t>
      </w:r>
      <w:r w:rsidR="00E04BE7">
        <w:t xml:space="preserve">erfolgte </w:t>
      </w:r>
      <w:r w:rsidR="004D1508">
        <w:t xml:space="preserve">durch das </w:t>
      </w:r>
      <w:r w:rsidR="00CF0A7E">
        <w:t>Versionsverwaltungsprogramm</w:t>
      </w:r>
      <w:r w:rsidR="00CF0A7E">
        <w:t xml:space="preserve"> </w:t>
      </w:r>
      <w:r w:rsidR="00CF0A7E" w:rsidRPr="00CF0A7E">
        <w:t>Subversion</w:t>
      </w:r>
      <w:r w:rsidR="00CF0A7E">
        <w:t xml:space="preserve"> (</w:t>
      </w:r>
      <w:r w:rsidR="00E04BE7">
        <w:t>SVN</w:t>
      </w:r>
      <w:r w:rsidR="00CF0A7E">
        <w:t>)</w:t>
      </w:r>
      <w:r w:rsidR="00C662CD">
        <w:rPr>
          <w:szCs w:val="24"/>
        </w:rPr>
        <w:t xml:space="preserve">. </w:t>
      </w:r>
      <w:r w:rsidR="00E04BE7">
        <w:rPr>
          <w:szCs w:val="24"/>
        </w:rPr>
        <w:t>Mittels a</w:t>
      </w:r>
      <w:r w:rsidR="00C662CD">
        <w:rPr>
          <w:szCs w:val="24"/>
        </w:rPr>
        <w:t>utomatisierte</w:t>
      </w:r>
      <w:r w:rsidR="00925A6B">
        <w:rPr>
          <w:szCs w:val="24"/>
        </w:rPr>
        <w:t>r</w:t>
      </w:r>
      <w:r w:rsidR="00C662CD">
        <w:rPr>
          <w:szCs w:val="24"/>
        </w:rPr>
        <w:t xml:space="preserve"> Modultests (Unit Tests)</w:t>
      </w:r>
      <w:r w:rsidR="00E04BE7">
        <w:rPr>
          <w:szCs w:val="24"/>
        </w:rPr>
        <w:t xml:space="preserve"> </w:t>
      </w:r>
      <w:r>
        <w:rPr>
          <w:szCs w:val="24"/>
        </w:rPr>
        <w:t>ließ sich</w:t>
      </w:r>
      <w:r w:rsidR="00E04BE7">
        <w:rPr>
          <w:szCs w:val="24"/>
        </w:rPr>
        <w:t xml:space="preserve"> </w:t>
      </w:r>
      <w:r w:rsidR="00180868">
        <w:rPr>
          <w:szCs w:val="24"/>
        </w:rPr>
        <w:t xml:space="preserve">bereits während der Implementierung </w:t>
      </w:r>
      <w:r w:rsidR="00C662CD">
        <w:rPr>
          <w:szCs w:val="24"/>
        </w:rPr>
        <w:t>die Ausführung</w:t>
      </w:r>
      <w:r w:rsidR="00C662CD" w:rsidRPr="00FE0B62">
        <w:rPr>
          <w:szCs w:val="24"/>
        </w:rPr>
        <w:t xml:space="preserve"> und Korrektheit</w:t>
      </w:r>
      <w:r w:rsidR="00C662CD">
        <w:rPr>
          <w:szCs w:val="24"/>
        </w:rPr>
        <w:t xml:space="preserve"> des </w:t>
      </w:r>
      <w:r w:rsidR="00A8754C">
        <w:rPr>
          <w:szCs w:val="24"/>
        </w:rPr>
        <w:t>C</w:t>
      </w:r>
      <w:r w:rsidR="00C662CD">
        <w:rPr>
          <w:szCs w:val="24"/>
        </w:rPr>
        <w:t xml:space="preserve">odes </w:t>
      </w:r>
      <w:r>
        <w:rPr>
          <w:szCs w:val="24"/>
        </w:rPr>
        <w:t>überprüfen</w:t>
      </w:r>
      <w:r w:rsidR="00E04BE7">
        <w:rPr>
          <w:szCs w:val="24"/>
        </w:rPr>
        <w:t>.</w:t>
      </w:r>
    </w:p>
    <w:p w14:paraId="1033747F" w14:textId="178067AF" w:rsidR="002F4FA4" w:rsidRDefault="000F75F5" w:rsidP="00F07E5B">
      <w:pPr>
        <w:pStyle w:val="Grundtext"/>
        <w:rPr>
          <w:szCs w:val="24"/>
        </w:rPr>
      </w:pPr>
      <w:r>
        <w:rPr>
          <w:szCs w:val="24"/>
        </w:rPr>
        <w:t xml:space="preserve">Als RDBMS </w:t>
      </w:r>
      <w:r w:rsidR="00DF3A66">
        <w:rPr>
          <w:szCs w:val="24"/>
        </w:rPr>
        <w:t>diente</w:t>
      </w:r>
      <w:r>
        <w:rPr>
          <w:szCs w:val="24"/>
        </w:rPr>
        <w:t xml:space="preserve"> der MySQL</w:t>
      </w:r>
      <w:r w:rsidR="0062407D">
        <w:rPr>
          <w:szCs w:val="24"/>
        </w:rPr>
        <w:noBreakHyphen/>
      </w:r>
      <w:r>
        <w:rPr>
          <w:szCs w:val="24"/>
        </w:rPr>
        <w:t>Datenbankserver und für die Bereitstellung der HTML</w:t>
      </w:r>
      <w:r w:rsidR="0062407D">
        <w:rPr>
          <w:szCs w:val="24"/>
        </w:rPr>
        <w:noBreakHyphen/>
      </w:r>
      <w:r>
        <w:rPr>
          <w:szCs w:val="24"/>
        </w:rPr>
        <w:t>Seiten der Web</w:t>
      </w:r>
      <w:r w:rsidR="0062407D">
        <w:rPr>
          <w:szCs w:val="24"/>
        </w:rPr>
        <w:noBreakHyphen/>
      </w:r>
      <w:r>
        <w:rPr>
          <w:szCs w:val="24"/>
        </w:rPr>
        <w:t>Server Apache Tomcat.</w:t>
      </w:r>
    </w:p>
    <w:p w14:paraId="776091E4" w14:textId="28EAF0C3" w:rsidR="00655F48" w:rsidRDefault="00655F48" w:rsidP="00F07E5B">
      <w:pPr>
        <w:pStyle w:val="Grundtext"/>
        <w:rPr>
          <w:szCs w:val="24"/>
        </w:rPr>
      </w:pPr>
      <w:r>
        <w:rPr>
          <w:szCs w:val="24"/>
        </w:rPr>
        <w:t xml:space="preserve">Die </w:t>
      </w:r>
      <w:r w:rsidR="00091469" w:rsidRPr="00091469">
        <w:rPr>
          <w:szCs w:val="24"/>
        </w:rPr>
        <w:t xml:space="preserve">Benutzerschnittstelle </w:t>
      </w:r>
      <w:r w:rsidR="00A31F59">
        <w:rPr>
          <w:szCs w:val="24"/>
        </w:rPr>
        <w:t>(GUI</w:t>
      </w:r>
      <w:r w:rsidR="00B57AB6">
        <w:rPr>
          <w:szCs w:val="24"/>
        </w:rPr>
        <w:t>)</w:t>
      </w:r>
      <w:r w:rsidR="00A31F59">
        <w:rPr>
          <w:szCs w:val="24"/>
        </w:rPr>
        <w:t xml:space="preserve"> wurde mittels Java Script, HTML und Cascading Stylesheets entwickelt.</w:t>
      </w:r>
    </w:p>
    <w:p w14:paraId="7E856329" w14:textId="6BF13985" w:rsidR="00AA13E0" w:rsidRDefault="00A21E9C" w:rsidP="00F07E5B">
      <w:pPr>
        <w:pStyle w:val="Grundtext"/>
        <w:rPr>
          <w:szCs w:val="24"/>
        </w:rPr>
      </w:pPr>
      <w:r>
        <w:t xml:space="preserve">Das folgende Kapitel beschäftigt sich </w:t>
      </w:r>
      <w:r w:rsidR="00180868">
        <w:t xml:space="preserve">nun </w:t>
      </w:r>
      <w:r>
        <w:t xml:space="preserve">detailliert mit den </w:t>
      </w:r>
      <w:r w:rsidR="00414F50">
        <w:rPr>
          <w:szCs w:val="24"/>
        </w:rPr>
        <w:t>Systemtests</w:t>
      </w:r>
      <w:r>
        <w:rPr>
          <w:szCs w:val="24"/>
        </w:rPr>
        <w:t>.</w:t>
      </w:r>
    </w:p>
    <w:p w14:paraId="6E9C1FCB" w14:textId="77777777" w:rsidR="00925A6B" w:rsidRDefault="00925A6B" w:rsidP="00F07E5B">
      <w:pPr>
        <w:pStyle w:val="Grundtext"/>
        <w:rPr>
          <w:szCs w:val="24"/>
        </w:rPr>
      </w:pPr>
    </w:p>
    <w:p w14:paraId="4B80F33A" w14:textId="77777777" w:rsidR="00411719" w:rsidRDefault="00411719" w:rsidP="00F07E5B">
      <w:pPr>
        <w:pStyle w:val="Grundtext"/>
        <w:sectPr w:rsidR="00411719" w:rsidSect="00AC3817">
          <w:pgSz w:w="11906" w:h="16838" w:code="9"/>
          <w:pgMar w:top="1701" w:right="1701" w:bottom="1134" w:left="1701" w:header="720" w:footer="720" w:gutter="0"/>
          <w:cols w:space="708"/>
          <w:docGrid w:linePitch="360"/>
        </w:sectPr>
      </w:pPr>
    </w:p>
    <w:p w14:paraId="7D2EE4A2" w14:textId="59E34962" w:rsidR="00411719" w:rsidRPr="00087326" w:rsidRDefault="00684F72" w:rsidP="00087326">
      <w:pPr>
        <w:pStyle w:val="berschrift1"/>
        <w:spacing w:after="0"/>
        <w:rPr>
          <w:bCs/>
        </w:rPr>
      </w:pPr>
      <w:bookmarkStart w:id="35" w:name="_Toc144150361"/>
      <w:r w:rsidRPr="00087326">
        <w:rPr>
          <w:bCs/>
        </w:rPr>
        <w:lastRenderedPageBreak/>
        <w:t>Software</w:t>
      </w:r>
      <w:r w:rsidR="0062407D">
        <w:rPr>
          <w:bCs/>
        </w:rPr>
        <w:noBreakHyphen/>
      </w:r>
      <w:r w:rsidR="000679C5">
        <w:rPr>
          <w:bCs/>
        </w:rPr>
        <w:t>T</w:t>
      </w:r>
      <w:r w:rsidR="00411719" w:rsidRPr="00087326">
        <w:rPr>
          <w:bCs/>
        </w:rPr>
        <w:t>est</w:t>
      </w:r>
      <w:bookmarkEnd w:id="35"/>
    </w:p>
    <w:p w14:paraId="6FAD4807" w14:textId="664CD24C" w:rsidR="002D77B3" w:rsidRDefault="002D77B3" w:rsidP="00087326">
      <w:pPr>
        <w:pStyle w:val="berschrift2"/>
        <w:spacing w:before="0"/>
      </w:pPr>
      <w:bookmarkStart w:id="36" w:name="_Toc144150362"/>
      <w:r>
        <w:t>Einführung</w:t>
      </w:r>
      <w:bookmarkEnd w:id="36"/>
    </w:p>
    <w:p w14:paraId="7C126780" w14:textId="47026D79" w:rsidR="005570DD" w:rsidRDefault="002D77B3" w:rsidP="00F07E5B">
      <w:pPr>
        <w:pStyle w:val="Grundtext"/>
      </w:pPr>
      <w:r>
        <w:t xml:space="preserve">Zunächst </w:t>
      </w:r>
      <w:r w:rsidR="002D71CB">
        <w:t>soll</w:t>
      </w:r>
      <w:r w:rsidR="005570DD">
        <w:t xml:space="preserve"> die Frage nach dem Zweck von Software</w:t>
      </w:r>
      <w:r w:rsidR="0062407D">
        <w:noBreakHyphen/>
      </w:r>
      <w:r w:rsidR="000679C5">
        <w:t>T</w:t>
      </w:r>
      <w:r w:rsidR="005570DD">
        <w:t>ests beantwortet</w:t>
      </w:r>
      <w:r w:rsidR="002D71CB">
        <w:t xml:space="preserve"> werden</w:t>
      </w:r>
      <w:r w:rsidR="005570DD">
        <w:t>. Software</w:t>
      </w:r>
      <w:r w:rsidR="0062407D">
        <w:noBreakHyphen/>
      </w:r>
      <w:r w:rsidR="00044C9D">
        <w:t>T</w:t>
      </w:r>
      <w:r w:rsidR="005570DD">
        <w:t>ests generieren keinen ökonomischen Ertrag, aber dennoch einen ökonomischen Nutzen. Sie liefern eine Definition der Qualitätskriterien, decken Mängel bzw. Fehler auf und motivieren die Softwareentwickler gute Software zu entwickeln. Durch das frühzeitige Aufdecken von Mängeln bzw. Fehlern werden Folgekosten, die aus Nachbesserung</w:t>
      </w:r>
      <w:r w:rsidR="002F2E6F">
        <w:t>en</w:t>
      </w:r>
      <w:r w:rsidR="005570DD">
        <w:t xml:space="preserve"> oder Schadensersatzforderungen resultieren, gespart </w:t>
      </w:r>
      <w:r w:rsidR="005570DD">
        <w:fldChar w:fldCharType="begin"/>
      </w:r>
      <w:r w:rsidR="00492B4A">
        <w:instrText xml:space="preserve"> ADDIN ZOTERO_ITEM CSL_CITATION {"citationID":"Ss9np0fo","properties":{"formattedCitation":"(Vgl. Fr\\uc0\\u252{}hauf et al., (2007), S. 14, 29)","plainCitation":"(Vgl. Frühauf et al., (2007), S. 14, 29)","noteIndex":0},"citationItems":[{"id":860,"uris":["http://zotero.org/users/10411486/items/Z569UKYQ"],"itemData":{"id":860,"type":"book","edition":"6.","publisher":"vdf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Inspektion","author":[{"family":"Frühauf","given":"Karol"},{"family":"Ludewig","given":"Jochen"},{"family":"Sandmayr","given":"Helmut"}],"issued":{"date-parts":[["2007"]]}},"locator":"14, 29","label":"page"}],"schema":"https://github.com/citation-style-language/schema/raw/master/csl-citation.json"} </w:instrText>
      </w:r>
      <w:r w:rsidR="005570DD">
        <w:fldChar w:fldCharType="separate"/>
      </w:r>
      <w:r w:rsidR="003274BA" w:rsidRPr="003274BA">
        <w:rPr>
          <w:szCs w:val="24"/>
        </w:rPr>
        <w:t>(Vgl. Frühauf et al., (2007), S. 14, 29)</w:t>
      </w:r>
      <w:r w:rsidR="005570DD">
        <w:fldChar w:fldCharType="end"/>
      </w:r>
      <w:r w:rsidR="005570DD">
        <w:t>.</w:t>
      </w:r>
    </w:p>
    <w:p w14:paraId="02EFB6AB" w14:textId="109C294F" w:rsidR="003D1CA7" w:rsidRDefault="003A2C33" w:rsidP="00F07E5B">
      <w:pPr>
        <w:pStyle w:val="Grundtext"/>
      </w:pPr>
      <w:r w:rsidRPr="003A2C33">
        <w:t xml:space="preserve">Mit der </w:t>
      </w:r>
      <w:r>
        <w:t>Implementierung</w:t>
      </w:r>
      <w:r w:rsidRPr="003A2C33">
        <w:t xml:space="preserve"> starte</w:t>
      </w:r>
      <w:r>
        <w:t xml:space="preserve">n </w:t>
      </w:r>
      <w:r w:rsidRPr="003A2C33">
        <w:t xml:space="preserve">auch </w:t>
      </w:r>
      <w:r>
        <w:t>die Software</w:t>
      </w:r>
      <w:r w:rsidR="0062407D">
        <w:noBreakHyphen/>
      </w:r>
      <w:r w:rsidRPr="003A2C33">
        <w:t>Test</w:t>
      </w:r>
      <w:r>
        <w:t xml:space="preserve">s. Diese umfassen </w:t>
      </w:r>
      <w:r w:rsidRPr="003A2C33">
        <w:t>analytische Maßnahmen</w:t>
      </w:r>
      <w:r>
        <w:t xml:space="preserve"> zur Sicherstellung der Softwarequalität. </w:t>
      </w:r>
      <w:r w:rsidR="00832D95" w:rsidRPr="00832D95">
        <w:t>Software</w:t>
      </w:r>
      <w:r w:rsidR="0062407D">
        <w:noBreakHyphen/>
      </w:r>
      <w:r w:rsidR="000679C5">
        <w:t>T</w:t>
      </w:r>
      <w:r w:rsidR="00832D95" w:rsidRPr="00832D95">
        <w:t xml:space="preserve">ests </w:t>
      </w:r>
      <w:r w:rsidR="00832D95">
        <w:t xml:space="preserve">sind </w:t>
      </w:r>
      <w:r w:rsidR="00832D95" w:rsidRPr="00832D95">
        <w:t xml:space="preserve">in allen Phasen des Entwicklungsprozesses </w:t>
      </w:r>
      <w:r w:rsidR="00832D95">
        <w:t xml:space="preserve">durchzuführen </w:t>
      </w:r>
      <w:r w:rsidR="00C8171E">
        <w:fldChar w:fldCharType="begin"/>
      </w:r>
      <w:r w:rsidR="00492B4A">
        <w:instrText xml:space="preserve"> ADDIN ZOTERO_ITEM CSL_CITATION {"citationID":"vXxekKPC","properties":{"formattedCitation":"(Vgl. Hoffmann, (2013), S. 158)","plainCitation":"(Vgl. Hoffmann, (2013), S. 158)","noteIndex":0},"citationItems":[{"id":853,"uris":["http://zotero.org/users/10411486/items/8YYHRGCC"],"itemData":{"id":853,"type":"book","collection-title":"eXamen.press","event-place":"Berlin,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W."}],"accessed":{"date-parts":[["2023",7,25]]},"issued":{"date-parts":[["2013"]]}},"locator":"158","label":"page"}],"schema":"https://github.com/citation-style-language/schema/raw/master/csl-citation.json"} </w:instrText>
      </w:r>
      <w:r w:rsidR="00C8171E">
        <w:fldChar w:fldCharType="separate"/>
      </w:r>
      <w:r w:rsidR="003274BA" w:rsidRPr="003274BA">
        <w:t>(Vgl. Hoffmann, (2013), S. 158)</w:t>
      </w:r>
      <w:r w:rsidR="00C8171E">
        <w:fldChar w:fldCharType="end"/>
      </w:r>
      <w:r w:rsidR="00C8171E">
        <w:t xml:space="preserve">. </w:t>
      </w:r>
      <w:r>
        <w:t xml:space="preserve">Dabei werden im ersten Schritt die einzelnen Softwarekomponenten getestet. Den Komponententest schließen sich </w:t>
      </w:r>
      <w:r w:rsidR="004512F0">
        <w:t>die Tests einzelner Teilsysteme und im letzten Schritt die Tests des Gesamtsystems an</w:t>
      </w:r>
      <w:r w:rsidR="003D1CA7">
        <w:t xml:space="preserve"> </w:t>
      </w:r>
      <w:r w:rsidR="003D1CA7">
        <w:fldChar w:fldCharType="begin"/>
      </w:r>
      <w:r w:rsidR="00492B4A">
        <w:instrText xml:space="preserve"> ADDIN ZOTERO_ITEM CSL_CITATION {"citationID":"h6xk6ob0","properties":{"formattedCitation":"(Vgl. Alpar et al., (2023), S. 469 f.)","plainCitation":"(Vgl. Alpar et al., (2023), S. 469 f.)","noteIndex":0},"citationItems":[{"id":833,"uris":["http://zotero.org/users/10411486/items/TNMHKFRS"],"itemData":{"id":833,"type":"book","event-place":"Wiesbaden","ISBN":"978-3-658-40351-5","language":"de","note":"DOI: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469 f.","label":"page"}],"schema":"https://github.com/citation-style-language/schema/raw/master/csl-citation.json"} </w:instrText>
      </w:r>
      <w:r w:rsidR="003D1CA7">
        <w:fldChar w:fldCharType="separate"/>
      </w:r>
      <w:r w:rsidR="003274BA" w:rsidRPr="003274BA">
        <w:t>(Vgl. Alpar et al., (2023), S. 469 f.)</w:t>
      </w:r>
      <w:r w:rsidR="003D1CA7">
        <w:fldChar w:fldCharType="end"/>
      </w:r>
      <w:r w:rsidR="003D1CA7">
        <w:t>.</w:t>
      </w:r>
      <w:r w:rsidR="00684F72">
        <w:t xml:space="preserve"> </w:t>
      </w:r>
      <w:r w:rsidR="00E36064">
        <w:t xml:space="preserve">Die </w:t>
      </w:r>
      <w:r w:rsidR="00684F72">
        <w:t>Abbildung ‚Abb. 8.1‘ zeigt die grundlegende Teststrategie, die in den Tests involvierten Komponenten bzw. Systeme und die dazugehörige zeitliche Abfolge.</w:t>
      </w:r>
    </w:p>
    <w:p w14:paraId="6335992D" w14:textId="77777777" w:rsidR="00315E59" w:rsidRDefault="004216B0" w:rsidP="002D77B3">
      <w:pPr>
        <w:pStyle w:val="Grundtext"/>
        <w:keepNext/>
        <w:jc w:val="center"/>
      </w:pPr>
      <w:r w:rsidRPr="004216B0">
        <w:rPr>
          <w:noProof/>
        </w:rPr>
        <w:drawing>
          <wp:inline distT="0" distB="0" distL="0" distR="0" wp14:anchorId="7850CCE7" wp14:editId="34537D2C">
            <wp:extent cx="4543200" cy="2052000"/>
            <wp:effectExtent l="0" t="0" r="0" b="5715"/>
            <wp:docPr id="5995653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65351" name=""/>
                    <pic:cNvPicPr/>
                  </pic:nvPicPr>
                  <pic:blipFill>
                    <a:blip r:embed="rId16">
                      <a:extLst>
                        <a:ext uri="{28A0092B-C50C-407E-A947-70E740481C1C}">
                          <a14:useLocalDpi xmlns:a14="http://schemas.microsoft.com/office/drawing/2010/main" val="0"/>
                        </a:ext>
                      </a:extLst>
                    </a:blip>
                    <a:stretch>
                      <a:fillRect/>
                    </a:stretch>
                  </pic:blipFill>
                  <pic:spPr>
                    <a:xfrm>
                      <a:off x="0" y="0"/>
                      <a:ext cx="4543200" cy="2052000"/>
                    </a:xfrm>
                    <a:prstGeom prst="rect">
                      <a:avLst/>
                    </a:prstGeom>
                  </pic:spPr>
                </pic:pic>
              </a:graphicData>
            </a:graphic>
          </wp:inline>
        </w:drawing>
      </w:r>
    </w:p>
    <w:p w14:paraId="2712DA1D" w14:textId="6B53F5B0" w:rsidR="00C66618" w:rsidRDefault="00C66618" w:rsidP="008E05C6">
      <w:pPr>
        <w:pStyle w:val="GrafikQuelle"/>
        <w:rPr>
          <w:rStyle w:val="Grundzfett"/>
        </w:rPr>
      </w:pPr>
      <w:r>
        <w:t xml:space="preserve">Quelle: </w:t>
      </w:r>
      <w:r w:rsidRPr="00C66618">
        <w:t>Alpar et al.</w:t>
      </w:r>
      <w:r w:rsidR="00270B9A">
        <w:t xml:space="preserve"> (</w:t>
      </w:r>
      <w:r w:rsidRPr="00C66618">
        <w:t>2023</w:t>
      </w:r>
      <w:r w:rsidR="00270B9A">
        <w:t>)</w:t>
      </w:r>
      <w:r w:rsidRPr="00C66618">
        <w:t>, S. 4</w:t>
      </w:r>
      <w:r>
        <w:t>70</w:t>
      </w:r>
    </w:p>
    <w:p w14:paraId="08DCD450" w14:textId="5367074F" w:rsidR="003D1CA7" w:rsidRDefault="00315E59" w:rsidP="00315E59">
      <w:pPr>
        <w:pStyle w:val="Abbildungstitel"/>
      </w:pPr>
      <w:bookmarkStart w:id="37" w:name="_Toc144150408"/>
      <w:r w:rsidRPr="00315E59">
        <w:rPr>
          <w:rStyle w:val="Grundzfett"/>
        </w:rPr>
        <w:t xml:space="preserve">Abb. </w:t>
      </w:r>
      <w:r w:rsidR="00B34B76">
        <w:rPr>
          <w:rStyle w:val="Grundzfett"/>
        </w:rPr>
        <w:fldChar w:fldCharType="begin"/>
      </w:r>
      <w:r w:rsidR="00B34B76">
        <w:rPr>
          <w:rStyle w:val="Grundzfett"/>
        </w:rPr>
        <w:instrText xml:space="preserve"> STYLEREF </w:instrText>
      </w:r>
      <w:r w:rsidR="00F27C5D">
        <w:rPr>
          <w:rStyle w:val="Grundzfett"/>
        </w:rPr>
        <w:instrText>1</w:instrText>
      </w:r>
      <w:r w:rsidR="00B34B76">
        <w:rPr>
          <w:rStyle w:val="Grundzfett"/>
        </w:rPr>
        <w:instrText xml:space="preserve"> \s </w:instrText>
      </w:r>
      <w:r w:rsidR="00B34B76">
        <w:rPr>
          <w:rStyle w:val="Grundzfett"/>
        </w:rPr>
        <w:fldChar w:fldCharType="separate"/>
      </w:r>
      <w:r w:rsidR="00F27C5D">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F27C5D">
        <w:rPr>
          <w:rStyle w:val="Grundzfett"/>
        </w:rPr>
        <w:instrText>1</w:instrText>
      </w:r>
      <w:r w:rsidR="00B34B76">
        <w:rPr>
          <w:rStyle w:val="Grundzfett"/>
        </w:rPr>
        <w:instrText xml:space="preserve"> </w:instrText>
      </w:r>
      <w:r w:rsidR="00B34B76">
        <w:rPr>
          <w:rStyle w:val="Grundzfett"/>
        </w:rPr>
        <w:fldChar w:fldCharType="separate"/>
      </w:r>
      <w:r w:rsidR="00F27C5D">
        <w:rPr>
          <w:rStyle w:val="Grundzfett"/>
          <w:noProof/>
        </w:rPr>
        <w:t>1</w:t>
      </w:r>
      <w:r w:rsidR="00B34B76">
        <w:rPr>
          <w:rStyle w:val="Grundzfett"/>
        </w:rPr>
        <w:fldChar w:fldCharType="end"/>
      </w:r>
      <w:r w:rsidRPr="00315E59">
        <w:rPr>
          <w:rStyle w:val="Grundzfett"/>
        </w:rPr>
        <w:t>:</w:t>
      </w:r>
      <w:r>
        <w:t xml:space="preserve"> </w:t>
      </w:r>
      <w:r w:rsidR="00073833">
        <w:t>Die g</w:t>
      </w:r>
      <w:r w:rsidRPr="00315E59">
        <w:t>rundlegende Teststrategie</w:t>
      </w:r>
      <w:bookmarkEnd w:id="37"/>
    </w:p>
    <w:p w14:paraId="7759B10C" w14:textId="1B8B3294" w:rsidR="003E1D4C" w:rsidRDefault="004512F0" w:rsidP="00F07E5B">
      <w:pPr>
        <w:pStyle w:val="Grundtext"/>
      </w:pPr>
      <w:r>
        <w:t xml:space="preserve">In </w:t>
      </w:r>
      <w:r w:rsidR="00D306FD">
        <w:t>allen</w:t>
      </w:r>
      <w:r>
        <w:t xml:space="preserve"> </w:t>
      </w:r>
      <w:r w:rsidR="00D025BB">
        <w:t xml:space="preserve">Tests werden das Verhalten der Software und die </w:t>
      </w:r>
      <w:r w:rsidR="00D025BB" w:rsidRPr="00D025BB">
        <w:t>Erfüllung der Spezifikation bzw. des Entwurfs</w:t>
      </w:r>
      <w:r w:rsidR="00D025BB">
        <w:t xml:space="preserve"> </w:t>
      </w:r>
      <w:r w:rsidR="00FC6AF8">
        <w:t>(</w:t>
      </w:r>
      <w:r w:rsidR="009D4DAB">
        <w:t>Verifikation</w:t>
      </w:r>
      <w:r w:rsidR="00FC6AF8">
        <w:t xml:space="preserve">) sowie die Erfüllung der </w:t>
      </w:r>
      <w:r w:rsidR="00FC6AF8" w:rsidRPr="00FC6AF8">
        <w:t xml:space="preserve">Anforderungen </w:t>
      </w:r>
      <w:r w:rsidR="00FC6AF8">
        <w:t xml:space="preserve">im </w:t>
      </w:r>
      <w:r w:rsidR="00FC6AF8" w:rsidRPr="00FC6AF8">
        <w:t>Nutzungskontext</w:t>
      </w:r>
      <w:r w:rsidR="00FC6AF8">
        <w:t xml:space="preserve"> </w:t>
      </w:r>
      <w:r w:rsidR="00FC6AF8" w:rsidRPr="00FC6AF8">
        <w:t>(</w:t>
      </w:r>
      <w:r w:rsidR="002B1638" w:rsidRPr="00FC6AF8">
        <w:t>Valid</w:t>
      </w:r>
      <w:r w:rsidR="002B1638">
        <w:t>ierung</w:t>
      </w:r>
      <w:r w:rsidR="00FC6AF8" w:rsidRPr="00FC6AF8">
        <w:t>)</w:t>
      </w:r>
      <w:r w:rsidR="00FC6AF8">
        <w:t xml:space="preserve"> geprüft. </w:t>
      </w:r>
      <w:r w:rsidR="00D306FD">
        <w:t xml:space="preserve">Aus den in der </w:t>
      </w:r>
      <w:r w:rsidR="00D306FD" w:rsidRPr="003E1D4C">
        <w:t>Anforderung</w:t>
      </w:r>
      <w:r w:rsidR="00D306FD">
        <w:t xml:space="preserve">sanalyse erhobenen </w:t>
      </w:r>
      <w:r w:rsidR="00D306FD" w:rsidRPr="003E1D4C">
        <w:t xml:space="preserve">Anforderungen </w:t>
      </w:r>
      <w:r w:rsidR="00D306FD">
        <w:t>werden d</w:t>
      </w:r>
      <w:r w:rsidR="003E1D4C">
        <w:t xml:space="preserve">ie </w:t>
      </w:r>
      <w:r w:rsidR="00D306FD">
        <w:t xml:space="preserve">erforderlichen </w:t>
      </w:r>
      <w:r w:rsidR="003E1D4C" w:rsidRPr="003E1D4C">
        <w:t>Test</w:t>
      </w:r>
      <w:r w:rsidR="0096404C">
        <w:t>fälle</w:t>
      </w:r>
      <w:r w:rsidR="003E1D4C" w:rsidRPr="003E1D4C">
        <w:t xml:space="preserve"> abgeleitet</w:t>
      </w:r>
      <w:r w:rsidR="003A17E8">
        <w:t xml:space="preserve"> </w:t>
      </w:r>
      <w:r w:rsidR="003A17E8">
        <w:fldChar w:fldCharType="begin"/>
      </w:r>
      <w:r w:rsidR="003A17E8">
        <w:instrText xml:space="preserve"> ADDIN ZOTERO_ITEM CSL_CITATION {"citationID":"sUC7vZov","properties":{"formattedCitation":"(Vgl. Alpar et al., (2023), S. 469)","plainCitation":"(Vgl. Alpar et al., (2023), S. 469)","noteIndex":0},"citationItems":[{"id":833,"uris":["http://zotero.org/users/10411486/items/TNMHKFRS"],"itemData":{"id":833,"type":"book","event-place":"Wiesbaden","ISBN":"978-3-658-40351-5","language":"de","note":"DOI: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469","label":"page"}],"schema":"https://github.com/citation-style-language/schema/raw/master/csl-citation.json"} </w:instrText>
      </w:r>
      <w:r w:rsidR="003A17E8">
        <w:fldChar w:fldCharType="separate"/>
      </w:r>
      <w:r w:rsidR="003A17E8" w:rsidRPr="003A17E8">
        <w:t>(Vgl. Alpar et al., (2023), S. 469)</w:t>
      </w:r>
      <w:r w:rsidR="003A17E8">
        <w:fldChar w:fldCharType="end"/>
      </w:r>
      <w:r w:rsidR="003A17E8">
        <w:t>.</w:t>
      </w:r>
    </w:p>
    <w:p w14:paraId="460375D9" w14:textId="5E49C74C" w:rsidR="005570DD" w:rsidRDefault="00C8171E" w:rsidP="00F07E5B">
      <w:pPr>
        <w:pStyle w:val="Grundtext"/>
      </w:pPr>
      <w:r>
        <w:lastRenderedPageBreak/>
        <w:t>Die</w:t>
      </w:r>
      <w:r w:rsidRPr="00C8171E">
        <w:t xml:space="preserve"> Tests lassen sich </w:t>
      </w:r>
      <w:r>
        <w:t xml:space="preserve">nach ihren </w:t>
      </w:r>
      <w:r w:rsidRPr="00C8171E">
        <w:t>Merkmale</w:t>
      </w:r>
      <w:r>
        <w:t>n</w:t>
      </w:r>
      <w:r w:rsidRPr="00C8171E">
        <w:t xml:space="preserve"> in </w:t>
      </w:r>
      <w:r>
        <w:t xml:space="preserve">die </w:t>
      </w:r>
      <w:r w:rsidRPr="00C8171E">
        <w:t xml:space="preserve">Klassen </w:t>
      </w:r>
      <w:r w:rsidR="0032638D">
        <w:t>‚</w:t>
      </w:r>
      <w:r w:rsidRPr="00C8171E">
        <w:t>Prüfebene</w:t>
      </w:r>
      <w:r w:rsidR="002B560C">
        <w:t>:</w:t>
      </w:r>
      <w:r w:rsidR="00656F73">
        <w:t xml:space="preserve"> </w:t>
      </w:r>
      <w:r w:rsidRPr="00C8171E">
        <w:t xml:space="preserve">In welcher Entwicklungsphase wird </w:t>
      </w:r>
      <w:r>
        <w:t>getestet</w:t>
      </w:r>
      <w:r w:rsidRPr="00C8171E">
        <w:t>?</w:t>
      </w:r>
      <w:r w:rsidR="0032638D">
        <w:t>’</w:t>
      </w:r>
      <w:r w:rsidR="00656F73">
        <w:t>,</w:t>
      </w:r>
      <w:r w:rsidRPr="00C8171E">
        <w:t xml:space="preserve"> </w:t>
      </w:r>
      <w:r w:rsidR="0032638D">
        <w:t>‚</w:t>
      </w:r>
      <w:r w:rsidRPr="00C8171E">
        <w:t>Prüfkriterium</w:t>
      </w:r>
      <w:r w:rsidR="002B560C">
        <w:t>:</w:t>
      </w:r>
      <w:r w:rsidR="00656F73">
        <w:t xml:space="preserve"> </w:t>
      </w:r>
      <w:r w:rsidRPr="00C8171E">
        <w:t xml:space="preserve">Welche </w:t>
      </w:r>
      <w:r w:rsidR="00656F73">
        <w:t xml:space="preserve">Inhalte </w:t>
      </w:r>
      <w:r w:rsidRPr="00C8171E">
        <w:t>werden getestet?</w:t>
      </w:r>
      <w:r w:rsidR="0032638D">
        <w:t>’</w:t>
      </w:r>
      <w:r w:rsidR="004852C4">
        <w:t xml:space="preserve"> und</w:t>
      </w:r>
      <w:r w:rsidR="00656F73">
        <w:t xml:space="preserve"> </w:t>
      </w:r>
      <w:r w:rsidR="0032638D">
        <w:t>‚</w:t>
      </w:r>
      <w:r w:rsidRPr="00C8171E">
        <w:t>Prüfmethodik</w:t>
      </w:r>
      <w:r w:rsidR="002B560C">
        <w:t>:</w:t>
      </w:r>
      <w:r>
        <w:t xml:space="preserve"> Wie wird getestet?</w:t>
      </w:r>
      <w:r w:rsidR="0032638D">
        <w:t>’</w:t>
      </w:r>
      <w:r w:rsidR="004852C4">
        <w:t xml:space="preserve"> </w:t>
      </w:r>
      <w:r w:rsidR="00656F73">
        <w:t xml:space="preserve">einteilen </w:t>
      </w:r>
      <w:r w:rsidR="00656F73">
        <w:fldChar w:fldCharType="begin"/>
      </w:r>
      <w:r w:rsidR="00492B4A">
        <w:instrText xml:space="preserve"> ADDIN ZOTERO_ITEM CSL_CITATION {"citationID":"XFPnfUZg","properties":{"formattedCitation":"(Vgl. Hoffmann, (2013), S. 469)","plainCitation":"(Vgl. Hoffmann, (2013), S. 469)","dontUpdate":true,"noteIndex":0},"citationItems":[{"id":853,"uris":["http://zotero.org/users/10411486/items/8YYHRGCC"],"itemData":{"id":853,"type":"book","collection-title":"eXamen.press","event-place":"Berlin,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W."}],"accessed":{"date-parts":[["2023",7,25]]},"issued":{"date-parts":[["2013"]]}},"locator":"469","label":"page"}],"schema":"https://github.com/citation-style-language/schema/raw/master/csl-citation.json"} </w:instrText>
      </w:r>
      <w:r w:rsidR="00656F73">
        <w:fldChar w:fldCharType="separate"/>
      </w:r>
      <w:r w:rsidR="00656F73" w:rsidRPr="00656F73">
        <w:t xml:space="preserve">(Vgl. Hoffmann, (2013), S. </w:t>
      </w:r>
      <w:r w:rsidR="00BC25B4">
        <w:t>158</w:t>
      </w:r>
      <w:r w:rsidR="00656F73" w:rsidRPr="00656F73">
        <w:t>)</w:t>
      </w:r>
      <w:r w:rsidR="00656F73">
        <w:fldChar w:fldCharType="end"/>
      </w:r>
      <w:r w:rsidR="00FE79AF">
        <w:t>.</w:t>
      </w:r>
    </w:p>
    <w:p w14:paraId="5C523DF8" w14:textId="7FA9E047" w:rsidR="00656F73" w:rsidRDefault="00BC25B4" w:rsidP="00F07E5B">
      <w:pPr>
        <w:pStyle w:val="Grundtext"/>
      </w:pPr>
      <w:r>
        <w:t>Die</w:t>
      </w:r>
      <w:r w:rsidR="00656F73">
        <w:t xml:space="preserve"> Einteilung in die </w:t>
      </w:r>
      <w:r w:rsidR="00656F73" w:rsidRPr="00656F73">
        <w:t xml:space="preserve">Prüfebenen </w:t>
      </w:r>
      <w:r w:rsidR="00656F73">
        <w:t xml:space="preserve">basiert auf </w:t>
      </w:r>
      <w:r>
        <w:t xml:space="preserve">der </w:t>
      </w:r>
      <w:r w:rsidR="00656F73" w:rsidRPr="00656F73">
        <w:t xml:space="preserve">Programmstruktur </w:t>
      </w:r>
      <w:r w:rsidR="00656F73">
        <w:t xml:space="preserve">der Software </w:t>
      </w:r>
      <w:r w:rsidR="00656F73" w:rsidRPr="00656F73">
        <w:t xml:space="preserve">und </w:t>
      </w:r>
      <w:r w:rsidR="00656F73">
        <w:t xml:space="preserve">auf </w:t>
      </w:r>
      <w:r w:rsidR="00F744C7">
        <w:t xml:space="preserve">der </w:t>
      </w:r>
      <w:r w:rsidR="00656F73" w:rsidRPr="00656F73">
        <w:t>Entwicklungsphas</w:t>
      </w:r>
      <w:r w:rsidR="00656F73">
        <w:t xml:space="preserve">e. Darin werden die Tests </w:t>
      </w:r>
      <w:r w:rsidR="001D5B35">
        <w:t xml:space="preserve">in </w:t>
      </w:r>
      <w:r w:rsidR="001D5B35" w:rsidRPr="001D5B35">
        <w:t>Unit</w:t>
      </w:r>
      <w:r w:rsidR="0062407D">
        <w:noBreakHyphen/>
      </w:r>
      <w:r w:rsidR="001D5B35" w:rsidRPr="001D5B35">
        <w:t>Tests</w:t>
      </w:r>
      <w:r w:rsidR="001D5B35">
        <w:t xml:space="preserve">, </w:t>
      </w:r>
      <w:r w:rsidR="001D5B35" w:rsidRPr="001D5B35">
        <w:t>Integrationstests</w:t>
      </w:r>
      <w:r w:rsidR="001D5B35">
        <w:t xml:space="preserve">, </w:t>
      </w:r>
      <w:r w:rsidR="001D5B35" w:rsidRPr="001D5B35">
        <w:t xml:space="preserve">Systemtests </w:t>
      </w:r>
      <w:r w:rsidR="001D5B35">
        <w:t xml:space="preserve">und </w:t>
      </w:r>
      <w:r w:rsidR="001D5B35" w:rsidRPr="001D5B35">
        <w:t>Abnahmetests</w:t>
      </w:r>
      <w:r w:rsidR="001D5B35">
        <w:t xml:space="preserve"> unterschieden </w:t>
      </w:r>
      <w:r w:rsidR="001D5B35">
        <w:fldChar w:fldCharType="begin"/>
      </w:r>
      <w:r w:rsidR="00492B4A">
        <w:instrText xml:space="preserve"> ADDIN ZOTERO_ITEM CSL_CITATION {"citationID":"DbddmqBj","properties":{"formattedCitation":"(Vgl. Hoffmann, (2013), S. 470)","plainCitation":"(Vgl. Hoffmann, (2013), S. 470)","dontUpdate":true,"noteIndex":0},"citationItems":[{"id":853,"uris":["http://zotero.org/users/10411486/items/8YYHRGCC"],"itemData":{"id":853,"type":"book","collection-title":"eXamen.press","event-place":"Berlin,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W."}],"accessed":{"date-parts":[["2023",7,25]]},"issued":{"date-parts":[["2013"]]}},"locator":"470","label":"page"}],"schema":"https://github.com/citation-style-language/schema/raw/master/csl-citation.json"} </w:instrText>
      </w:r>
      <w:r w:rsidR="001D5B35">
        <w:fldChar w:fldCharType="separate"/>
      </w:r>
      <w:r w:rsidR="001D5B35" w:rsidRPr="001D5B35">
        <w:t xml:space="preserve">(Vgl. Hoffmann, (2013), S. </w:t>
      </w:r>
      <w:r w:rsidR="00BC3ECE">
        <w:t>159</w:t>
      </w:r>
      <w:r w:rsidR="001D5B35" w:rsidRPr="001D5B35">
        <w:t>)</w:t>
      </w:r>
      <w:r w:rsidR="001D5B35">
        <w:fldChar w:fldCharType="end"/>
      </w:r>
      <w:r w:rsidR="00FE79AF">
        <w:t>.</w:t>
      </w:r>
    </w:p>
    <w:p w14:paraId="48E1CAB4" w14:textId="3CB8A7F7" w:rsidR="001D5B35" w:rsidRPr="00DA341C" w:rsidRDefault="001D5B35" w:rsidP="00DA341C">
      <w:pPr>
        <w:pStyle w:val="Grundtext"/>
        <w:rPr>
          <w:i/>
        </w:rPr>
      </w:pPr>
      <w:r w:rsidRPr="00DA341C">
        <w:rPr>
          <w:i/>
        </w:rPr>
        <w:t>Unit</w:t>
      </w:r>
      <w:r w:rsidR="0062407D">
        <w:rPr>
          <w:i/>
        </w:rPr>
        <w:noBreakHyphen/>
      </w:r>
      <w:r w:rsidRPr="00DA341C">
        <w:rPr>
          <w:i/>
        </w:rPr>
        <w:t>Tests</w:t>
      </w:r>
    </w:p>
    <w:p w14:paraId="3DE4E447" w14:textId="6E3E847B" w:rsidR="001D5B35" w:rsidRDefault="00C74C2D" w:rsidP="00F07E5B">
      <w:pPr>
        <w:pStyle w:val="Grundtext"/>
      </w:pPr>
      <w:r>
        <w:t>In einem Unit</w:t>
      </w:r>
      <w:r w:rsidR="0062407D">
        <w:noBreakHyphen/>
      </w:r>
      <w:r>
        <w:t xml:space="preserve">Test, auch als Modultest oder Komponententest bezeichnet, wird eine </w:t>
      </w:r>
      <w:r w:rsidR="001D5B35" w:rsidRPr="001D5B35">
        <w:t>atomare Programmeinheit</w:t>
      </w:r>
      <w:r>
        <w:t xml:space="preserve"> getestet. </w:t>
      </w:r>
      <w:r w:rsidR="00832E9F">
        <w:t xml:space="preserve">Eine Unit kann aus </w:t>
      </w:r>
      <w:r w:rsidRPr="00C74C2D">
        <w:t xml:space="preserve">einzelnen Funktionen, Klassen, </w:t>
      </w:r>
      <w:r w:rsidR="00832E9F">
        <w:t xml:space="preserve">oder </w:t>
      </w:r>
      <w:r w:rsidRPr="00C74C2D">
        <w:t>Paketen und Bibliotheken</w:t>
      </w:r>
      <w:r w:rsidR="00832E9F">
        <w:t xml:space="preserve"> bestehen</w:t>
      </w:r>
      <w:r w:rsidR="00FE79AF">
        <w:t xml:space="preserve"> </w:t>
      </w:r>
      <w:r w:rsidR="00FE79AF">
        <w:fldChar w:fldCharType="begin"/>
      </w:r>
      <w:r w:rsidR="00492B4A">
        <w:instrText xml:space="preserve"> ADDIN ZOTERO_ITEM CSL_CITATION {"citationID":"nf5sskRC","properties":{"formattedCitation":"(Vgl. Hoffmann, (2013), S. 159)","plainCitation":"(Vgl. Hoffmann, (2013), S. 159)","noteIndex":0},"citationItems":[{"id":853,"uris":["http://zotero.org/users/10411486/items/8YYHRGCC"],"itemData":{"id":853,"type":"book","collection-title":"eXamen.press","event-place":"Berlin,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W."}],"accessed":{"date-parts":[["2023",7,25]]},"issued":{"date-parts":[["2013"]]}},"locator":"159","label":"page"}],"schema":"https://github.com/citation-style-language/schema/raw/master/csl-citation.json"} </w:instrText>
      </w:r>
      <w:r w:rsidR="00FE79AF">
        <w:fldChar w:fldCharType="separate"/>
      </w:r>
      <w:r w:rsidR="003274BA" w:rsidRPr="003274BA">
        <w:t>(Vgl. Hoffmann, (2013), S. 159)</w:t>
      </w:r>
      <w:r w:rsidR="00FE79AF">
        <w:fldChar w:fldCharType="end"/>
      </w:r>
      <w:r w:rsidR="00FE79AF">
        <w:t>.</w:t>
      </w:r>
    </w:p>
    <w:p w14:paraId="203B060B" w14:textId="1D6FE28C" w:rsidR="001D5B35" w:rsidRPr="00DA341C" w:rsidRDefault="00832E9F" w:rsidP="00DA341C">
      <w:pPr>
        <w:pStyle w:val="Grundtext"/>
        <w:rPr>
          <w:i/>
        </w:rPr>
      </w:pPr>
      <w:r w:rsidRPr="00DA341C">
        <w:rPr>
          <w:i/>
        </w:rPr>
        <w:t>Integrationstest</w:t>
      </w:r>
    </w:p>
    <w:p w14:paraId="70B0B892" w14:textId="678CA39C" w:rsidR="00832E9F" w:rsidRDefault="00832E9F" w:rsidP="00F07E5B">
      <w:pPr>
        <w:pStyle w:val="Grundtext"/>
      </w:pPr>
      <w:r>
        <w:t>D</w:t>
      </w:r>
      <w:r w:rsidRPr="00832E9F">
        <w:t xml:space="preserve">ie nächsthöhere Abstraktionsstufe </w:t>
      </w:r>
      <w:r>
        <w:t xml:space="preserve">in der </w:t>
      </w:r>
      <w:r w:rsidR="00DC5511">
        <w:t>Kategorie</w:t>
      </w:r>
      <w:r>
        <w:t xml:space="preserve"> </w:t>
      </w:r>
      <w:r w:rsidR="0032638D">
        <w:t>‚</w:t>
      </w:r>
      <w:r w:rsidRPr="00656F73">
        <w:t>Prüfebene</w:t>
      </w:r>
      <w:r w:rsidR="0032638D">
        <w:t>’</w:t>
      </w:r>
      <w:r>
        <w:t xml:space="preserve"> </w:t>
      </w:r>
      <w:r w:rsidRPr="00832E9F">
        <w:t>bilde</w:t>
      </w:r>
      <w:r>
        <w:t xml:space="preserve">n die </w:t>
      </w:r>
      <w:r w:rsidRPr="00832E9F">
        <w:t>Integrationstest</w:t>
      </w:r>
      <w:r>
        <w:t>s.</w:t>
      </w:r>
      <w:r w:rsidR="00816A70">
        <w:t xml:space="preserve"> </w:t>
      </w:r>
      <w:r>
        <w:t xml:space="preserve">Darin werden </w:t>
      </w:r>
      <w:r w:rsidRPr="00832E9F">
        <w:t>größeren Software</w:t>
      </w:r>
      <w:r w:rsidR="0062407D">
        <w:noBreakHyphen/>
      </w:r>
      <w:r w:rsidRPr="00832E9F">
        <w:t>Komponente</w:t>
      </w:r>
      <w:r>
        <w:t xml:space="preserve">n, die sich aus </w:t>
      </w:r>
      <w:r w:rsidRPr="00832E9F">
        <w:t>einzelne</w:t>
      </w:r>
      <w:r>
        <w:t>n</w:t>
      </w:r>
      <w:r w:rsidRPr="00832E9F">
        <w:t xml:space="preserve"> Programmmodule</w:t>
      </w:r>
      <w:r w:rsidR="00816A70">
        <w:t>n</w:t>
      </w:r>
      <w:r>
        <w:t xml:space="preserve"> </w:t>
      </w:r>
      <w:r w:rsidRPr="00832E9F">
        <w:t>zusamme</w:t>
      </w:r>
      <w:r>
        <w:t>nsetzen</w:t>
      </w:r>
      <w:r w:rsidR="00816A70">
        <w:t xml:space="preserve">, getestet. </w:t>
      </w:r>
      <w:r w:rsidR="00B5211A">
        <w:t xml:space="preserve">Ein </w:t>
      </w:r>
      <w:r w:rsidR="00816A70" w:rsidRPr="00832E9F">
        <w:t>Integrationstest</w:t>
      </w:r>
      <w:r w:rsidR="00816A70">
        <w:t xml:space="preserve"> soll sicherstellen, dass die zusammengesetzten </w:t>
      </w:r>
      <w:r w:rsidR="00816A70" w:rsidRPr="00832E9F">
        <w:t>Programmkomponenten ein funktionsfähiges</w:t>
      </w:r>
      <w:r w:rsidR="00816A70">
        <w:t xml:space="preserve"> </w:t>
      </w:r>
      <w:r w:rsidR="0017666D">
        <w:t>Gesamts</w:t>
      </w:r>
      <w:r w:rsidR="00816A70" w:rsidRPr="00832E9F">
        <w:t xml:space="preserve">ystem </w:t>
      </w:r>
      <w:r w:rsidR="00816A70">
        <w:t>ergeben.</w:t>
      </w:r>
      <w:r w:rsidR="00B5211A">
        <w:t xml:space="preserve"> In der Praxis werden Integrationstests als </w:t>
      </w:r>
      <w:r w:rsidR="0032638D">
        <w:t>‚</w:t>
      </w:r>
      <w:r w:rsidR="00B5211A" w:rsidRPr="00B5211A">
        <w:t>Big</w:t>
      </w:r>
      <w:r w:rsidR="0062407D">
        <w:noBreakHyphen/>
      </w:r>
      <w:r w:rsidR="00B5211A" w:rsidRPr="00B5211A">
        <w:t>Bang</w:t>
      </w:r>
      <w:r w:rsidR="0062407D">
        <w:noBreakHyphen/>
      </w:r>
      <w:r w:rsidR="00B5211A" w:rsidRPr="00B5211A">
        <w:t>Integration</w:t>
      </w:r>
      <w:r w:rsidR="0032638D">
        <w:t>’</w:t>
      </w:r>
      <w:r w:rsidR="00260C38">
        <w:t xml:space="preserve">, </w:t>
      </w:r>
      <w:r w:rsidR="0032638D">
        <w:t>‚</w:t>
      </w:r>
      <w:r w:rsidR="00B5211A" w:rsidRPr="00B5211A">
        <w:t>Strukturorientierte Integration</w:t>
      </w:r>
      <w:r w:rsidR="0032638D">
        <w:t>’</w:t>
      </w:r>
      <w:r w:rsidR="00B5211A">
        <w:t xml:space="preserve"> </w:t>
      </w:r>
      <w:r w:rsidR="00260C38">
        <w:t xml:space="preserve">oder </w:t>
      </w:r>
      <w:r w:rsidR="0032638D">
        <w:t>‚</w:t>
      </w:r>
      <w:r w:rsidR="00260C38" w:rsidRPr="00260C38">
        <w:t>Funktionsorientierte Integration</w:t>
      </w:r>
      <w:r w:rsidR="0032638D">
        <w:t>’</w:t>
      </w:r>
      <w:r w:rsidR="00260C38">
        <w:t xml:space="preserve"> </w:t>
      </w:r>
      <w:r w:rsidR="00B5211A">
        <w:t>ausgeführt</w:t>
      </w:r>
      <w:r w:rsidR="00FE79AF">
        <w:t xml:space="preserve"> </w:t>
      </w:r>
      <w:r w:rsidR="00FE79AF">
        <w:fldChar w:fldCharType="begin"/>
      </w:r>
      <w:r w:rsidR="00492B4A">
        <w:instrText xml:space="preserve"> ADDIN ZOTERO_ITEM CSL_CITATION {"citationID":"Ifwlmf5H","properties":{"formattedCitation":"(Vgl. Hoffmann, (2013), S. 163)","plainCitation":"(Vgl. Hoffmann, (2013), S. 163)","noteIndex":0},"citationItems":[{"id":853,"uris":["http://zotero.org/users/10411486/items/8YYHRGCC"],"itemData":{"id":853,"type":"book","collection-title":"eXamen.press","event-place":"Berlin,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W."}],"accessed":{"date-parts":[["2023",7,25]]},"issued":{"date-parts":[["2013"]]}},"locator":"163","label":"page"}],"schema":"https://github.com/citation-style-language/schema/raw/master/csl-citation.json"} </w:instrText>
      </w:r>
      <w:r w:rsidR="00FE79AF">
        <w:fldChar w:fldCharType="separate"/>
      </w:r>
      <w:r w:rsidR="003274BA" w:rsidRPr="003274BA">
        <w:t>(Vgl. Hoffmann, (2013), S. 163)</w:t>
      </w:r>
      <w:r w:rsidR="00FE79AF">
        <w:fldChar w:fldCharType="end"/>
      </w:r>
      <w:r w:rsidR="00123D29">
        <w:t>.</w:t>
      </w:r>
    </w:p>
    <w:p w14:paraId="0F7B746F" w14:textId="4199B3C3" w:rsidR="001D5B35" w:rsidRPr="00DA341C" w:rsidRDefault="006B3D3B" w:rsidP="00DA341C">
      <w:pPr>
        <w:pStyle w:val="Grundtext"/>
        <w:rPr>
          <w:i/>
        </w:rPr>
      </w:pPr>
      <w:r w:rsidRPr="00DA341C">
        <w:rPr>
          <w:i/>
        </w:rPr>
        <w:t>Systemtest</w:t>
      </w:r>
    </w:p>
    <w:p w14:paraId="62E504E8" w14:textId="299F466A" w:rsidR="005179A4" w:rsidRDefault="00B213A6" w:rsidP="00F07E5B">
      <w:pPr>
        <w:pStyle w:val="Grundtext"/>
      </w:pPr>
      <w:r>
        <w:t>S</w:t>
      </w:r>
      <w:r w:rsidRPr="00B213A6">
        <w:t>obald alle Teilkomponenten eines Software</w:t>
      </w:r>
      <w:r w:rsidR="0062407D">
        <w:noBreakHyphen/>
      </w:r>
      <w:r w:rsidRPr="00B213A6">
        <w:t>Systems erfolgreich integriert sind</w:t>
      </w:r>
      <w:r w:rsidR="00953E47">
        <w:t xml:space="preserve">, kann mit den </w:t>
      </w:r>
      <w:r w:rsidR="00953E47" w:rsidRPr="00B213A6">
        <w:t>Systemtest</w:t>
      </w:r>
      <w:r w:rsidR="006F5811">
        <w:t>s</w:t>
      </w:r>
      <w:r w:rsidR="00953E47" w:rsidRPr="00B213A6">
        <w:t xml:space="preserve"> </w:t>
      </w:r>
      <w:r w:rsidR="00953E47">
        <w:t xml:space="preserve">begonnen werden. Dabei </w:t>
      </w:r>
      <w:r w:rsidR="00953E47" w:rsidRPr="00B213A6">
        <w:t xml:space="preserve">wird das </w:t>
      </w:r>
      <w:r w:rsidR="00953E47">
        <w:t xml:space="preserve">gesamte </w:t>
      </w:r>
      <w:r w:rsidR="00953E47" w:rsidRPr="00B213A6">
        <w:t xml:space="preserve">System </w:t>
      </w:r>
      <w:r w:rsidR="00953E47">
        <w:t xml:space="preserve">getestet </w:t>
      </w:r>
      <w:r w:rsidR="00953E47" w:rsidRPr="00B213A6">
        <w:t>und auf die Einhaltung der im Pflichtenheft spezifizierten Eigenschaften ü</w:t>
      </w:r>
      <w:r w:rsidR="00953E47">
        <w:t>berprüft. I</w:t>
      </w:r>
      <w:r w:rsidR="00532446">
        <w:t>n den</w:t>
      </w:r>
      <w:r w:rsidR="00953E47">
        <w:t xml:space="preserve"> Systemtest</w:t>
      </w:r>
      <w:r w:rsidR="00532446">
        <w:t>s</w:t>
      </w:r>
      <w:r w:rsidR="00953E47">
        <w:t xml:space="preserve"> wird die Software </w:t>
      </w:r>
      <w:r w:rsidR="00953E47" w:rsidRPr="00953E47">
        <w:t>funktional</w:t>
      </w:r>
      <w:r w:rsidR="00953E47">
        <w:t xml:space="preserve"> gemäß den Anforderungen geprüft. Im Gegensatz </w:t>
      </w:r>
      <w:r w:rsidR="00953E47" w:rsidRPr="00953E47">
        <w:t>zum Unit</w:t>
      </w:r>
      <w:r w:rsidR="0062407D">
        <w:noBreakHyphen/>
      </w:r>
      <w:r w:rsidR="00953E47" w:rsidRPr="00953E47">
        <w:t xml:space="preserve"> oder Integrationstest</w:t>
      </w:r>
      <w:r w:rsidR="00953E47">
        <w:t xml:space="preserve"> bleibt </w:t>
      </w:r>
      <w:r w:rsidR="00EB2DD2">
        <w:t xml:space="preserve">hierbei </w:t>
      </w:r>
      <w:r w:rsidR="00953E47">
        <w:t xml:space="preserve">die </w:t>
      </w:r>
      <w:r w:rsidR="00953E47" w:rsidRPr="00953E47">
        <w:t>Code</w:t>
      </w:r>
      <w:r w:rsidR="0062407D">
        <w:noBreakHyphen/>
      </w:r>
      <w:r w:rsidR="00953E47" w:rsidRPr="00953E47">
        <w:t xml:space="preserve">Struktur </w:t>
      </w:r>
      <w:r w:rsidR="00953E47">
        <w:t>unberücksichtigt.</w:t>
      </w:r>
      <w:r w:rsidR="005179A4">
        <w:t xml:space="preserve"> Faktoren, wie u</w:t>
      </w:r>
      <w:r w:rsidR="005179A4" w:rsidRPr="005179A4">
        <w:t>nvorhergesehene Fehler</w:t>
      </w:r>
      <w:r w:rsidR="005179A4">
        <w:t>, u</w:t>
      </w:r>
      <w:r w:rsidR="005179A4" w:rsidRPr="005179A4">
        <w:t>nklare Anforderungen</w:t>
      </w:r>
      <w:r w:rsidR="005179A4">
        <w:t>, e</w:t>
      </w:r>
      <w:r w:rsidR="005179A4" w:rsidRPr="005179A4">
        <w:t>ingeschränkte Debug</w:t>
      </w:r>
      <w:r w:rsidR="0062407D">
        <w:noBreakHyphen/>
      </w:r>
      <w:r w:rsidR="005179A4" w:rsidRPr="005179A4">
        <w:t>Möglichkeiten</w:t>
      </w:r>
      <w:r w:rsidR="005179A4">
        <w:t xml:space="preserve"> und e</w:t>
      </w:r>
      <w:r w:rsidR="005179A4" w:rsidRPr="005179A4">
        <w:t>ingeschränkte Handlungsfähigkeit</w:t>
      </w:r>
      <w:r w:rsidR="005179A4">
        <w:t xml:space="preserve"> erschweren die Systemtest</w:t>
      </w:r>
      <w:r w:rsidR="00162E39">
        <w:t xml:space="preserve">s </w:t>
      </w:r>
      <w:r w:rsidR="00FE79AF">
        <w:fldChar w:fldCharType="begin"/>
      </w:r>
      <w:r w:rsidR="00492B4A">
        <w:instrText xml:space="preserve"> ADDIN ZOTERO_ITEM CSL_CITATION {"citationID":"MPxDdo46","properties":{"formattedCitation":"(Vgl. Hoffmann, (2013), S. 166 f.)","plainCitation":"(Vgl. Hoffmann, (2013), S. 166 f.)","noteIndex":0},"citationItems":[{"id":853,"uris":["http://zotero.org/users/10411486/items/8YYHRGCC"],"itemData":{"id":853,"type":"book","collection-title":"eXamen.press","event-place":"Berlin,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W."}],"accessed":{"date-parts":[["2023",7,25]]},"issued":{"date-parts":[["2013"]]}},"locator":"166 f.","label":"page"}],"schema":"https://github.com/citation-style-language/schema/raw/master/csl-citation.json"} </w:instrText>
      </w:r>
      <w:r w:rsidR="00FE79AF">
        <w:fldChar w:fldCharType="separate"/>
      </w:r>
      <w:r w:rsidR="003274BA" w:rsidRPr="003274BA">
        <w:t>(Vgl. Hoffmann, (2013), S. 166 f.)</w:t>
      </w:r>
      <w:r w:rsidR="00FE79AF">
        <w:fldChar w:fldCharType="end"/>
      </w:r>
      <w:r w:rsidR="00123D29">
        <w:t>.</w:t>
      </w:r>
    </w:p>
    <w:p w14:paraId="770CD09F" w14:textId="133502E4" w:rsidR="005179A4" w:rsidRPr="00DA341C" w:rsidRDefault="00567F3D" w:rsidP="00DA341C">
      <w:pPr>
        <w:pStyle w:val="Grundtext"/>
        <w:rPr>
          <w:i/>
        </w:rPr>
      </w:pPr>
      <w:r w:rsidRPr="00DA341C">
        <w:rPr>
          <w:i/>
        </w:rPr>
        <w:t>Abnahmetest</w:t>
      </w:r>
    </w:p>
    <w:p w14:paraId="671619EE" w14:textId="77777777" w:rsidR="00E2557C" w:rsidRDefault="00567F3D" w:rsidP="00F07E5B">
      <w:pPr>
        <w:pStyle w:val="Grundtext"/>
      </w:pPr>
      <w:r>
        <w:t xml:space="preserve">Auch der </w:t>
      </w:r>
      <w:r w:rsidRPr="00567F3D">
        <w:t xml:space="preserve">Abnahmetest </w:t>
      </w:r>
      <w:r>
        <w:t xml:space="preserve">verifiziert und validiert </w:t>
      </w:r>
      <w:r w:rsidR="008B4BEA">
        <w:t xml:space="preserve">wie im Systemtest </w:t>
      </w:r>
      <w:r>
        <w:t xml:space="preserve">die </w:t>
      </w:r>
      <w:r w:rsidRPr="00567F3D">
        <w:t>Software</w:t>
      </w:r>
      <w:r>
        <w:t xml:space="preserve"> bezüglich der </w:t>
      </w:r>
      <w:r w:rsidRPr="00567F3D">
        <w:t xml:space="preserve">Vorgaben </w:t>
      </w:r>
      <w:r>
        <w:t xml:space="preserve">und Spezifikationen aus dem </w:t>
      </w:r>
      <w:r w:rsidRPr="00567F3D">
        <w:t>Pflichtenheft</w:t>
      </w:r>
      <w:r w:rsidR="00885570">
        <w:t>.</w:t>
      </w:r>
      <w:r w:rsidR="006B2B08">
        <w:t xml:space="preserve"> Im Gegensatz zum Systemtest wird </w:t>
      </w:r>
      <w:r w:rsidR="008B4BEA">
        <w:t xml:space="preserve">jedoch der </w:t>
      </w:r>
      <w:r w:rsidR="006B2B08">
        <w:t xml:space="preserve">Abnahmetest unter der </w:t>
      </w:r>
      <w:r w:rsidR="006B2B08" w:rsidRPr="006B2B08">
        <w:t xml:space="preserve">realen Einsatzumgebung des Kunden </w:t>
      </w:r>
      <w:r w:rsidR="006B2B08">
        <w:t xml:space="preserve">und </w:t>
      </w:r>
      <w:r w:rsidR="006B2B08" w:rsidRPr="006B2B08">
        <w:t>mit authentischen Daten des Auftraggebers</w:t>
      </w:r>
      <w:r w:rsidR="006B2B08">
        <w:t xml:space="preserve"> durchgeführt. </w:t>
      </w:r>
    </w:p>
    <w:p w14:paraId="0C27E55C" w14:textId="439C87E4" w:rsidR="000D0D15" w:rsidRDefault="006B2B08" w:rsidP="00F07E5B">
      <w:pPr>
        <w:pStyle w:val="Grundtext"/>
      </w:pPr>
      <w:r>
        <w:lastRenderedPageBreak/>
        <w:t xml:space="preserve">Beim Abnahmetest gibt der </w:t>
      </w:r>
      <w:r w:rsidRPr="006B2B08">
        <w:t>Auftraggeber</w:t>
      </w:r>
      <w:r>
        <w:t xml:space="preserve"> die Richtlinien des Tests vor oder er führt den </w:t>
      </w:r>
      <w:r w:rsidR="00E833EF">
        <w:t>T</w:t>
      </w:r>
      <w:r>
        <w:t>est selbst durch</w:t>
      </w:r>
      <w:r w:rsidR="00BC3ECE">
        <w:t xml:space="preserve"> </w:t>
      </w:r>
      <w:r w:rsidR="00EA1A96">
        <w:fldChar w:fldCharType="begin"/>
      </w:r>
      <w:r w:rsidR="00492B4A">
        <w:instrText xml:space="preserve"> ADDIN ZOTERO_ITEM CSL_CITATION {"citationID":"f6paGwd6","properties":{"formattedCitation":"(Vgl. Hoffmann, (2013), S. 168 f.)","plainCitation":"(Vgl. Hoffmann, (2013), S. 168 f.)","noteIndex":0},"citationItems":[{"id":853,"uris":["http://zotero.org/users/10411486/items/8YYHRGCC"],"itemData":{"id":853,"type":"book","collection-title":"eXamen.press","event-place":"Berlin,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W."}],"accessed":{"date-parts":[["2023",7,25]]},"issued":{"date-parts":[["2013"]]}},"locator":"168 f.","label":"page"}],"schema":"https://github.com/citation-style-language/schema/raw/master/csl-citation.json"} </w:instrText>
      </w:r>
      <w:r w:rsidR="00EA1A96">
        <w:fldChar w:fldCharType="separate"/>
      </w:r>
      <w:r w:rsidR="003274BA" w:rsidRPr="003274BA">
        <w:t>(Vgl. Hoffmann, (2013), S. 168 f.)</w:t>
      </w:r>
      <w:r w:rsidR="00EA1A96">
        <w:fldChar w:fldCharType="end"/>
      </w:r>
      <w:r w:rsidR="00123D29">
        <w:t>.</w:t>
      </w:r>
    </w:p>
    <w:p w14:paraId="5C780368" w14:textId="02C47A4E" w:rsidR="00411DBD" w:rsidRDefault="00411DBD" w:rsidP="00411DBD">
      <w:pPr>
        <w:pStyle w:val="Grundtext"/>
      </w:pPr>
      <w:r>
        <w:t>Die Abbildung ‚Abb. 8.2‘ stell</w:t>
      </w:r>
      <w:r w:rsidR="009054DD">
        <w:t>t</w:t>
      </w:r>
      <w:r>
        <w:t xml:space="preserve"> die vier </w:t>
      </w:r>
      <w:r w:rsidR="002D4C51">
        <w:t xml:space="preserve">genannten </w:t>
      </w:r>
      <w:r>
        <w:t>Prüfebenen übersichtlich dar.</w:t>
      </w:r>
    </w:p>
    <w:p w14:paraId="766F1653" w14:textId="096E030F" w:rsidR="00BC3ECE" w:rsidRDefault="00BC3ECE" w:rsidP="000D0D15">
      <w:pPr>
        <w:pStyle w:val="Grundtext"/>
        <w:jc w:val="center"/>
      </w:pPr>
      <w:r w:rsidRPr="00BC3ECE">
        <w:rPr>
          <w:noProof/>
        </w:rPr>
        <w:drawing>
          <wp:inline distT="0" distB="0" distL="0" distR="0" wp14:anchorId="4F545FCF" wp14:editId="4DB2CF32">
            <wp:extent cx="5220908" cy="2127903"/>
            <wp:effectExtent l="0" t="0" r="0" b="5715"/>
            <wp:docPr id="106991572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15729" name=""/>
                    <pic:cNvPicPr/>
                  </pic:nvPicPr>
                  <pic:blipFill>
                    <a:blip r:embed="rId17">
                      <a:extLst>
                        <a:ext uri="{28A0092B-C50C-407E-A947-70E740481C1C}">
                          <a14:useLocalDpi xmlns:a14="http://schemas.microsoft.com/office/drawing/2010/main" val="0"/>
                        </a:ext>
                      </a:extLst>
                    </a:blip>
                    <a:stretch>
                      <a:fillRect/>
                    </a:stretch>
                  </pic:blipFill>
                  <pic:spPr>
                    <a:xfrm>
                      <a:off x="0" y="0"/>
                      <a:ext cx="5341001" cy="2176850"/>
                    </a:xfrm>
                    <a:prstGeom prst="rect">
                      <a:avLst/>
                    </a:prstGeom>
                  </pic:spPr>
                </pic:pic>
              </a:graphicData>
            </a:graphic>
          </wp:inline>
        </w:drawing>
      </w:r>
    </w:p>
    <w:p w14:paraId="06BF9999" w14:textId="55495C94" w:rsidR="00BC3ECE" w:rsidRDefault="00BC3ECE" w:rsidP="008E05C6">
      <w:pPr>
        <w:pStyle w:val="GrafikQuelle"/>
        <w:rPr>
          <w:rStyle w:val="Grundzfett"/>
        </w:rPr>
      </w:pPr>
      <w:r>
        <w:t xml:space="preserve">Quelle: </w:t>
      </w:r>
      <w:r w:rsidRPr="00BC3ECE">
        <w:t>Hoffmann</w:t>
      </w:r>
      <w:r w:rsidRPr="00C66618">
        <w:t xml:space="preserve"> </w:t>
      </w:r>
      <w:r w:rsidR="00F33759">
        <w:t>(</w:t>
      </w:r>
      <w:r w:rsidRPr="00C66618">
        <w:t>20</w:t>
      </w:r>
      <w:r>
        <w:t>1</w:t>
      </w:r>
      <w:r w:rsidRPr="00C66618">
        <w:t>3</w:t>
      </w:r>
      <w:r w:rsidR="00F33759">
        <w:t>)</w:t>
      </w:r>
      <w:r w:rsidRPr="00C66618">
        <w:t xml:space="preserve">, S. </w:t>
      </w:r>
      <w:r>
        <w:t>159</w:t>
      </w:r>
    </w:p>
    <w:p w14:paraId="035F9291" w14:textId="586E6340" w:rsidR="00B213A6" w:rsidRDefault="00BC3ECE" w:rsidP="00BC3ECE">
      <w:pPr>
        <w:pStyle w:val="Abbildungstitel"/>
      </w:pPr>
      <w:bookmarkStart w:id="38" w:name="_Toc144150409"/>
      <w:r w:rsidRPr="00BC3ECE">
        <w:rPr>
          <w:rStyle w:val="Grundzfett"/>
        </w:rPr>
        <w:t xml:space="preserve">Abb. </w:t>
      </w:r>
      <w:r w:rsidR="00B34B76">
        <w:rPr>
          <w:rStyle w:val="Grundzfett"/>
        </w:rPr>
        <w:fldChar w:fldCharType="begin"/>
      </w:r>
      <w:r w:rsidR="00B34B76">
        <w:rPr>
          <w:rStyle w:val="Grundzfett"/>
        </w:rPr>
        <w:instrText xml:space="preserve"> STYLEREF </w:instrText>
      </w:r>
      <w:r w:rsidR="00F25FBA">
        <w:rPr>
          <w:rStyle w:val="Grundzfett"/>
        </w:rPr>
        <w:instrText>1</w:instrText>
      </w:r>
      <w:r w:rsidR="00B34B76">
        <w:rPr>
          <w:rStyle w:val="Grundzfett"/>
        </w:rPr>
        <w:instrText xml:space="preserve"> \s </w:instrText>
      </w:r>
      <w:r w:rsidR="00B34B76">
        <w:rPr>
          <w:rStyle w:val="Grundzfett"/>
        </w:rPr>
        <w:fldChar w:fldCharType="separate"/>
      </w:r>
      <w:r w:rsidR="00F25FBA">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F25FBA">
        <w:rPr>
          <w:rStyle w:val="Grundzfett"/>
        </w:rPr>
        <w:instrText>1</w:instrText>
      </w:r>
      <w:r w:rsidR="00B34B76">
        <w:rPr>
          <w:rStyle w:val="Grundzfett"/>
        </w:rPr>
        <w:instrText xml:space="preserve"> </w:instrText>
      </w:r>
      <w:r w:rsidR="00B34B76">
        <w:rPr>
          <w:rStyle w:val="Grundzfett"/>
        </w:rPr>
        <w:fldChar w:fldCharType="separate"/>
      </w:r>
      <w:r w:rsidR="00F25FBA">
        <w:rPr>
          <w:rStyle w:val="Grundzfett"/>
          <w:noProof/>
        </w:rPr>
        <w:t>2</w:t>
      </w:r>
      <w:r w:rsidR="00B34B76">
        <w:rPr>
          <w:rStyle w:val="Grundzfett"/>
        </w:rPr>
        <w:fldChar w:fldCharType="end"/>
      </w:r>
      <w:r w:rsidRPr="00BC3ECE">
        <w:rPr>
          <w:rStyle w:val="Grundzfett"/>
        </w:rPr>
        <w:t>:</w:t>
      </w:r>
      <w:r>
        <w:t xml:space="preserve"> </w:t>
      </w:r>
      <w:r w:rsidR="00CB5747">
        <w:t>Die v</w:t>
      </w:r>
      <w:r w:rsidRPr="00BC3ECE">
        <w:t>ier Prüfebenen des Software</w:t>
      </w:r>
      <w:r w:rsidR="0062407D">
        <w:noBreakHyphen/>
      </w:r>
      <w:r w:rsidRPr="00BC3ECE">
        <w:t>Tests</w:t>
      </w:r>
      <w:bookmarkEnd w:id="38"/>
    </w:p>
    <w:p w14:paraId="5ACF0CCE" w14:textId="14DC4835" w:rsidR="00B623AA" w:rsidRDefault="006F5700" w:rsidP="00F07E5B">
      <w:pPr>
        <w:pStyle w:val="Grundtext"/>
      </w:pPr>
      <w:r>
        <w:t xml:space="preserve">Hinsichtlich der </w:t>
      </w:r>
      <w:r w:rsidRPr="006F5700">
        <w:t>Prüfkriterien</w:t>
      </w:r>
      <w:r>
        <w:t xml:space="preserve"> werden die Software</w:t>
      </w:r>
      <w:r w:rsidR="0062407D">
        <w:noBreakHyphen/>
      </w:r>
      <w:r>
        <w:t xml:space="preserve">Tests nach </w:t>
      </w:r>
      <w:r w:rsidR="00DC5511">
        <w:t xml:space="preserve">den </w:t>
      </w:r>
      <w:r w:rsidRPr="006F5700">
        <w:t>inhaltlichen Aspekte</w:t>
      </w:r>
      <w:r>
        <w:t>n</w:t>
      </w:r>
      <w:r w:rsidRPr="006F5700">
        <w:t xml:space="preserve"> </w:t>
      </w:r>
      <w:r w:rsidR="00B623AA" w:rsidRPr="00B623AA">
        <w:t>eines Testfalls</w:t>
      </w:r>
      <w:r w:rsidR="00B623AA">
        <w:t xml:space="preserve"> wie folgt klassifiziert.</w:t>
      </w:r>
    </w:p>
    <w:p w14:paraId="7C3DF70E" w14:textId="3D730437" w:rsidR="00B623AA" w:rsidRPr="00635FE0" w:rsidRDefault="00B623AA" w:rsidP="00F07E5B">
      <w:pPr>
        <w:pStyle w:val="Grundtext"/>
        <w:rPr>
          <w:i/>
        </w:rPr>
      </w:pPr>
      <w:r w:rsidRPr="00635FE0">
        <w:rPr>
          <w:i/>
        </w:rPr>
        <w:t>Funktionaler Software</w:t>
      </w:r>
      <w:r w:rsidR="0062407D">
        <w:rPr>
          <w:i/>
        </w:rPr>
        <w:noBreakHyphen/>
      </w:r>
      <w:r w:rsidRPr="00635FE0">
        <w:rPr>
          <w:i/>
        </w:rPr>
        <w:t>Test</w:t>
      </w:r>
    </w:p>
    <w:p w14:paraId="67C56806" w14:textId="305CF53B" w:rsidR="00B623AA" w:rsidRDefault="007F63CD" w:rsidP="00F07E5B">
      <w:pPr>
        <w:pStyle w:val="Grundtext"/>
      </w:pPr>
      <w:r>
        <w:t xml:space="preserve">In </w:t>
      </w:r>
      <w:r w:rsidR="002C0336">
        <w:t xml:space="preserve">den </w:t>
      </w:r>
      <w:r>
        <w:t>f</w:t>
      </w:r>
      <w:r w:rsidRPr="00B623AA">
        <w:t>unktionale</w:t>
      </w:r>
      <w:r>
        <w:t>n Tests wird die Datenverarbeitung geprüft. Zu diesen</w:t>
      </w:r>
      <w:r w:rsidR="00635FE0">
        <w:t xml:space="preserve"> gehören </w:t>
      </w:r>
      <w:r w:rsidR="00635FE0" w:rsidRPr="00635FE0">
        <w:t>Funktionstest</w:t>
      </w:r>
      <w:r w:rsidR="00635FE0">
        <w:t xml:space="preserve">s, </w:t>
      </w:r>
      <w:r w:rsidR="00635FE0" w:rsidRPr="00635FE0">
        <w:t>Trivialtest</w:t>
      </w:r>
      <w:r w:rsidR="00635FE0">
        <w:t xml:space="preserve">s, </w:t>
      </w:r>
      <w:r w:rsidR="00635FE0" w:rsidRPr="00635FE0">
        <w:t>Crashtest</w:t>
      </w:r>
      <w:r w:rsidR="00635FE0">
        <w:t xml:space="preserve">, </w:t>
      </w:r>
      <w:r w:rsidR="00635FE0" w:rsidRPr="00635FE0">
        <w:t>Kompatibilitätstest</w:t>
      </w:r>
      <w:r w:rsidR="00635FE0">
        <w:t xml:space="preserve"> und Zufallstests </w:t>
      </w:r>
      <w:r w:rsidR="00635FE0">
        <w:fldChar w:fldCharType="begin"/>
      </w:r>
      <w:r w:rsidR="00492B4A">
        <w:instrText xml:space="preserve"> ADDIN ZOTERO_ITEM CSL_CITATION {"citationID":"qhUwqN9L","properties":{"formattedCitation":"(Vgl. Hoffmann, (2013), S. 170 f.)","plainCitation":"(Vgl. Hoffmann, (2013), S. 170 f.)","noteIndex":0},"citationItems":[{"id":853,"uris":["http://zotero.org/users/10411486/items/8YYHRGCC"],"itemData":{"id":853,"type":"book","collection-title":"eXamen.press","event-place":"Berlin,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W."}],"accessed":{"date-parts":[["2023",7,25]]},"issued":{"date-parts":[["2013"]]}},"locator":"170 f.","label":"page"}],"schema":"https://github.com/citation-style-language/schema/raw/master/csl-citation.json"} </w:instrText>
      </w:r>
      <w:r w:rsidR="00635FE0">
        <w:fldChar w:fldCharType="separate"/>
      </w:r>
      <w:r w:rsidR="003274BA" w:rsidRPr="003274BA">
        <w:t>(Vgl. Hoffmann, (2013), S. 170 f.)</w:t>
      </w:r>
      <w:r w:rsidR="00635FE0">
        <w:fldChar w:fldCharType="end"/>
      </w:r>
      <w:r w:rsidR="00123D29">
        <w:t>.</w:t>
      </w:r>
    </w:p>
    <w:p w14:paraId="785C7749" w14:textId="39AF9B62" w:rsidR="00B623AA" w:rsidRPr="00635FE0" w:rsidRDefault="00B623AA" w:rsidP="00F07E5B">
      <w:pPr>
        <w:pStyle w:val="Grundtext"/>
        <w:rPr>
          <w:i/>
        </w:rPr>
      </w:pPr>
      <w:r w:rsidRPr="00635FE0">
        <w:rPr>
          <w:i/>
        </w:rPr>
        <w:t>Operationale Software</w:t>
      </w:r>
      <w:r w:rsidR="0062407D">
        <w:rPr>
          <w:i/>
        </w:rPr>
        <w:noBreakHyphen/>
      </w:r>
      <w:r w:rsidRPr="00635FE0">
        <w:rPr>
          <w:i/>
        </w:rPr>
        <w:t>Tests</w:t>
      </w:r>
    </w:p>
    <w:p w14:paraId="5FAB5C39" w14:textId="4DA736E6" w:rsidR="00B623AA" w:rsidRDefault="00AD550B" w:rsidP="00F07E5B">
      <w:pPr>
        <w:pStyle w:val="Grundtext"/>
      </w:pPr>
      <w:r>
        <w:t xml:space="preserve">Bei diesen Tests </w:t>
      </w:r>
      <w:r w:rsidR="00C810EB">
        <w:t>ist</w:t>
      </w:r>
      <w:r>
        <w:t xml:space="preserve"> das Software</w:t>
      </w:r>
      <w:r w:rsidR="0062407D">
        <w:noBreakHyphen/>
      </w:r>
      <w:r>
        <w:t xml:space="preserve">System unter dem Aspekt des operativen Einsatzes </w:t>
      </w:r>
      <w:r w:rsidR="00C810EB">
        <w:t xml:space="preserve">zu </w:t>
      </w:r>
      <w:r>
        <w:t>validier</w:t>
      </w:r>
      <w:r w:rsidR="00C810EB">
        <w:t>en</w:t>
      </w:r>
      <w:r>
        <w:t xml:space="preserve"> und verifizier</w:t>
      </w:r>
      <w:r w:rsidR="00C810EB">
        <w:t>en</w:t>
      </w:r>
      <w:r>
        <w:t xml:space="preserve">. </w:t>
      </w:r>
      <w:r w:rsidRPr="00AD550B">
        <w:t>Ergonomietests</w:t>
      </w:r>
      <w:r>
        <w:t xml:space="preserve"> überprüfen beispielsweise die </w:t>
      </w:r>
      <w:r w:rsidRPr="00AD550B">
        <w:t>Benutzbarkeit</w:t>
      </w:r>
      <w:r w:rsidR="003B094A">
        <w:t xml:space="preserve"> und</w:t>
      </w:r>
      <w:r>
        <w:t xml:space="preserve"> </w:t>
      </w:r>
      <w:r w:rsidRPr="00AD550B">
        <w:t>Installationstests</w:t>
      </w:r>
      <w:r>
        <w:t xml:space="preserve"> die </w:t>
      </w:r>
      <w:r w:rsidRPr="00AD550B">
        <w:t>reibungsfreie Inbetriebnahm</w:t>
      </w:r>
      <w:r w:rsidR="003B094A">
        <w:t xml:space="preserve">e. </w:t>
      </w:r>
      <w:r w:rsidRPr="00AD550B">
        <w:t>Sicherheitstests</w:t>
      </w:r>
      <w:r>
        <w:t xml:space="preserve"> </w:t>
      </w:r>
      <w:r w:rsidR="00F70DA1">
        <w:t xml:space="preserve">sollen </w:t>
      </w:r>
      <w:r w:rsidR="00F70DA1" w:rsidRPr="00F70DA1">
        <w:t>Sicherheitslecks</w:t>
      </w:r>
      <w:r w:rsidR="00F70DA1">
        <w:t xml:space="preserve"> aufzeigen bzw. nachweisen, dass vertrauliche Daten geschützt verarbeitet und gespeichert werden </w:t>
      </w:r>
      <w:r w:rsidR="00F70DA1">
        <w:fldChar w:fldCharType="begin"/>
      </w:r>
      <w:r w:rsidR="00492B4A">
        <w:instrText xml:space="preserve"> ADDIN ZOTERO_ITEM CSL_CITATION {"citationID":"sRnADGPF","properties":{"formattedCitation":"(Vgl. Hoffmann, (2013), S. 172)","plainCitation":"(Vgl. Hoffmann, (2013), S. 172)","noteIndex":0},"citationItems":[{"id":853,"uris":["http://zotero.org/users/10411486/items/8YYHRGCC"],"itemData":{"id":853,"type":"book","collection-title":"eXamen.press","event-place":"Berlin,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W."}],"accessed":{"date-parts":[["2023",7,25]]},"issued":{"date-parts":[["2013"]]}},"locator":"172","label":"page"}],"schema":"https://github.com/citation-style-language/schema/raw/master/csl-citation.json"} </w:instrText>
      </w:r>
      <w:r w:rsidR="00F70DA1">
        <w:fldChar w:fldCharType="separate"/>
      </w:r>
      <w:r w:rsidR="003274BA" w:rsidRPr="003274BA">
        <w:t>(Vgl. Hoffmann, (2013), S. 172)</w:t>
      </w:r>
      <w:r w:rsidR="00F70DA1">
        <w:fldChar w:fldCharType="end"/>
      </w:r>
      <w:r w:rsidR="00123D29">
        <w:t>.</w:t>
      </w:r>
    </w:p>
    <w:p w14:paraId="1350F3F4" w14:textId="119F58DF" w:rsidR="00B623AA" w:rsidRPr="00635FE0" w:rsidRDefault="00B623AA" w:rsidP="00F07E5B">
      <w:pPr>
        <w:pStyle w:val="Grundtext"/>
        <w:rPr>
          <w:i/>
        </w:rPr>
      </w:pPr>
      <w:r w:rsidRPr="00635FE0">
        <w:rPr>
          <w:i/>
        </w:rPr>
        <w:t>T</w:t>
      </w:r>
      <w:r w:rsidR="006F5700" w:rsidRPr="00635FE0">
        <w:rPr>
          <w:i/>
        </w:rPr>
        <w:t xml:space="preserve">emporale </w:t>
      </w:r>
      <w:r w:rsidRPr="00635FE0">
        <w:rPr>
          <w:i/>
        </w:rPr>
        <w:t>Software</w:t>
      </w:r>
      <w:r w:rsidR="0062407D">
        <w:rPr>
          <w:i/>
        </w:rPr>
        <w:noBreakHyphen/>
      </w:r>
      <w:r w:rsidRPr="00635FE0">
        <w:rPr>
          <w:i/>
        </w:rPr>
        <w:t>Tests</w:t>
      </w:r>
    </w:p>
    <w:p w14:paraId="708CED53" w14:textId="6C10B3FC" w:rsidR="005C36EE" w:rsidRDefault="00B623AA" w:rsidP="00F07E5B">
      <w:pPr>
        <w:pStyle w:val="Grundtext"/>
      </w:pPr>
      <w:r>
        <w:t xml:space="preserve">Hierzu gehören </w:t>
      </w:r>
      <w:r w:rsidRPr="00B623AA">
        <w:t>Komplexitätstests</w:t>
      </w:r>
      <w:r>
        <w:t xml:space="preserve">, </w:t>
      </w:r>
      <w:r w:rsidRPr="00B623AA">
        <w:t>Laufzeittests</w:t>
      </w:r>
      <w:r>
        <w:t xml:space="preserve">, </w:t>
      </w:r>
      <w:r w:rsidRPr="00B623AA">
        <w:t>Lasttests</w:t>
      </w:r>
      <w:r w:rsidR="008416F8">
        <w:t xml:space="preserve"> und</w:t>
      </w:r>
      <w:r>
        <w:t xml:space="preserve"> </w:t>
      </w:r>
      <w:r w:rsidRPr="00B623AA">
        <w:t>Stresstests</w:t>
      </w:r>
      <w:r>
        <w:t xml:space="preserve"> </w:t>
      </w:r>
      <w:r w:rsidR="00635FE0">
        <w:fldChar w:fldCharType="begin"/>
      </w:r>
      <w:r w:rsidR="00492B4A">
        <w:instrText xml:space="preserve"> ADDIN ZOTERO_ITEM CSL_CITATION {"citationID":"PJhMUu7o","properties":{"formattedCitation":"(Vgl. Hoffmann, (2013), S. 172 f.)","plainCitation":"(Vgl. Hoffmann, (2013), S. 172 f.)","noteIndex":0},"citationItems":[{"id":853,"uris":["http://zotero.org/users/10411486/items/8YYHRGCC"],"itemData":{"id":853,"type":"book","collection-title":"eXamen.press","event-place":"Berlin,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W."}],"accessed":{"date-parts":[["2023",7,25]]},"issued":{"date-parts":[["2013"]]}},"locator":"172 f.","label":"page"}],"schema":"https://github.com/citation-style-language/schema/raw/master/csl-citation.json"} </w:instrText>
      </w:r>
      <w:r w:rsidR="00635FE0">
        <w:fldChar w:fldCharType="separate"/>
      </w:r>
      <w:r w:rsidR="003274BA" w:rsidRPr="003274BA">
        <w:t>(Vgl. Hoffmann, (2013), S. 172 f.)</w:t>
      </w:r>
      <w:r w:rsidR="00635FE0">
        <w:fldChar w:fldCharType="end"/>
      </w:r>
      <w:r w:rsidR="00123D29">
        <w:t>.</w:t>
      </w:r>
    </w:p>
    <w:p w14:paraId="0F9B0139" w14:textId="16DDC876" w:rsidR="004D1BEE" w:rsidRDefault="005C36EE" w:rsidP="00AD3667">
      <w:pPr>
        <w:pStyle w:val="Grundtext"/>
        <w:rPr>
          <w:i/>
        </w:rPr>
      </w:pPr>
      <w:r>
        <w:lastRenderedPageBreak/>
        <w:t xml:space="preserve">Die in den Tests eingesetzten </w:t>
      </w:r>
      <w:r w:rsidRPr="005C36EE">
        <w:t>Methoden und Techniken</w:t>
      </w:r>
      <w:r>
        <w:t xml:space="preserve"> sind das dritte Merkmal zur Klassifizierung der </w:t>
      </w:r>
      <w:r w:rsidRPr="005C36EE">
        <w:t>Software</w:t>
      </w:r>
      <w:r w:rsidR="0062407D">
        <w:noBreakHyphen/>
      </w:r>
      <w:r w:rsidRPr="005C36EE">
        <w:t>Tests</w:t>
      </w:r>
      <w:r>
        <w:t xml:space="preserve">. Dabei </w:t>
      </w:r>
      <w:r w:rsidR="00517C43">
        <w:t xml:space="preserve">werden die </w:t>
      </w:r>
      <w:r w:rsidR="00517C43" w:rsidRPr="00517C43">
        <w:t>Software</w:t>
      </w:r>
      <w:r w:rsidR="0062407D">
        <w:noBreakHyphen/>
      </w:r>
      <w:r w:rsidR="00517C43" w:rsidRPr="00517C43">
        <w:t xml:space="preserve">Tests in </w:t>
      </w:r>
      <w:r w:rsidR="00152309">
        <w:t xml:space="preserve">die folgend genannten </w:t>
      </w:r>
      <w:r w:rsidR="00517C43" w:rsidRPr="00517C43">
        <w:t>Kategorien</w:t>
      </w:r>
      <w:r>
        <w:t xml:space="preserve"> </w:t>
      </w:r>
      <w:r w:rsidR="00BE62E1">
        <w:t>eingeteilt</w:t>
      </w:r>
      <w:r w:rsidR="00517C43">
        <w:t>.</w:t>
      </w:r>
    </w:p>
    <w:p w14:paraId="7E46651B" w14:textId="6798E3B7" w:rsidR="00BC3ECE" w:rsidRPr="00DA341C" w:rsidRDefault="00517C43" w:rsidP="00DA341C">
      <w:pPr>
        <w:pStyle w:val="Grundtext"/>
        <w:rPr>
          <w:i/>
        </w:rPr>
      </w:pPr>
      <w:r w:rsidRPr="00DA341C">
        <w:rPr>
          <w:i/>
        </w:rPr>
        <w:t>Black</w:t>
      </w:r>
      <w:r w:rsidR="0062407D">
        <w:rPr>
          <w:i/>
        </w:rPr>
        <w:noBreakHyphen/>
      </w:r>
      <w:r w:rsidRPr="00DA341C">
        <w:rPr>
          <w:i/>
        </w:rPr>
        <w:t>Box</w:t>
      </w:r>
      <w:r w:rsidR="0062407D">
        <w:rPr>
          <w:i/>
        </w:rPr>
        <w:noBreakHyphen/>
      </w:r>
      <w:r w:rsidRPr="00DA341C">
        <w:rPr>
          <w:i/>
        </w:rPr>
        <w:t>Tests</w:t>
      </w:r>
    </w:p>
    <w:p w14:paraId="59230DCF" w14:textId="0DD18466" w:rsidR="00152309" w:rsidRDefault="00517C43" w:rsidP="00F07E5B">
      <w:pPr>
        <w:pStyle w:val="Grundtext"/>
      </w:pPr>
      <w:r>
        <w:t>In den Black</w:t>
      </w:r>
      <w:r w:rsidR="0062407D">
        <w:noBreakHyphen/>
      </w:r>
      <w:r>
        <w:t>Box</w:t>
      </w:r>
      <w:r w:rsidR="0062407D">
        <w:noBreakHyphen/>
      </w:r>
      <w:r>
        <w:t>Tests</w:t>
      </w:r>
      <w:r w:rsidRPr="00517C43">
        <w:t xml:space="preserve"> wird ausschließlich das Ein</w:t>
      </w:r>
      <w:r w:rsidR="0062407D">
        <w:noBreakHyphen/>
      </w:r>
      <w:r w:rsidRPr="00517C43">
        <w:t xml:space="preserve"> und Ausgabeverhalten der Software </w:t>
      </w:r>
      <w:r>
        <w:t>geprüft</w:t>
      </w:r>
      <w:r w:rsidR="00152309">
        <w:t xml:space="preserve"> und die </w:t>
      </w:r>
      <w:r w:rsidR="00152309" w:rsidRPr="00517C43">
        <w:t xml:space="preserve">innere </w:t>
      </w:r>
      <w:r w:rsidR="008845D4" w:rsidRPr="00A22F14">
        <w:t>Programm</w:t>
      </w:r>
      <w:r w:rsidR="00152309">
        <w:noBreakHyphen/>
      </w:r>
      <w:r w:rsidR="00152309" w:rsidRPr="00517C43">
        <w:t>Struktur</w:t>
      </w:r>
      <w:r w:rsidR="00152309">
        <w:t xml:space="preserve"> nicht berücksichtigt</w:t>
      </w:r>
      <w:r>
        <w:t>. Die Testfälle werden anhand der Anforderungs</w:t>
      </w:r>
      <w:r w:rsidR="0062407D">
        <w:noBreakHyphen/>
      </w:r>
      <w:r>
        <w:t xml:space="preserve"> und Schnittstellenbeschreibung konstruiert</w:t>
      </w:r>
      <w:r w:rsidR="00152309">
        <w:t xml:space="preserve"> </w:t>
      </w:r>
      <w:r w:rsidR="003A6D6A">
        <w:fldChar w:fldCharType="begin"/>
      </w:r>
      <w:r w:rsidR="00492B4A">
        <w:instrText xml:space="preserve"> ADDIN ZOTERO_ITEM CSL_CITATION {"citationID":"fa2fDzl9","properties":{"formattedCitation":"(Vgl. Hoffmann, (2013), S. 173 f.)","plainCitation":"(Vgl. Hoffmann, (2013), S. 173 f.)","noteIndex":0},"citationItems":[{"id":853,"uris":["http://zotero.org/users/10411486/items/8YYHRGCC"],"itemData":{"id":853,"type":"book","collection-title":"eXamen.press","event-place":"Berlin,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W."}],"accessed":{"date-parts":[["2023",7,25]]},"issued":{"date-parts":[["2013"]]}},"locator":"173 f.","label":"page"}],"schema":"https://github.com/citation-style-language/schema/raw/master/csl-citation.json"} </w:instrText>
      </w:r>
      <w:r w:rsidR="003A6D6A">
        <w:fldChar w:fldCharType="separate"/>
      </w:r>
      <w:r w:rsidR="003274BA" w:rsidRPr="003274BA">
        <w:t>(Vgl. Hoffmann, (2013), S. 173 f.)</w:t>
      </w:r>
      <w:r w:rsidR="003A6D6A">
        <w:fldChar w:fldCharType="end"/>
      </w:r>
      <w:r w:rsidR="00123D29">
        <w:t>.</w:t>
      </w:r>
      <w:r w:rsidR="001711CD">
        <w:t xml:space="preserve"> </w:t>
      </w:r>
    </w:p>
    <w:p w14:paraId="1FE31EA5" w14:textId="71053124" w:rsidR="00517C43" w:rsidRDefault="0014493C" w:rsidP="00F07E5B">
      <w:pPr>
        <w:pStyle w:val="Grundtext"/>
      </w:pPr>
      <w:r>
        <w:t>Die</w:t>
      </w:r>
      <w:r w:rsidR="001711CD">
        <w:t xml:space="preserve"> Abbildung ‚Abb. 8.3‘ </w:t>
      </w:r>
      <w:r>
        <w:t xml:space="preserve">zeigt den </w:t>
      </w:r>
      <w:r w:rsidR="001711CD">
        <w:t>Ablauf eines Black</w:t>
      </w:r>
      <w:r w:rsidR="0062407D">
        <w:noBreakHyphen/>
      </w:r>
      <w:r w:rsidR="001711CD">
        <w:t>Box</w:t>
      </w:r>
      <w:r w:rsidR="0062407D">
        <w:noBreakHyphen/>
      </w:r>
      <w:r w:rsidR="001711CD">
        <w:t>Test</w:t>
      </w:r>
      <w:r>
        <w:t>s</w:t>
      </w:r>
      <w:r w:rsidR="001711CD">
        <w:t>.</w:t>
      </w:r>
    </w:p>
    <w:p w14:paraId="71E61325" w14:textId="77777777" w:rsidR="00A802A2" w:rsidRDefault="00B15DAE" w:rsidP="00A802A2">
      <w:pPr>
        <w:pStyle w:val="Grundtext"/>
        <w:keepNext/>
        <w:jc w:val="center"/>
      </w:pPr>
      <w:r w:rsidRPr="00C13D24">
        <w:rPr>
          <w:noProof/>
        </w:rPr>
        <w:drawing>
          <wp:inline distT="0" distB="0" distL="0" distR="0" wp14:anchorId="091C1606" wp14:editId="1585A7C5">
            <wp:extent cx="1933903" cy="988928"/>
            <wp:effectExtent l="0" t="0" r="0" b="1905"/>
            <wp:docPr id="8679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947" name=""/>
                    <pic:cNvPicPr/>
                  </pic:nvPicPr>
                  <pic:blipFill>
                    <a:blip r:embed="rId18">
                      <a:extLst>
                        <a:ext uri="{28A0092B-C50C-407E-A947-70E740481C1C}">
                          <a14:useLocalDpi xmlns:a14="http://schemas.microsoft.com/office/drawing/2010/main" val="0"/>
                        </a:ext>
                      </a:extLst>
                    </a:blip>
                    <a:stretch>
                      <a:fillRect/>
                    </a:stretch>
                  </pic:blipFill>
                  <pic:spPr>
                    <a:xfrm>
                      <a:off x="0" y="0"/>
                      <a:ext cx="1933903" cy="988928"/>
                    </a:xfrm>
                    <a:prstGeom prst="rect">
                      <a:avLst/>
                    </a:prstGeom>
                  </pic:spPr>
                </pic:pic>
              </a:graphicData>
            </a:graphic>
          </wp:inline>
        </w:drawing>
      </w:r>
    </w:p>
    <w:p w14:paraId="56AA90A9" w14:textId="04AA2E67" w:rsidR="00A802A2" w:rsidRDefault="00A802A2" w:rsidP="00A802A2">
      <w:pPr>
        <w:pStyle w:val="GrafikQuelle"/>
        <w:rPr>
          <w:rStyle w:val="Grundzfett"/>
        </w:rPr>
      </w:pPr>
      <w:r>
        <w:t xml:space="preserve">Quelle: </w:t>
      </w:r>
      <w:r w:rsidRPr="00E969A7">
        <w:t xml:space="preserve">Frühauf et al. </w:t>
      </w:r>
      <w:r w:rsidR="00F33759">
        <w:t>(</w:t>
      </w:r>
      <w:r w:rsidRPr="00E969A7">
        <w:t>2007</w:t>
      </w:r>
      <w:r w:rsidR="00F33759">
        <w:t>)</w:t>
      </w:r>
      <w:r w:rsidRPr="00C66618">
        <w:t xml:space="preserve">, S. </w:t>
      </w:r>
      <w:r>
        <w:t>37</w:t>
      </w:r>
    </w:p>
    <w:p w14:paraId="70D028C1" w14:textId="647F11A1" w:rsidR="00B15DAE" w:rsidRDefault="00A802A2" w:rsidP="00A802A2">
      <w:pPr>
        <w:pStyle w:val="Abbildungstitel"/>
      </w:pPr>
      <w:bookmarkStart w:id="39" w:name="_Toc144150410"/>
      <w:r w:rsidRPr="00A802A2">
        <w:rPr>
          <w:rStyle w:val="Grundzfett"/>
        </w:rPr>
        <w:t xml:space="preserve">Abb. </w:t>
      </w:r>
      <w:r w:rsidR="00B34B76">
        <w:rPr>
          <w:rStyle w:val="Grundzfett"/>
        </w:rPr>
        <w:fldChar w:fldCharType="begin"/>
      </w:r>
      <w:r w:rsidR="00B34B76">
        <w:rPr>
          <w:rStyle w:val="Grundzfett"/>
        </w:rPr>
        <w:instrText xml:space="preserve"> STYLEREF </w:instrText>
      </w:r>
      <w:r w:rsidR="00135882">
        <w:rPr>
          <w:rStyle w:val="Grundzfett"/>
        </w:rPr>
        <w:instrText>1</w:instrText>
      </w:r>
      <w:r w:rsidR="00B34B76">
        <w:rPr>
          <w:rStyle w:val="Grundzfett"/>
        </w:rPr>
        <w:instrText xml:space="preserve"> \s </w:instrText>
      </w:r>
      <w:r w:rsidR="00B34B76">
        <w:rPr>
          <w:rStyle w:val="Grundzfett"/>
        </w:rPr>
        <w:fldChar w:fldCharType="separate"/>
      </w:r>
      <w:r w:rsidR="00135882">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135882">
        <w:rPr>
          <w:rStyle w:val="Grundzfett"/>
        </w:rPr>
        <w:instrText>1</w:instrText>
      </w:r>
      <w:r w:rsidR="00B34B76">
        <w:rPr>
          <w:rStyle w:val="Grundzfett"/>
        </w:rPr>
        <w:instrText xml:space="preserve"> </w:instrText>
      </w:r>
      <w:r w:rsidR="00B34B76">
        <w:rPr>
          <w:rStyle w:val="Grundzfett"/>
        </w:rPr>
        <w:fldChar w:fldCharType="separate"/>
      </w:r>
      <w:r w:rsidR="00135882">
        <w:rPr>
          <w:rStyle w:val="Grundzfett"/>
          <w:noProof/>
        </w:rPr>
        <w:t>3</w:t>
      </w:r>
      <w:r w:rsidR="00B34B76">
        <w:rPr>
          <w:rStyle w:val="Grundzfett"/>
        </w:rPr>
        <w:fldChar w:fldCharType="end"/>
      </w:r>
      <w:r w:rsidRPr="00A802A2">
        <w:rPr>
          <w:rStyle w:val="Grundzfett"/>
        </w:rPr>
        <w:t>:</w:t>
      </w:r>
      <w:r>
        <w:t xml:space="preserve"> </w:t>
      </w:r>
      <w:r w:rsidR="00432D7B">
        <w:t>Die s</w:t>
      </w:r>
      <w:r w:rsidRPr="00D32C29">
        <w:t>chematische Darstellung eines Black</w:t>
      </w:r>
      <w:r w:rsidR="0062407D">
        <w:noBreakHyphen/>
      </w:r>
      <w:r w:rsidRPr="00D32C29">
        <w:t>Box</w:t>
      </w:r>
      <w:r w:rsidR="0062407D">
        <w:noBreakHyphen/>
      </w:r>
      <w:r w:rsidRPr="00D32C29">
        <w:t>Tests</w:t>
      </w:r>
      <w:bookmarkEnd w:id="39"/>
    </w:p>
    <w:p w14:paraId="3511BB24" w14:textId="41B076B1" w:rsidR="009814C8" w:rsidRPr="00DA341C" w:rsidRDefault="009814C8" w:rsidP="00DA341C">
      <w:pPr>
        <w:pStyle w:val="Grundtext"/>
        <w:rPr>
          <w:i/>
        </w:rPr>
      </w:pPr>
      <w:r w:rsidRPr="00DA341C">
        <w:rPr>
          <w:i/>
        </w:rPr>
        <w:t>White</w:t>
      </w:r>
      <w:r w:rsidR="0062407D">
        <w:rPr>
          <w:i/>
        </w:rPr>
        <w:noBreakHyphen/>
      </w:r>
      <w:r w:rsidRPr="00DA341C">
        <w:rPr>
          <w:i/>
        </w:rPr>
        <w:t>Box</w:t>
      </w:r>
      <w:r w:rsidR="0062407D">
        <w:rPr>
          <w:i/>
        </w:rPr>
        <w:noBreakHyphen/>
      </w:r>
      <w:r w:rsidRPr="00DA341C">
        <w:rPr>
          <w:i/>
        </w:rPr>
        <w:t xml:space="preserve">Tests </w:t>
      </w:r>
    </w:p>
    <w:p w14:paraId="4B11A1C8" w14:textId="5952D3A2" w:rsidR="009814C8" w:rsidRDefault="009814C8" w:rsidP="00F07E5B">
      <w:pPr>
        <w:pStyle w:val="Grundtext"/>
      </w:pPr>
      <w:r>
        <w:t xml:space="preserve">Für </w:t>
      </w:r>
      <w:r w:rsidRPr="009814C8">
        <w:t>White</w:t>
      </w:r>
      <w:r w:rsidR="0062407D">
        <w:noBreakHyphen/>
      </w:r>
      <w:r w:rsidRPr="009814C8">
        <w:t>Box</w:t>
      </w:r>
      <w:r w:rsidR="0062407D">
        <w:noBreakHyphen/>
      </w:r>
      <w:r w:rsidRPr="009814C8">
        <w:t>Tests</w:t>
      </w:r>
      <w:r>
        <w:t xml:space="preserve"> werden die Testfälle aus der </w:t>
      </w:r>
      <w:r w:rsidRPr="009814C8">
        <w:t>inneren Programmstruktur</w:t>
      </w:r>
      <w:r>
        <w:t xml:space="preserve"> abgeleitet. </w:t>
      </w:r>
      <w:r w:rsidR="00A22F14">
        <w:t>Dabei wird</w:t>
      </w:r>
      <w:r w:rsidR="00164D84">
        <w:t xml:space="preserve">, abhängig nach welchem Aspekt der </w:t>
      </w:r>
      <w:r w:rsidR="00164D84" w:rsidRPr="00A22F14">
        <w:t>Programm</w:t>
      </w:r>
      <w:r w:rsidR="0062407D">
        <w:noBreakHyphen/>
      </w:r>
      <w:r w:rsidR="00164D84" w:rsidRPr="00A22F14">
        <w:t>Code</w:t>
      </w:r>
      <w:r w:rsidR="00164D84">
        <w:t xml:space="preserve"> geprüft werden soll,</w:t>
      </w:r>
      <w:r w:rsidR="00A22F14">
        <w:t xml:space="preserve"> in</w:t>
      </w:r>
      <w:r>
        <w:t xml:space="preserve"> </w:t>
      </w:r>
      <w:r w:rsidRPr="009814C8">
        <w:t>kontrollflussorientierten oder datenflussorientierten White</w:t>
      </w:r>
      <w:r w:rsidR="0062407D">
        <w:noBreakHyphen/>
      </w:r>
      <w:r w:rsidRPr="009814C8">
        <w:t>Box</w:t>
      </w:r>
      <w:r w:rsidR="0062407D">
        <w:noBreakHyphen/>
      </w:r>
      <w:r w:rsidRPr="009814C8">
        <w:t>Tests</w:t>
      </w:r>
      <w:r w:rsidR="00A22F14">
        <w:t xml:space="preserve"> unterschieden</w:t>
      </w:r>
      <w:r w:rsidR="003A6D6A">
        <w:t xml:space="preserve"> </w:t>
      </w:r>
      <w:r w:rsidR="00FE79AF">
        <w:fldChar w:fldCharType="begin"/>
      </w:r>
      <w:r w:rsidR="00492B4A">
        <w:instrText xml:space="preserve"> ADDIN ZOTERO_ITEM CSL_CITATION {"citationID":"CDdamB3n","properties":{"formattedCitation":"(Vgl. Hoffmann, (2013), S. 174)","plainCitation":"(Vgl. Hoffmann, (2013), S. 174)","noteIndex":0},"citationItems":[{"id":853,"uris":["http://zotero.org/users/10411486/items/8YYHRGCC"],"itemData":{"id":853,"type":"book","collection-title":"eXamen.press","event-place":"Berlin,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W."}],"accessed":{"date-parts":[["2023",7,25]]},"issued":{"date-parts":[["2013"]]}},"locator":"174","label":"page"}],"schema":"https://github.com/citation-style-language/schema/raw/master/csl-citation.json"} </w:instrText>
      </w:r>
      <w:r w:rsidR="00FE79AF">
        <w:fldChar w:fldCharType="separate"/>
      </w:r>
      <w:r w:rsidR="003274BA" w:rsidRPr="003274BA">
        <w:t>(Vgl. Hoffmann, (2013), S. 174)</w:t>
      </w:r>
      <w:r w:rsidR="00FE79AF">
        <w:fldChar w:fldCharType="end"/>
      </w:r>
      <w:r w:rsidR="00123D29">
        <w:t>.</w:t>
      </w:r>
    </w:p>
    <w:p w14:paraId="443890C8" w14:textId="338FCBF4" w:rsidR="00BC3ECE" w:rsidRPr="00DA341C" w:rsidRDefault="00067EA5" w:rsidP="00F07E5B">
      <w:pPr>
        <w:pStyle w:val="Grundtext"/>
        <w:rPr>
          <w:i/>
        </w:rPr>
      </w:pPr>
      <w:r w:rsidRPr="00DA341C">
        <w:rPr>
          <w:i/>
        </w:rPr>
        <w:t>Gray</w:t>
      </w:r>
      <w:r w:rsidR="0062407D">
        <w:rPr>
          <w:i/>
        </w:rPr>
        <w:noBreakHyphen/>
      </w:r>
      <w:r w:rsidRPr="00DA341C">
        <w:rPr>
          <w:i/>
        </w:rPr>
        <w:t>Box</w:t>
      </w:r>
      <w:r w:rsidR="0062407D">
        <w:rPr>
          <w:i/>
        </w:rPr>
        <w:noBreakHyphen/>
      </w:r>
      <w:r w:rsidRPr="00DA341C">
        <w:rPr>
          <w:i/>
        </w:rPr>
        <w:t xml:space="preserve">Tests </w:t>
      </w:r>
    </w:p>
    <w:p w14:paraId="5D5A0676" w14:textId="7D273F33" w:rsidR="00067EA5" w:rsidRDefault="00C124C7" w:rsidP="00F07E5B">
      <w:pPr>
        <w:pStyle w:val="Grundtext"/>
      </w:pPr>
      <w:r>
        <w:t xml:space="preserve">In den </w:t>
      </w:r>
      <w:r w:rsidRPr="00C124C7">
        <w:t>Gray</w:t>
      </w:r>
      <w:r w:rsidR="0062407D">
        <w:noBreakHyphen/>
      </w:r>
      <w:r w:rsidRPr="00C124C7">
        <w:t>Box</w:t>
      </w:r>
      <w:r w:rsidR="0062407D">
        <w:noBreakHyphen/>
      </w:r>
      <w:r w:rsidRPr="00C124C7">
        <w:t>Tests</w:t>
      </w:r>
      <w:r>
        <w:t xml:space="preserve"> sind</w:t>
      </w:r>
      <w:r w:rsidR="00067EA5" w:rsidRPr="00067EA5">
        <w:t xml:space="preserve"> </w:t>
      </w:r>
      <w:r w:rsidR="00553C52">
        <w:t xml:space="preserve">die </w:t>
      </w:r>
      <w:r w:rsidR="00553C52" w:rsidRPr="00067EA5">
        <w:t xml:space="preserve">Testfälle </w:t>
      </w:r>
      <w:r w:rsidR="00553C52">
        <w:t xml:space="preserve">anhand der </w:t>
      </w:r>
      <w:r w:rsidR="00553C52" w:rsidRPr="00067EA5">
        <w:t>Anforderungs</w:t>
      </w:r>
      <w:r w:rsidR="0062407D">
        <w:noBreakHyphen/>
      </w:r>
      <w:r w:rsidR="00553C52" w:rsidRPr="00067EA5">
        <w:t xml:space="preserve"> und Schnittstellenbeschreibung </w:t>
      </w:r>
      <w:r w:rsidR="00553C52">
        <w:t xml:space="preserve">und </w:t>
      </w:r>
      <w:r w:rsidR="00067EA5" w:rsidRPr="00067EA5">
        <w:t xml:space="preserve">der inneren Programmstruktur </w:t>
      </w:r>
      <w:r>
        <w:t xml:space="preserve">zu </w:t>
      </w:r>
      <w:r w:rsidR="00553C52">
        <w:t>konstruier</w:t>
      </w:r>
      <w:r>
        <w:t>en</w:t>
      </w:r>
      <w:r w:rsidR="00FE79AF">
        <w:t xml:space="preserve"> </w:t>
      </w:r>
      <w:r w:rsidR="00FE79AF">
        <w:fldChar w:fldCharType="begin"/>
      </w:r>
      <w:r w:rsidR="00492B4A">
        <w:instrText xml:space="preserve"> ADDIN ZOTERO_ITEM CSL_CITATION {"citationID":"KRm602Ve","properties":{"formattedCitation":"(Vgl. Hoffmann, (2013), S. 174)","plainCitation":"(Vgl. Hoffmann, (2013), S. 174)","noteIndex":0},"citationItems":[{"id":853,"uris":["http://zotero.org/users/10411486/items/8YYHRGCC"],"itemData":{"id":853,"type":"book","collection-title":"eXamen.press","event-place":"Berlin,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W."}],"accessed":{"date-parts":[["2023",7,25]]},"issued":{"date-parts":[["2013"]]}},"locator":"174","label":"page"}],"schema":"https://github.com/citation-style-language/schema/raw/master/csl-citation.json"} </w:instrText>
      </w:r>
      <w:r w:rsidR="00FE79AF">
        <w:fldChar w:fldCharType="separate"/>
      </w:r>
      <w:r w:rsidR="003274BA" w:rsidRPr="003274BA">
        <w:t>(Vgl. Hoffmann, (2013), S. 174)</w:t>
      </w:r>
      <w:r w:rsidR="00FE79AF">
        <w:fldChar w:fldCharType="end"/>
      </w:r>
      <w:r w:rsidR="00123D29">
        <w:t>.</w:t>
      </w:r>
    </w:p>
    <w:p w14:paraId="2AC06B12" w14:textId="4F67B8A4" w:rsidR="00EC7B19" w:rsidRDefault="00EC7B19" w:rsidP="00F07E5B">
      <w:pPr>
        <w:pStyle w:val="Grundtext"/>
      </w:pPr>
      <w:r>
        <w:t xml:space="preserve">Der schematische Ablauf </w:t>
      </w:r>
      <w:r w:rsidR="00F17529">
        <w:t>der</w:t>
      </w:r>
      <w:r>
        <w:t xml:space="preserve"> Tests besteht aus den Phasen:</w:t>
      </w:r>
    </w:p>
    <w:p w14:paraId="2338F17C" w14:textId="77777777" w:rsidR="00EC7B19" w:rsidRPr="00EC7B19" w:rsidRDefault="00EC7B19" w:rsidP="00F07E5B">
      <w:pPr>
        <w:pStyle w:val="Grundtext"/>
        <w:rPr>
          <w:i/>
          <w:iCs/>
        </w:rPr>
      </w:pPr>
      <w:r w:rsidRPr="00EC7B19">
        <w:rPr>
          <w:i/>
          <w:iCs/>
        </w:rPr>
        <w:t>Testvorbereitung</w:t>
      </w:r>
    </w:p>
    <w:p w14:paraId="5107D452" w14:textId="77777777" w:rsidR="00045792" w:rsidRDefault="00EC7B19" w:rsidP="00152309">
      <w:pPr>
        <w:pStyle w:val="Grundtext"/>
      </w:pPr>
      <w:r>
        <w:t>In der Testvorbereitung werden die Testfälle ausgewählt</w:t>
      </w:r>
      <w:r w:rsidR="008D6A9C">
        <w:t xml:space="preserve">, </w:t>
      </w:r>
      <w:r>
        <w:t>die Test</w:t>
      </w:r>
      <w:r w:rsidR="00562219">
        <w:t>infrastruktur</w:t>
      </w:r>
      <w:r>
        <w:t xml:space="preserve"> </w:t>
      </w:r>
      <w:r w:rsidR="008C5D0E">
        <w:t xml:space="preserve">spezifiziert und </w:t>
      </w:r>
      <w:r>
        <w:t>eingerichtet</w:t>
      </w:r>
      <w:r w:rsidR="008D6A9C">
        <w:t xml:space="preserve"> </w:t>
      </w:r>
      <w:r w:rsidR="008C5D0E">
        <w:t xml:space="preserve">sowie die </w:t>
      </w:r>
      <w:r w:rsidR="008D6A9C">
        <w:t xml:space="preserve">Testdaten bereitgestellt </w:t>
      </w:r>
      <w:r w:rsidR="008D6A9C">
        <w:fldChar w:fldCharType="begin"/>
      </w:r>
      <w:r w:rsidR="00492B4A">
        <w:instrText xml:space="preserve"> ADDIN ZOTERO_ITEM CSL_CITATION {"citationID":"QG0GvpwC","properties":{"formattedCitation":"(Vgl. Fr\\uc0\\u252{}hauf et al., (2007), S. 36 ff.)","plainCitation":"(Vgl. Frühauf et al., (2007), S. 36 ff.)","noteIndex":0},"citationItems":[{"id":860,"uris":["http://zotero.org/users/10411486/items/Z569UKYQ"],"itemData":{"id":860,"type":"book","edition":"6.","publisher":"vdf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Inspektion","author":[{"family":"Frühauf","given":"Karol"},{"family":"Ludewig","given":"Jochen"},{"family":"Sandmayr","given":"Helmut"}],"issued":{"date-parts":[["2007"]]}},"locator":"36 ff.","label":"page"}],"schema":"https://github.com/citation-style-language/schema/raw/master/csl-citation.json"} </w:instrText>
      </w:r>
      <w:r w:rsidR="008D6A9C">
        <w:fldChar w:fldCharType="separate"/>
      </w:r>
      <w:r w:rsidR="003274BA" w:rsidRPr="003274BA">
        <w:rPr>
          <w:szCs w:val="24"/>
        </w:rPr>
        <w:t>(Vgl. Frühauf et al., (2007), S. 36 ff.)</w:t>
      </w:r>
      <w:r w:rsidR="008D6A9C">
        <w:fldChar w:fldCharType="end"/>
      </w:r>
      <w:r w:rsidR="008D6A9C">
        <w:t>.</w:t>
      </w:r>
      <w:r w:rsidR="00753445">
        <w:t xml:space="preserve"> </w:t>
      </w:r>
    </w:p>
    <w:p w14:paraId="3FA6AE3B" w14:textId="77777777" w:rsidR="00045792" w:rsidRDefault="00045792">
      <w:pPr>
        <w:rPr>
          <w:szCs w:val="20"/>
        </w:rPr>
      </w:pPr>
      <w:r>
        <w:br w:type="page"/>
      </w:r>
    </w:p>
    <w:p w14:paraId="0C7E9731" w14:textId="34691DBD" w:rsidR="00B15DAE" w:rsidRDefault="00753445" w:rsidP="00152309">
      <w:pPr>
        <w:pStyle w:val="Grundtext"/>
      </w:pPr>
      <w:r>
        <w:lastRenderedPageBreak/>
        <w:t xml:space="preserve">Die </w:t>
      </w:r>
      <w:r w:rsidR="00B63E25">
        <w:t>Testfälle</w:t>
      </w:r>
      <w:r w:rsidR="00DC2916">
        <w:t xml:space="preserve"> und</w:t>
      </w:r>
      <w:r w:rsidR="00B63E25">
        <w:t xml:space="preserve"> Reihenfolge</w:t>
      </w:r>
      <w:r w:rsidR="00164D84">
        <w:t xml:space="preserve"> der auszuführenden</w:t>
      </w:r>
      <w:r w:rsidR="00B63E25">
        <w:t xml:space="preserve"> Test</w:t>
      </w:r>
      <w:r w:rsidR="00164D84">
        <w:t>s</w:t>
      </w:r>
      <w:r w:rsidR="00045792">
        <w:t xml:space="preserve"> sowie</w:t>
      </w:r>
      <w:r w:rsidR="008C5D0E">
        <w:t xml:space="preserve"> die Testinfrastruktur </w:t>
      </w:r>
      <w:r w:rsidR="00B63E25">
        <w:t xml:space="preserve">und das Vorgehen </w:t>
      </w:r>
      <w:r w:rsidR="00164D84">
        <w:t xml:space="preserve">in den Tests sind </w:t>
      </w:r>
      <w:r w:rsidR="00B63E25">
        <w:t xml:space="preserve">in der Testvorschrift dokumentiert. Durch die Vorgaben in der Testvorschrift </w:t>
      </w:r>
      <w:r w:rsidR="00C124C7">
        <w:t>lassen sich</w:t>
      </w:r>
      <w:r w:rsidR="00B63E25">
        <w:t xml:space="preserve"> die Aufwendungen reduzier</w:t>
      </w:r>
      <w:r w:rsidR="00C124C7">
        <w:t>en</w:t>
      </w:r>
      <w:r w:rsidR="00B63E25">
        <w:t xml:space="preserve"> und die Durchführung de</w:t>
      </w:r>
      <w:r w:rsidR="00C124C7">
        <w:t>r</w:t>
      </w:r>
      <w:r w:rsidR="00B63E25">
        <w:t xml:space="preserve"> Tests </w:t>
      </w:r>
      <w:r w:rsidR="00C124C7">
        <w:t xml:space="preserve">wird </w:t>
      </w:r>
      <w:r w:rsidR="00B63E25">
        <w:t xml:space="preserve">transparent. Das ermöglicht den Testfall jederzeit mit denselben Einstellungen zu wiederholen und das </w:t>
      </w:r>
      <w:r w:rsidR="00ED71C1">
        <w:t xml:space="preserve">dokumentierte </w:t>
      </w:r>
      <w:r w:rsidR="00B63E25">
        <w:t>Testergebnis</w:t>
      </w:r>
      <w:r w:rsidR="00ED71C1">
        <w:t xml:space="preserve"> nach</w:t>
      </w:r>
      <w:r w:rsidR="007475C0">
        <w:t>zu</w:t>
      </w:r>
      <w:r w:rsidR="00ED71C1">
        <w:t>vollzieh</w:t>
      </w:r>
      <w:r w:rsidR="007475C0">
        <w:t>en</w:t>
      </w:r>
      <w:r w:rsidR="001B60BD">
        <w:t xml:space="preserve"> </w:t>
      </w:r>
      <w:r w:rsidR="001B60BD">
        <w:fldChar w:fldCharType="begin"/>
      </w:r>
      <w:r w:rsidR="00492B4A">
        <w:instrText xml:space="preserve"> ADDIN ZOTERO_ITEM CSL_CITATION {"citationID":"2KJudSrU","properties":{"formattedCitation":"(Vgl. Fr\\uc0\\u252{}hauf et al., (2007), S. 36, 72)","plainCitation":"(Vgl. Frühauf et al., (2007), S. 36, 72)","noteIndex":0},"citationItems":[{"id":860,"uris":["http://zotero.org/users/10411486/items/Z569UKYQ"],"itemData":{"id":860,"type":"book","edition":"6.","publisher":"vdf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Inspektion","author":[{"family":"Frühauf","given":"Karol"},{"family":"Ludewig","given":"Jochen"},{"family":"Sandmayr","given":"Helmut"}],"issued":{"date-parts":[["2007"]]}},"locator":"36, 72","label":"page"}],"schema":"https://github.com/citation-style-language/schema/raw/master/csl-citation.json"} </w:instrText>
      </w:r>
      <w:r w:rsidR="001B60BD">
        <w:fldChar w:fldCharType="separate"/>
      </w:r>
      <w:r w:rsidR="003274BA" w:rsidRPr="003274BA">
        <w:rPr>
          <w:szCs w:val="24"/>
        </w:rPr>
        <w:t>(Vgl. Frühauf et al., (2007), S. 36, 72)</w:t>
      </w:r>
      <w:r w:rsidR="001B60BD">
        <w:fldChar w:fldCharType="end"/>
      </w:r>
      <w:r w:rsidR="00AC67D8">
        <w:t>.</w:t>
      </w:r>
    </w:p>
    <w:p w14:paraId="40B2EA17" w14:textId="368EE6CC" w:rsidR="003A2C33" w:rsidRPr="00831F08" w:rsidRDefault="00EC7B19" w:rsidP="00F07E5B">
      <w:pPr>
        <w:pStyle w:val="Grundtext"/>
        <w:rPr>
          <w:i/>
          <w:iCs/>
        </w:rPr>
      </w:pPr>
      <w:r w:rsidRPr="00831F08">
        <w:rPr>
          <w:i/>
          <w:iCs/>
        </w:rPr>
        <w:t>Testausführung</w:t>
      </w:r>
    </w:p>
    <w:p w14:paraId="0C5E2EE4" w14:textId="0887CF5B" w:rsidR="00411719" w:rsidRDefault="00831F08" w:rsidP="00F07E5B">
      <w:pPr>
        <w:pStyle w:val="Grundtext"/>
      </w:pPr>
      <w:r>
        <w:t xml:space="preserve">Während dieser Phase </w:t>
      </w:r>
      <w:r w:rsidR="00EC7B19">
        <w:t xml:space="preserve">führt der </w:t>
      </w:r>
      <w:r>
        <w:t xml:space="preserve">Tester die spezifizierten Testfälle nach den Testvorgaben </w:t>
      </w:r>
      <w:r w:rsidR="00164D84">
        <w:t xml:space="preserve">in </w:t>
      </w:r>
      <w:r>
        <w:t xml:space="preserve">der Testvorschrift aus und dokumentiert die </w:t>
      </w:r>
      <w:r w:rsidR="00350277">
        <w:t>Durchführung im Testbericht</w:t>
      </w:r>
      <w:r w:rsidR="008D6A9C">
        <w:t xml:space="preserve"> </w:t>
      </w:r>
      <w:r w:rsidR="008D6A9C">
        <w:fldChar w:fldCharType="begin"/>
      </w:r>
      <w:r w:rsidR="00492B4A">
        <w:instrText xml:space="preserve"> ADDIN ZOTERO_ITEM CSL_CITATION {"citationID":"3wirK3vT","properties":{"formattedCitation":"(Vgl. Fr\\uc0\\u252{}hauf et al., (2007), S. 36 ff.)","plainCitation":"(Vgl. Frühauf et al., (2007), S. 36 ff.)","noteIndex":0},"citationItems":[{"id":860,"uris":["http://zotero.org/users/10411486/items/Z569UKYQ"],"itemData":{"id":860,"type":"book","edition":"6.","publisher":"vdf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Inspektion","author":[{"family":"Frühauf","given":"Karol"},{"family":"Ludewig","given":"Jochen"},{"family":"Sandmayr","given":"Helmut"}],"issued":{"date-parts":[["2007"]]}},"locator":"36 ff.","label":"page"}],"schema":"https://github.com/citation-style-language/schema/raw/master/csl-citation.json"} </w:instrText>
      </w:r>
      <w:r w:rsidR="008D6A9C">
        <w:fldChar w:fldCharType="separate"/>
      </w:r>
      <w:r w:rsidR="003274BA" w:rsidRPr="003274BA">
        <w:rPr>
          <w:szCs w:val="24"/>
        </w:rPr>
        <w:t>(Vgl. Frühauf et al., (2007), S. 36 ff.)</w:t>
      </w:r>
      <w:r w:rsidR="008D6A9C">
        <w:fldChar w:fldCharType="end"/>
      </w:r>
      <w:r w:rsidR="008D6A9C">
        <w:t>.</w:t>
      </w:r>
      <w:r w:rsidR="00B63E25">
        <w:t xml:space="preserve"> </w:t>
      </w:r>
    </w:p>
    <w:p w14:paraId="019919AB" w14:textId="74AC7E23" w:rsidR="00831F08" w:rsidRPr="00831F08" w:rsidRDefault="00831F08" w:rsidP="00F07E5B">
      <w:pPr>
        <w:pStyle w:val="Grundtext"/>
        <w:rPr>
          <w:i/>
          <w:iCs/>
        </w:rPr>
      </w:pPr>
      <w:r w:rsidRPr="00831F08">
        <w:rPr>
          <w:i/>
          <w:iCs/>
        </w:rPr>
        <w:t>Testauswertung</w:t>
      </w:r>
    </w:p>
    <w:p w14:paraId="00FDFA5F" w14:textId="0948AA79" w:rsidR="00411719" w:rsidRDefault="00831F08" w:rsidP="00F07E5B">
      <w:pPr>
        <w:pStyle w:val="Grundtext"/>
      </w:pPr>
      <w:r>
        <w:t>Diese Phase dient der Identifizierung von Soll</w:t>
      </w:r>
      <w:r w:rsidR="0062407D">
        <w:noBreakHyphen/>
      </w:r>
      <w:r>
        <w:t>Ist</w:t>
      </w:r>
      <w:r w:rsidR="0062407D">
        <w:noBreakHyphen/>
      </w:r>
      <w:r>
        <w:t>Abweichungen. Diese werden als Fehler im Test</w:t>
      </w:r>
      <w:r w:rsidR="00164D84">
        <w:t>bericht</w:t>
      </w:r>
      <w:r>
        <w:t xml:space="preserve"> dokumentiert </w:t>
      </w:r>
      <w:r>
        <w:fldChar w:fldCharType="begin"/>
      </w:r>
      <w:r w:rsidR="00492B4A">
        <w:instrText xml:space="preserve"> ADDIN ZOTERO_ITEM CSL_CITATION {"citationID":"dZ6ktx7G","properties":{"formattedCitation":"(Vgl. Fr\\uc0\\u252{}hauf et al., (2007), S. 36)","plainCitation":"(Vgl. Frühauf et al., (2007), S. 36)","noteIndex":0},"citationItems":[{"id":860,"uris":["http://zotero.org/users/10411486/items/Z569UKYQ"],"itemData":{"id":860,"type":"book","edition":"6.","publisher":"vdf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36","label":"page"}],"schema":"https://github.com/citation-style-language/schema/raw/master/csl-citation.json"} </w:instrText>
      </w:r>
      <w:r>
        <w:fldChar w:fldCharType="separate"/>
      </w:r>
      <w:r w:rsidR="003274BA" w:rsidRPr="003274BA">
        <w:rPr>
          <w:szCs w:val="24"/>
        </w:rPr>
        <w:t>(Vgl. Frühauf et al., (2007), S. 36)</w:t>
      </w:r>
      <w:r>
        <w:fldChar w:fldCharType="end"/>
      </w:r>
      <w:r w:rsidR="008D6A9C">
        <w:t>.</w:t>
      </w:r>
    </w:p>
    <w:p w14:paraId="6FC5C811" w14:textId="3A66F08E" w:rsidR="00D05762" w:rsidRDefault="002D4C51" w:rsidP="00F07E5B">
      <w:pPr>
        <w:pStyle w:val="Grundtext"/>
      </w:pPr>
      <w:r>
        <w:t xml:space="preserve">Die </w:t>
      </w:r>
      <w:r w:rsidR="00F96ED9">
        <w:t xml:space="preserve">Abbildung ‚Abb. 8.4‘ </w:t>
      </w:r>
      <w:r>
        <w:t xml:space="preserve">zeigt den </w:t>
      </w:r>
      <w:r w:rsidR="00F96ED9">
        <w:t>schematische</w:t>
      </w:r>
      <w:r>
        <w:t>n</w:t>
      </w:r>
      <w:r w:rsidR="00F96ED9">
        <w:t xml:space="preserve"> </w:t>
      </w:r>
      <w:r w:rsidR="00562219">
        <w:t>A</w:t>
      </w:r>
      <w:r w:rsidR="00F96ED9">
        <w:t>blauf</w:t>
      </w:r>
      <w:r w:rsidR="00562219">
        <w:t xml:space="preserve"> eines Tests.</w:t>
      </w:r>
    </w:p>
    <w:p w14:paraId="69EA9CB3" w14:textId="77777777" w:rsidR="00E969A7" w:rsidRDefault="00E969A7" w:rsidP="00E969A7">
      <w:pPr>
        <w:pStyle w:val="Grundtext"/>
        <w:keepNext/>
        <w:jc w:val="center"/>
      </w:pPr>
      <w:r w:rsidRPr="00E969A7">
        <w:rPr>
          <w:noProof/>
        </w:rPr>
        <w:drawing>
          <wp:inline distT="0" distB="0" distL="0" distR="0" wp14:anchorId="0E4481A5" wp14:editId="76C0BF1D">
            <wp:extent cx="3776133" cy="2389834"/>
            <wp:effectExtent l="0" t="0" r="0" b="0"/>
            <wp:docPr id="15737389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738923" name=""/>
                    <pic:cNvPicPr/>
                  </pic:nvPicPr>
                  <pic:blipFill>
                    <a:blip r:embed="rId19">
                      <a:extLst>
                        <a:ext uri="{28A0092B-C50C-407E-A947-70E740481C1C}">
                          <a14:useLocalDpi xmlns:a14="http://schemas.microsoft.com/office/drawing/2010/main" val="0"/>
                        </a:ext>
                      </a:extLst>
                    </a:blip>
                    <a:stretch>
                      <a:fillRect/>
                    </a:stretch>
                  </pic:blipFill>
                  <pic:spPr>
                    <a:xfrm>
                      <a:off x="0" y="0"/>
                      <a:ext cx="3884598" cy="2458479"/>
                    </a:xfrm>
                    <a:prstGeom prst="rect">
                      <a:avLst/>
                    </a:prstGeom>
                  </pic:spPr>
                </pic:pic>
              </a:graphicData>
            </a:graphic>
          </wp:inline>
        </w:drawing>
      </w:r>
    </w:p>
    <w:p w14:paraId="01282A99" w14:textId="69DE32D3" w:rsidR="00E969A7" w:rsidRDefault="00E969A7" w:rsidP="00F8241E">
      <w:pPr>
        <w:pStyle w:val="GrafikQuelle"/>
        <w:rPr>
          <w:rStyle w:val="Grundzfett"/>
        </w:rPr>
      </w:pPr>
      <w:r>
        <w:t xml:space="preserve">Quelle: </w:t>
      </w:r>
      <w:r w:rsidRPr="00E969A7">
        <w:t xml:space="preserve">Frühauf et al. </w:t>
      </w:r>
      <w:r w:rsidR="0028393D">
        <w:t>(</w:t>
      </w:r>
      <w:r w:rsidRPr="00E969A7">
        <w:t>2007</w:t>
      </w:r>
      <w:r w:rsidR="0028393D">
        <w:t>)</w:t>
      </w:r>
      <w:r w:rsidRPr="00C66618">
        <w:t xml:space="preserve">, S. </w:t>
      </w:r>
      <w:r>
        <w:t>37</w:t>
      </w:r>
    </w:p>
    <w:p w14:paraId="44763A37" w14:textId="47D0CB96" w:rsidR="00E969A7" w:rsidRDefault="00E969A7" w:rsidP="00E969A7">
      <w:pPr>
        <w:pStyle w:val="Abbildungstitel"/>
      </w:pPr>
      <w:bookmarkStart w:id="40" w:name="_Toc144150411"/>
      <w:r w:rsidRPr="00E969A7">
        <w:rPr>
          <w:rStyle w:val="Grundzfett"/>
        </w:rPr>
        <w:t xml:space="preserve">Abb. </w:t>
      </w:r>
      <w:r w:rsidR="00B34B76">
        <w:rPr>
          <w:rStyle w:val="Grundzfett"/>
        </w:rPr>
        <w:fldChar w:fldCharType="begin"/>
      </w:r>
      <w:r w:rsidR="00B34B76">
        <w:rPr>
          <w:rStyle w:val="Grundzfett"/>
        </w:rPr>
        <w:instrText xml:space="preserve"> STYLEREF </w:instrText>
      </w:r>
      <w:r w:rsidR="00FF2907">
        <w:rPr>
          <w:rStyle w:val="Grundzfett"/>
        </w:rPr>
        <w:instrText>1</w:instrText>
      </w:r>
      <w:r w:rsidR="00B34B76">
        <w:rPr>
          <w:rStyle w:val="Grundzfett"/>
        </w:rPr>
        <w:instrText xml:space="preserve"> \s </w:instrText>
      </w:r>
      <w:r w:rsidR="00B34B76">
        <w:rPr>
          <w:rStyle w:val="Grundzfett"/>
        </w:rPr>
        <w:fldChar w:fldCharType="separate"/>
      </w:r>
      <w:r w:rsidR="00FF2907">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FF2907">
        <w:rPr>
          <w:rStyle w:val="Grundzfett"/>
        </w:rPr>
        <w:instrText>1</w:instrText>
      </w:r>
      <w:r w:rsidR="00B34B76">
        <w:rPr>
          <w:rStyle w:val="Grundzfett"/>
        </w:rPr>
        <w:instrText xml:space="preserve"> </w:instrText>
      </w:r>
      <w:r w:rsidR="00B34B76">
        <w:rPr>
          <w:rStyle w:val="Grundzfett"/>
        </w:rPr>
        <w:fldChar w:fldCharType="separate"/>
      </w:r>
      <w:r w:rsidR="00FF2907">
        <w:rPr>
          <w:rStyle w:val="Grundzfett"/>
          <w:noProof/>
        </w:rPr>
        <w:t>4</w:t>
      </w:r>
      <w:r w:rsidR="00B34B76">
        <w:rPr>
          <w:rStyle w:val="Grundzfett"/>
        </w:rPr>
        <w:fldChar w:fldCharType="end"/>
      </w:r>
      <w:r w:rsidRPr="00E969A7">
        <w:rPr>
          <w:rStyle w:val="Grundzfett"/>
        </w:rPr>
        <w:t>:</w:t>
      </w:r>
      <w:r>
        <w:t xml:space="preserve"> </w:t>
      </w:r>
      <w:r w:rsidR="00FE6BD2">
        <w:t>Der s</w:t>
      </w:r>
      <w:r>
        <w:t>chematische Testablauf</w:t>
      </w:r>
      <w:bookmarkEnd w:id="40"/>
    </w:p>
    <w:p w14:paraId="232FCBB4" w14:textId="4D74322E" w:rsidR="005570DD" w:rsidRDefault="005570DD" w:rsidP="009C18D2">
      <w:pPr>
        <w:pStyle w:val="Grundtext"/>
      </w:pPr>
      <w:r>
        <w:t xml:space="preserve">Nach der theoretischen Einführung wird folgend die Durchführung der Tests zur Software </w:t>
      </w:r>
      <w:r w:rsidR="0032638D">
        <w:t>‚</w:t>
      </w:r>
      <w:r>
        <w:t>Progress Monitor</w:t>
      </w:r>
      <w:r w:rsidR="0032638D">
        <w:t>’</w:t>
      </w:r>
      <w:r>
        <w:t xml:space="preserve"> beschrieben.</w:t>
      </w:r>
      <w:r w:rsidR="008A2491">
        <w:t xml:space="preserve"> </w:t>
      </w:r>
      <w:r w:rsidR="00164D84">
        <w:t>D</w:t>
      </w:r>
      <w:r w:rsidR="008A2491">
        <w:t xml:space="preserve">ie Beschreibung </w:t>
      </w:r>
      <w:r w:rsidR="00164D84">
        <w:t xml:space="preserve">beschränkt sich </w:t>
      </w:r>
      <w:r w:rsidR="008A2491">
        <w:t xml:space="preserve">auf </w:t>
      </w:r>
      <w:r>
        <w:t>die Systemtests</w:t>
      </w:r>
      <w:r w:rsidR="00164D84">
        <w:t>, da die Unit</w:t>
      </w:r>
      <w:r w:rsidR="0062407D">
        <w:noBreakHyphen/>
      </w:r>
      <w:r w:rsidR="00164D84">
        <w:t>Tests bereits in der Implementierung entwickelt und automatisiert ausgeführt wurden.</w:t>
      </w:r>
      <w:r w:rsidR="000B4995">
        <w:t xml:space="preserve"> </w:t>
      </w:r>
      <w:r w:rsidR="009C18D2">
        <w:t xml:space="preserve">Die </w:t>
      </w:r>
      <w:r w:rsidR="0025448D">
        <w:t xml:space="preserve">Durchführung der </w:t>
      </w:r>
      <w:r w:rsidR="009C18D2">
        <w:t>Systemtest</w:t>
      </w:r>
      <w:r w:rsidR="0025448D">
        <w:t>s</w:t>
      </w:r>
      <w:r w:rsidR="009C18D2">
        <w:t xml:space="preserve"> </w:t>
      </w:r>
      <w:r w:rsidR="0025448D">
        <w:t xml:space="preserve">erfolgte </w:t>
      </w:r>
      <w:r w:rsidR="009C18D2">
        <w:t xml:space="preserve">als </w:t>
      </w:r>
      <w:r w:rsidR="00180631" w:rsidRPr="00635FE0">
        <w:t>Funktionstest</w:t>
      </w:r>
      <w:r w:rsidR="00180631">
        <w:t xml:space="preserve"> und in Form von </w:t>
      </w:r>
      <w:r w:rsidR="009C18D2" w:rsidRPr="009C18D2">
        <w:t>Black</w:t>
      </w:r>
      <w:r w:rsidR="0062407D">
        <w:noBreakHyphen/>
      </w:r>
      <w:r w:rsidR="009C18D2" w:rsidRPr="009C18D2">
        <w:t>Box</w:t>
      </w:r>
      <w:r w:rsidR="0062407D">
        <w:noBreakHyphen/>
      </w:r>
      <w:r w:rsidR="009C18D2" w:rsidRPr="009C18D2">
        <w:t>Test</w:t>
      </w:r>
      <w:r w:rsidR="00C80276">
        <w:t>s</w:t>
      </w:r>
      <w:r w:rsidR="009C18D2">
        <w:t xml:space="preserve">, in </w:t>
      </w:r>
      <w:r w:rsidR="0025448D">
        <w:t>welche</w:t>
      </w:r>
      <w:r w:rsidR="00C80276">
        <w:t>n</w:t>
      </w:r>
      <w:r w:rsidR="0025448D">
        <w:t xml:space="preserve"> </w:t>
      </w:r>
      <w:r w:rsidR="009C18D2" w:rsidRPr="00517C43">
        <w:t>das Ein</w:t>
      </w:r>
      <w:r w:rsidR="0062407D">
        <w:noBreakHyphen/>
      </w:r>
      <w:r w:rsidR="009C18D2" w:rsidRPr="00517C43">
        <w:t xml:space="preserve"> und Ausgabeverhalten der Software </w:t>
      </w:r>
      <w:r w:rsidR="009C18D2">
        <w:t>geprüft w</w:t>
      </w:r>
      <w:r w:rsidR="00562219">
        <w:t>u</w:t>
      </w:r>
      <w:r w:rsidR="009C18D2">
        <w:t>rd</w:t>
      </w:r>
      <w:r w:rsidR="00562219">
        <w:t>e</w:t>
      </w:r>
      <w:r w:rsidR="009C18D2">
        <w:t>.</w:t>
      </w:r>
    </w:p>
    <w:p w14:paraId="21E1D812" w14:textId="25227973" w:rsidR="008D6A9C" w:rsidRPr="004E203C" w:rsidRDefault="004E203C" w:rsidP="00BC38A2">
      <w:pPr>
        <w:pStyle w:val="berschrift2"/>
      </w:pPr>
      <w:bookmarkStart w:id="41" w:name="_Toc144150363"/>
      <w:r w:rsidRPr="00EC7B19">
        <w:lastRenderedPageBreak/>
        <w:t>Testvorbereitung</w:t>
      </w:r>
      <w:bookmarkEnd w:id="41"/>
    </w:p>
    <w:p w14:paraId="684773B1" w14:textId="5A7F99D0" w:rsidR="00D33340" w:rsidRDefault="00F466B9" w:rsidP="009534DD">
      <w:pPr>
        <w:pStyle w:val="Grundtext"/>
      </w:pPr>
      <w:r>
        <w:t xml:space="preserve">In der Testvorbereitung wurden </w:t>
      </w:r>
      <w:r w:rsidR="009534DD">
        <w:t xml:space="preserve">zunächst </w:t>
      </w:r>
      <w:r>
        <w:t xml:space="preserve">die Testfälle </w:t>
      </w:r>
      <w:r w:rsidR="009534DD">
        <w:t xml:space="preserve">und die Durchführung der Tests in der Testvorschrift </w:t>
      </w:r>
      <w:r w:rsidR="004204B7">
        <w:t xml:space="preserve">(Dokument </w:t>
      </w:r>
      <w:r w:rsidR="0032638D">
        <w:t>‚</w:t>
      </w:r>
      <w:r w:rsidR="004204B7">
        <w:t>T</w:t>
      </w:r>
      <w:r w:rsidR="008C1DCD">
        <w:t>Spec</w:t>
      </w:r>
      <w:r w:rsidR="0062407D">
        <w:noBreakHyphen/>
      </w:r>
      <w:r w:rsidR="004204B7">
        <w:t xml:space="preserve">Doc </w:t>
      </w:r>
      <w:r w:rsidR="004204B7" w:rsidRPr="00D16A37">
        <w:t>1</w:t>
      </w:r>
      <w:r w:rsidR="004204B7">
        <w:t>/001</w:t>
      </w:r>
      <w:r w:rsidR="0032638D">
        <w:t>’</w:t>
      </w:r>
      <w:r w:rsidR="004204B7">
        <w:t xml:space="preserve"> vom 25.07.2023) </w:t>
      </w:r>
      <w:r w:rsidR="009534DD">
        <w:t>dokumentiert. Diese beschreibt die Spezifikation der Testfälle</w:t>
      </w:r>
      <w:r w:rsidR="008017D9">
        <w:t xml:space="preserve"> gemäß den Anforderungen aus der Anforderungsanalyse</w:t>
      </w:r>
      <w:r w:rsidR="009534DD">
        <w:t>, die Reihenfolge</w:t>
      </w:r>
      <w:r w:rsidR="0025448D">
        <w:t xml:space="preserve"> der </w:t>
      </w:r>
      <w:r w:rsidR="009534DD">
        <w:t>Test</w:t>
      </w:r>
      <w:r w:rsidR="0025448D">
        <w:t xml:space="preserve">s </w:t>
      </w:r>
      <w:r w:rsidR="009534DD">
        <w:t xml:space="preserve">und </w:t>
      </w:r>
      <w:r w:rsidR="005A2B41">
        <w:t xml:space="preserve">die Anweisungen zur Vorbereitung </w:t>
      </w:r>
      <w:r w:rsidR="00EC4B26">
        <w:t xml:space="preserve">und Einrichtung </w:t>
      </w:r>
      <w:r w:rsidR="005A2B41">
        <w:t>de</w:t>
      </w:r>
      <w:r w:rsidR="00526104">
        <w:t>r</w:t>
      </w:r>
      <w:r w:rsidR="005A2B41">
        <w:t xml:space="preserve"> </w:t>
      </w:r>
      <w:r w:rsidR="0067466A">
        <w:t>Test</w:t>
      </w:r>
      <w:r w:rsidR="00526104">
        <w:t>infrastruktur</w:t>
      </w:r>
      <w:r w:rsidR="0025448D">
        <w:t xml:space="preserve"> sowie </w:t>
      </w:r>
      <w:r w:rsidR="00440B9D">
        <w:t>die</w:t>
      </w:r>
      <w:r w:rsidR="0025448D">
        <w:t xml:space="preserve"> Test</w:t>
      </w:r>
      <w:r w:rsidR="00651649">
        <w:t>durch</w:t>
      </w:r>
      <w:r w:rsidR="0025448D">
        <w:t>führung</w:t>
      </w:r>
      <w:r w:rsidR="00233979">
        <w:t>.</w:t>
      </w:r>
    </w:p>
    <w:p w14:paraId="2B9DCA82" w14:textId="696FF265" w:rsidR="009F4575" w:rsidRDefault="009F4575" w:rsidP="009F4575">
      <w:pPr>
        <w:pStyle w:val="Grundtext"/>
      </w:pPr>
      <w:r>
        <w:t xml:space="preserve">Die in der Testvorschrift beschriebenen Testfälle enthalten die Bezeichnung und den Zweck zum Testfall, </w:t>
      </w:r>
      <w:r w:rsidR="001D1308">
        <w:t>d</w:t>
      </w:r>
      <w:r w:rsidR="00DF4A55">
        <w:t>ie Beschreibung des</w:t>
      </w:r>
      <w:r w:rsidR="001D1308">
        <w:t xml:space="preserve"> Anfangszustand</w:t>
      </w:r>
      <w:r w:rsidR="00DF4A55">
        <w:t>s</w:t>
      </w:r>
      <w:r w:rsidR="0025448D">
        <w:t xml:space="preserve"> </w:t>
      </w:r>
      <w:r w:rsidR="00DF4A55">
        <w:t xml:space="preserve">und </w:t>
      </w:r>
      <w:r w:rsidR="001D1308">
        <w:t xml:space="preserve">der Testumgebung </w:t>
      </w:r>
      <w:r w:rsidR="00DF4A55">
        <w:t xml:space="preserve">zum Testbeginn </w:t>
      </w:r>
      <w:r w:rsidR="001D1308">
        <w:t xml:space="preserve">sowie die Anweisungen </w:t>
      </w:r>
      <w:r w:rsidR="0025448D">
        <w:t>zu den erforderlichen Eingaben</w:t>
      </w:r>
      <w:r w:rsidR="009918A7">
        <w:t xml:space="preserve"> und</w:t>
      </w:r>
      <w:r w:rsidR="0025448D">
        <w:t xml:space="preserve"> </w:t>
      </w:r>
      <w:r w:rsidR="001D1308">
        <w:t xml:space="preserve">zur </w:t>
      </w:r>
      <w:r w:rsidR="009918A7">
        <w:t>Testd</w:t>
      </w:r>
      <w:r w:rsidR="001D1308">
        <w:t>urchführung</w:t>
      </w:r>
      <w:r w:rsidR="009918A7">
        <w:t xml:space="preserve">. Ferner sind in der Testvorschrift </w:t>
      </w:r>
      <w:r w:rsidR="001D1308">
        <w:t>die erwartete Ausgabe bzw. das erwartete Verhalten des Programms</w:t>
      </w:r>
      <w:r w:rsidR="009918A7">
        <w:t xml:space="preserve"> festzuhalten</w:t>
      </w:r>
      <w:r w:rsidR="001D1308">
        <w:t xml:space="preserve"> </w:t>
      </w:r>
      <w:r w:rsidR="001D1308">
        <w:fldChar w:fldCharType="begin"/>
      </w:r>
      <w:r w:rsidR="00492B4A">
        <w:instrText xml:space="preserve"> ADDIN ZOTERO_ITEM CSL_CITATION {"citationID":"Dyh1ylyE","properties":{"formattedCitation":"(Vgl. Fr\\uc0\\u252{}hauf et al., (2007), S. 38, 71)","plainCitation":"(Vgl. Frühauf et al., (2007), S. 38, 71)","noteIndex":0},"citationItems":[{"id":860,"uris":["http://zotero.org/users/10411486/items/Z569UKYQ"],"itemData":{"id":860,"type":"book","edition":"6.","publisher":"vdf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Inspektion","author":[{"family":"Frühauf","given":"Karol"},{"family":"Ludewig","given":"Jochen"},{"family":"Sandmayr","given":"Helmut"}],"issued":{"date-parts":[["2007"]]}},"locator":"38, 71","label":"page"}],"schema":"https://github.com/citation-style-language/schema/raw/master/csl-citation.json"} </w:instrText>
      </w:r>
      <w:r w:rsidR="001D1308">
        <w:fldChar w:fldCharType="separate"/>
      </w:r>
      <w:r w:rsidR="003274BA" w:rsidRPr="003274BA">
        <w:rPr>
          <w:szCs w:val="24"/>
        </w:rPr>
        <w:t>(Vgl. Frühauf et al., (2007), S. 38, 71)</w:t>
      </w:r>
      <w:r w:rsidR="001D1308">
        <w:fldChar w:fldCharType="end"/>
      </w:r>
      <w:r w:rsidR="00AC67D8">
        <w:t>.</w:t>
      </w:r>
    </w:p>
    <w:p w14:paraId="6A4E00C6" w14:textId="69D4D108" w:rsidR="00417146" w:rsidRDefault="00233979" w:rsidP="00417146">
      <w:pPr>
        <w:pStyle w:val="Grundtext"/>
      </w:pPr>
      <w:r>
        <w:t xml:space="preserve">In der Testvorschrift ist jeder Testfall einer Testsequenz zugewiesen. </w:t>
      </w:r>
      <w:r w:rsidR="00AE780B">
        <w:t>Testsequenzen strukturieren die Testvorschrift</w:t>
      </w:r>
      <w:r w:rsidR="00B1333B">
        <w:t xml:space="preserve">, reduzieren den Aufwand </w:t>
      </w:r>
      <w:r w:rsidR="00AF0B00">
        <w:t>und</w:t>
      </w:r>
      <w:r w:rsidR="00527EFB">
        <w:t xml:space="preserve"> dienen der zielorientierten und effizienten Durchführung der Tests. </w:t>
      </w:r>
      <w:r>
        <w:t xml:space="preserve">Eine Testsequenz besteht aus einem oder mehreren Testfällen und </w:t>
      </w:r>
      <w:r w:rsidR="00371205">
        <w:t xml:space="preserve">ist in der Testvorschrift einem </w:t>
      </w:r>
      <w:r>
        <w:t>Test</w:t>
      </w:r>
      <w:r w:rsidR="00C23008">
        <w:t>abschnitt</w:t>
      </w:r>
      <w:r>
        <w:t xml:space="preserve"> </w:t>
      </w:r>
      <w:r w:rsidR="00720583">
        <w:t>zugehörig</w:t>
      </w:r>
      <w:r w:rsidR="000D7C42">
        <w:t xml:space="preserve">. </w:t>
      </w:r>
      <w:r w:rsidR="00965AD3">
        <w:t>In einer Testsequenz sind die Testfälle in funktioneller Reihenfolge angeordnet, so dass jeder Testfall die Voraussetzungen für den nachfolgenden erfüllt</w:t>
      </w:r>
      <w:r w:rsidR="00417146">
        <w:t xml:space="preserve"> </w:t>
      </w:r>
      <w:r w:rsidR="002D201B">
        <w:fldChar w:fldCharType="begin"/>
      </w:r>
      <w:r w:rsidR="00492B4A">
        <w:instrText xml:space="preserve"> ADDIN ZOTERO_ITEM CSL_CITATION {"citationID":"6yrpHqxV","properties":{"formattedCitation":"(Vgl. Fr\\uc0\\u252{}hauf et al., (2007), S. 69 ff.)","plainCitation":"(Vgl. Frühauf et al., (2007), S. 69 ff.)","noteIndex":0},"citationItems":[{"id":860,"uris":["http://zotero.org/users/10411486/items/Z569UKYQ"],"itemData":{"id":860,"type":"book","edition":"6.","publisher":"vdf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Inspektion","author":[{"family":"Frühauf","given":"Karol"},{"family":"Ludewig","given":"Jochen"},{"family":"Sandmayr","given":"Helmut"}],"issued":{"date-parts":[["2007"]]}},"locator":"69 ff.","label":"page"}],"schema":"https://github.com/citation-style-language/schema/raw/master/csl-citation.json"} </w:instrText>
      </w:r>
      <w:r w:rsidR="002D201B">
        <w:fldChar w:fldCharType="separate"/>
      </w:r>
      <w:r w:rsidR="003274BA" w:rsidRPr="003274BA">
        <w:rPr>
          <w:szCs w:val="24"/>
        </w:rPr>
        <w:t>(Vgl. Frühauf et al., (2007), S. 69 ff.)</w:t>
      </w:r>
      <w:r w:rsidR="002D201B">
        <w:fldChar w:fldCharType="end"/>
      </w:r>
      <w:r w:rsidR="002D201B">
        <w:t>.</w:t>
      </w:r>
    </w:p>
    <w:p w14:paraId="05535A79" w14:textId="51B807D1" w:rsidR="002C71EC" w:rsidRDefault="002C71EC" w:rsidP="00417146">
      <w:pPr>
        <w:pStyle w:val="Grundtext"/>
      </w:pPr>
      <w:r>
        <w:t>Im Kapitel ‚</w:t>
      </w:r>
      <w:r w:rsidR="00750C82">
        <w:fldChar w:fldCharType="begin"/>
      </w:r>
      <w:r w:rsidR="00750C82">
        <w:instrText xml:space="preserve"> REF _Ref144057886 \w \h </w:instrText>
      </w:r>
      <w:r w:rsidR="00750C82">
        <w:fldChar w:fldCharType="separate"/>
      </w:r>
      <w:r w:rsidR="00750C82">
        <w:t>8.3</w:t>
      </w:r>
      <w:r w:rsidR="00750C82">
        <w:fldChar w:fldCharType="end"/>
      </w:r>
      <w:r w:rsidR="00750C82">
        <w:t xml:space="preserve"> </w:t>
      </w:r>
      <w:r w:rsidR="00750C82">
        <w:fldChar w:fldCharType="begin"/>
      </w:r>
      <w:r w:rsidR="00750C82">
        <w:instrText xml:space="preserve"> REF _Ref144057898 \h </w:instrText>
      </w:r>
      <w:r w:rsidR="00750C82">
        <w:fldChar w:fldCharType="separate"/>
      </w:r>
      <w:r w:rsidR="00750C82">
        <w:t>Testausführung</w:t>
      </w:r>
      <w:r w:rsidR="00750C82">
        <w:fldChar w:fldCharType="end"/>
      </w:r>
      <w:r>
        <w:t xml:space="preserve">‘ </w:t>
      </w:r>
      <w:r w:rsidR="00790FDC">
        <w:t>ist</w:t>
      </w:r>
      <w:r>
        <w:t xml:space="preserve"> die Durchführung eines Systemtests </w:t>
      </w:r>
      <w:r w:rsidR="004C682F">
        <w:t xml:space="preserve">zum ‚Progress Monitor‘ </w:t>
      </w:r>
      <w:r>
        <w:t xml:space="preserve">anhand der Vorgaben aus </w:t>
      </w:r>
      <w:r w:rsidR="00790FDC">
        <w:t xml:space="preserve">der </w:t>
      </w:r>
      <w:r>
        <w:t xml:space="preserve">zum Testfall </w:t>
      </w:r>
      <w:r w:rsidRPr="002C71EC">
        <w:t xml:space="preserve">6.1.3 </w:t>
      </w:r>
      <w:r>
        <w:t xml:space="preserve">erstellten Testvorschrift exemplarisch dokumentiert. Der Auszug aus der Testvorschrift veranschaulicht den an der Testvorschrift ausgerichteten Systemtest. Die vollständige Testvorschrift </w:t>
      </w:r>
      <w:r w:rsidR="00440B9D">
        <w:t>ist dieser Arbeit nicht beigefügt, kann jedoch beim Autor angefragt werden.</w:t>
      </w:r>
    </w:p>
    <w:p w14:paraId="10D36832" w14:textId="78E27047" w:rsidR="00F26B58" w:rsidRDefault="009534DD" w:rsidP="00B32E5F">
      <w:pPr>
        <w:pStyle w:val="Grundtext"/>
      </w:pPr>
      <w:r>
        <w:t xml:space="preserve">Nach der Definition </w:t>
      </w:r>
      <w:r w:rsidR="007A70AB">
        <w:t xml:space="preserve">und Beschreibung </w:t>
      </w:r>
      <w:r>
        <w:t xml:space="preserve">der Testfälle </w:t>
      </w:r>
      <w:r w:rsidR="007A70AB">
        <w:t xml:space="preserve">in der Testvorschrift </w:t>
      </w:r>
      <w:r>
        <w:t xml:space="preserve">konnte </w:t>
      </w:r>
      <w:r w:rsidR="008D6A9C">
        <w:t>die Test</w:t>
      </w:r>
      <w:r w:rsidR="004C682F">
        <w:t>infrastruktur</w:t>
      </w:r>
      <w:r w:rsidR="004E203C">
        <w:t xml:space="preserve"> eingerichtet und die Software für die Tests bereitgestellt</w:t>
      </w:r>
      <w:r>
        <w:t xml:space="preserve"> werden</w:t>
      </w:r>
      <w:r w:rsidR="004E203C">
        <w:t xml:space="preserve">. Dazu wurden auf dem Testsystem </w:t>
      </w:r>
      <w:r w:rsidR="00B60F93">
        <w:t xml:space="preserve">die </w:t>
      </w:r>
      <w:r w:rsidR="00F26B58">
        <w:t xml:space="preserve">in der Tabelle </w:t>
      </w:r>
      <w:r w:rsidR="00ED6FB6">
        <w:t xml:space="preserve">‚Tab. 8.1‘ </w:t>
      </w:r>
      <w:r w:rsidR="00F26B58">
        <w:t>genannten Programme installiert.</w:t>
      </w:r>
    </w:p>
    <w:p w14:paraId="20B6FED2" w14:textId="360E6039" w:rsidR="0064466C" w:rsidRDefault="0064466C" w:rsidP="00951AFD">
      <w:pPr>
        <w:pStyle w:val="Tabellentitel"/>
      </w:pPr>
      <w:bookmarkStart w:id="42" w:name="_Toc144150424"/>
      <w:r w:rsidRPr="00951AFD">
        <w:rPr>
          <w:rStyle w:val="Grundzfett"/>
        </w:rPr>
        <w:lastRenderedPageBreak/>
        <w:t xml:space="preserve">Tab. </w:t>
      </w:r>
      <w:r w:rsidRPr="00951AFD">
        <w:rPr>
          <w:rStyle w:val="Grundzfett"/>
        </w:rPr>
        <w:fldChar w:fldCharType="begin"/>
      </w:r>
      <w:r w:rsidRPr="00951AFD">
        <w:rPr>
          <w:rStyle w:val="Grundzfett"/>
        </w:rPr>
        <w:instrText xml:space="preserve"> STYLEREF 1 \s </w:instrText>
      </w:r>
      <w:r w:rsidRPr="00951AFD">
        <w:rPr>
          <w:rStyle w:val="Grundzfett"/>
        </w:rPr>
        <w:fldChar w:fldCharType="separate"/>
      </w:r>
      <w:r w:rsidR="00E13F62">
        <w:rPr>
          <w:rStyle w:val="Grundzfett"/>
          <w:noProof/>
        </w:rPr>
        <w:t>8</w:t>
      </w:r>
      <w:r w:rsidRPr="00951AFD">
        <w:rPr>
          <w:rStyle w:val="Grundzfett"/>
        </w:rPr>
        <w:fldChar w:fldCharType="end"/>
      </w:r>
      <w:r w:rsidRPr="00951AFD">
        <w:rPr>
          <w:rStyle w:val="Grundzfett"/>
        </w:rPr>
        <w:t>.</w:t>
      </w:r>
      <w:r w:rsidRPr="00951AFD">
        <w:rPr>
          <w:rStyle w:val="Grundzfett"/>
        </w:rPr>
        <w:fldChar w:fldCharType="begin"/>
      </w:r>
      <w:r w:rsidRPr="00951AFD">
        <w:rPr>
          <w:rStyle w:val="Grundzfett"/>
        </w:rPr>
        <w:instrText xml:space="preserve"> SEQ Tab._ \* ARABIC \s 1 </w:instrText>
      </w:r>
      <w:r w:rsidRPr="00951AFD">
        <w:rPr>
          <w:rStyle w:val="Grundzfett"/>
        </w:rPr>
        <w:fldChar w:fldCharType="separate"/>
      </w:r>
      <w:r w:rsidRPr="00951AFD">
        <w:rPr>
          <w:rStyle w:val="Grundzfett"/>
        </w:rPr>
        <w:t>1</w:t>
      </w:r>
      <w:r w:rsidRPr="00951AFD">
        <w:rPr>
          <w:rStyle w:val="Grundzfett"/>
        </w:rPr>
        <w:fldChar w:fldCharType="end"/>
      </w:r>
      <w:r w:rsidRPr="00951AFD">
        <w:rPr>
          <w:rStyle w:val="Grundzfett"/>
        </w:rPr>
        <w:t>:</w:t>
      </w:r>
      <w:r>
        <w:t xml:space="preserve"> </w:t>
      </w:r>
      <w:r w:rsidR="00EE7F35">
        <w:t xml:space="preserve">Eine </w:t>
      </w:r>
      <w:r>
        <w:t>Übersich</w:t>
      </w:r>
      <w:r w:rsidR="00951AFD">
        <w:t>t</w:t>
      </w:r>
      <w:r>
        <w:t xml:space="preserve"> über die zu installierenden Programme</w:t>
      </w:r>
      <w:bookmarkEnd w:id="42"/>
    </w:p>
    <w:tbl>
      <w:tblPr>
        <w:tblW w:w="5000" w:type="pct"/>
        <w:tblBorders>
          <w:top w:val="single" w:sz="4" w:space="0" w:color="auto"/>
          <w:bottom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01"/>
        <w:gridCol w:w="2002"/>
        <w:gridCol w:w="2572"/>
        <w:gridCol w:w="3429"/>
      </w:tblGrid>
      <w:tr w:rsidR="002962D2" w:rsidRPr="00886FED" w14:paraId="02803DA5" w14:textId="77777777" w:rsidTr="00192F8D">
        <w:tc>
          <w:tcPr>
            <w:tcW w:w="295" w:type="pct"/>
          </w:tcPr>
          <w:p w14:paraId="51F7B852" w14:textId="77777777" w:rsidR="002962D2" w:rsidRPr="00886FED" w:rsidRDefault="002962D2" w:rsidP="00886FED">
            <w:pPr>
              <w:pStyle w:val="Tabellentext"/>
              <w:rPr>
                <w:rStyle w:val="Grundzfett"/>
                <w:bCs/>
              </w:rPr>
            </w:pPr>
            <w:r w:rsidRPr="00886FED">
              <w:rPr>
                <w:rStyle w:val="Grundzfett"/>
                <w:bCs/>
              </w:rPr>
              <w:t>Nr.</w:t>
            </w:r>
          </w:p>
        </w:tc>
        <w:tc>
          <w:tcPr>
            <w:tcW w:w="1177" w:type="pct"/>
          </w:tcPr>
          <w:p w14:paraId="2766F32A" w14:textId="5AF6F5EE" w:rsidR="002962D2" w:rsidRPr="00886FED" w:rsidRDefault="002962D2" w:rsidP="00886FED">
            <w:pPr>
              <w:pStyle w:val="Tabellentext"/>
              <w:rPr>
                <w:rStyle w:val="Grundzfett"/>
                <w:bCs/>
              </w:rPr>
            </w:pPr>
            <w:r w:rsidRPr="00886FED">
              <w:rPr>
                <w:rStyle w:val="Grundzfett"/>
                <w:bCs/>
              </w:rPr>
              <w:t>Programm</w:t>
            </w:r>
          </w:p>
        </w:tc>
        <w:tc>
          <w:tcPr>
            <w:tcW w:w="1512" w:type="pct"/>
          </w:tcPr>
          <w:p w14:paraId="412C8146" w14:textId="029A10B9" w:rsidR="002962D2" w:rsidRPr="00886FED" w:rsidRDefault="002962D2" w:rsidP="00886FED">
            <w:pPr>
              <w:pStyle w:val="Tabellentext"/>
              <w:rPr>
                <w:rStyle w:val="Grundzfett"/>
                <w:bCs/>
              </w:rPr>
            </w:pPr>
            <w:r w:rsidRPr="00886FED">
              <w:rPr>
                <w:rStyle w:val="Grundzfett"/>
                <w:bCs/>
              </w:rPr>
              <w:t>Version</w:t>
            </w:r>
          </w:p>
        </w:tc>
        <w:tc>
          <w:tcPr>
            <w:tcW w:w="2017" w:type="pct"/>
          </w:tcPr>
          <w:p w14:paraId="338B4FC6" w14:textId="44FF9E74" w:rsidR="002962D2" w:rsidRPr="00886FED" w:rsidRDefault="002962D2" w:rsidP="00886FED">
            <w:pPr>
              <w:pStyle w:val="Tabellentext"/>
              <w:rPr>
                <w:rStyle w:val="Grundzfett"/>
                <w:bCs/>
              </w:rPr>
            </w:pPr>
            <w:r w:rsidRPr="00886FED">
              <w:rPr>
                <w:rStyle w:val="Grundzfett"/>
                <w:bCs/>
              </w:rPr>
              <w:t>Zweck</w:t>
            </w:r>
          </w:p>
        </w:tc>
      </w:tr>
      <w:tr w:rsidR="002962D2" w:rsidRPr="0091658C" w14:paraId="0546B786" w14:textId="77777777" w:rsidTr="00192F8D">
        <w:tc>
          <w:tcPr>
            <w:tcW w:w="295" w:type="pct"/>
          </w:tcPr>
          <w:p w14:paraId="0CC986D6" w14:textId="77777777" w:rsidR="002962D2" w:rsidRPr="002962D2" w:rsidRDefault="002962D2" w:rsidP="00B643F7">
            <w:pPr>
              <w:pStyle w:val="Tabellentext"/>
              <w:numPr>
                <w:ilvl w:val="0"/>
                <w:numId w:val="9"/>
              </w:numPr>
              <w:ind w:left="152" w:hanging="75"/>
            </w:pPr>
          </w:p>
        </w:tc>
        <w:tc>
          <w:tcPr>
            <w:tcW w:w="1177" w:type="pct"/>
          </w:tcPr>
          <w:p w14:paraId="2A467372" w14:textId="29D6BAE1" w:rsidR="002962D2" w:rsidRPr="002962D2" w:rsidRDefault="002962D2" w:rsidP="002962D2">
            <w:pPr>
              <w:pStyle w:val="Tabellentext"/>
            </w:pPr>
            <w:r w:rsidRPr="002962D2">
              <w:rPr>
                <w:rStyle w:val="GrundzkeineSprache"/>
                <w:noProof w:val="0"/>
              </w:rPr>
              <w:t>Apache Tomcat</w:t>
            </w:r>
          </w:p>
        </w:tc>
        <w:tc>
          <w:tcPr>
            <w:tcW w:w="1512" w:type="pct"/>
          </w:tcPr>
          <w:p w14:paraId="2E795A73" w14:textId="0CEDE16B" w:rsidR="002962D2" w:rsidRPr="002962D2" w:rsidRDefault="00810163" w:rsidP="002962D2">
            <w:pPr>
              <w:pStyle w:val="Tabellentext"/>
            </w:pPr>
            <w:r>
              <w:t>7.0</w:t>
            </w:r>
          </w:p>
        </w:tc>
        <w:tc>
          <w:tcPr>
            <w:tcW w:w="2017" w:type="pct"/>
          </w:tcPr>
          <w:p w14:paraId="6742B5D6" w14:textId="6CB740CB" w:rsidR="002962D2" w:rsidRPr="002962D2" w:rsidRDefault="00810163" w:rsidP="002962D2">
            <w:pPr>
              <w:pStyle w:val="Tabellentext"/>
            </w:pPr>
            <w:r w:rsidRPr="002D077A">
              <w:rPr>
                <w:rStyle w:val="GrundzkeineSprache"/>
              </w:rPr>
              <w:t>stellt die Dienste des Webservers für Java</w:t>
            </w:r>
            <w:r w:rsidR="0062407D">
              <w:rPr>
                <w:rStyle w:val="GrundzkeineSprache"/>
              </w:rPr>
              <w:noBreakHyphen/>
            </w:r>
            <w:r w:rsidRPr="002D077A">
              <w:rPr>
                <w:rStyle w:val="GrundzkeineSprache"/>
              </w:rPr>
              <w:t>Programme zur Verfügung</w:t>
            </w:r>
          </w:p>
        </w:tc>
      </w:tr>
      <w:tr w:rsidR="00FE3DA1" w:rsidRPr="0091658C" w14:paraId="7D939A6D" w14:textId="77777777" w:rsidTr="00192F8D">
        <w:tc>
          <w:tcPr>
            <w:tcW w:w="295" w:type="pct"/>
          </w:tcPr>
          <w:p w14:paraId="12382565" w14:textId="77777777" w:rsidR="00FE3DA1" w:rsidRPr="002962D2" w:rsidRDefault="00FE3DA1" w:rsidP="00B643F7">
            <w:pPr>
              <w:pStyle w:val="Tabellentext"/>
              <w:numPr>
                <w:ilvl w:val="0"/>
                <w:numId w:val="9"/>
              </w:numPr>
              <w:ind w:left="152" w:hanging="75"/>
            </w:pPr>
          </w:p>
        </w:tc>
        <w:tc>
          <w:tcPr>
            <w:tcW w:w="1177" w:type="pct"/>
          </w:tcPr>
          <w:p w14:paraId="709A4889" w14:textId="77777777" w:rsidR="00FE3DA1" w:rsidRDefault="00FE3DA1" w:rsidP="00AE690E">
            <w:pPr>
              <w:pStyle w:val="Tabellentext"/>
              <w:rPr>
                <w:rStyle w:val="GrundzkeineSprache"/>
                <w:noProof w:val="0"/>
              </w:rPr>
            </w:pPr>
            <w:r>
              <w:rPr>
                <w:rStyle w:val="GrundzkeineSprache"/>
                <w:noProof w:val="0"/>
              </w:rPr>
              <w:t>Java</w:t>
            </w:r>
          </w:p>
          <w:p w14:paraId="0EFF5FE6" w14:textId="3F872AA1" w:rsidR="00BF0D3E" w:rsidRPr="002962D2" w:rsidRDefault="00BF0D3E" w:rsidP="00AE690E">
            <w:pPr>
              <w:pStyle w:val="Tabellentext"/>
            </w:pPr>
            <w:r>
              <w:rPr>
                <w:rStyle w:val="GrundzkeineSprache"/>
              </w:rPr>
              <w:t>inklusive JDK, JRE</w:t>
            </w:r>
          </w:p>
        </w:tc>
        <w:tc>
          <w:tcPr>
            <w:tcW w:w="1512" w:type="pct"/>
          </w:tcPr>
          <w:p w14:paraId="760EA39D" w14:textId="77777777" w:rsidR="00FE3DA1" w:rsidRPr="002962D2" w:rsidRDefault="00FE3DA1" w:rsidP="00AE690E">
            <w:pPr>
              <w:pStyle w:val="Tabellentext"/>
            </w:pPr>
            <w:r>
              <w:t>8.0</w:t>
            </w:r>
          </w:p>
        </w:tc>
        <w:tc>
          <w:tcPr>
            <w:tcW w:w="2017" w:type="pct"/>
          </w:tcPr>
          <w:p w14:paraId="2AA7AC8E" w14:textId="77777777" w:rsidR="00FE3DA1" w:rsidRPr="002962D2" w:rsidRDefault="00FE3DA1" w:rsidP="00AE690E">
            <w:pPr>
              <w:pStyle w:val="Tabellentext"/>
            </w:pPr>
            <w:r>
              <w:t>Bereitstellen des JDK und der JRE</w:t>
            </w:r>
          </w:p>
        </w:tc>
      </w:tr>
      <w:tr w:rsidR="00810163" w:rsidRPr="0091658C" w14:paraId="08846619" w14:textId="77777777" w:rsidTr="00192F8D">
        <w:tc>
          <w:tcPr>
            <w:tcW w:w="295" w:type="pct"/>
          </w:tcPr>
          <w:p w14:paraId="24BA73BE" w14:textId="77777777" w:rsidR="00810163" w:rsidRPr="002962D2" w:rsidRDefault="00810163" w:rsidP="00B643F7">
            <w:pPr>
              <w:pStyle w:val="Tabellentext"/>
              <w:numPr>
                <w:ilvl w:val="0"/>
                <w:numId w:val="9"/>
              </w:numPr>
              <w:ind w:left="152" w:hanging="75"/>
            </w:pPr>
          </w:p>
        </w:tc>
        <w:tc>
          <w:tcPr>
            <w:tcW w:w="1177" w:type="pct"/>
          </w:tcPr>
          <w:p w14:paraId="1FF7014A" w14:textId="18169724" w:rsidR="00810163" w:rsidRPr="002962D2" w:rsidRDefault="00810163" w:rsidP="00C64817">
            <w:pPr>
              <w:pStyle w:val="Tabellentext"/>
            </w:pPr>
            <w:r w:rsidRPr="002D077A">
              <w:rPr>
                <w:rStyle w:val="GrundzkeineSprache"/>
              </w:rPr>
              <w:t>MySQL</w:t>
            </w:r>
          </w:p>
        </w:tc>
        <w:tc>
          <w:tcPr>
            <w:tcW w:w="1512" w:type="pct"/>
          </w:tcPr>
          <w:p w14:paraId="61F92F60" w14:textId="20E3C287" w:rsidR="00810163" w:rsidRPr="002962D2" w:rsidRDefault="0065189B" w:rsidP="00C64817">
            <w:pPr>
              <w:pStyle w:val="Tabellentext"/>
            </w:pPr>
            <w:r w:rsidRPr="007C408D">
              <w:t>Version 5.0.45</w:t>
            </w:r>
            <w:r w:rsidR="0062407D">
              <w:noBreakHyphen/>
            </w:r>
            <w:r w:rsidRPr="007C408D">
              <w:t>community</w:t>
            </w:r>
            <w:r w:rsidR="0062407D">
              <w:noBreakHyphen/>
            </w:r>
            <w:r w:rsidRPr="007C408D">
              <w:t>nt</w:t>
            </w:r>
          </w:p>
        </w:tc>
        <w:tc>
          <w:tcPr>
            <w:tcW w:w="2017" w:type="pct"/>
          </w:tcPr>
          <w:p w14:paraId="7595A268" w14:textId="237AFE0D" w:rsidR="00810163" w:rsidRPr="002962D2" w:rsidRDefault="00810163" w:rsidP="00C64817">
            <w:pPr>
              <w:pStyle w:val="Tabellentext"/>
            </w:pPr>
            <w:r w:rsidRPr="002D077A">
              <w:rPr>
                <w:rStyle w:val="GrundzkeineSprache"/>
              </w:rPr>
              <w:t>RDBMS für die Software</w:t>
            </w:r>
          </w:p>
        </w:tc>
      </w:tr>
      <w:tr w:rsidR="00990233" w:rsidRPr="0091658C" w14:paraId="42F833A7" w14:textId="77777777" w:rsidTr="00192F8D">
        <w:tc>
          <w:tcPr>
            <w:tcW w:w="295" w:type="pct"/>
          </w:tcPr>
          <w:p w14:paraId="354B0F7F" w14:textId="77777777" w:rsidR="00990233" w:rsidRPr="002962D2" w:rsidRDefault="00990233" w:rsidP="00990233">
            <w:pPr>
              <w:pStyle w:val="Tabellentext"/>
              <w:numPr>
                <w:ilvl w:val="0"/>
                <w:numId w:val="9"/>
              </w:numPr>
              <w:ind w:left="152" w:hanging="75"/>
            </w:pPr>
          </w:p>
        </w:tc>
        <w:tc>
          <w:tcPr>
            <w:tcW w:w="1177" w:type="pct"/>
          </w:tcPr>
          <w:p w14:paraId="1B9E4EC2" w14:textId="77777777" w:rsidR="00990233" w:rsidRPr="002D077A" w:rsidRDefault="00990233" w:rsidP="00BE6ADC">
            <w:pPr>
              <w:pStyle w:val="Tabellentext"/>
              <w:rPr>
                <w:rStyle w:val="GrundzkeineSprache"/>
              </w:rPr>
            </w:pPr>
            <w:r>
              <w:rPr>
                <w:rStyle w:val="GrundzkeineSprache"/>
              </w:rPr>
              <w:t>Progress Monitor</w:t>
            </w:r>
          </w:p>
        </w:tc>
        <w:tc>
          <w:tcPr>
            <w:tcW w:w="1512" w:type="pct"/>
          </w:tcPr>
          <w:p w14:paraId="2340373A" w14:textId="77777777" w:rsidR="00990233" w:rsidRPr="007C408D" w:rsidRDefault="00990233" w:rsidP="00BE6ADC">
            <w:pPr>
              <w:pStyle w:val="Tabellentext"/>
            </w:pPr>
            <w:r w:rsidRPr="00F506A5">
              <w:t xml:space="preserve">Version: 12 Build: dev: 2023-07-06 </w:t>
            </w:r>
            <w:r w:rsidRPr="00F506A5">
              <w:tab/>
              <w:t>Development version</w:t>
            </w:r>
          </w:p>
        </w:tc>
        <w:tc>
          <w:tcPr>
            <w:tcW w:w="2017" w:type="pct"/>
          </w:tcPr>
          <w:p w14:paraId="7193823C" w14:textId="77777777" w:rsidR="00990233" w:rsidRPr="002D077A" w:rsidRDefault="00990233" w:rsidP="00BE6ADC">
            <w:pPr>
              <w:pStyle w:val="Tabellentext"/>
              <w:rPr>
                <w:rStyle w:val="GrundzkeineSprache"/>
              </w:rPr>
            </w:pPr>
            <w:r>
              <w:rPr>
                <w:rStyle w:val="GrundzkeineSprache"/>
              </w:rPr>
              <w:t>Programm zur Überwachung und Kontrolle der Datenkonvertierung</w:t>
            </w:r>
          </w:p>
        </w:tc>
      </w:tr>
      <w:tr w:rsidR="00F506A5" w:rsidRPr="0091658C" w14:paraId="321BEDD5" w14:textId="77777777" w:rsidTr="00192F8D">
        <w:tc>
          <w:tcPr>
            <w:tcW w:w="295" w:type="pct"/>
          </w:tcPr>
          <w:p w14:paraId="2CA65864" w14:textId="77777777" w:rsidR="00F506A5" w:rsidRPr="002962D2" w:rsidRDefault="00F506A5" w:rsidP="00B643F7">
            <w:pPr>
              <w:pStyle w:val="Tabellentext"/>
              <w:numPr>
                <w:ilvl w:val="0"/>
                <w:numId w:val="9"/>
              </w:numPr>
              <w:ind w:left="152" w:hanging="75"/>
            </w:pPr>
          </w:p>
        </w:tc>
        <w:tc>
          <w:tcPr>
            <w:tcW w:w="1177" w:type="pct"/>
          </w:tcPr>
          <w:p w14:paraId="0499BDB0" w14:textId="5FD3564A" w:rsidR="00F506A5" w:rsidRPr="002D077A" w:rsidRDefault="00990233" w:rsidP="00C64817">
            <w:pPr>
              <w:pStyle w:val="Tabellentext"/>
              <w:rPr>
                <w:rStyle w:val="GrundzkeineSprache"/>
              </w:rPr>
            </w:pPr>
            <w:r>
              <w:rPr>
                <w:rStyle w:val="GrundzkeineSprache"/>
              </w:rPr>
              <w:t>Daten</w:t>
            </w:r>
            <w:r w:rsidR="0062407D">
              <w:rPr>
                <w:rStyle w:val="GrundzkeineSprache"/>
              </w:rPr>
              <w:noBreakHyphen/>
            </w:r>
            <w:r>
              <w:rPr>
                <w:rStyle w:val="GrundzkeineSprache"/>
              </w:rPr>
              <w:t>Konverter</w:t>
            </w:r>
          </w:p>
        </w:tc>
        <w:tc>
          <w:tcPr>
            <w:tcW w:w="1512" w:type="pct"/>
          </w:tcPr>
          <w:p w14:paraId="190EB5BF" w14:textId="56E67357" w:rsidR="00F506A5" w:rsidRPr="007C408D" w:rsidRDefault="00F506A5" w:rsidP="00C64817">
            <w:pPr>
              <w:pStyle w:val="Tabellentext"/>
            </w:pPr>
            <w:r w:rsidRPr="00F506A5">
              <w:t xml:space="preserve">Version: </w:t>
            </w:r>
            <w:r w:rsidR="00990233">
              <w:t>3</w:t>
            </w:r>
            <w:r w:rsidR="00715F3B">
              <w:t>.3</w:t>
            </w:r>
          </w:p>
        </w:tc>
        <w:tc>
          <w:tcPr>
            <w:tcW w:w="2017" w:type="pct"/>
          </w:tcPr>
          <w:p w14:paraId="645F2BB0" w14:textId="332BCF4C" w:rsidR="00F506A5" w:rsidRPr="002D077A" w:rsidRDefault="00F506A5" w:rsidP="00C64817">
            <w:pPr>
              <w:pStyle w:val="Tabellentext"/>
              <w:rPr>
                <w:rStyle w:val="GrundzkeineSprache"/>
              </w:rPr>
            </w:pPr>
            <w:r>
              <w:rPr>
                <w:rStyle w:val="GrundzkeineSprache"/>
              </w:rPr>
              <w:t xml:space="preserve">Programm </w:t>
            </w:r>
            <w:r w:rsidR="00715F3B">
              <w:rPr>
                <w:rStyle w:val="GrundzkeineSprache"/>
              </w:rPr>
              <w:t xml:space="preserve">für die </w:t>
            </w:r>
            <w:r>
              <w:rPr>
                <w:rStyle w:val="GrundzkeineSprache"/>
              </w:rPr>
              <w:t>Datenkonvertierung</w:t>
            </w:r>
          </w:p>
        </w:tc>
      </w:tr>
    </w:tbl>
    <w:p w14:paraId="605698FB" w14:textId="77777777" w:rsidR="00F26B58" w:rsidRDefault="00F26B58" w:rsidP="00B32E5F">
      <w:pPr>
        <w:pStyle w:val="Grundtext"/>
      </w:pPr>
    </w:p>
    <w:p w14:paraId="7C6DC21F" w14:textId="55A67779" w:rsidR="00743204" w:rsidRDefault="00951AFD" w:rsidP="00B32E5F">
      <w:pPr>
        <w:pStyle w:val="Grundtext"/>
      </w:pPr>
      <w:r>
        <w:t xml:space="preserve">Die Einrichtung der </w:t>
      </w:r>
      <w:r w:rsidR="004C682F">
        <w:t xml:space="preserve">Testinfrastruktur </w:t>
      </w:r>
      <w:r>
        <w:t xml:space="preserve">und Bereitstellung der Software </w:t>
      </w:r>
      <w:r w:rsidR="0032638D">
        <w:t>‚</w:t>
      </w:r>
      <w:r>
        <w:t>Progress Monitor</w:t>
      </w:r>
      <w:r w:rsidR="0032638D">
        <w:t>’</w:t>
      </w:r>
      <w:r>
        <w:t xml:space="preserve"> erforderten </w:t>
      </w:r>
      <w:r w:rsidR="007A70AB">
        <w:t xml:space="preserve">auch </w:t>
      </w:r>
      <w:r>
        <w:t xml:space="preserve">die </w:t>
      </w:r>
      <w:r w:rsidR="000000DE">
        <w:t xml:space="preserve">Konfiguration </w:t>
      </w:r>
      <w:r>
        <w:t xml:space="preserve">der </w:t>
      </w:r>
      <w:r w:rsidR="00B60F93">
        <w:t xml:space="preserve">für den </w:t>
      </w:r>
      <w:bookmarkStart w:id="43" w:name="_Hlk141431629"/>
      <w:r w:rsidR="00B60F93">
        <w:t>Webserver Apache Tomcat</w:t>
      </w:r>
      <w:bookmarkEnd w:id="43"/>
      <w:r w:rsidR="00B60F93">
        <w:t xml:space="preserve"> </w:t>
      </w:r>
      <w:r>
        <w:t xml:space="preserve">benötigten </w:t>
      </w:r>
      <w:bookmarkStart w:id="44" w:name="_Hlk141431582"/>
      <w:r w:rsidR="006320FC">
        <w:t>Umgebungsvariablen</w:t>
      </w:r>
      <w:r w:rsidR="000000DE">
        <w:t xml:space="preserve"> und die Installation der Programmdateien. Die Umgebungsvariablen waren als Systemvariablen des </w:t>
      </w:r>
      <w:r w:rsidR="006320FC">
        <w:t>Betriebssystem</w:t>
      </w:r>
      <w:bookmarkEnd w:id="44"/>
      <w:r w:rsidR="000000DE">
        <w:t>s einzutragen.</w:t>
      </w:r>
    </w:p>
    <w:p w14:paraId="004A1AB2" w14:textId="1051CE3C" w:rsidR="0058141F" w:rsidRDefault="00743204" w:rsidP="005570DD">
      <w:pPr>
        <w:pStyle w:val="Grundtext"/>
      </w:pPr>
      <w:r>
        <w:t>Für die verschlüsselte Kommunikation wurde im Anschluss das serverseitige SSL</w:t>
      </w:r>
      <w:r w:rsidR="0062407D">
        <w:noBreakHyphen/>
      </w:r>
      <w:r>
        <w:t>Zertifikat installiert.</w:t>
      </w:r>
      <w:r w:rsidR="004C682F">
        <w:t xml:space="preserve"> </w:t>
      </w:r>
      <w:bookmarkStart w:id="45" w:name="_Hlk141431658"/>
      <w:r w:rsidR="007A70AB">
        <w:t>Mit der</w:t>
      </w:r>
      <w:r w:rsidR="00395C14">
        <w:t xml:space="preserve"> Installation der Datenbankobjekte und </w:t>
      </w:r>
      <w:r w:rsidR="007A70AB">
        <w:t>der Softwarek</w:t>
      </w:r>
      <w:r w:rsidR="00395C14">
        <w:t xml:space="preserve">onfiguration </w:t>
      </w:r>
      <w:bookmarkEnd w:id="45"/>
      <w:r w:rsidR="007A70AB">
        <w:t xml:space="preserve">war die </w:t>
      </w:r>
      <w:r w:rsidR="00395C14">
        <w:t>Einrichtung</w:t>
      </w:r>
      <w:r w:rsidR="007A70AB">
        <w:t xml:space="preserve"> abgeschlossen</w:t>
      </w:r>
      <w:r w:rsidR="00395C14">
        <w:t xml:space="preserve"> </w:t>
      </w:r>
      <w:r w:rsidR="00A46EC5">
        <w:fldChar w:fldCharType="begin"/>
      </w:r>
      <w:r w:rsidR="00492B4A">
        <w:instrText xml:space="preserve"> ADDIN ZOTERO_ITEM CSL_CITATION {"citationID":"mHAiqyV3","properties":{"formattedCitation":"(Vgl. Bayer, (2023), S. 1 ff.)","plainCitation":"(Vgl. Bayer, (2023), S. 1 ff.)","noteIndex":0},"citationItems":[{"id":863,"uris":["http://zotero.org/users/10411486/items/L7FM4JFN"],"itemData":{"id":863,"type":"document","language":"de","publisher":"Softzoll GmbH &amp; Co. KG","source":"Zotero","title":"Installation von Tomcat und EDI-Portal","author":[{"family":"Bayer","given":"Martin"}],"accessed":{"date-parts":[["2023",7,26]]},"issued":{"date-parts":[["2023",3,28]]}},"locator":"1 ff.","label":"page"}],"schema":"https://github.com/citation-style-language/schema/raw/master/csl-citation.json"} </w:instrText>
      </w:r>
      <w:r w:rsidR="00A46EC5">
        <w:fldChar w:fldCharType="separate"/>
      </w:r>
      <w:r w:rsidR="003274BA" w:rsidRPr="003274BA">
        <w:t>(Vgl. Bayer, (2023), S. 1 ff.)</w:t>
      </w:r>
      <w:r w:rsidR="00A46EC5">
        <w:fldChar w:fldCharType="end"/>
      </w:r>
      <w:r w:rsidR="00A46EC5">
        <w:t>.</w:t>
      </w:r>
    </w:p>
    <w:p w14:paraId="1334AA75" w14:textId="74A0BB1F" w:rsidR="00F1780F" w:rsidRDefault="009D585B" w:rsidP="00520191">
      <w:pPr>
        <w:pStyle w:val="Grundtext"/>
      </w:pPr>
      <w:r>
        <w:t>Nach der Installation des Web</w:t>
      </w:r>
      <w:r w:rsidR="0062407D">
        <w:noBreakHyphen/>
      </w:r>
      <w:r>
        <w:t xml:space="preserve">Servers und der Bereitstellung der Software </w:t>
      </w:r>
      <w:r w:rsidR="0032638D">
        <w:t>‚</w:t>
      </w:r>
      <w:r>
        <w:t>Progress Monitor</w:t>
      </w:r>
      <w:r w:rsidR="0032638D">
        <w:t>’</w:t>
      </w:r>
      <w:r>
        <w:t xml:space="preserve"> </w:t>
      </w:r>
      <w:r w:rsidR="005837DD">
        <w:t>sollten im Programm gemäß den Vorgaben aus der Testvorschrift</w:t>
      </w:r>
      <w:r>
        <w:t xml:space="preserve"> </w:t>
      </w:r>
      <w:r w:rsidR="00333923">
        <w:t>ein</w:t>
      </w:r>
      <w:r w:rsidR="00793CA2">
        <w:t xml:space="preserve"> </w:t>
      </w:r>
      <w:r w:rsidR="00333923">
        <w:t>M</w:t>
      </w:r>
      <w:r w:rsidR="00F31CE3">
        <w:t xml:space="preserve">andant </w:t>
      </w:r>
      <w:r w:rsidR="00793CA2">
        <w:t xml:space="preserve">und </w:t>
      </w:r>
      <w:r w:rsidR="00333923">
        <w:t xml:space="preserve">jeweils ein </w:t>
      </w:r>
      <w:r w:rsidR="00F31CE3">
        <w:t xml:space="preserve">Benutzer </w:t>
      </w:r>
      <w:r w:rsidR="00333923">
        <w:t xml:space="preserve">mit der Benutzerrolle </w:t>
      </w:r>
      <w:r w:rsidR="0032638D">
        <w:t>‚</w:t>
      </w:r>
      <w:r w:rsidR="00333923">
        <w:t>Super</w:t>
      </w:r>
      <w:r w:rsidR="0062407D">
        <w:noBreakHyphen/>
      </w:r>
      <w:r w:rsidR="00333923">
        <w:t>Administrator</w:t>
      </w:r>
      <w:r w:rsidR="0032638D">
        <w:t>’</w:t>
      </w:r>
      <w:r w:rsidR="00333923">
        <w:t xml:space="preserve">, </w:t>
      </w:r>
      <w:r w:rsidR="0032638D">
        <w:t>‚</w:t>
      </w:r>
      <w:r w:rsidR="00333923">
        <w:t>Administrator</w:t>
      </w:r>
      <w:r w:rsidR="0032638D">
        <w:t>’</w:t>
      </w:r>
      <w:r w:rsidR="00333923">
        <w:t xml:space="preserve"> und </w:t>
      </w:r>
      <w:r w:rsidR="0032638D">
        <w:t>‚</w:t>
      </w:r>
      <w:r w:rsidR="00333923">
        <w:t>Benutzer</w:t>
      </w:r>
      <w:r w:rsidR="0032638D">
        <w:t>’</w:t>
      </w:r>
      <w:r w:rsidR="00333923">
        <w:t xml:space="preserve"> </w:t>
      </w:r>
      <w:r w:rsidR="005837DD">
        <w:t>angelegt werden</w:t>
      </w:r>
      <w:r w:rsidR="00333923">
        <w:t xml:space="preserve">. Diese waren für die Überprüfung der </w:t>
      </w:r>
      <w:r w:rsidR="00793CA2">
        <w:t>Zugriff</w:t>
      </w:r>
      <w:r w:rsidR="00520191">
        <w:t>s</w:t>
      </w:r>
      <w:r w:rsidR="00793CA2">
        <w:t xml:space="preserve">rechte auf Mandanten und Programmkomponenten </w:t>
      </w:r>
      <w:r w:rsidR="00333923">
        <w:t>erforderlich</w:t>
      </w:r>
      <w:r w:rsidR="00520191">
        <w:t>.</w:t>
      </w:r>
      <w:r w:rsidR="00610A5D">
        <w:t xml:space="preserve"> </w:t>
      </w:r>
      <w:r w:rsidR="00E32BCF">
        <w:t xml:space="preserve">Die </w:t>
      </w:r>
      <w:r w:rsidR="00F1780F">
        <w:t xml:space="preserve">Abbildung ‚Abb. 8.5‘ zeigt </w:t>
      </w:r>
      <w:r w:rsidR="005F4125">
        <w:t>das</w:t>
      </w:r>
      <w:r w:rsidR="00F1780F">
        <w:t xml:space="preserve"> Anl</w:t>
      </w:r>
      <w:r w:rsidR="005F4125">
        <w:t>egen</w:t>
      </w:r>
      <w:r w:rsidR="00F1780F">
        <w:t xml:space="preserve"> des Benutzers ‚Test</w:t>
      </w:r>
      <w:r w:rsidR="0062407D">
        <w:noBreakHyphen/>
      </w:r>
      <w:r w:rsidR="00F1780F">
        <w:t>PM</w:t>
      </w:r>
      <w:r w:rsidR="0062407D">
        <w:noBreakHyphen/>
      </w:r>
      <w:r w:rsidR="00F1780F">
        <w:t>Benutzer‘ im Programm ‚Progress Monitor‘</w:t>
      </w:r>
      <w:r w:rsidR="00E32BCF">
        <w:t>.</w:t>
      </w:r>
    </w:p>
    <w:p w14:paraId="7CF0A81E" w14:textId="77777777" w:rsidR="00081B82" w:rsidRDefault="00F31CE3" w:rsidP="00081B82">
      <w:pPr>
        <w:pStyle w:val="Grundtext"/>
        <w:keepNext/>
        <w:jc w:val="center"/>
      </w:pPr>
      <w:r>
        <w:rPr>
          <w:noProof/>
        </w:rPr>
        <w:drawing>
          <wp:inline distT="0" distB="0" distL="0" distR="0" wp14:anchorId="60A82B82" wp14:editId="3D64EF45">
            <wp:extent cx="2700000" cy="2696400"/>
            <wp:effectExtent l="0" t="0" r="5715" b="8890"/>
            <wp:docPr id="1804131060"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0000" cy="2696400"/>
                    </a:xfrm>
                    <a:prstGeom prst="rect">
                      <a:avLst/>
                    </a:prstGeom>
                    <a:noFill/>
                    <a:ln>
                      <a:noFill/>
                    </a:ln>
                  </pic:spPr>
                </pic:pic>
              </a:graphicData>
            </a:graphic>
          </wp:inline>
        </w:drawing>
      </w:r>
    </w:p>
    <w:p w14:paraId="16C86971" w14:textId="26E2BD32" w:rsidR="00F31CE3" w:rsidRDefault="00081B82" w:rsidP="00081B82">
      <w:pPr>
        <w:pStyle w:val="Abbildungstitel"/>
      </w:pPr>
      <w:bookmarkStart w:id="46" w:name="_Toc144150412"/>
      <w:r w:rsidRPr="00081B82">
        <w:rPr>
          <w:rStyle w:val="Grundzfett"/>
        </w:rPr>
        <w:t xml:space="preserve">Abb. </w:t>
      </w:r>
      <w:r w:rsidR="00B34B76">
        <w:rPr>
          <w:rStyle w:val="Grundzfett"/>
        </w:rPr>
        <w:fldChar w:fldCharType="begin"/>
      </w:r>
      <w:r w:rsidR="00B34B76">
        <w:rPr>
          <w:rStyle w:val="Grundzfett"/>
        </w:rPr>
        <w:instrText xml:space="preserve"> STYLEREF </w:instrText>
      </w:r>
      <w:r w:rsidR="00B443C2">
        <w:rPr>
          <w:rStyle w:val="Grundzfett"/>
        </w:rPr>
        <w:instrText>1</w:instrText>
      </w:r>
      <w:r w:rsidR="00B34B76">
        <w:rPr>
          <w:rStyle w:val="Grundzfett"/>
        </w:rPr>
        <w:instrText xml:space="preserve"> \s </w:instrText>
      </w:r>
      <w:r w:rsidR="00B34B76">
        <w:rPr>
          <w:rStyle w:val="Grundzfett"/>
        </w:rPr>
        <w:fldChar w:fldCharType="separate"/>
      </w:r>
      <w:r w:rsidR="00B443C2">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B443C2">
        <w:rPr>
          <w:rStyle w:val="Grundzfett"/>
        </w:rPr>
        <w:instrText>1</w:instrText>
      </w:r>
      <w:r w:rsidR="00B34B76">
        <w:rPr>
          <w:rStyle w:val="Grundzfett"/>
        </w:rPr>
        <w:instrText xml:space="preserve"> </w:instrText>
      </w:r>
      <w:r w:rsidR="00B34B76">
        <w:rPr>
          <w:rStyle w:val="Grundzfett"/>
        </w:rPr>
        <w:fldChar w:fldCharType="separate"/>
      </w:r>
      <w:r w:rsidR="00B443C2">
        <w:rPr>
          <w:rStyle w:val="Grundzfett"/>
          <w:noProof/>
        </w:rPr>
        <w:t>5</w:t>
      </w:r>
      <w:r w:rsidR="00B34B76">
        <w:rPr>
          <w:rStyle w:val="Grundzfett"/>
        </w:rPr>
        <w:fldChar w:fldCharType="end"/>
      </w:r>
      <w:r w:rsidRPr="00081B82">
        <w:rPr>
          <w:rStyle w:val="Grundzfett"/>
        </w:rPr>
        <w:t>:</w:t>
      </w:r>
      <w:r>
        <w:t xml:space="preserve"> </w:t>
      </w:r>
      <w:r w:rsidR="006C6A6D">
        <w:t>‚</w:t>
      </w:r>
      <w:r w:rsidR="00AB3C18">
        <w:t>Progress Monitor</w:t>
      </w:r>
      <w:r w:rsidR="006C6A6D">
        <w:t>‘</w:t>
      </w:r>
      <w:r w:rsidR="00AB3C18">
        <w:t xml:space="preserve">: </w:t>
      </w:r>
      <w:r w:rsidR="00073833">
        <w:t xml:space="preserve">Die </w:t>
      </w:r>
      <w:r w:rsidRPr="00E43745">
        <w:t xml:space="preserve">Benutzeranlage im </w:t>
      </w:r>
      <w:r w:rsidR="009849EB">
        <w:t>‚</w:t>
      </w:r>
      <w:r w:rsidRPr="00E43745">
        <w:t>Progress Monitor</w:t>
      </w:r>
      <w:r w:rsidR="009849EB">
        <w:t>‘</w:t>
      </w:r>
      <w:bookmarkEnd w:id="46"/>
    </w:p>
    <w:p w14:paraId="67D4D672" w14:textId="1F82B0C8" w:rsidR="00646244" w:rsidRDefault="00081B82" w:rsidP="00646244">
      <w:pPr>
        <w:pStyle w:val="Grundtext"/>
      </w:pPr>
      <w:r>
        <w:lastRenderedPageBreak/>
        <w:t xml:space="preserve">Anschließend </w:t>
      </w:r>
      <w:r w:rsidR="00790FDC">
        <w:t>wurden</w:t>
      </w:r>
      <w:r w:rsidR="00753445">
        <w:t xml:space="preserve"> die für die Tests erforderlichen Konten für die Lieferanten und Kunden sowie die dazu verwendeten Workflows </w:t>
      </w:r>
      <w:r w:rsidR="00790FDC">
        <w:t>angelegt</w:t>
      </w:r>
      <w:r w:rsidR="00753445">
        <w:t>. D</w:t>
      </w:r>
      <w:r w:rsidR="00DA65DB">
        <w:t>as</w:t>
      </w:r>
      <w:r w:rsidR="00753445">
        <w:t xml:space="preserve"> Anl</w:t>
      </w:r>
      <w:r w:rsidR="00DA65DB">
        <w:t>egen</w:t>
      </w:r>
      <w:r w:rsidR="00753445">
        <w:t xml:space="preserve"> </w:t>
      </w:r>
      <w:r w:rsidR="00790FDC">
        <w:t>dieser</w:t>
      </w:r>
      <w:r w:rsidR="00A04400">
        <w:t xml:space="preserve"> Objekte</w:t>
      </w:r>
      <w:r w:rsidR="00753445">
        <w:t xml:space="preserve"> erfolgte </w:t>
      </w:r>
      <w:r w:rsidR="00A35748">
        <w:t xml:space="preserve">ebenfalls </w:t>
      </w:r>
      <w:r w:rsidR="00E06704">
        <w:t xml:space="preserve">nach den Vorgaben </w:t>
      </w:r>
      <w:r w:rsidR="00F66BE2">
        <w:t xml:space="preserve">aus der </w:t>
      </w:r>
      <w:r w:rsidR="00E06704">
        <w:t>Testvorschrift.</w:t>
      </w:r>
    </w:p>
    <w:p w14:paraId="5EAB2452" w14:textId="4CDCC82A" w:rsidR="00F1780F" w:rsidRDefault="00F1780F" w:rsidP="00646244">
      <w:pPr>
        <w:pStyle w:val="Grundtext"/>
      </w:pPr>
      <w:r>
        <w:t xml:space="preserve">In der Abbildung ‚Abb. 8.6‘ </w:t>
      </w:r>
      <w:r w:rsidR="00610A5D">
        <w:t>wird die</w:t>
      </w:r>
      <w:r>
        <w:t xml:space="preserve"> Konfiguration eines Workflows im ‚Progress Monitor‘ dargestellt.</w:t>
      </w:r>
    </w:p>
    <w:p w14:paraId="45E6A526" w14:textId="77777777" w:rsidR="003E42E7" w:rsidRDefault="003E42E7" w:rsidP="00F1780F">
      <w:pPr>
        <w:pStyle w:val="Grundtext"/>
        <w:keepNext/>
        <w:jc w:val="center"/>
      </w:pPr>
      <w:r>
        <w:rPr>
          <w:noProof/>
        </w:rPr>
        <w:drawing>
          <wp:inline distT="0" distB="0" distL="0" distR="0" wp14:anchorId="4C8ECB2A" wp14:editId="41F1B113">
            <wp:extent cx="5155200" cy="3960000"/>
            <wp:effectExtent l="0" t="0" r="7620" b="2540"/>
            <wp:docPr id="667125855"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5200" cy="3960000"/>
                    </a:xfrm>
                    <a:prstGeom prst="rect">
                      <a:avLst/>
                    </a:prstGeom>
                    <a:noFill/>
                    <a:ln>
                      <a:noFill/>
                    </a:ln>
                  </pic:spPr>
                </pic:pic>
              </a:graphicData>
            </a:graphic>
          </wp:inline>
        </w:drawing>
      </w:r>
    </w:p>
    <w:p w14:paraId="1EED83EE" w14:textId="2058AB42" w:rsidR="00D64FB3" w:rsidRDefault="003E42E7" w:rsidP="000B6C80">
      <w:pPr>
        <w:pStyle w:val="Abbildungstitel"/>
      </w:pPr>
      <w:bookmarkStart w:id="47" w:name="_Toc144150413"/>
      <w:r w:rsidRPr="003E42E7">
        <w:rPr>
          <w:rStyle w:val="Grundzfett"/>
        </w:rPr>
        <w:t xml:space="preserve">Abb. </w:t>
      </w:r>
      <w:r w:rsidR="00B34B76">
        <w:rPr>
          <w:rStyle w:val="Grundzfett"/>
        </w:rPr>
        <w:fldChar w:fldCharType="begin"/>
      </w:r>
      <w:r w:rsidR="00B34B76">
        <w:rPr>
          <w:rStyle w:val="Grundzfett"/>
        </w:rPr>
        <w:instrText xml:space="preserve"> STYLEREF </w:instrText>
      </w:r>
      <w:r w:rsidR="002C2EAD">
        <w:rPr>
          <w:rStyle w:val="Grundzfett"/>
        </w:rPr>
        <w:instrText>1</w:instrText>
      </w:r>
      <w:r w:rsidR="00B34B76">
        <w:rPr>
          <w:rStyle w:val="Grundzfett"/>
        </w:rPr>
        <w:instrText xml:space="preserve"> \s </w:instrText>
      </w:r>
      <w:r w:rsidR="00B34B76">
        <w:rPr>
          <w:rStyle w:val="Grundzfett"/>
        </w:rPr>
        <w:fldChar w:fldCharType="separate"/>
      </w:r>
      <w:r w:rsidR="002C2EAD">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2C2EAD">
        <w:rPr>
          <w:rStyle w:val="Grundzfett"/>
        </w:rPr>
        <w:instrText>1</w:instrText>
      </w:r>
      <w:r w:rsidR="00B34B76">
        <w:rPr>
          <w:rStyle w:val="Grundzfett"/>
        </w:rPr>
        <w:instrText xml:space="preserve"> </w:instrText>
      </w:r>
      <w:r w:rsidR="00B34B76">
        <w:rPr>
          <w:rStyle w:val="Grundzfett"/>
        </w:rPr>
        <w:fldChar w:fldCharType="separate"/>
      </w:r>
      <w:r w:rsidR="002C2EAD">
        <w:rPr>
          <w:rStyle w:val="Grundzfett"/>
          <w:noProof/>
        </w:rPr>
        <w:t>6</w:t>
      </w:r>
      <w:r w:rsidR="00B34B76">
        <w:rPr>
          <w:rStyle w:val="Grundzfett"/>
        </w:rPr>
        <w:fldChar w:fldCharType="end"/>
      </w:r>
      <w:r>
        <w:t xml:space="preserve">: </w:t>
      </w:r>
      <w:r w:rsidR="006C6A6D">
        <w:t>‚</w:t>
      </w:r>
      <w:r>
        <w:t>Progress Monitor</w:t>
      </w:r>
      <w:r w:rsidR="006C6A6D">
        <w:t>‘</w:t>
      </w:r>
      <w:r>
        <w:t xml:space="preserve">: </w:t>
      </w:r>
      <w:r w:rsidR="00202383">
        <w:t xml:space="preserve">Die </w:t>
      </w:r>
      <w:r>
        <w:t xml:space="preserve">Anlage </w:t>
      </w:r>
      <w:r w:rsidR="00A55E44">
        <w:t xml:space="preserve">eines </w:t>
      </w:r>
      <w:r>
        <w:t>Workflow</w:t>
      </w:r>
      <w:r w:rsidR="00A55E44">
        <w:t>s</w:t>
      </w:r>
      <w:bookmarkEnd w:id="47"/>
    </w:p>
    <w:p w14:paraId="7A63A88C" w14:textId="69B78ADC" w:rsidR="00793CA2" w:rsidRDefault="002E012A" w:rsidP="005570DD">
      <w:pPr>
        <w:pStyle w:val="Grundtext"/>
      </w:pPr>
      <w:r>
        <w:t xml:space="preserve">Die </w:t>
      </w:r>
      <w:r w:rsidR="009A6FBF">
        <w:t>Aufbereitung</w:t>
      </w:r>
      <w:r w:rsidR="00794636">
        <w:t xml:space="preserve"> der </w:t>
      </w:r>
      <w:r w:rsidR="00A3788B">
        <w:t xml:space="preserve">Testdaten </w:t>
      </w:r>
      <w:r>
        <w:t xml:space="preserve">beanspruchten </w:t>
      </w:r>
      <w:r w:rsidR="000B3E9F">
        <w:t xml:space="preserve">einige Zeit in der Testvorbereitung, da für jeden </w:t>
      </w:r>
      <w:r w:rsidR="00A3788B">
        <w:t xml:space="preserve">Testfall eine Datei </w:t>
      </w:r>
      <w:r w:rsidR="001F11C5">
        <w:t>bereitzustellen war.</w:t>
      </w:r>
    </w:p>
    <w:p w14:paraId="0EB4108A" w14:textId="2301A73B" w:rsidR="00400FA8" w:rsidRDefault="00400FA8" w:rsidP="005570DD">
      <w:pPr>
        <w:pStyle w:val="Grundtext"/>
      </w:pPr>
      <w:r>
        <w:t xml:space="preserve">Mit der Bereitstellung der Testdaten war die Phase der Testvorbereitung abgeschlossen und die Systemtest konnten </w:t>
      </w:r>
      <w:r w:rsidR="002556F4">
        <w:t>beginnen</w:t>
      </w:r>
      <w:r>
        <w:t>.</w:t>
      </w:r>
    </w:p>
    <w:p w14:paraId="40DDF0FB" w14:textId="7B1D890D" w:rsidR="000B5AFC" w:rsidRDefault="007F7659" w:rsidP="00BC38A2">
      <w:pPr>
        <w:pStyle w:val="berschrift2"/>
      </w:pPr>
      <w:bookmarkStart w:id="48" w:name="_Ref144057823"/>
      <w:bookmarkStart w:id="49" w:name="_Ref144057827"/>
      <w:bookmarkStart w:id="50" w:name="_Ref144057886"/>
      <w:bookmarkStart w:id="51" w:name="_Ref144057898"/>
      <w:bookmarkStart w:id="52" w:name="_Toc144150364"/>
      <w:r>
        <w:t>Testausführung</w:t>
      </w:r>
      <w:bookmarkEnd w:id="48"/>
      <w:bookmarkEnd w:id="49"/>
      <w:bookmarkEnd w:id="50"/>
      <w:bookmarkEnd w:id="51"/>
      <w:bookmarkEnd w:id="52"/>
    </w:p>
    <w:p w14:paraId="6BF8AE19" w14:textId="1987BD0A" w:rsidR="00B62DEF" w:rsidRDefault="008C187F" w:rsidP="005570DD">
      <w:pPr>
        <w:pStyle w:val="Grundtext"/>
      </w:pPr>
      <w:r>
        <w:t>Die Systemtest</w:t>
      </w:r>
      <w:r w:rsidR="002556F4">
        <w:t>s</w:t>
      </w:r>
      <w:r>
        <w:t xml:space="preserve"> </w:t>
      </w:r>
      <w:r w:rsidR="002556F4">
        <w:t xml:space="preserve">sind </w:t>
      </w:r>
      <w:r w:rsidR="002A7118">
        <w:t>funktionsorientiert</w:t>
      </w:r>
      <w:r w:rsidR="008B178B">
        <w:t>.</w:t>
      </w:r>
      <w:r w:rsidR="002A7118">
        <w:t xml:space="preserve"> </w:t>
      </w:r>
      <w:r w:rsidR="008B178B">
        <w:t>D</w:t>
      </w:r>
      <w:r w:rsidR="002A7118">
        <w:t xml:space="preserve">as bedeutet in </w:t>
      </w:r>
      <w:r w:rsidR="008B178B">
        <w:t xml:space="preserve">diesen wird </w:t>
      </w:r>
      <w:r w:rsidR="00B62DEF">
        <w:t>die Erfüllung de</w:t>
      </w:r>
      <w:r w:rsidR="002A7118">
        <w:t>r</w:t>
      </w:r>
      <w:r w:rsidR="00B62DEF">
        <w:t xml:space="preserve"> funktionalen Anforderungen </w:t>
      </w:r>
      <w:r w:rsidR="003E044B">
        <w:t>nach</w:t>
      </w:r>
      <w:r w:rsidR="0009789C">
        <w:t xml:space="preserve"> </w:t>
      </w:r>
      <w:r w:rsidR="003E044B">
        <w:t>folgend</w:t>
      </w:r>
      <w:r w:rsidR="0009789C">
        <w:t>en</w:t>
      </w:r>
      <w:r w:rsidR="00B62DEF">
        <w:t xml:space="preserve"> Kriterien </w:t>
      </w:r>
      <w:r w:rsidR="00731308">
        <w:t>geprüft:</w:t>
      </w:r>
    </w:p>
    <w:p w14:paraId="77C6003D" w14:textId="4CC6EEAA" w:rsidR="00DC465B" w:rsidRDefault="00B62DEF" w:rsidP="005570DD">
      <w:pPr>
        <w:pStyle w:val="Grundtext"/>
      </w:pPr>
      <w:r w:rsidRPr="00D376F1">
        <w:rPr>
          <w:i/>
          <w:iCs/>
        </w:rPr>
        <w:lastRenderedPageBreak/>
        <w:t>Funktionsüberdeckung</w:t>
      </w:r>
      <w:r w:rsidR="00B30CDF">
        <w:rPr>
          <w:i/>
          <w:iCs/>
        </w:rPr>
        <w:br/>
      </w:r>
      <w:r w:rsidR="00D376F1">
        <w:t>Es wird jede Funktion in mindestens einem Testfall geprüft</w:t>
      </w:r>
      <w:r w:rsidR="00B30CDF">
        <w:t xml:space="preserve"> </w:t>
      </w:r>
      <w:r w:rsidR="00B30CDF">
        <w:fldChar w:fldCharType="begin"/>
      </w:r>
      <w:r w:rsidR="00492B4A">
        <w:instrText xml:space="preserve"> ADDIN ZOTERO_ITEM CSL_CITATION {"citationID":"2ekJLEi2","properties":{"formattedCitation":"(Vgl. Fr\\uc0\\u252{}hauf et al., (2007), S. 45)","plainCitation":"(Vgl. Frühauf et al., (2007), S. 45)","noteIndex":0},"citationItems":[{"id":860,"uris":["http://zotero.org/users/10411486/items/Z569UKYQ"],"itemData":{"id":860,"type":"book","edition":"6.","publisher":"vdf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45","label":"page"}],"schema":"https://github.com/citation-style-language/schema/raw/master/csl-citation.json"} </w:instrText>
      </w:r>
      <w:r w:rsidR="00B30CDF">
        <w:fldChar w:fldCharType="separate"/>
      </w:r>
      <w:r w:rsidR="00B30CDF" w:rsidRPr="003274BA">
        <w:rPr>
          <w:szCs w:val="24"/>
        </w:rPr>
        <w:t>(Vgl. Frühauf et al., (2007), S. 45)</w:t>
      </w:r>
      <w:r w:rsidR="00B30CDF">
        <w:fldChar w:fldCharType="end"/>
      </w:r>
      <w:r w:rsidR="00B30CDF">
        <w:t>.</w:t>
      </w:r>
    </w:p>
    <w:p w14:paraId="0598DB1D" w14:textId="57D34739" w:rsidR="00B30CDF" w:rsidRDefault="00D376F1" w:rsidP="00B30CDF">
      <w:pPr>
        <w:pStyle w:val="Grundtext"/>
      </w:pPr>
      <w:r w:rsidRPr="00D376F1">
        <w:rPr>
          <w:i/>
          <w:iCs/>
        </w:rPr>
        <w:t>Eingabeüberdeckung</w:t>
      </w:r>
      <w:r w:rsidR="00B30CDF">
        <w:rPr>
          <w:i/>
          <w:iCs/>
        </w:rPr>
        <w:br/>
      </w:r>
      <w:r>
        <w:t>Jedes Eingabedatum ist in mindestens einem Testfall zu prüfen</w:t>
      </w:r>
      <w:r w:rsidR="00B30CDF">
        <w:t xml:space="preserve"> </w:t>
      </w:r>
      <w:r w:rsidR="00B30CDF">
        <w:fldChar w:fldCharType="begin"/>
      </w:r>
      <w:r w:rsidR="00492B4A">
        <w:instrText xml:space="preserve"> ADDIN ZOTERO_ITEM CSL_CITATION {"citationID":"APR4WdT1","properties":{"formattedCitation":"(Vgl. Fr\\uc0\\u252{}hauf et al., (2007), S. 45)","plainCitation":"(Vgl. Frühauf et al., (2007), S. 45)","noteIndex":0},"citationItems":[{"id":860,"uris":["http://zotero.org/users/10411486/items/Z569UKYQ"],"itemData":{"id":860,"type":"book","edition":"6.","publisher":"vdf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45","label":"page"}],"schema":"https://github.com/citation-style-language/schema/raw/master/csl-citation.json"} </w:instrText>
      </w:r>
      <w:r w:rsidR="00B30CDF">
        <w:fldChar w:fldCharType="separate"/>
      </w:r>
      <w:r w:rsidR="00B30CDF" w:rsidRPr="003274BA">
        <w:rPr>
          <w:szCs w:val="24"/>
        </w:rPr>
        <w:t>(Vgl. Frühauf et al., (2007), S. 45)</w:t>
      </w:r>
      <w:r w:rsidR="00B30CDF">
        <w:fldChar w:fldCharType="end"/>
      </w:r>
      <w:r w:rsidR="00B30CDF">
        <w:t>.</w:t>
      </w:r>
    </w:p>
    <w:p w14:paraId="542ED478" w14:textId="43CC5F0C" w:rsidR="00D376F1" w:rsidRDefault="00D376F1" w:rsidP="005570DD">
      <w:pPr>
        <w:pStyle w:val="Grundtext"/>
      </w:pPr>
      <w:r w:rsidRPr="00D376F1">
        <w:rPr>
          <w:i/>
          <w:iCs/>
        </w:rPr>
        <w:t>Ausgabeüberdeckung</w:t>
      </w:r>
      <w:r w:rsidR="00B30CDF">
        <w:rPr>
          <w:i/>
          <w:iCs/>
        </w:rPr>
        <w:br/>
      </w:r>
      <w:r>
        <w:t xml:space="preserve">Es ist jedes Ausgabedatum in mindestens einem Testfall auszugeben </w:t>
      </w:r>
      <w:r>
        <w:fldChar w:fldCharType="begin"/>
      </w:r>
      <w:r w:rsidR="00492B4A">
        <w:instrText xml:space="preserve"> ADDIN ZOTERO_ITEM CSL_CITATION {"citationID":"RzUqsj6U","properties":{"formattedCitation":"(Vgl. Fr\\uc0\\u252{}hauf et al., (2007), S. 45)","plainCitation":"(Vgl. Frühauf et al., (2007), S. 45)","noteIndex":0},"citationItems":[{"id":860,"uris":["http://zotero.org/users/10411486/items/Z569UKYQ"],"itemData":{"id":860,"type":"book","edition":"6.","publisher":"vdf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45","label":"page"}],"schema":"https://github.com/citation-style-language/schema/raw/master/csl-citation.json"} </w:instrText>
      </w:r>
      <w:r>
        <w:fldChar w:fldCharType="separate"/>
      </w:r>
      <w:r w:rsidR="003274BA" w:rsidRPr="003274BA">
        <w:rPr>
          <w:szCs w:val="24"/>
        </w:rPr>
        <w:t>(Vgl. Frühauf et al., (2007), S. 45)</w:t>
      </w:r>
      <w:r>
        <w:fldChar w:fldCharType="end"/>
      </w:r>
      <w:r w:rsidR="00A72D56">
        <w:t>.</w:t>
      </w:r>
    </w:p>
    <w:p w14:paraId="68676149" w14:textId="26C9BF03" w:rsidR="00400FA8" w:rsidRDefault="0031417F" w:rsidP="005570DD">
      <w:pPr>
        <w:pStyle w:val="Grundtext"/>
      </w:pPr>
      <w:r>
        <w:t xml:space="preserve">Die Testfälle orientierten sich dabei an der angestrebten Funktion bzw. der definierten Anforderung. </w:t>
      </w:r>
      <w:r w:rsidR="00B22F7B">
        <w:t>J</w:t>
      </w:r>
      <w:r>
        <w:t xml:space="preserve">eder Testfall </w:t>
      </w:r>
      <w:r w:rsidR="00B22F7B">
        <w:t xml:space="preserve">entspricht dabei </w:t>
      </w:r>
      <w:r>
        <w:t xml:space="preserve">einer Anforderung </w:t>
      </w:r>
      <w:r w:rsidR="00CA6A14">
        <w:t xml:space="preserve">aus der </w:t>
      </w:r>
      <w:r>
        <w:t xml:space="preserve">Testvorschrift. </w:t>
      </w:r>
    </w:p>
    <w:p w14:paraId="3043B8FF" w14:textId="225115CD" w:rsidR="007A2A17" w:rsidRDefault="00EF62A4" w:rsidP="005570DD">
      <w:pPr>
        <w:pStyle w:val="Grundtext"/>
      </w:pPr>
      <w:r>
        <w:t xml:space="preserve">Exemplarisch werden die Tests der funktionalen </w:t>
      </w:r>
      <w:bookmarkStart w:id="53" w:name="_Hlk141432593"/>
      <w:r>
        <w:t>Anforderungen zu</w:t>
      </w:r>
      <w:r w:rsidR="00094343">
        <w:t>r</w:t>
      </w:r>
      <w:r w:rsidR="00113FB5">
        <w:t xml:space="preserve"> </w:t>
      </w:r>
      <w:r w:rsidR="007A2A17">
        <w:t xml:space="preserve">Testsequenz </w:t>
      </w:r>
    </w:p>
    <w:p w14:paraId="4775168B" w14:textId="4F02069F" w:rsidR="007A2A17" w:rsidRPr="007A2A17" w:rsidRDefault="007A2A17" w:rsidP="005570DD">
      <w:pPr>
        <w:pStyle w:val="Grundtext"/>
        <w:rPr>
          <w:i/>
          <w:iCs/>
        </w:rPr>
      </w:pPr>
      <w:r w:rsidRPr="007A2A17">
        <w:rPr>
          <w:i/>
          <w:iCs/>
        </w:rPr>
        <w:t xml:space="preserve">TS 6.1 Test der Komponente </w:t>
      </w:r>
      <w:r w:rsidR="0032638D">
        <w:rPr>
          <w:i/>
          <w:iCs/>
        </w:rPr>
        <w:t>‚</w:t>
      </w:r>
      <w:r w:rsidRPr="007A2A17">
        <w:rPr>
          <w:i/>
          <w:iCs/>
        </w:rPr>
        <w:t>CSV</w:t>
      </w:r>
      <w:r w:rsidR="0062407D">
        <w:rPr>
          <w:i/>
          <w:iCs/>
        </w:rPr>
        <w:noBreakHyphen/>
      </w:r>
      <w:r w:rsidRPr="007A2A17">
        <w:rPr>
          <w:i/>
          <w:iCs/>
        </w:rPr>
        <w:t>Datenkonverter</w:t>
      </w:r>
      <w:r w:rsidR="0032638D">
        <w:rPr>
          <w:i/>
          <w:iCs/>
        </w:rPr>
        <w:t>’</w:t>
      </w:r>
      <w:r w:rsidRPr="007A2A17">
        <w:rPr>
          <w:i/>
          <w:iCs/>
        </w:rPr>
        <w:t xml:space="preserve">; Übergabe über die Funktion </w:t>
      </w:r>
      <w:r w:rsidR="0032638D">
        <w:rPr>
          <w:i/>
          <w:iCs/>
        </w:rPr>
        <w:t>‚</w:t>
      </w:r>
      <w:r w:rsidRPr="007A2A17">
        <w:rPr>
          <w:i/>
          <w:iCs/>
        </w:rPr>
        <w:t>Drag an drop</w:t>
      </w:r>
      <w:r w:rsidR="0032638D">
        <w:rPr>
          <w:i/>
          <w:iCs/>
        </w:rPr>
        <w:t>’</w:t>
      </w:r>
      <w:r w:rsidRPr="007A2A17">
        <w:rPr>
          <w:i/>
          <w:iCs/>
        </w:rPr>
        <w:t>; Test mit englischsprachiger Programmoberfläche</w:t>
      </w:r>
    </w:p>
    <w:p w14:paraId="39BC8846" w14:textId="79564F32" w:rsidR="007A2A17" w:rsidRDefault="007A2A17" w:rsidP="005570DD">
      <w:pPr>
        <w:pStyle w:val="Grundtext"/>
      </w:pPr>
      <w:r>
        <w:t>beschrieben.</w:t>
      </w:r>
    </w:p>
    <w:p w14:paraId="30B46452" w14:textId="3E67F9D8" w:rsidR="00705560" w:rsidRDefault="00113FB5" w:rsidP="00CA6A14">
      <w:pPr>
        <w:pStyle w:val="Grundtext"/>
      </w:pPr>
      <w:r>
        <w:t>In der Testvorschrift sind zu jeder Testsequenz der Zweck des Tests, die Referenzen zu den dazugehörigen Spezifikationen (</w:t>
      </w:r>
      <w:r w:rsidRPr="00D16A37">
        <w:t>Anforderungsdokument</w:t>
      </w:r>
      <w:r w:rsidR="00590A8C">
        <w:t>e, Installations</w:t>
      </w:r>
      <w:r w:rsidR="0062407D">
        <w:noBreakHyphen/>
      </w:r>
      <w:r w:rsidR="00590A8C">
        <w:t xml:space="preserve"> und Konfigurationsvorschriften, Programm</w:t>
      </w:r>
      <w:r w:rsidR="0062407D">
        <w:noBreakHyphen/>
      </w:r>
      <w:r w:rsidR="00590A8C">
        <w:t xml:space="preserve">Dokumentationen etc.) die zu testenden </w:t>
      </w:r>
      <w:r w:rsidR="00590A8C" w:rsidRPr="00590A8C">
        <w:t>Software</w:t>
      </w:r>
      <w:r w:rsidR="0062407D">
        <w:noBreakHyphen/>
      </w:r>
      <w:r w:rsidR="00590A8C" w:rsidRPr="00590A8C">
        <w:t>Komponenten</w:t>
      </w:r>
      <w:r w:rsidR="00590A8C">
        <w:t>, die erforderlichen Vorbereitungs</w:t>
      </w:r>
      <w:r w:rsidR="0062407D">
        <w:noBreakHyphen/>
      </w:r>
      <w:r w:rsidR="00590A8C">
        <w:t xml:space="preserve"> und Abschlussarbeiten </w:t>
      </w:r>
      <w:r w:rsidR="001E7812">
        <w:t>sowie</w:t>
      </w:r>
      <w:r w:rsidR="00590A8C">
        <w:t xml:space="preserve"> die Testfälle </w:t>
      </w:r>
      <w:r w:rsidR="00E623EB">
        <w:t xml:space="preserve">zu </w:t>
      </w:r>
      <w:r w:rsidR="00590A8C">
        <w:t>dokumentier</w:t>
      </w:r>
      <w:r w:rsidR="00B30CDF">
        <w:t>en</w:t>
      </w:r>
      <w:r w:rsidR="00347E70">
        <w:t xml:space="preserve"> </w:t>
      </w:r>
      <w:r w:rsidR="00347E70">
        <w:fldChar w:fldCharType="begin"/>
      </w:r>
      <w:r w:rsidR="00492B4A">
        <w:instrText xml:space="preserve"> ADDIN ZOTERO_ITEM CSL_CITATION {"citationID":"B0ScXt1Q","properties":{"formattedCitation":"(Vgl. Fr\\uc0\\u252{}hauf et al., (2007), S. 69)","plainCitation":"(Vgl. Frühauf et al., (2007), S. 69)","noteIndex":0},"citationItems":[{"id":860,"uris":["http://zotero.org/users/10411486/items/Z569UKYQ"],"itemData":{"id":860,"type":"book","edition":"6.","publisher":"vdf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69","label":"page"}],"schema":"https://github.com/citation-style-language/schema/raw/master/csl-citation.json"} </w:instrText>
      </w:r>
      <w:r w:rsidR="00347E70">
        <w:fldChar w:fldCharType="separate"/>
      </w:r>
      <w:r w:rsidR="003274BA" w:rsidRPr="003274BA">
        <w:rPr>
          <w:szCs w:val="24"/>
        </w:rPr>
        <w:t>(Vgl. Frühauf et al., (2007), S. 69)</w:t>
      </w:r>
      <w:r w:rsidR="00347E70">
        <w:fldChar w:fldCharType="end"/>
      </w:r>
      <w:r w:rsidR="00347E70">
        <w:t>.</w:t>
      </w:r>
    </w:p>
    <w:p w14:paraId="02589425" w14:textId="59811D26" w:rsidR="007A2A17" w:rsidRDefault="007A2A17" w:rsidP="005570DD">
      <w:pPr>
        <w:pStyle w:val="Grundtext"/>
      </w:pPr>
      <w:r>
        <w:t>Die Testsequenz TS</w:t>
      </w:r>
      <w:r w:rsidR="0062407D">
        <w:noBreakHyphen/>
      </w:r>
      <w:r>
        <w:t>6.1 beinhaltet die drei Testfälle</w:t>
      </w:r>
    </w:p>
    <w:p w14:paraId="3D14A414" w14:textId="6DD6C967" w:rsidR="007A2A17" w:rsidRDefault="007A2A17" w:rsidP="007A2A17">
      <w:pPr>
        <w:pStyle w:val="Grundtext"/>
        <w:rPr>
          <w:i/>
          <w:iCs/>
        </w:rPr>
      </w:pPr>
      <w:r w:rsidRPr="00917A38">
        <w:rPr>
          <w:i/>
          <w:iCs/>
        </w:rPr>
        <w:t xml:space="preserve">6.1.1 </w:t>
      </w:r>
      <w:r w:rsidR="0062407D">
        <w:rPr>
          <w:i/>
          <w:iCs/>
        </w:rPr>
        <w:noBreakHyphen/>
      </w:r>
      <w:r w:rsidRPr="00917A38">
        <w:rPr>
          <w:i/>
          <w:iCs/>
        </w:rPr>
        <w:t xml:space="preserve"> Anzeige des Verarbeitungsfortschritts bei fehlerfreier Konvertierung</w:t>
      </w:r>
    </w:p>
    <w:p w14:paraId="37ECA647" w14:textId="1911A1D2" w:rsidR="00DC0AAD" w:rsidRDefault="00F00F55" w:rsidP="007A2A17">
      <w:pPr>
        <w:pStyle w:val="Grundtext"/>
      </w:pPr>
      <w:r>
        <w:t>In diesem Testfall sind die Anzeige des Verarbeitungsfortschritts</w:t>
      </w:r>
      <w:r w:rsidR="00CB49E6">
        <w:t xml:space="preserve"> </w:t>
      </w:r>
      <w:r w:rsidR="003D2140">
        <w:t xml:space="preserve">und die </w:t>
      </w:r>
      <w:r w:rsidR="00CB49E6">
        <w:t>A</w:t>
      </w:r>
      <w:r w:rsidR="003D2140">
        <w:t xml:space="preserve">usgaben </w:t>
      </w:r>
      <w:r w:rsidR="00CB49E6">
        <w:t xml:space="preserve">des Programms </w:t>
      </w:r>
      <w:r>
        <w:t xml:space="preserve">bei einer fehlerfreien </w:t>
      </w:r>
      <w:r w:rsidR="003D2140">
        <w:t>Konvertierung zu prüfen.</w:t>
      </w:r>
    </w:p>
    <w:p w14:paraId="7E63EA0E" w14:textId="730494A1" w:rsidR="007A2A17" w:rsidRDefault="007A2A17" w:rsidP="007A2A17">
      <w:pPr>
        <w:pStyle w:val="Grundtext"/>
        <w:rPr>
          <w:i/>
          <w:iCs/>
        </w:rPr>
      </w:pPr>
      <w:r w:rsidRPr="00917A38">
        <w:rPr>
          <w:i/>
          <w:iCs/>
        </w:rPr>
        <w:t xml:space="preserve">6.1.2 </w:t>
      </w:r>
      <w:r w:rsidR="0062407D">
        <w:rPr>
          <w:i/>
          <w:iCs/>
        </w:rPr>
        <w:noBreakHyphen/>
      </w:r>
      <w:r w:rsidRPr="00917A38">
        <w:rPr>
          <w:i/>
          <w:iCs/>
        </w:rPr>
        <w:t xml:space="preserve"> Anzeige des Verarbeitungsfortschritts bei fehlerhafter Konvertierung </w:t>
      </w:r>
    </w:p>
    <w:p w14:paraId="698B052F" w14:textId="4EA3C80D" w:rsidR="003D2140" w:rsidRDefault="008F3D4F" w:rsidP="007A2A17">
      <w:pPr>
        <w:pStyle w:val="Grundtext"/>
      </w:pPr>
      <w:r>
        <w:t>Die Testvorschrift zum Testfall ist mit der des Testfalls 6.1.1 identisch</w:t>
      </w:r>
      <w:r w:rsidR="00BE6ADC">
        <w:t>. J</w:t>
      </w:r>
      <w:r w:rsidR="0056078A">
        <w:t>edoch muss in diesem Testfall eine fehlerhafte Konvertierung getestet werden.</w:t>
      </w:r>
    </w:p>
    <w:p w14:paraId="22EC8B9C" w14:textId="67B49C70" w:rsidR="00C25FA8" w:rsidRDefault="00C25FA8">
      <w:pPr>
        <w:rPr>
          <w:szCs w:val="20"/>
        </w:rPr>
      </w:pPr>
      <w:r>
        <w:br w:type="page"/>
      </w:r>
    </w:p>
    <w:p w14:paraId="775066A9" w14:textId="12D93329" w:rsidR="007A2A17" w:rsidRDefault="00917A38" w:rsidP="007A2A17">
      <w:pPr>
        <w:pStyle w:val="Grundtext"/>
        <w:rPr>
          <w:i/>
          <w:iCs/>
        </w:rPr>
      </w:pPr>
      <w:r w:rsidRPr="00917A38">
        <w:rPr>
          <w:i/>
          <w:iCs/>
        </w:rPr>
        <w:lastRenderedPageBreak/>
        <w:t xml:space="preserve">6.1.3 </w:t>
      </w:r>
      <w:r w:rsidR="0062407D">
        <w:rPr>
          <w:i/>
          <w:iCs/>
        </w:rPr>
        <w:noBreakHyphen/>
      </w:r>
      <w:r w:rsidRPr="00917A38">
        <w:rPr>
          <w:i/>
          <w:iCs/>
        </w:rPr>
        <w:t xml:space="preserve"> Anzeige der Detailinformationen zu einer Konvertierung </w:t>
      </w:r>
    </w:p>
    <w:p w14:paraId="4F9053EC" w14:textId="77777777" w:rsidR="0041632F" w:rsidRDefault="0041632F" w:rsidP="0041632F">
      <w:pPr>
        <w:pStyle w:val="Grundtext"/>
      </w:pPr>
      <w:r>
        <w:t>Zum Testfall 6.1.3 sind die Detailinformationen einer Konvertierung, die fehlerfrei abgeschlossen wurde, zu prüfen.</w:t>
      </w:r>
    </w:p>
    <w:p w14:paraId="6EF0617E" w14:textId="65FDFC08" w:rsidR="0041632F" w:rsidRDefault="0041632F" w:rsidP="0041632F">
      <w:pPr>
        <w:pStyle w:val="Grundtext"/>
      </w:pPr>
      <w:r>
        <w:t>Die Nummer eines jeden Testfalls setzt sich aus der Nummer der Testsequenz und einer fortlaufenden Nummer zusammen. Testfall 6.1.3 ist somit der 3. Testfall in der Testsequenz 6.1</w:t>
      </w:r>
    </w:p>
    <w:p w14:paraId="27AEBB36" w14:textId="0CEAA055" w:rsidR="0075716C" w:rsidRDefault="0075716C" w:rsidP="0045094F">
      <w:pPr>
        <w:pStyle w:val="Grundtext"/>
      </w:pPr>
      <w:r>
        <w:t xml:space="preserve">Die </w:t>
      </w:r>
      <w:r w:rsidR="00647D7C">
        <w:t>Durch</w:t>
      </w:r>
      <w:r>
        <w:t>führung der Software</w:t>
      </w:r>
      <w:r w:rsidR="0062407D">
        <w:noBreakHyphen/>
      </w:r>
      <w:r>
        <w:t>Tests ist im Anhang F in der Abbildung ‚</w:t>
      </w:r>
      <w:r w:rsidR="000A25AC" w:rsidRPr="000A25AC">
        <w:fldChar w:fldCharType="begin"/>
      </w:r>
      <w:r w:rsidR="000A25AC" w:rsidRPr="000A25AC">
        <w:instrText xml:space="preserve"> REF _Ref143715044 \h </w:instrText>
      </w:r>
      <w:r w:rsidR="000A25AC">
        <w:instrText xml:space="preserve"> \* MERGEFORMAT </w:instrText>
      </w:r>
      <w:r w:rsidR="000A25AC" w:rsidRPr="000A25AC">
        <w:fldChar w:fldCharType="separate"/>
      </w:r>
      <w:r w:rsidR="000A25AC" w:rsidRPr="000A25AC">
        <w:t>Abb. F.1</w:t>
      </w:r>
      <w:r w:rsidR="000A25AC" w:rsidRPr="000A25AC">
        <w:fldChar w:fldCharType="end"/>
      </w:r>
      <w:r>
        <w:t>‘ als BPMN</w:t>
      </w:r>
      <w:r w:rsidR="0062407D">
        <w:noBreakHyphen/>
      </w:r>
      <w:r>
        <w:t>Diagramm dargestellt.</w:t>
      </w:r>
    </w:p>
    <w:p w14:paraId="2A5FA82C" w14:textId="144862CC" w:rsidR="0045094F" w:rsidRDefault="0045094F" w:rsidP="0045094F">
      <w:pPr>
        <w:pStyle w:val="Grundtext"/>
      </w:pPr>
      <w:r>
        <w:t>Folgend wird die Durchführung des Testfalls 6.1.3 zur Testsequenz 6.1 beschrieben. Dieser Testfall erfolgte gemäß der Vorgaben aus der Testvorschrift mit dem Benutzer ‚Test</w:t>
      </w:r>
      <w:r w:rsidR="0062407D">
        <w:noBreakHyphen/>
      </w:r>
      <w:r>
        <w:t>PM</w:t>
      </w:r>
      <w:r w:rsidR="0062407D">
        <w:noBreakHyphen/>
      </w:r>
      <w:r>
        <w:t>Benutzer’ und mit einer englischsprachigen Benutzer</w:t>
      </w:r>
      <w:r w:rsidR="00D850DF">
        <w:t>schnittstelle</w:t>
      </w:r>
      <w:r>
        <w:t xml:space="preserve"> (GUI). </w:t>
      </w:r>
    </w:p>
    <w:p w14:paraId="45E174A6" w14:textId="556A42D9" w:rsidR="0045094F" w:rsidRDefault="00D21409" w:rsidP="0045094F">
      <w:pPr>
        <w:pStyle w:val="Grundtext"/>
      </w:pPr>
      <w:r>
        <w:t>Die Abbildung ‚Abb. 8.7‘ zeigt einen Ausschnitt aus der Testvorschrift zum Testfall 6.1.3.</w:t>
      </w:r>
    </w:p>
    <w:bookmarkEnd w:id="53"/>
    <w:p w14:paraId="6B3509D1" w14:textId="17A3BE46" w:rsidR="00CA6A14" w:rsidRDefault="00210052" w:rsidP="0041632F">
      <w:pPr>
        <w:pStyle w:val="Grundtext"/>
        <w:keepNext/>
        <w:jc w:val="center"/>
      </w:pPr>
      <w:r w:rsidRPr="00210052">
        <w:rPr>
          <w:noProof/>
        </w:rPr>
        <w:drawing>
          <wp:inline distT="0" distB="0" distL="0" distR="0" wp14:anchorId="7FC74045" wp14:editId="1BF1B6F6">
            <wp:extent cx="5400040" cy="3691255"/>
            <wp:effectExtent l="0" t="0" r="0" b="444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00040" cy="3691255"/>
                    </a:xfrm>
                    <a:prstGeom prst="rect">
                      <a:avLst/>
                    </a:prstGeom>
                  </pic:spPr>
                </pic:pic>
              </a:graphicData>
            </a:graphic>
          </wp:inline>
        </w:drawing>
      </w:r>
    </w:p>
    <w:p w14:paraId="162B4692" w14:textId="6A40F4D1" w:rsidR="00CA6A14" w:rsidRDefault="00CA6A14" w:rsidP="00CA6A14">
      <w:pPr>
        <w:pStyle w:val="Abbildungstitel"/>
      </w:pPr>
      <w:bookmarkStart w:id="54" w:name="_Toc144150414"/>
      <w:r w:rsidRPr="0090532C">
        <w:rPr>
          <w:rStyle w:val="Grundzfett"/>
        </w:rPr>
        <w:t xml:space="preserve">Abb. </w:t>
      </w:r>
      <w:r w:rsidR="00B34B76">
        <w:rPr>
          <w:rStyle w:val="Grundzfett"/>
        </w:rPr>
        <w:fldChar w:fldCharType="begin"/>
      </w:r>
      <w:r w:rsidR="00B34B76">
        <w:rPr>
          <w:rStyle w:val="Grundzfett"/>
        </w:rPr>
        <w:instrText xml:space="preserve"> STYLEREF </w:instrText>
      </w:r>
      <w:r w:rsidR="00E81027">
        <w:rPr>
          <w:rStyle w:val="Grundzfett"/>
        </w:rPr>
        <w:instrText>1</w:instrText>
      </w:r>
      <w:r w:rsidR="00B34B76">
        <w:rPr>
          <w:rStyle w:val="Grundzfett"/>
        </w:rPr>
        <w:instrText xml:space="preserve"> \s </w:instrText>
      </w:r>
      <w:r w:rsidR="00B34B76">
        <w:rPr>
          <w:rStyle w:val="Grundzfett"/>
        </w:rPr>
        <w:fldChar w:fldCharType="separate"/>
      </w:r>
      <w:r w:rsidR="00E81027">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E81027">
        <w:rPr>
          <w:rStyle w:val="Grundzfett"/>
        </w:rPr>
        <w:instrText>1</w:instrText>
      </w:r>
      <w:r w:rsidR="00B34B76">
        <w:rPr>
          <w:rStyle w:val="Grundzfett"/>
        </w:rPr>
        <w:instrText xml:space="preserve"> </w:instrText>
      </w:r>
      <w:r w:rsidR="00B34B76">
        <w:rPr>
          <w:rStyle w:val="Grundzfett"/>
        </w:rPr>
        <w:fldChar w:fldCharType="separate"/>
      </w:r>
      <w:r w:rsidR="00E81027">
        <w:rPr>
          <w:rStyle w:val="Grundzfett"/>
          <w:noProof/>
        </w:rPr>
        <w:t>7</w:t>
      </w:r>
      <w:r w:rsidR="00B34B76">
        <w:rPr>
          <w:rStyle w:val="Grundzfett"/>
        </w:rPr>
        <w:fldChar w:fldCharType="end"/>
      </w:r>
      <w:r w:rsidRPr="0090532C">
        <w:rPr>
          <w:rStyle w:val="Grundzfett"/>
        </w:rPr>
        <w:t>:</w:t>
      </w:r>
      <w:r>
        <w:t xml:space="preserve"> </w:t>
      </w:r>
      <w:r w:rsidR="00807017">
        <w:t>D</w:t>
      </w:r>
      <w:r w:rsidR="003273A5">
        <w:t>ie Testvorschrift zum</w:t>
      </w:r>
      <w:r w:rsidR="00807017">
        <w:t xml:space="preserve"> </w:t>
      </w:r>
      <w:r>
        <w:t>Testfall 6.1.</w:t>
      </w:r>
      <w:r w:rsidR="0041632F">
        <w:t>3</w:t>
      </w:r>
      <w:bookmarkEnd w:id="54"/>
      <w:r>
        <w:t xml:space="preserve"> </w:t>
      </w:r>
    </w:p>
    <w:p w14:paraId="04EE6254" w14:textId="0CC06871" w:rsidR="00CB49E6" w:rsidRDefault="0006399C" w:rsidP="00CB49E6">
      <w:pPr>
        <w:pStyle w:val="Grundtext"/>
      </w:pPr>
      <w:r>
        <w:t>Der Test beginnt mit der</w:t>
      </w:r>
      <w:r w:rsidRPr="004E0547">
        <w:t xml:space="preserve"> </w:t>
      </w:r>
      <w:r>
        <w:t xml:space="preserve">Übergabe der </w:t>
      </w:r>
      <w:r w:rsidRPr="004E0547">
        <w:t>zum Testfall 6.1.3 erstellte</w:t>
      </w:r>
      <w:r>
        <w:t>n</w:t>
      </w:r>
      <w:r w:rsidRPr="004E0547">
        <w:t xml:space="preserve"> Testdatei an den CSV</w:t>
      </w:r>
      <w:r w:rsidR="0062407D">
        <w:noBreakHyphen/>
      </w:r>
      <w:r w:rsidRPr="004E0547">
        <w:t>Datenkonverter</w:t>
      </w:r>
      <w:r>
        <w:t xml:space="preserve">. </w:t>
      </w:r>
      <w:r w:rsidR="00940F9A">
        <w:t>Abbildung ‚Abb. 8.8‘</w:t>
      </w:r>
      <w:r w:rsidR="004E0547" w:rsidRPr="004E0547">
        <w:t xml:space="preserve"> </w:t>
      </w:r>
      <w:r w:rsidR="00940F9A">
        <w:t xml:space="preserve">veranschaulicht </w:t>
      </w:r>
      <w:r>
        <w:t>diesen Schritt.</w:t>
      </w:r>
    </w:p>
    <w:p w14:paraId="22678090" w14:textId="483EEC02" w:rsidR="00907693" w:rsidRDefault="00907693" w:rsidP="00CB49E6">
      <w:pPr>
        <w:pStyle w:val="Grundtext"/>
        <w:jc w:val="center"/>
      </w:pPr>
      <w:r>
        <w:rPr>
          <w:noProof/>
        </w:rPr>
        <w:lastRenderedPageBreak/>
        <w:drawing>
          <wp:inline distT="0" distB="0" distL="0" distR="0" wp14:anchorId="3B586329" wp14:editId="1C8CAE5D">
            <wp:extent cx="2405537" cy="2350094"/>
            <wp:effectExtent l="0" t="0" r="0" b="0"/>
            <wp:docPr id="169668890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05537" cy="2350094"/>
                    </a:xfrm>
                    <a:prstGeom prst="rect">
                      <a:avLst/>
                    </a:prstGeom>
                    <a:noFill/>
                    <a:ln>
                      <a:noFill/>
                    </a:ln>
                  </pic:spPr>
                </pic:pic>
              </a:graphicData>
            </a:graphic>
          </wp:inline>
        </w:drawing>
      </w:r>
    </w:p>
    <w:p w14:paraId="1B1B9D73" w14:textId="3ACF11FD" w:rsidR="00907693" w:rsidRDefault="00907693" w:rsidP="00907693">
      <w:pPr>
        <w:pStyle w:val="Abbildungstitel"/>
      </w:pPr>
      <w:bookmarkStart w:id="55" w:name="_Toc144150415"/>
      <w:r w:rsidRPr="00907693">
        <w:rPr>
          <w:rStyle w:val="Grundzfett"/>
        </w:rPr>
        <w:t xml:space="preserve">Abb. </w:t>
      </w:r>
      <w:r w:rsidR="00B34B76">
        <w:rPr>
          <w:rStyle w:val="Grundzfett"/>
        </w:rPr>
        <w:fldChar w:fldCharType="begin"/>
      </w:r>
      <w:r w:rsidR="00B34B76">
        <w:rPr>
          <w:rStyle w:val="Grundzfett"/>
        </w:rPr>
        <w:instrText xml:space="preserve"> STYLEREF </w:instrText>
      </w:r>
      <w:r w:rsidR="00E81027">
        <w:rPr>
          <w:rStyle w:val="Grundzfett"/>
        </w:rPr>
        <w:instrText>1</w:instrText>
      </w:r>
      <w:r w:rsidR="00B34B76">
        <w:rPr>
          <w:rStyle w:val="Grundzfett"/>
        </w:rPr>
        <w:instrText xml:space="preserve"> \s </w:instrText>
      </w:r>
      <w:r w:rsidR="00B34B76">
        <w:rPr>
          <w:rStyle w:val="Grundzfett"/>
        </w:rPr>
        <w:fldChar w:fldCharType="separate"/>
      </w:r>
      <w:r w:rsidR="00E81027">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E81027">
        <w:rPr>
          <w:rStyle w:val="Grundzfett"/>
        </w:rPr>
        <w:instrText>1</w:instrText>
      </w:r>
      <w:r w:rsidR="00B34B76">
        <w:rPr>
          <w:rStyle w:val="Grundzfett"/>
        </w:rPr>
        <w:instrText xml:space="preserve"> </w:instrText>
      </w:r>
      <w:r w:rsidR="00B34B76">
        <w:rPr>
          <w:rStyle w:val="Grundzfett"/>
        </w:rPr>
        <w:fldChar w:fldCharType="separate"/>
      </w:r>
      <w:r w:rsidR="00E81027">
        <w:rPr>
          <w:rStyle w:val="Grundzfett"/>
          <w:noProof/>
        </w:rPr>
        <w:t>8</w:t>
      </w:r>
      <w:r w:rsidR="00B34B76">
        <w:rPr>
          <w:rStyle w:val="Grundzfett"/>
        </w:rPr>
        <w:fldChar w:fldCharType="end"/>
      </w:r>
      <w:r w:rsidRPr="00907693">
        <w:rPr>
          <w:rStyle w:val="Grundzfett"/>
        </w:rPr>
        <w:t xml:space="preserve">: </w:t>
      </w:r>
      <w:r w:rsidR="00A52CAE" w:rsidRPr="005D751F">
        <w:t xml:space="preserve">Die </w:t>
      </w:r>
      <w:r>
        <w:t xml:space="preserve">Übergabe der </w:t>
      </w:r>
      <w:r w:rsidR="00B54D97">
        <w:t xml:space="preserve">zum Testfall 6.1.3 erstellten </w:t>
      </w:r>
      <w:r w:rsidR="0099721F">
        <w:t>Test</w:t>
      </w:r>
      <w:r w:rsidR="00C2080A">
        <w:t>d</w:t>
      </w:r>
      <w:r>
        <w:t>atei an den Datenkonverter</w:t>
      </w:r>
      <w:bookmarkEnd w:id="55"/>
      <w:r w:rsidR="009F76F3">
        <w:t xml:space="preserve"> </w:t>
      </w:r>
    </w:p>
    <w:p w14:paraId="7D43A5AD" w14:textId="5C1847D1" w:rsidR="0006399C" w:rsidRDefault="00AA497B" w:rsidP="005570DD">
      <w:pPr>
        <w:pStyle w:val="Grundtext"/>
      </w:pPr>
      <w:r>
        <w:t xml:space="preserve">Nach der Konvertierung </w:t>
      </w:r>
      <w:r w:rsidR="007553A2">
        <w:t>waren</w:t>
      </w:r>
      <w:r>
        <w:t xml:space="preserve"> </w:t>
      </w:r>
      <w:r w:rsidR="00975913">
        <w:t xml:space="preserve">die Detailinformationen zur Konvertierung und die Beschriftung der </w:t>
      </w:r>
      <w:r w:rsidR="006D0C45">
        <w:t>Textfelder und Steuerel</w:t>
      </w:r>
      <w:r w:rsidR="00975913">
        <w:t xml:space="preserve">emente </w:t>
      </w:r>
      <w:r w:rsidR="006D0C45">
        <w:t xml:space="preserve">im Programm </w:t>
      </w:r>
      <w:r w:rsidR="007553A2">
        <w:t>zu prüfen</w:t>
      </w:r>
      <w:r w:rsidR="00975913">
        <w:t>.</w:t>
      </w:r>
      <w:r w:rsidR="005158A5">
        <w:t xml:space="preserve"> </w:t>
      </w:r>
    </w:p>
    <w:p w14:paraId="2A8816FC" w14:textId="205C0D0C" w:rsidR="0006399C" w:rsidRDefault="0006399C" w:rsidP="005570DD">
      <w:pPr>
        <w:pStyle w:val="Grundtext"/>
      </w:pPr>
      <w:r>
        <w:t xml:space="preserve">In der Abbildung ‚Abb. 8.9‘ wird die Bildschirmausgabe zum ‚Progress Monitor‘ nach der </w:t>
      </w:r>
      <w:r w:rsidR="00C8222B">
        <w:t>K</w:t>
      </w:r>
      <w:r>
        <w:t xml:space="preserve">onvertierung </w:t>
      </w:r>
      <w:r w:rsidR="00C8222B">
        <w:t>der zum Testfall 6.1.3 erstellten Datei dargestellt.</w:t>
      </w:r>
    </w:p>
    <w:p w14:paraId="1D19CC5C" w14:textId="32C73D7C" w:rsidR="00ED3B0F" w:rsidRDefault="00BF053A" w:rsidP="00992141">
      <w:pPr>
        <w:pStyle w:val="Grundtext"/>
        <w:keepNext/>
        <w:jc w:val="center"/>
      </w:pPr>
      <w:r>
        <w:rPr>
          <w:noProof/>
        </w:rPr>
        <w:drawing>
          <wp:inline distT="0" distB="0" distL="0" distR="0" wp14:anchorId="14294DA0" wp14:editId="495644C2">
            <wp:extent cx="5410200" cy="2491031"/>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28039" cy="2499245"/>
                    </a:xfrm>
                    <a:prstGeom prst="rect">
                      <a:avLst/>
                    </a:prstGeom>
                    <a:noFill/>
                    <a:ln>
                      <a:noFill/>
                    </a:ln>
                  </pic:spPr>
                </pic:pic>
              </a:graphicData>
            </a:graphic>
          </wp:inline>
        </w:drawing>
      </w:r>
    </w:p>
    <w:p w14:paraId="2813D4B6" w14:textId="5ACD13A3" w:rsidR="00EF62A4" w:rsidRDefault="00ED3B0F" w:rsidP="00ED3B0F">
      <w:pPr>
        <w:pStyle w:val="Abbildungstitel"/>
      </w:pPr>
      <w:bookmarkStart w:id="56" w:name="_Toc144150416"/>
      <w:r w:rsidRPr="00ED3B0F">
        <w:rPr>
          <w:rStyle w:val="Grundzfett"/>
        </w:rPr>
        <w:t xml:space="preserve">Abb. </w:t>
      </w:r>
      <w:r w:rsidR="00B34B76">
        <w:rPr>
          <w:rStyle w:val="Grundzfett"/>
        </w:rPr>
        <w:fldChar w:fldCharType="begin"/>
      </w:r>
      <w:r w:rsidR="00B34B76">
        <w:rPr>
          <w:rStyle w:val="Grundzfett"/>
        </w:rPr>
        <w:instrText xml:space="preserve"> STYLEREF </w:instrText>
      </w:r>
      <w:r w:rsidR="00075B8B">
        <w:rPr>
          <w:rStyle w:val="Grundzfett"/>
        </w:rPr>
        <w:instrText>1</w:instrText>
      </w:r>
      <w:r w:rsidR="00B34B76">
        <w:rPr>
          <w:rStyle w:val="Grundzfett"/>
        </w:rPr>
        <w:instrText xml:space="preserve"> \s </w:instrText>
      </w:r>
      <w:r w:rsidR="00B34B76">
        <w:rPr>
          <w:rStyle w:val="Grundzfett"/>
        </w:rPr>
        <w:fldChar w:fldCharType="separate"/>
      </w:r>
      <w:r w:rsidR="00075B8B">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075B8B">
        <w:rPr>
          <w:rStyle w:val="Grundzfett"/>
        </w:rPr>
        <w:instrText>1</w:instrText>
      </w:r>
      <w:r w:rsidR="00B34B76">
        <w:rPr>
          <w:rStyle w:val="Grundzfett"/>
        </w:rPr>
        <w:instrText xml:space="preserve"> </w:instrText>
      </w:r>
      <w:r w:rsidR="00B34B76">
        <w:rPr>
          <w:rStyle w:val="Grundzfett"/>
        </w:rPr>
        <w:fldChar w:fldCharType="separate"/>
      </w:r>
      <w:r w:rsidR="00075B8B">
        <w:rPr>
          <w:rStyle w:val="Grundzfett"/>
          <w:noProof/>
        </w:rPr>
        <w:t>9</w:t>
      </w:r>
      <w:r w:rsidR="00B34B76">
        <w:rPr>
          <w:rStyle w:val="Grundzfett"/>
        </w:rPr>
        <w:fldChar w:fldCharType="end"/>
      </w:r>
      <w:r w:rsidRPr="00ED3B0F">
        <w:rPr>
          <w:rStyle w:val="Grundzfett"/>
        </w:rPr>
        <w:t>:</w:t>
      </w:r>
      <w:r>
        <w:t xml:space="preserve"> </w:t>
      </w:r>
      <w:r w:rsidR="00372BEA">
        <w:t xml:space="preserve">Die </w:t>
      </w:r>
      <w:r>
        <w:t>Bildschirmausgabe zum Testfall 6.1.3</w:t>
      </w:r>
      <w:bookmarkEnd w:id="56"/>
    </w:p>
    <w:p w14:paraId="4FB0290A" w14:textId="620BBDFA" w:rsidR="00DC0AAD" w:rsidRDefault="0006399C" w:rsidP="005570DD">
      <w:pPr>
        <w:pStyle w:val="Grundtext"/>
      </w:pPr>
      <w:r>
        <w:t xml:space="preserve">Im Test konnte ein Fehler festgestellt werden. Die Tabellenspalte zur ‚Belegnummer’ ist gemäß der Anforderungsspezifikation in der englischsprachigen Benutzeroberfläche mit ‚Document number’ zu bezeichnen. </w:t>
      </w:r>
      <w:r w:rsidR="00DF1263">
        <w:t>Diese</w:t>
      </w:r>
      <w:r>
        <w:t xml:space="preserve"> Tabellenspalte </w:t>
      </w:r>
      <w:r w:rsidR="00DF1263">
        <w:t xml:space="preserve">enthält </w:t>
      </w:r>
      <w:r>
        <w:t xml:space="preserve">jedoch die deutsche Bezeichnung ‚Belegnummer’. Dieser Fehler ist nach den Vorgaben aus der Testvorschrift unkritisch. </w:t>
      </w:r>
    </w:p>
    <w:p w14:paraId="2C874EDE" w14:textId="411EA517" w:rsidR="0006399C" w:rsidRDefault="0006399C" w:rsidP="005570DD">
      <w:pPr>
        <w:pStyle w:val="Grundtext"/>
      </w:pPr>
      <w:r>
        <w:lastRenderedPageBreak/>
        <w:t>Das bedeutet, dass anschließend weitere Tests ausgeführt werden konnten. Bei kritischen Fehlern, wie bei einem Ausnahmefehler (Exception), ist gemäß der Testvorschrift der Test zu unterbrechen und der Fehler zu beheben.</w:t>
      </w:r>
    </w:p>
    <w:p w14:paraId="375831C4" w14:textId="6E518E00" w:rsidR="00EF62A4" w:rsidRDefault="000B794D" w:rsidP="005570DD">
      <w:pPr>
        <w:pStyle w:val="Grundtext"/>
      </w:pPr>
      <w:r>
        <w:t xml:space="preserve">Der Test zum Testfall 6.1.3 bewies, wie wichtig Tests sind, auch wenn im Testergebnis lediglich ein </w:t>
      </w:r>
      <w:r w:rsidR="00945A63">
        <w:t>un</w:t>
      </w:r>
      <w:r>
        <w:t xml:space="preserve">kritischer Fehler festgestellt wurde. Für die methodische </w:t>
      </w:r>
      <w:r w:rsidR="00494E06">
        <w:t xml:space="preserve">und planmäßige Fehlerbeseitigung und für die Wiederholung des Test zu einem späteren Zeitpunkt </w:t>
      </w:r>
      <w:r w:rsidR="003F4B3B">
        <w:t xml:space="preserve">sind </w:t>
      </w:r>
      <w:r w:rsidR="00494E06">
        <w:t>d</w:t>
      </w:r>
      <w:r w:rsidR="003F4B3B">
        <w:t>er</w:t>
      </w:r>
      <w:r w:rsidR="00494E06">
        <w:t xml:space="preserve"> </w:t>
      </w:r>
      <w:r w:rsidR="003F4B3B">
        <w:t xml:space="preserve">Test </w:t>
      </w:r>
      <w:r w:rsidR="00494E06">
        <w:t xml:space="preserve">und dessen Ergebnis </w:t>
      </w:r>
      <w:r w:rsidR="003F4B3B">
        <w:t>im Testbericht zu dokumentieren</w:t>
      </w:r>
      <w:r w:rsidR="003523B3">
        <w:t xml:space="preserve"> </w:t>
      </w:r>
      <w:r w:rsidR="003523B3">
        <w:fldChar w:fldCharType="begin"/>
      </w:r>
      <w:r w:rsidR="00492B4A">
        <w:instrText xml:space="preserve"> ADDIN ZOTERO_ITEM CSL_CITATION {"citationID":"m7JhfR9g","properties":{"formattedCitation":"(Vgl. Fr\\uc0\\u252{}hauf et al., (2007), S. 72)","plainCitation":"(Vgl. Frühauf et al., (2007), S. 72)","noteIndex":0},"citationItems":[{"id":860,"uris":["http://zotero.org/users/10411486/items/Z569UKYQ"],"itemData":{"id":860,"type":"book","edition":"6.","publisher":"vdf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72","label":"page"}],"schema":"https://github.com/citation-style-language/schema/raw/master/csl-citation.json"} </w:instrText>
      </w:r>
      <w:r w:rsidR="003523B3">
        <w:fldChar w:fldCharType="separate"/>
      </w:r>
      <w:r w:rsidR="003274BA" w:rsidRPr="003274BA">
        <w:rPr>
          <w:szCs w:val="24"/>
        </w:rPr>
        <w:t>(Vgl. Frühauf et al., (2007), S. 72)</w:t>
      </w:r>
      <w:r w:rsidR="003523B3">
        <w:fldChar w:fldCharType="end"/>
      </w:r>
      <w:r w:rsidR="00A72D56">
        <w:t>.</w:t>
      </w:r>
    </w:p>
    <w:p w14:paraId="0FD9A281" w14:textId="74A67BD5" w:rsidR="00DB5DD7" w:rsidRPr="00831F08" w:rsidRDefault="00DB5DD7" w:rsidP="00BC38A2">
      <w:pPr>
        <w:pStyle w:val="berschrift2"/>
      </w:pPr>
      <w:bookmarkStart w:id="57" w:name="_Toc144150365"/>
      <w:r w:rsidRPr="00831F08">
        <w:t>Testauswertung</w:t>
      </w:r>
      <w:bookmarkEnd w:id="57"/>
    </w:p>
    <w:p w14:paraId="3E1717B2" w14:textId="4E66629B" w:rsidR="005570DD" w:rsidRDefault="003523B3" w:rsidP="005570DD">
      <w:pPr>
        <w:pStyle w:val="Grundtext"/>
      </w:pPr>
      <w:r>
        <w:t>Jeder</w:t>
      </w:r>
      <w:r w:rsidR="003F4B3B">
        <w:t xml:space="preserve"> Test</w:t>
      </w:r>
      <w:r>
        <w:t xml:space="preserve"> wird </w:t>
      </w:r>
      <w:r w:rsidR="00945A63">
        <w:t xml:space="preserve">im </w:t>
      </w:r>
      <w:r>
        <w:t>Testbericht dokumentiert. Dieser</w:t>
      </w:r>
      <w:r w:rsidR="003F4B3B">
        <w:t xml:space="preserve"> </w:t>
      </w:r>
      <w:r w:rsidR="005570DD">
        <w:t>enthält die Beschreibung der Testf</w:t>
      </w:r>
      <w:r w:rsidR="00AD0218">
        <w:t>ä</w:t>
      </w:r>
      <w:r w:rsidR="005570DD">
        <w:t xml:space="preserve">lle und die Testresultate </w:t>
      </w:r>
      <w:r>
        <w:t xml:space="preserve">und </w:t>
      </w:r>
      <w:r w:rsidR="00655E50">
        <w:t>basiert</w:t>
      </w:r>
      <w:r w:rsidR="00DB5DD7">
        <w:t xml:space="preserve"> auf der Testvorschrift</w:t>
      </w:r>
      <w:r>
        <w:t xml:space="preserve"> </w:t>
      </w:r>
      <w:r>
        <w:fldChar w:fldCharType="begin"/>
      </w:r>
      <w:r w:rsidR="00492B4A">
        <w:instrText xml:space="preserve"> ADDIN ZOTERO_ITEM CSL_CITATION {"citationID":"1yDQLtOs","properties":{"formattedCitation":"(Vgl. Fr\\uc0\\u252{}hauf et al., (2007), S. 34)","plainCitation":"(Vgl. Frühauf et al., (2007), S. 34)","noteIndex":0},"citationItems":[{"id":860,"uris":["http://zotero.org/users/10411486/items/Z569UKYQ"],"itemData":{"id":860,"type":"book","edition":"6.","publisher":"vdf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34","label":"page"}],"schema":"https://github.com/citation-style-language/schema/raw/master/csl-citation.json"} </w:instrText>
      </w:r>
      <w:r>
        <w:fldChar w:fldCharType="separate"/>
      </w:r>
      <w:r w:rsidR="003274BA" w:rsidRPr="003274BA">
        <w:rPr>
          <w:szCs w:val="24"/>
        </w:rPr>
        <w:t>(Vgl. Frühauf et al., (2007), S. 34)</w:t>
      </w:r>
      <w:r>
        <w:fldChar w:fldCharType="end"/>
      </w:r>
      <w:r w:rsidR="00DB5DD7">
        <w:t xml:space="preserve">. Daher ist eine </w:t>
      </w:r>
      <w:r w:rsidR="000B52AE">
        <w:t>präzise</w:t>
      </w:r>
      <w:r w:rsidR="00DB5DD7">
        <w:t xml:space="preserve"> Testvorschrift für die Testläufe und für die Dokumentation von entscheidender Bedeutung.</w:t>
      </w:r>
    </w:p>
    <w:p w14:paraId="2DAB150C" w14:textId="526A85BE" w:rsidR="0084522E" w:rsidRDefault="003523B3" w:rsidP="00F07E5B">
      <w:pPr>
        <w:pStyle w:val="Grundtext"/>
      </w:pPr>
      <w:r>
        <w:t>Der Testbericht enthält</w:t>
      </w:r>
      <w:r w:rsidR="0084522E">
        <w:t xml:space="preserve"> </w:t>
      </w:r>
      <w:r w:rsidR="00953030">
        <w:t>unter anderem folgende Informationen:</w:t>
      </w:r>
    </w:p>
    <w:p w14:paraId="7FCD1653" w14:textId="231C8BB3" w:rsidR="00E969A7" w:rsidRPr="000135DE" w:rsidRDefault="0084522E" w:rsidP="00F07E5B">
      <w:pPr>
        <w:pStyle w:val="Grundtext"/>
        <w:rPr>
          <w:i/>
          <w:iCs/>
        </w:rPr>
      </w:pPr>
      <w:r w:rsidRPr="000135DE">
        <w:rPr>
          <w:i/>
          <w:iCs/>
        </w:rPr>
        <w:t>Testzusammenfassung</w:t>
      </w:r>
    </w:p>
    <w:p w14:paraId="30D98753" w14:textId="116B42ED" w:rsidR="00367F2F" w:rsidRDefault="00953030" w:rsidP="00F07E5B">
      <w:pPr>
        <w:pStyle w:val="Grundtext"/>
      </w:pPr>
      <w:r>
        <w:t>Die</w:t>
      </w:r>
      <w:r w:rsidR="00094343">
        <w:t xml:space="preserve"> Testzusammenfassung</w:t>
      </w:r>
      <w:r w:rsidR="002760C3">
        <w:t xml:space="preserve"> beinhaltet die </w:t>
      </w:r>
      <w:r w:rsidR="0084522E" w:rsidRPr="0084522E">
        <w:t>Testvorschrift</w:t>
      </w:r>
      <w:r w:rsidR="0084522E">
        <w:t xml:space="preserve">, </w:t>
      </w:r>
      <w:r w:rsidR="0084522E" w:rsidRPr="0084522E">
        <w:t>Sequenz</w:t>
      </w:r>
      <w:r w:rsidR="0062407D">
        <w:noBreakHyphen/>
      </w:r>
      <w:r w:rsidR="0084522E" w:rsidRPr="0084522E">
        <w:t>Numme</w:t>
      </w:r>
      <w:r w:rsidR="0084522E">
        <w:t xml:space="preserve">r, </w:t>
      </w:r>
      <w:r w:rsidR="0084522E" w:rsidRPr="0084522E">
        <w:t>Testfall</w:t>
      </w:r>
      <w:r w:rsidR="0062407D">
        <w:noBreakHyphen/>
      </w:r>
      <w:r w:rsidR="0084522E" w:rsidRPr="0084522E">
        <w:t>Nummer</w:t>
      </w:r>
      <w:r w:rsidR="0084522E">
        <w:t xml:space="preserve">, </w:t>
      </w:r>
      <w:r w:rsidR="002760C3">
        <w:t xml:space="preserve">die </w:t>
      </w:r>
      <w:r w:rsidR="0084522E">
        <w:t xml:space="preserve">verwendeten </w:t>
      </w:r>
      <w:r w:rsidR="0084522E" w:rsidRPr="0084522E">
        <w:t>Dokumente</w:t>
      </w:r>
      <w:r w:rsidR="0084522E">
        <w:t>n</w:t>
      </w:r>
      <w:r w:rsidR="00CD7900">
        <w:t xml:space="preserve"> sowie</w:t>
      </w:r>
      <w:r w:rsidR="00AB44C6">
        <w:t xml:space="preserve"> </w:t>
      </w:r>
      <w:r w:rsidR="002760C3">
        <w:t xml:space="preserve">Angaben zum </w:t>
      </w:r>
      <w:r w:rsidR="00AB44C6">
        <w:t>Projekt</w:t>
      </w:r>
      <w:r w:rsidR="00CD7900">
        <w:t xml:space="preserve">. Ferner enthält </w:t>
      </w:r>
      <w:r w:rsidR="00094343">
        <w:t>sie</w:t>
      </w:r>
      <w:r w:rsidR="00CD7900">
        <w:t xml:space="preserve"> die</w:t>
      </w:r>
      <w:r w:rsidR="0036006C">
        <w:t xml:space="preserve"> Empfehlung über den Umgang mit </w:t>
      </w:r>
      <w:r w:rsidR="00367F2F">
        <w:t xml:space="preserve">identifizierten Fehlern und </w:t>
      </w:r>
      <w:r w:rsidR="00CD7900">
        <w:t>die dazugehörige Begründung</w:t>
      </w:r>
      <w:r w:rsidR="002E6A65">
        <w:t xml:space="preserve"> </w:t>
      </w:r>
      <w:r w:rsidR="0002465D">
        <w:fldChar w:fldCharType="begin"/>
      </w:r>
      <w:r w:rsidR="00492B4A">
        <w:instrText xml:space="preserve"> ADDIN ZOTERO_ITEM CSL_CITATION {"citationID":"SoTnwcQt","properties":{"formattedCitation":"(Vgl. Fr\\uc0\\u252{}hauf et al., (2007), S. 71)","plainCitation":"(Vgl. Frühauf et al., (2007), S. 71)","noteIndex":0},"citationItems":[{"id":860,"uris":["http://zotero.org/users/10411486/items/Z569UKYQ"],"itemData":{"id":860,"type":"book","edition":"6.","publisher":"vdf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71","label":"page"}],"schema":"https://github.com/citation-style-language/schema/raw/master/csl-citation.json"} </w:instrText>
      </w:r>
      <w:r w:rsidR="0002465D">
        <w:fldChar w:fldCharType="separate"/>
      </w:r>
      <w:r w:rsidR="003274BA" w:rsidRPr="003274BA">
        <w:rPr>
          <w:szCs w:val="24"/>
        </w:rPr>
        <w:t>(Vgl. Frühauf et al., (2007), S. 71)</w:t>
      </w:r>
      <w:r w:rsidR="0002465D">
        <w:fldChar w:fldCharType="end"/>
      </w:r>
      <w:r w:rsidR="002E6A65">
        <w:t>.</w:t>
      </w:r>
    </w:p>
    <w:p w14:paraId="78EA854E" w14:textId="17757075" w:rsidR="00953030" w:rsidRPr="000135DE" w:rsidRDefault="00953030" w:rsidP="00F07E5B">
      <w:pPr>
        <w:pStyle w:val="Grundtext"/>
        <w:rPr>
          <w:i/>
          <w:iCs/>
        </w:rPr>
      </w:pPr>
      <w:r w:rsidRPr="000135DE">
        <w:rPr>
          <w:i/>
          <w:iCs/>
        </w:rPr>
        <w:t>Testprotokoll</w:t>
      </w:r>
    </w:p>
    <w:p w14:paraId="6BF7639A" w14:textId="5C3070CB" w:rsidR="00953030" w:rsidRDefault="00953030" w:rsidP="00F07E5B">
      <w:pPr>
        <w:pStyle w:val="Grundtext"/>
      </w:pPr>
      <w:r>
        <w:t>Im Testprotokoll sind die Durchführung des Tests, die Soll</w:t>
      </w:r>
      <w:r w:rsidR="0062407D">
        <w:noBreakHyphen/>
      </w:r>
      <w:r>
        <w:t xml:space="preserve">Vorgaben, das Testergebnis und die </w:t>
      </w:r>
      <w:r w:rsidR="00CD7900">
        <w:t>Soll</w:t>
      </w:r>
      <w:r w:rsidR="0062407D">
        <w:noBreakHyphen/>
      </w:r>
      <w:r w:rsidR="00CD7900">
        <w:t>Ist</w:t>
      </w:r>
      <w:r w:rsidR="0062407D">
        <w:noBreakHyphen/>
      </w:r>
      <w:r>
        <w:t>Abweichungen</w:t>
      </w:r>
      <w:r w:rsidR="00CD7900">
        <w:t xml:space="preserve"> dokumentiert. Das Testprotokoll muss auch die Fehlermeldungen</w:t>
      </w:r>
      <w:r w:rsidR="000135DE">
        <w:t xml:space="preserve"> des Programms und die </w:t>
      </w:r>
      <w:r w:rsidR="00CD7900">
        <w:t>im Test identifizierte</w:t>
      </w:r>
      <w:r w:rsidR="000135DE">
        <w:t>n</w:t>
      </w:r>
      <w:r w:rsidR="00CD7900">
        <w:t xml:space="preserve"> Fehler </w:t>
      </w:r>
      <w:r w:rsidR="000135DE">
        <w:t xml:space="preserve">sowie </w:t>
      </w:r>
      <w:r w:rsidR="00CD7900">
        <w:t xml:space="preserve">die </w:t>
      </w:r>
      <w:r w:rsidR="002760C3">
        <w:t>Fehler</w:t>
      </w:r>
      <w:r w:rsidR="00F7177B">
        <w:t>b</w:t>
      </w:r>
      <w:r w:rsidR="000135DE">
        <w:t>eschreibungen enthalten</w:t>
      </w:r>
      <w:r w:rsidR="002E6A65">
        <w:t xml:space="preserve"> </w:t>
      </w:r>
      <w:r w:rsidR="0002465D">
        <w:fldChar w:fldCharType="begin"/>
      </w:r>
      <w:r w:rsidR="00492B4A">
        <w:instrText xml:space="preserve"> ADDIN ZOTERO_ITEM CSL_CITATION {"citationID":"9OEw80eq","properties":{"formattedCitation":"(Vgl. Fr\\uc0\\u252{}hauf et al., (2007), S. 71)","plainCitation":"(Vgl. Frühauf et al., (2007), S. 71)","noteIndex":0},"citationItems":[{"id":860,"uris":["http://zotero.org/users/10411486/items/Z569UKYQ"],"itemData":{"id":860,"type":"book","edition":"6.","publisher":"vdf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71","label":"page"}],"schema":"https://github.com/citation-style-language/schema/raw/master/csl-citation.json"} </w:instrText>
      </w:r>
      <w:r w:rsidR="0002465D">
        <w:fldChar w:fldCharType="separate"/>
      </w:r>
      <w:r w:rsidR="003274BA" w:rsidRPr="003274BA">
        <w:rPr>
          <w:szCs w:val="24"/>
        </w:rPr>
        <w:t>(Vgl. Frühauf et al., (2007), S. 71)</w:t>
      </w:r>
      <w:r w:rsidR="0002465D">
        <w:fldChar w:fldCharType="end"/>
      </w:r>
      <w:r w:rsidR="0002465D">
        <w:t>.</w:t>
      </w:r>
    </w:p>
    <w:p w14:paraId="5E03B9F3" w14:textId="26EEC403" w:rsidR="003523B3" w:rsidRPr="00662FE5" w:rsidRDefault="003523B3" w:rsidP="00F07E5B">
      <w:pPr>
        <w:pStyle w:val="Grundtext"/>
        <w:rPr>
          <w:i/>
          <w:iCs/>
        </w:rPr>
      </w:pPr>
      <w:r w:rsidRPr="00662FE5">
        <w:rPr>
          <w:i/>
          <w:iCs/>
        </w:rPr>
        <w:t>Software</w:t>
      </w:r>
      <w:r w:rsidR="0062407D">
        <w:rPr>
          <w:i/>
          <w:iCs/>
        </w:rPr>
        <w:noBreakHyphen/>
      </w:r>
      <w:r w:rsidR="00662FE5">
        <w:rPr>
          <w:i/>
          <w:iCs/>
        </w:rPr>
        <w:t>Komponenten</w:t>
      </w:r>
    </w:p>
    <w:p w14:paraId="65AC85D6" w14:textId="5774A784" w:rsidR="00E969A7" w:rsidRDefault="00EF71B1" w:rsidP="003C782D">
      <w:pPr>
        <w:pStyle w:val="Grundtext"/>
      </w:pPr>
      <w:r>
        <w:t>Die Dokumentation der getesteten Software</w:t>
      </w:r>
      <w:r w:rsidR="0062407D">
        <w:noBreakHyphen/>
      </w:r>
      <w:r>
        <w:t>Komponenten mit präziser Angabe zur Release</w:t>
      </w:r>
      <w:r w:rsidR="0062407D">
        <w:noBreakHyphen/>
      </w:r>
      <w:r>
        <w:t xml:space="preserve"> und Build</w:t>
      </w:r>
      <w:r w:rsidR="0062407D">
        <w:noBreakHyphen/>
      </w:r>
      <w:r>
        <w:t>Version ist für die Verständlichkeit und Transparenz des Tests essentiell und e</w:t>
      </w:r>
      <w:r w:rsidRPr="00EF71B1">
        <w:t xml:space="preserve">rmöglicht die Wiederholung des Testfalls </w:t>
      </w:r>
      <w:r w:rsidR="00A72D56">
        <w:t xml:space="preserve">sowie </w:t>
      </w:r>
      <w:r w:rsidRPr="00EF71B1">
        <w:t>die Kontrolle</w:t>
      </w:r>
      <w:r w:rsidR="00A72D56">
        <w:t xml:space="preserve"> </w:t>
      </w:r>
      <w:r w:rsidR="006062DE">
        <w:t xml:space="preserve">der Testinfrastruktur </w:t>
      </w:r>
      <w:r w:rsidR="0002465D">
        <w:fldChar w:fldCharType="begin"/>
      </w:r>
      <w:r w:rsidR="00492B4A">
        <w:instrText xml:space="preserve"> ADDIN ZOTERO_ITEM CSL_CITATION {"citationID":"Iy30qIog","properties":{"formattedCitation":"(Vgl. Fr\\uc0\\u252{}hauf et al., (2007), S. 72)","plainCitation":"(Vgl. Frühauf et al., (2007), S. 72)","noteIndex":0},"citationItems":[{"id":860,"uris":["http://zotero.org/users/10411486/items/Z569UKYQ"],"itemData":{"id":860,"type":"book","edition":"6.","publisher":"vdf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72","label":"page"}],"schema":"https://github.com/citation-style-language/schema/raw/master/csl-citation.json"} </w:instrText>
      </w:r>
      <w:r w:rsidR="0002465D">
        <w:fldChar w:fldCharType="separate"/>
      </w:r>
      <w:r w:rsidR="003274BA" w:rsidRPr="003274BA">
        <w:rPr>
          <w:szCs w:val="24"/>
        </w:rPr>
        <w:t>(Vgl. Frühauf et al., (2007), S. 72)</w:t>
      </w:r>
      <w:r w:rsidR="0002465D">
        <w:fldChar w:fldCharType="end"/>
      </w:r>
      <w:r w:rsidR="00A72D56">
        <w:t>.</w:t>
      </w:r>
    </w:p>
    <w:p w14:paraId="638F88B3" w14:textId="7A6EEC67" w:rsidR="00D74CB7" w:rsidRDefault="00E92FF5" w:rsidP="006062DE">
      <w:pPr>
        <w:pStyle w:val="Grundtext"/>
      </w:pPr>
      <w:r>
        <w:lastRenderedPageBreak/>
        <w:t xml:space="preserve">Der </w:t>
      </w:r>
      <w:r w:rsidR="006062DE">
        <w:t xml:space="preserve">im </w:t>
      </w:r>
      <w:r w:rsidR="00D769ED">
        <w:t>Testfall 6.1.3 durchgeführte</w:t>
      </w:r>
      <w:r>
        <w:t xml:space="preserve"> Test </w:t>
      </w:r>
      <w:r w:rsidR="00D769ED">
        <w:t xml:space="preserve">erfolgte </w:t>
      </w:r>
      <w:r>
        <w:t xml:space="preserve">nach </w:t>
      </w:r>
      <w:r w:rsidR="001F28EC">
        <w:t xml:space="preserve">den nach Vorgaben aus </w:t>
      </w:r>
      <w:r>
        <w:t xml:space="preserve">der </w:t>
      </w:r>
      <w:r w:rsidR="00833FA5">
        <w:t>zur</w:t>
      </w:r>
      <w:r>
        <w:t xml:space="preserve"> Testsequenz 6.1 erstellten </w:t>
      </w:r>
      <w:r w:rsidR="001F28EC">
        <w:t xml:space="preserve">Testvorschrift. In diesem Testfall war die </w:t>
      </w:r>
      <w:r w:rsidR="001F28EC" w:rsidRPr="001F28EC">
        <w:t>Anzeige der Detailinformationen zu einer Konvertierun</w:t>
      </w:r>
      <w:r w:rsidR="001F28EC">
        <w:t>g</w:t>
      </w:r>
      <w:r w:rsidR="00DD7963">
        <w:t>,</w:t>
      </w:r>
      <w:r w:rsidR="001F28EC">
        <w:t xml:space="preserve"> </w:t>
      </w:r>
      <w:r w:rsidR="00DD7963">
        <w:t xml:space="preserve">die mittels der </w:t>
      </w:r>
      <w:r w:rsidR="001F28EC">
        <w:t xml:space="preserve">Komponente </w:t>
      </w:r>
      <w:r w:rsidR="00AF43AB">
        <w:t>‚</w:t>
      </w:r>
      <w:r w:rsidR="001F28EC">
        <w:t>CSV</w:t>
      </w:r>
      <w:r w:rsidR="0062407D">
        <w:noBreakHyphen/>
      </w:r>
      <w:r w:rsidR="001F28EC">
        <w:t>Datenkonverter</w:t>
      </w:r>
      <w:r w:rsidR="00AF43AB">
        <w:t>‘</w:t>
      </w:r>
      <w:r w:rsidR="001F28EC">
        <w:t xml:space="preserve"> </w:t>
      </w:r>
      <w:r w:rsidR="00E1340C">
        <w:t xml:space="preserve">und </w:t>
      </w:r>
      <w:r w:rsidR="006062DE">
        <w:t xml:space="preserve">der </w:t>
      </w:r>
      <w:r w:rsidR="00E1340C">
        <w:t>englischsprachigen Benutzer</w:t>
      </w:r>
      <w:r w:rsidR="00E24249">
        <w:t>schnittstelle</w:t>
      </w:r>
      <w:r w:rsidR="00E1340C">
        <w:t xml:space="preserve"> </w:t>
      </w:r>
      <w:r w:rsidR="00E24249">
        <w:t xml:space="preserve">(GUI) </w:t>
      </w:r>
      <w:r w:rsidR="00DD7963">
        <w:t>erfolgte, zu testen. Der Test basierte auf den Spezifikationen aus den Anforderungsdokumenten ReqSpec 1.001 und ReqSpec 2.001</w:t>
      </w:r>
      <w:r w:rsidR="00E1340C">
        <w:t xml:space="preserve">. </w:t>
      </w:r>
      <w:r w:rsidR="00C20F2A">
        <w:t>Im</w:t>
      </w:r>
      <w:r w:rsidR="006062DE">
        <w:t xml:space="preserve"> </w:t>
      </w:r>
      <w:r w:rsidR="00E1340C">
        <w:t xml:space="preserve">Test </w:t>
      </w:r>
      <w:r w:rsidR="00833FA5">
        <w:t>sollte</w:t>
      </w:r>
      <w:r w:rsidR="00E1340C">
        <w:t xml:space="preserve"> </w:t>
      </w:r>
      <w:r w:rsidR="00DD7963">
        <w:t xml:space="preserve">die </w:t>
      </w:r>
      <w:r w:rsidR="0042259B">
        <w:t xml:space="preserve">Darstellung der Informationen zur Konvertierung </w:t>
      </w:r>
      <w:r w:rsidR="009761D6">
        <w:t>nach dem</w:t>
      </w:r>
      <w:r w:rsidR="00CE00C0">
        <w:t xml:space="preserve"> Einsatzzweck </w:t>
      </w:r>
      <w:r w:rsidR="009761D6">
        <w:t>validier</w:t>
      </w:r>
      <w:r w:rsidR="00C20F2A">
        <w:t>t</w:t>
      </w:r>
      <w:r w:rsidR="009761D6">
        <w:t xml:space="preserve"> und gemäß </w:t>
      </w:r>
      <w:r w:rsidR="00CE00C0">
        <w:t xml:space="preserve">den Anforderungsspezifikationen </w:t>
      </w:r>
      <w:r w:rsidR="009761D6">
        <w:t>verifizier</w:t>
      </w:r>
      <w:r w:rsidR="00C20F2A">
        <w:t>t werden</w:t>
      </w:r>
      <w:r w:rsidR="00CE00C0">
        <w:t xml:space="preserve">. </w:t>
      </w:r>
      <w:r w:rsidR="00BF33C6">
        <w:t xml:space="preserve">Das Testergebnis bestätigte die Eignungsprüfung und die </w:t>
      </w:r>
      <w:r w:rsidR="00E1340C">
        <w:t>Einhaltung der Spezifikation, ausgenommen d</w:t>
      </w:r>
      <w:r w:rsidR="00833FA5">
        <w:t>er</w:t>
      </w:r>
      <w:r w:rsidR="00E1340C">
        <w:t xml:space="preserve"> Beschriftung einer Tabellenspalte.</w:t>
      </w:r>
      <w:r w:rsidR="009761D6">
        <w:t xml:space="preserve"> </w:t>
      </w:r>
    </w:p>
    <w:p w14:paraId="378A38E1" w14:textId="2C03FFCC" w:rsidR="00104024" w:rsidRDefault="00C027E9" w:rsidP="00F07E5B">
      <w:pPr>
        <w:pStyle w:val="Grundtext"/>
      </w:pPr>
      <w:r>
        <w:t xml:space="preserve">Gemäß der Testvorschrift wurden </w:t>
      </w:r>
      <w:r w:rsidR="00301115">
        <w:t>i</w:t>
      </w:r>
      <w:r w:rsidR="00826FB7">
        <w:t xml:space="preserve">n der </w:t>
      </w:r>
      <w:r w:rsidR="00826FB7" w:rsidRPr="00826FB7">
        <w:t>Testzusammenfassung</w:t>
      </w:r>
      <w:r w:rsidR="00826FB7">
        <w:t xml:space="preserve"> </w:t>
      </w:r>
      <w:r>
        <w:t>di</w:t>
      </w:r>
      <w:r w:rsidR="009761D6">
        <w:t xml:space="preserve">e Daten zur </w:t>
      </w:r>
      <w:r w:rsidR="009761D6" w:rsidRPr="0084522E">
        <w:t>Testvorschrift</w:t>
      </w:r>
      <w:r w:rsidR="009761D6">
        <w:t xml:space="preserve">, </w:t>
      </w:r>
      <w:r w:rsidR="00A54788">
        <w:t xml:space="preserve">die </w:t>
      </w:r>
      <w:r w:rsidR="009761D6" w:rsidRPr="0084522E">
        <w:t>Sequenz</w:t>
      </w:r>
      <w:r w:rsidR="00A54788">
        <w:noBreakHyphen/>
        <w:t xml:space="preserve"> </w:t>
      </w:r>
      <w:r w:rsidR="009761D6">
        <w:t xml:space="preserve">und </w:t>
      </w:r>
      <w:r w:rsidR="009761D6" w:rsidRPr="0084522E">
        <w:t>Testfall</w:t>
      </w:r>
      <w:r w:rsidR="0062407D">
        <w:noBreakHyphen/>
      </w:r>
      <w:r w:rsidR="009761D6" w:rsidRPr="0084522E">
        <w:t>Nummer</w:t>
      </w:r>
      <w:r w:rsidR="009761D6">
        <w:t xml:space="preserve"> sowie die verwendeten </w:t>
      </w:r>
      <w:r w:rsidR="009761D6" w:rsidRPr="0084522E">
        <w:t>Dokumente</w:t>
      </w:r>
      <w:r>
        <w:t xml:space="preserve"> dokumentiert. </w:t>
      </w:r>
      <w:r w:rsidR="00A54788">
        <w:t xml:space="preserve">Darüber hinaus enthält der Testbericht die Beschreibung zum </w:t>
      </w:r>
      <w:r w:rsidR="007538D5">
        <w:t>Testzweck</w:t>
      </w:r>
      <w:r w:rsidR="00A54788">
        <w:t xml:space="preserve"> und zur </w:t>
      </w:r>
      <w:r w:rsidR="007538D5">
        <w:t>Test</w:t>
      </w:r>
      <w:r w:rsidR="00301115">
        <w:t>infrastruktur</w:t>
      </w:r>
      <w:r w:rsidR="00A54788">
        <w:t xml:space="preserve"> sowie</w:t>
      </w:r>
      <w:r w:rsidR="007538D5">
        <w:t xml:space="preserve"> </w:t>
      </w:r>
      <w:r w:rsidR="00301115">
        <w:t xml:space="preserve">die </w:t>
      </w:r>
      <w:r w:rsidR="00A54788">
        <w:t xml:space="preserve">Informationen zu den </w:t>
      </w:r>
      <w:r w:rsidR="007538D5">
        <w:t xml:space="preserve">getesteten Softwarekomponenten </w:t>
      </w:r>
      <w:r w:rsidR="00301115">
        <w:t xml:space="preserve">und zur </w:t>
      </w:r>
      <w:r w:rsidR="007538D5">
        <w:t xml:space="preserve">Testdatei. </w:t>
      </w:r>
      <w:r w:rsidR="00FF5202">
        <w:t>D</w:t>
      </w:r>
      <w:r w:rsidR="009761D6">
        <w:t xml:space="preserve">ie </w:t>
      </w:r>
      <w:r w:rsidR="00B447DF">
        <w:t>Beschreibung</w:t>
      </w:r>
      <w:r w:rsidR="00FF5202">
        <w:t xml:space="preserve"> der Aktivitäten zur </w:t>
      </w:r>
      <w:r w:rsidR="009761D6">
        <w:t>Testvorbereitung</w:t>
      </w:r>
      <w:r w:rsidR="00B447DF">
        <w:t xml:space="preserve"> und zur</w:t>
      </w:r>
      <w:r w:rsidR="009761D6">
        <w:t xml:space="preserve"> Testdurchführung </w:t>
      </w:r>
      <w:r w:rsidR="00B447DF">
        <w:t>sowie</w:t>
      </w:r>
      <w:r w:rsidR="009761D6">
        <w:t xml:space="preserve"> </w:t>
      </w:r>
      <w:r w:rsidR="009B60F0">
        <w:t xml:space="preserve">die Sollvorgaben und </w:t>
      </w:r>
      <w:r w:rsidR="009761D6">
        <w:t>das Testergebnis</w:t>
      </w:r>
      <w:r w:rsidR="00A751B1">
        <w:t xml:space="preserve"> einschließlich der Soll</w:t>
      </w:r>
      <w:r w:rsidR="0062407D">
        <w:noBreakHyphen/>
      </w:r>
      <w:r w:rsidR="00505223">
        <w:t>Ist</w:t>
      </w:r>
      <w:r w:rsidR="0062407D">
        <w:noBreakHyphen/>
      </w:r>
      <w:r w:rsidR="00A751B1">
        <w:t>Abweichung</w:t>
      </w:r>
      <w:r w:rsidR="009761D6">
        <w:t xml:space="preserve"> </w:t>
      </w:r>
      <w:r w:rsidR="00390318">
        <w:t xml:space="preserve">sind weitere Bestandteile des </w:t>
      </w:r>
      <w:r w:rsidR="00A751B1">
        <w:t>Test</w:t>
      </w:r>
      <w:r w:rsidR="003D68B2">
        <w:t>bericht</w:t>
      </w:r>
      <w:r w:rsidR="00390318">
        <w:t>s.</w:t>
      </w:r>
      <w:r w:rsidR="00104024">
        <w:t xml:space="preserve"> </w:t>
      </w:r>
      <w:r w:rsidR="00FF1788">
        <w:t xml:space="preserve">Ferner </w:t>
      </w:r>
      <w:r w:rsidR="00823788">
        <w:t xml:space="preserve">wurde </w:t>
      </w:r>
      <w:r>
        <w:t>dokumentier</w:t>
      </w:r>
      <w:r w:rsidR="00823788">
        <w:t>t</w:t>
      </w:r>
      <w:r>
        <w:t xml:space="preserve">, ob im Test festgestellte Fehler kritisch oder unkritisch sind und welchem Typ </w:t>
      </w:r>
      <w:r w:rsidR="00823788">
        <w:t>identifizierte</w:t>
      </w:r>
      <w:r>
        <w:t xml:space="preserve"> Fehler zuzuordnen sind.</w:t>
      </w:r>
    </w:p>
    <w:p w14:paraId="0E8E0FB7" w14:textId="17273426" w:rsidR="00E61894" w:rsidRPr="00260E1B" w:rsidRDefault="00104024" w:rsidP="00F07E5B">
      <w:pPr>
        <w:pStyle w:val="Grundtext"/>
      </w:pPr>
      <w:r>
        <w:t>Die</w:t>
      </w:r>
      <w:r w:rsidR="00260E1B" w:rsidRPr="00260E1B">
        <w:t xml:space="preserve"> </w:t>
      </w:r>
      <w:r w:rsidR="00E61894" w:rsidRPr="00260E1B">
        <w:t>Abbildungen ‚</w:t>
      </w:r>
      <w:r w:rsidR="003662A4" w:rsidRPr="003662A4">
        <w:fldChar w:fldCharType="begin"/>
      </w:r>
      <w:r w:rsidR="003662A4" w:rsidRPr="003662A4">
        <w:instrText xml:space="preserve"> REF _Ref143715071 \h </w:instrText>
      </w:r>
      <w:r w:rsidR="003662A4">
        <w:instrText xml:space="preserve"> \* MERGEFORMAT </w:instrText>
      </w:r>
      <w:r w:rsidR="003662A4" w:rsidRPr="003662A4">
        <w:fldChar w:fldCharType="separate"/>
      </w:r>
      <w:r w:rsidR="003662A4" w:rsidRPr="003662A4">
        <w:t>Abb. G.1</w:t>
      </w:r>
      <w:r w:rsidR="003662A4" w:rsidRPr="003662A4">
        <w:fldChar w:fldCharType="end"/>
      </w:r>
      <w:r w:rsidR="00E61894" w:rsidRPr="00260E1B">
        <w:t>‘ bis ‚</w:t>
      </w:r>
      <w:r w:rsidR="003662A4" w:rsidRPr="003662A4">
        <w:fldChar w:fldCharType="begin"/>
      </w:r>
      <w:r w:rsidR="003662A4" w:rsidRPr="003662A4">
        <w:instrText xml:space="preserve"> REF _Ref143715083 \h </w:instrText>
      </w:r>
      <w:r w:rsidR="003662A4">
        <w:instrText xml:space="preserve"> \* MERGEFORMAT </w:instrText>
      </w:r>
      <w:r w:rsidR="003662A4" w:rsidRPr="003662A4">
        <w:fldChar w:fldCharType="separate"/>
      </w:r>
      <w:r w:rsidR="003662A4" w:rsidRPr="003662A4">
        <w:t>Abb. G.5</w:t>
      </w:r>
      <w:r w:rsidR="003662A4" w:rsidRPr="003662A4">
        <w:fldChar w:fldCharType="end"/>
      </w:r>
      <w:r w:rsidR="00260E1B" w:rsidRPr="00260E1B">
        <w:t xml:space="preserve">’ </w:t>
      </w:r>
      <w:r>
        <w:t xml:space="preserve">im Anhang G </w:t>
      </w:r>
      <w:r w:rsidR="009B60F0">
        <w:t>repräsentieren</w:t>
      </w:r>
      <w:r>
        <w:t xml:space="preserve"> den </w:t>
      </w:r>
      <w:r w:rsidRPr="00260E1B">
        <w:t xml:space="preserve">Testbericht </w:t>
      </w:r>
      <w:r>
        <w:t>mit dem</w:t>
      </w:r>
      <w:r w:rsidR="00260E1B" w:rsidRPr="00260E1B">
        <w:t xml:space="preserve"> Testergebnis zum Testfall 6.1.3.</w:t>
      </w:r>
    </w:p>
    <w:p w14:paraId="03CD3A91" w14:textId="65558D0E" w:rsidR="00745679" w:rsidRDefault="00C72720" w:rsidP="00F07E5B">
      <w:pPr>
        <w:pStyle w:val="Grundtext"/>
      </w:pPr>
      <w:r>
        <w:t xml:space="preserve">Weitere Tests konzentrierten sich auf die </w:t>
      </w:r>
      <w:r w:rsidRPr="00D16A37">
        <w:t>Benutzerverwaltung</w:t>
      </w:r>
      <w:r>
        <w:t xml:space="preserve"> und den damit verbundenen Zugriffsrechten auf </w:t>
      </w:r>
      <w:r w:rsidRPr="00C72720">
        <w:t>Mandanten und Programmkomponenten</w:t>
      </w:r>
      <w:r w:rsidR="009B5D09">
        <w:t xml:space="preserve"> sowie</w:t>
      </w:r>
      <w:r>
        <w:t xml:space="preserve"> auf die verschlüsselte Kommunikation</w:t>
      </w:r>
      <w:r w:rsidR="008946A6">
        <w:t xml:space="preserve"> mit dem ‚Progress Monitor‘</w:t>
      </w:r>
      <w:r w:rsidR="009B5D09">
        <w:t xml:space="preserve">, </w:t>
      </w:r>
      <w:r w:rsidR="008946A6">
        <w:t xml:space="preserve">den Nachrichtenaustausch über die </w:t>
      </w:r>
      <w:r w:rsidR="009B5D09">
        <w:t>Kommunikationsdispatcher, das Einlesen der Daten und die Datenkonvertierung über weitere Datenkonverter</w:t>
      </w:r>
      <w:r w:rsidR="001903D8">
        <w:t xml:space="preserve">. </w:t>
      </w:r>
      <w:r w:rsidR="0067562E">
        <w:t xml:space="preserve">In der Testvorschrift wurden zu jedem </w:t>
      </w:r>
      <w:r w:rsidR="00B321DE">
        <w:t xml:space="preserve">dieser </w:t>
      </w:r>
      <w:r w:rsidR="0067562E">
        <w:t>Test</w:t>
      </w:r>
      <w:r w:rsidR="00B321DE">
        <w:t>s</w:t>
      </w:r>
      <w:r w:rsidR="0067562E">
        <w:t>, wie zum Testfall 6.1.3 beschrieben, die Vorgaben für einen Testfall in der dazugehörigen Testsequenz dokumentiert</w:t>
      </w:r>
      <w:r w:rsidR="00E67587">
        <w:t xml:space="preserve">. </w:t>
      </w:r>
      <w:r w:rsidR="00957805">
        <w:t>I</w:t>
      </w:r>
      <w:r w:rsidR="00E67587">
        <w:t xml:space="preserve">n jedem </w:t>
      </w:r>
      <w:r w:rsidR="00957805">
        <w:t xml:space="preserve">der genannten </w:t>
      </w:r>
      <w:r w:rsidR="00E67587">
        <w:t>Test</w:t>
      </w:r>
      <w:r w:rsidR="00957805">
        <w:t>s</w:t>
      </w:r>
      <w:r w:rsidR="00E67587">
        <w:t xml:space="preserve"> </w:t>
      </w:r>
      <w:r w:rsidR="00957805">
        <w:t xml:space="preserve">wurden </w:t>
      </w:r>
      <w:r w:rsidR="00505223">
        <w:t>Fehler in der Software</w:t>
      </w:r>
      <w:r w:rsidR="00833FA5">
        <w:t xml:space="preserve"> </w:t>
      </w:r>
      <w:r w:rsidR="00FE588F">
        <w:t>gefunden</w:t>
      </w:r>
      <w:r w:rsidR="00505223">
        <w:t>. Einige Fehler waren kritisch</w:t>
      </w:r>
      <w:r w:rsidR="00833FA5">
        <w:t xml:space="preserve"> und führten </w:t>
      </w:r>
      <w:r w:rsidR="00505223">
        <w:t>gemäß der Vorgaben aus der Testvorschrift</w:t>
      </w:r>
      <w:r w:rsidR="00833FA5">
        <w:t xml:space="preserve"> </w:t>
      </w:r>
      <w:r w:rsidR="00505223">
        <w:t xml:space="preserve">zum Testabbruch. Jeder Test wurde </w:t>
      </w:r>
      <w:r w:rsidR="00520AF8">
        <w:t>so oft</w:t>
      </w:r>
      <w:r w:rsidR="00505223">
        <w:t xml:space="preserve"> wiederholt, bis die Testausführung fehlerfrei war.</w:t>
      </w:r>
      <w:r w:rsidR="00520AF8">
        <w:t xml:space="preserve"> </w:t>
      </w:r>
    </w:p>
    <w:p w14:paraId="65DC28FA" w14:textId="1E1133DF" w:rsidR="00833FA5" w:rsidRDefault="00520AF8" w:rsidP="00F07E5B">
      <w:pPr>
        <w:pStyle w:val="Grundtext"/>
      </w:pPr>
      <w:r>
        <w:t xml:space="preserve">Durch </w:t>
      </w:r>
      <w:r w:rsidR="00FE588F">
        <w:t xml:space="preserve">die </w:t>
      </w:r>
      <w:r>
        <w:t xml:space="preserve">entwickelten Testroutinen ließen sich die Tests einfach wiederholen und </w:t>
      </w:r>
      <w:r w:rsidR="00FE588F">
        <w:t xml:space="preserve">als Vorlage für weitere Tests adaptieren. Das methodische Testen auf Grundlage der Testvorschrift ermöglichte ein </w:t>
      </w:r>
      <w:r w:rsidR="00DD7E0E">
        <w:t>s</w:t>
      </w:r>
      <w:r w:rsidR="00FE588F">
        <w:t>tandardisiertes Vorgehen, welches den Testaufwand reduzierte</w:t>
      </w:r>
      <w:r w:rsidR="00DD7E0E">
        <w:t xml:space="preserve"> sowie</w:t>
      </w:r>
      <w:r w:rsidR="00FE588F">
        <w:t xml:space="preserve"> die Testdurchführung beschleunigte und </w:t>
      </w:r>
      <w:r w:rsidR="005C7ECB">
        <w:t xml:space="preserve">vereinheitlichte. Ferner konnten die </w:t>
      </w:r>
      <w:r>
        <w:t xml:space="preserve">dokumentierten Testresultate </w:t>
      </w:r>
      <w:r w:rsidR="005C7ECB">
        <w:t xml:space="preserve">einfach </w:t>
      </w:r>
      <w:r>
        <w:t>miteinander vergl</w:t>
      </w:r>
      <w:r w:rsidR="005C7ECB">
        <w:t>ichen werden.</w:t>
      </w:r>
    </w:p>
    <w:p w14:paraId="0F9DC66D" w14:textId="77777777" w:rsidR="00A87666" w:rsidRDefault="00A87666" w:rsidP="00F07E5B">
      <w:pPr>
        <w:pStyle w:val="Grundtext"/>
        <w:sectPr w:rsidR="00A87666" w:rsidSect="00646244">
          <w:type w:val="continuous"/>
          <w:pgSz w:w="11906" w:h="16838" w:code="9"/>
          <w:pgMar w:top="1701" w:right="1701" w:bottom="1134" w:left="1701" w:header="720" w:footer="720" w:gutter="0"/>
          <w:cols w:space="708"/>
          <w:docGrid w:linePitch="360"/>
        </w:sectPr>
      </w:pPr>
    </w:p>
    <w:p w14:paraId="51561F73" w14:textId="614777DE" w:rsidR="00A87666" w:rsidRDefault="00A87666" w:rsidP="00A87666">
      <w:pPr>
        <w:pStyle w:val="berschrift1"/>
      </w:pPr>
      <w:bookmarkStart w:id="58" w:name="_Toc144150366"/>
      <w:r>
        <w:lastRenderedPageBreak/>
        <w:t>Fazit</w:t>
      </w:r>
      <w:bookmarkEnd w:id="58"/>
    </w:p>
    <w:p w14:paraId="7065FC15" w14:textId="734C779B" w:rsidR="001B35B8" w:rsidRDefault="008A7F6B" w:rsidP="0052613C">
      <w:pPr>
        <w:pStyle w:val="Grundtext"/>
      </w:pPr>
      <w:r>
        <w:t>Auf Grund fehlender Werkzeuge für die Überwachung der Datenkonvertierungen und die Datenanalyse sowie für die Unterstützung im Support war für das Unternehmen Softzoll GmbH &amp; Co</w:t>
      </w:r>
      <w:r w:rsidR="0011094C">
        <w:t>.</w:t>
      </w:r>
      <w:r>
        <w:t xml:space="preserve"> KG der Einsatz einer Software, welche diese Anforderungen erfüllt, erforderlich. </w:t>
      </w:r>
      <w:r w:rsidR="001A75CB">
        <w:t>Im EDI</w:t>
      </w:r>
      <w:r w:rsidR="0062407D">
        <w:noBreakHyphen/>
      </w:r>
      <w:r w:rsidR="001A75CB">
        <w:t xml:space="preserve">Bereich sind der Nachrichtenaustausch und die Konvertierung unterschiedlicher Datenformate für verschiedene Branchen von spezifischen Charakteristiken geprägt. Die auf dem Markt verfügbare Standardsoftware konnte die Anforderungen, welche das Unternehmen an die Software stellt, nicht erfüllen. </w:t>
      </w:r>
      <w:r w:rsidR="0018314F">
        <w:t xml:space="preserve">Daher fiel in der Anforderungsanalyse und in der Machbarkeitsstudie die Entscheidung, die fachliche und technische Expertise der Mitarbeiter im Unternehmen zu nutzen und die Software ‚Progress Monitor‘ </w:t>
      </w:r>
      <w:r w:rsidR="001B35B8">
        <w:t xml:space="preserve">selbst </w:t>
      </w:r>
      <w:r w:rsidR="0018314F">
        <w:t xml:space="preserve">zu entwickeln. </w:t>
      </w:r>
    </w:p>
    <w:p w14:paraId="432E4816" w14:textId="6816FF72" w:rsidR="00B76C13" w:rsidRDefault="0018314F" w:rsidP="0052613C">
      <w:pPr>
        <w:pStyle w:val="Grundtext"/>
      </w:pPr>
      <w:r>
        <w:t xml:space="preserve">Die Software ermöglicht </w:t>
      </w:r>
      <w:r w:rsidR="00AE19C8">
        <w:t>zukünftig Fehler in d</w:t>
      </w:r>
      <w:r w:rsidR="001B35B8">
        <w:t>en Datenkonvertern</w:t>
      </w:r>
      <w:r w:rsidR="00AE19C8">
        <w:t>, in der Workflow</w:t>
      </w:r>
      <w:r w:rsidR="0062407D">
        <w:noBreakHyphen/>
      </w:r>
      <w:r w:rsidR="00AE19C8">
        <w:t>Konfiguration sowie in der für die Daten</w:t>
      </w:r>
      <w:r w:rsidR="00E22660">
        <w:t>t</w:t>
      </w:r>
      <w:r w:rsidR="00AE19C8">
        <w:t xml:space="preserve">ransformation implementierten Logik schneller zu finden. </w:t>
      </w:r>
      <w:r w:rsidR="00037C19">
        <w:t>E</w:t>
      </w:r>
      <w:r w:rsidR="00AE19C8">
        <w:t>in weitere</w:t>
      </w:r>
      <w:r w:rsidR="00037C19">
        <w:t>r</w:t>
      </w:r>
      <w:r w:rsidR="00AE19C8">
        <w:t xml:space="preserve"> Nutzwert </w:t>
      </w:r>
      <w:r w:rsidR="00037C19">
        <w:t xml:space="preserve">der </w:t>
      </w:r>
      <w:r w:rsidR="001F7659">
        <w:t xml:space="preserve">Software </w:t>
      </w:r>
      <w:r w:rsidR="00037C19">
        <w:t xml:space="preserve">ist </w:t>
      </w:r>
      <w:r w:rsidR="001F7659">
        <w:t xml:space="preserve">die Unterstützung in der </w:t>
      </w:r>
      <w:r w:rsidR="00037C19">
        <w:t>Datena</w:t>
      </w:r>
      <w:r w:rsidR="001F7659">
        <w:t xml:space="preserve">nalyse. Häufig </w:t>
      </w:r>
      <w:r w:rsidR="00037C19">
        <w:t xml:space="preserve">enthalten </w:t>
      </w:r>
      <w:r w:rsidR="00D803E2">
        <w:t xml:space="preserve">die </w:t>
      </w:r>
      <w:r w:rsidR="00037C19">
        <w:t xml:space="preserve">zu konvertierenden </w:t>
      </w:r>
      <w:r w:rsidR="00D803E2">
        <w:t xml:space="preserve">Daten </w:t>
      </w:r>
      <w:r w:rsidR="00037C19">
        <w:t xml:space="preserve">inhaltliche und/oder strukturelle Fehler. </w:t>
      </w:r>
      <w:r w:rsidR="00D803E2">
        <w:t>Durch den ‚Progress Monitor‘ lassen sich die</w:t>
      </w:r>
      <w:r w:rsidR="00037C19">
        <w:t>se</w:t>
      </w:r>
      <w:r w:rsidR="00D803E2">
        <w:t xml:space="preserve"> in viel kürzerer Zeit als bisher finden und </w:t>
      </w:r>
      <w:r w:rsidR="00037C19">
        <w:t xml:space="preserve">mittels der </w:t>
      </w:r>
      <w:r w:rsidR="00D803E2">
        <w:t>qualifizierten Fehlerausgabe einfacher dokumentieren. Basierend auf der Unterstützung in der Datenanalyse</w:t>
      </w:r>
      <w:r w:rsidR="00037C19">
        <w:t xml:space="preserve"> </w:t>
      </w:r>
      <w:r w:rsidR="001B35B8">
        <w:t>kann</w:t>
      </w:r>
      <w:r w:rsidR="00037C19">
        <w:t xml:space="preserve"> auch der Support für die Kunden verbessert </w:t>
      </w:r>
      <w:r w:rsidR="00833FA5">
        <w:t xml:space="preserve">werden. </w:t>
      </w:r>
      <w:r w:rsidR="00037C19">
        <w:t xml:space="preserve">Kundenanfragen </w:t>
      </w:r>
      <w:r w:rsidR="00833FA5">
        <w:t xml:space="preserve">lassen sich nun </w:t>
      </w:r>
      <w:r w:rsidR="00037C19">
        <w:t xml:space="preserve">durch die </w:t>
      </w:r>
      <w:r w:rsidR="006B70A6">
        <w:t xml:space="preserve">Software schneller </w:t>
      </w:r>
      <w:r w:rsidR="00833FA5">
        <w:t xml:space="preserve">als zuvor </w:t>
      </w:r>
      <w:r w:rsidR="006B70A6">
        <w:t>beantworte</w:t>
      </w:r>
      <w:r w:rsidR="00833FA5">
        <w:t>n</w:t>
      </w:r>
      <w:r w:rsidR="006B70A6">
        <w:t xml:space="preserve">. </w:t>
      </w:r>
      <w:r w:rsidR="00AD2895">
        <w:t>Durch die Unterstützung in der Fehler</w:t>
      </w:r>
      <w:r w:rsidR="0062407D">
        <w:noBreakHyphen/>
      </w:r>
      <w:r w:rsidR="00AD2895">
        <w:t xml:space="preserve"> und Datenanalyse verbessert sich auch die Qualität des Kundens</w:t>
      </w:r>
      <w:r w:rsidR="006B70A6">
        <w:t>upport</w:t>
      </w:r>
      <w:r w:rsidR="00AD2895">
        <w:t xml:space="preserve">s. </w:t>
      </w:r>
      <w:r w:rsidR="007D6129">
        <w:t>Ferner stellt die</w:t>
      </w:r>
      <w:r w:rsidR="00554291">
        <w:t xml:space="preserve"> Standardisierung zukünftiger Integrations</w:t>
      </w:r>
      <w:r w:rsidR="0062407D">
        <w:noBreakHyphen/>
      </w:r>
      <w:r w:rsidR="00554291">
        <w:t>, System</w:t>
      </w:r>
      <w:r w:rsidR="0062407D">
        <w:noBreakHyphen/>
      </w:r>
      <w:r w:rsidR="00554291">
        <w:t xml:space="preserve"> und Abnahmetests ein</w:t>
      </w:r>
      <w:r w:rsidR="00D50F4F">
        <w:t xml:space="preserve">en wesentlichen Nutzen der Software dar. </w:t>
      </w:r>
      <w:r w:rsidR="007D6129" w:rsidRPr="007D6129">
        <w:t xml:space="preserve">Mit Hilfe </w:t>
      </w:r>
      <w:r w:rsidR="007D6129">
        <w:t>des ‚Progress Monitors‘</w:t>
      </w:r>
      <w:r w:rsidR="007D6129" w:rsidRPr="007D6129">
        <w:t xml:space="preserve"> </w:t>
      </w:r>
      <w:r w:rsidR="007D6129">
        <w:t xml:space="preserve">lassen sich </w:t>
      </w:r>
      <w:r w:rsidR="007D6129" w:rsidRPr="007D6129">
        <w:t>Testroutinen standardisier</w:t>
      </w:r>
      <w:r w:rsidR="007D6129">
        <w:t>en.</w:t>
      </w:r>
      <w:r w:rsidR="007D6129" w:rsidRPr="007D6129">
        <w:t xml:space="preserve"> Dies gewährleistet</w:t>
      </w:r>
      <w:r w:rsidR="007D6129">
        <w:t xml:space="preserve"> die </w:t>
      </w:r>
      <w:r w:rsidR="007D6129" w:rsidRPr="007D6129">
        <w:t>konsistente</w:t>
      </w:r>
      <w:r w:rsidR="001D7B57">
        <w:t xml:space="preserve"> </w:t>
      </w:r>
      <w:r w:rsidR="007D6129">
        <w:t xml:space="preserve">Durchführung der Tests und </w:t>
      </w:r>
      <w:r w:rsidR="007D6129" w:rsidRPr="007D6129">
        <w:t>ermöglicht die systematische Dokumentation der Testergebnisse</w:t>
      </w:r>
      <w:r w:rsidR="007D6129">
        <w:t xml:space="preserve">. </w:t>
      </w:r>
      <w:r w:rsidR="00CC7C4F">
        <w:t xml:space="preserve">Die </w:t>
      </w:r>
      <w:r w:rsidR="00CC7C4F" w:rsidRPr="00CC7C4F">
        <w:t xml:space="preserve">Testergebnisse </w:t>
      </w:r>
      <w:r w:rsidR="00D768F1">
        <w:t>werden</w:t>
      </w:r>
      <w:r w:rsidR="00CC7C4F" w:rsidRPr="00CC7C4F">
        <w:t xml:space="preserve"> somit nachvollziehbar</w:t>
      </w:r>
      <w:r w:rsidR="00D768F1">
        <w:t xml:space="preserve"> und lassen sich </w:t>
      </w:r>
      <w:r w:rsidR="00833FA5">
        <w:t xml:space="preserve">einfacher </w:t>
      </w:r>
      <w:r w:rsidR="00D768F1">
        <w:t>miteinander vergleichen. Mittels der Testszenarien können die Tests</w:t>
      </w:r>
      <w:r w:rsidR="0052613C">
        <w:t xml:space="preserve"> (teil</w:t>
      </w:r>
      <w:r w:rsidR="00E720A0">
        <w:t>-</w:t>
      </w:r>
      <w:r w:rsidR="0052613C">
        <w:t>)automatisiert</w:t>
      </w:r>
      <w:r w:rsidR="001B35B8">
        <w:t xml:space="preserve"> und</w:t>
      </w:r>
      <w:r w:rsidR="0052613C">
        <w:t xml:space="preserve"> </w:t>
      </w:r>
      <w:r w:rsidR="00D768F1">
        <w:t xml:space="preserve">beschleunigt </w:t>
      </w:r>
      <w:r w:rsidR="001B35B8">
        <w:t xml:space="preserve">sowie </w:t>
      </w:r>
      <w:r w:rsidR="00D768F1">
        <w:t xml:space="preserve">einfach wiederholt werden. </w:t>
      </w:r>
      <w:r w:rsidR="0052613C">
        <w:t xml:space="preserve">Die entwickelten Testszenarien lassen sich für nachfolgende Tests adaptieren. </w:t>
      </w:r>
      <w:r w:rsidR="00F100AC">
        <w:t>Daraus resultieren, wie in der Kosten</w:t>
      </w:r>
      <w:r w:rsidR="0062407D">
        <w:noBreakHyphen/>
      </w:r>
      <w:r w:rsidR="00F100AC">
        <w:t>Nutzenanalyse kalkuliert, eine signifikante Kosten</w:t>
      </w:r>
      <w:r w:rsidR="0062407D">
        <w:noBreakHyphen/>
      </w:r>
      <w:r w:rsidR="00F100AC">
        <w:t xml:space="preserve"> und Zeitersparnis.</w:t>
      </w:r>
      <w:r w:rsidR="0052613C">
        <w:t xml:space="preserve"> </w:t>
      </w:r>
    </w:p>
    <w:p w14:paraId="1CB69EE3" w14:textId="211DEF1D" w:rsidR="0007601F" w:rsidRDefault="001B35B8" w:rsidP="0052613C">
      <w:pPr>
        <w:pStyle w:val="Grundtext"/>
      </w:pPr>
      <w:r>
        <w:t xml:space="preserve">Das Projekt </w:t>
      </w:r>
      <w:r w:rsidR="0007601F">
        <w:t>konnte</w:t>
      </w:r>
      <w:r>
        <w:t xml:space="preserve"> </w:t>
      </w:r>
      <w:r w:rsidR="0007601F">
        <w:t xml:space="preserve">durch das methodische Vorgehen </w:t>
      </w:r>
      <w:r>
        <w:t>termin</w:t>
      </w:r>
      <w:r w:rsidR="0007601F">
        <w:t xml:space="preserve">gerecht und innerhalb des kalkulierten Kostenrahmens abgeschlossen werden. </w:t>
      </w:r>
      <w:r w:rsidR="002B6430">
        <w:t>Mit Hilfe de</w:t>
      </w:r>
      <w:r w:rsidR="003877E1">
        <w:t>r</w:t>
      </w:r>
      <w:r w:rsidR="002B6430">
        <w:t xml:space="preserve"> DevOps</w:t>
      </w:r>
      <w:r w:rsidR="0062407D">
        <w:noBreakHyphen/>
      </w:r>
      <w:r w:rsidR="003877E1">
        <w:t>Methoden</w:t>
      </w:r>
      <w:r w:rsidR="002B6430">
        <w:t xml:space="preserve"> ließ sich die Zeit der Auslieferung funktionsfähiger Release Candidates (RC) verkürzen und die Softwarequalität erhöhen. Künftige Projekte werden daher auf die </w:t>
      </w:r>
      <w:r w:rsidR="00833FA5">
        <w:t xml:space="preserve">in diesem Projekt angewandte </w:t>
      </w:r>
      <w:r w:rsidR="002B6430">
        <w:t>Methodik und das DevOps</w:t>
      </w:r>
      <w:r w:rsidR="0062407D">
        <w:noBreakHyphen/>
      </w:r>
      <w:r w:rsidR="002B6430">
        <w:t xml:space="preserve">Konzept aufbauen. </w:t>
      </w:r>
    </w:p>
    <w:p w14:paraId="29B6FFBC" w14:textId="77777777" w:rsidR="004D6D93" w:rsidRDefault="004D6D93" w:rsidP="00F07E5B">
      <w:pPr>
        <w:pStyle w:val="Grundtext"/>
      </w:pPr>
    </w:p>
    <w:p w14:paraId="3D718438" w14:textId="70B002B4" w:rsidR="00A87666" w:rsidRPr="00F07E5B" w:rsidRDefault="00A87666" w:rsidP="00F07E5B">
      <w:pPr>
        <w:pStyle w:val="Grundtext"/>
        <w:sectPr w:rsidR="00A87666" w:rsidRPr="00F07E5B" w:rsidSect="00AC3817">
          <w:pgSz w:w="11906" w:h="16838" w:code="9"/>
          <w:pgMar w:top="1701" w:right="1701" w:bottom="1134" w:left="1701" w:header="720" w:footer="720" w:gutter="0"/>
          <w:cols w:space="708"/>
          <w:docGrid w:linePitch="360"/>
        </w:sectPr>
      </w:pPr>
    </w:p>
    <w:p w14:paraId="6525869A" w14:textId="77777777" w:rsidR="00BE0513" w:rsidRPr="003B7C82" w:rsidRDefault="00BE0513" w:rsidP="00BE0513">
      <w:pPr>
        <w:pStyle w:val="Grundtextwieberschr1"/>
        <w:numPr>
          <w:ilvl w:val="0"/>
          <w:numId w:val="0"/>
        </w:numPr>
        <w:ind w:left="851" w:hanging="851"/>
      </w:pPr>
      <w:r w:rsidRPr="003B7C82">
        <w:lastRenderedPageBreak/>
        <w:t>Anhang</w:t>
      </w:r>
    </w:p>
    <w:p w14:paraId="6BA9B3AF" w14:textId="2D87935C" w:rsidR="00BE0513" w:rsidRPr="00F16CAF" w:rsidRDefault="00005F86" w:rsidP="00F16CAF">
      <w:pPr>
        <w:pStyle w:val="berschrift8"/>
        <w:spacing w:before="0"/>
        <w:rPr>
          <w:bCs/>
        </w:rPr>
      </w:pPr>
      <w:bookmarkStart w:id="59" w:name="_Ref140852198"/>
      <w:bookmarkStart w:id="60" w:name="_Ref141543127"/>
      <w:bookmarkStart w:id="61" w:name="_Toc144150367"/>
      <w:r>
        <w:rPr>
          <w:rStyle w:val="Grundzenglisch"/>
          <w:bCs/>
          <w:lang w:val="de-DE"/>
        </w:rPr>
        <w:t xml:space="preserve">Die </w:t>
      </w:r>
      <w:r w:rsidR="00751AFF" w:rsidRPr="00F16CAF">
        <w:rPr>
          <w:rStyle w:val="Grundzenglisch"/>
          <w:bCs/>
          <w:lang w:val="de-DE"/>
        </w:rPr>
        <w:t>Anforderungen</w:t>
      </w:r>
      <w:bookmarkEnd w:id="59"/>
      <w:r w:rsidR="005E2E05">
        <w:rPr>
          <w:rStyle w:val="Grundzenglisch"/>
          <w:bCs/>
          <w:lang w:val="de-DE"/>
        </w:rPr>
        <w:t xml:space="preserve"> aus dem Anforderungsdokument </w:t>
      </w:r>
      <w:r w:rsidR="00B82FDB">
        <w:rPr>
          <w:rStyle w:val="Grundzenglisch"/>
          <w:bCs/>
          <w:lang w:val="de-DE"/>
        </w:rPr>
        <w:t>ReqSpec 1.001</w:t>
      </w:r>
      <w:bookmarkEnd w:id="60"/>
      <w:bookmarkEnd w:id="61"/>
    </w:p>
    <w:p w14:paraId="04BD34F9" w14:textId="617C6BF2" w:rsidR="00751AFF" w:rsidRDefault="001F763D" w:rsidP="00751AFF">
      <w:pPr>
        <w:pStyle w:val="Grundtext"/>
      </w:pPr>
      <w:r>
        <w:t>D</w:t>
      </w:r>
      <w:r w:rsidR="00751AFF">
        <w:t xml:space="preserve">ie </w:t>
      </w:r>
      <w:r w:rsidR="00113F02">
        <w:t xml:space="preserve">an die </w:t>
      </w:r>
      <w:r w:rsidR="00751AFF">
        <w:t xml:space="preserve">Software </w:t>
      </w:r>
      <w:r w:rsidR="0032638D">
        <w:t>‚</w:t>
      </w:r>
      <w:r w:rsidR="00751AFF">
        <w:t>Progress Monitor</w:t>
      </w:r>
      <w:r w:rsidR="0032638D">
        <w:t>’</w:t>
      </w:r>
      <w:r w:rsidR="00751AFF">
        <w:t xml:space="preserve"> </w:t>
      </w:r>
      <w:r w:rsidR="00113F02">
        <w:t xml:space="preserve">gestellten Anforderungen </w:t>
      </w:r>
      <w:r>
        <w:t xml:space="preserve">sind in der Tabelle </w:t>
      </w:r>
      <w:r w:rsidR="00B45BC7">
        <w:t xml:space="preserve">‚Tab. A.1‘ </w:t>
      </w:r>
      <w:r>
        <w:t>zusammengefasst</w:t>
      </w:r>
      <w:r w:rsidR="00751AFF">
        <w:t>.</w:t>
      </w:r>
    </w:p>
    <w:p w14:paraId="4D265693" w14:textId="12AA0E53" w:rsidR="0006716A" w:rsidRDefault="0006716A" w:rsidP="00B80510">
      <w:pPr>
        <w:pStyle w:val="Tabellentitel"/>
      </w:pPr>
    </w:p>
    <w:p w14:paraId="0447CB6B" w14:textId="5D5D509B" w:rsidR="00B532D2" w:rsidRDefault="00B532D2" w:rsidP="00B532D2">
      <w:pPr>
        <w:pStyle w:val="Tabellentitel"/>
      </w:pPr>
      <w:bookmarkStart w:id="62" w:name="_Ref143708096"/>
      <w:bookmarkStart w:id="63" w:name="_Toc144150425"/>
      <w:r w:rsidRPr="00B532D2">
        <w:rPr>
          <w:rStyle w:val="Grundzfett"/>
        </w:rPr>
        <w:t xml:space="preserve">Tab. </w:t>
      </w:r>
      <w:r w:rsidR="001418B6">
        <w:rPr>
          <w:rStyle w:val="Grundzfett"/>
        </w:rPr>
        <w:fldChar w:fldCharType="begin"/>
      </w:r>
      <w:r w:rsidR="001418B6">
        <w:rPr>
          <w:rStyle w:val="Grundzfett"/>
        </w:rPr>
        <w:instrText xml:space="preserve"> STYLEREF 8 \s </w:instrText>
      </w:r>
      <w:r w:rsidR="001418B6">
        <w:rPr>
          <w:rStyle w:val="Grundzfett"/>
        </w:rPr>
        <w:fldChar w:fldCharType="separate"/>
      </w:r>
      <w:r w:rsidR="001418B6">
        <w:rPr>
          <w:rStyle w:val="Grundzfett"/>
          <w:noProof/>
        </w:rPr>
        <w:t>A</w:t>
      </w:r>
      <w:r w:rsidR="001418B6">
        <w:rPr>
          <w:rStyle w:val="Grundzfett"/>
        </w:rPr>
        <w:fldChar w:fldCharType="end"/>
      </w:r>
      <w:r w:rsidR="001418B6">
        <w:rPr>
          <w:rStyle w:val="Grundzfett"/>
        </w:rPr>
        <w:t>.</w:t>
      </w:r>
      <w:r w:rsidR="001418B6">
        <w:rPr>
          <w:rStyle w:val="Grundzfett"/>
        </w:rPr>
        <w:fldChar w:fldCharType="begin"/>
      </w:r>
      <w:r w:rsidR="001418B6">
        <w:rPr>
          <w:rStyle w:val="Grundzfett"/>
        </w:rPr>
        <w:instrText xml:space="preserve"> SEQ Tab. \* ARABIC \s 8 </w:instrText>
      </w:r>
      <w:r w:rsidR="001418B6">
        <w:rPr>
          <w:rStyle w:val="Grundzfett"/>
        </w:rPr>
        <w:fldChar w:fldCharType="separate"/>
      </w:r>
      <w:r w:rsidR="001418B6">
        <w:rPr>
          <w:rStyle w:val="Grundzfett"/>
          <w:noProof/>
        </w:rPr>
        <w:t>1</w:t>
      </w:r>
      <w:r w:rsidR="001418B6">
        <w:rPr>
          <w:rStyle w:val="Grundzfett"/>
        </w:rPr>
        <w:fldChar w:fldCharType="end"/>
      </w:r>
      <w:bookmarkEnd w:id="62"/>
      <w:r w:rsidRPr="00B532D2">
        <w:rPr>
          <w:rStyle w:val="Grundzfett"/>
        </w:rPr>
        <w:t>:</w:t>
      </w:r>
      <w:r>
        <w:t xml:space="preserve"> </w:t>
      </w:r>
      <w:r w:rsidR="00545978">
        <w:t xml:space="preserve">Das </w:t>
      </w:r>
      <w:r w:rsidRPr="00F354EE">
        <w:t>Anforderungsdokument ReqSpec 1.001</w:t>
      </w:r>
      <w:bookmarkEnd w:id="63"/>
    </w:p>
    <w:tbl>
      <w:tblPr>
        <w:tblW w:w="13964"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7"/>
        <w:gridCol w:w="3827"/>
        <w:gridCol w:w="8364"/>
        <w:gridCol w:w="1276"/>
      </w:tblGrid>
      <w:tr w:rsidR="00751AFF" w:rsidRPr="00197660" w14:paraId="7A9A832F" w14:textId="77777777" w:rsidTr="006A267E">
        <w:tc>
          <w:tcPr>
            <w:tcW w:w="497" w:type="dxa"/>
          </w:tcPr>
          <w:p w14:paraId="1B1620A4" w14:textId="6056A2B2" w:rsidR="00751AFF" w:rsidRPr="00197660" w:rsidRDefault="001F763D" w:rsidP="00197660">
            <w:pPr>
              <w:pStyle w:val="Tabellentext"/>
              <w:rPr>
                <w:rStyle w:val="Grundzfett"/>
                <w:bCs/>
              </w:rPr>
            </w:pPr>
            <w:r w:rsidRPr="00197660">
              <w:rPr>
                <w:rStyle w:val="Grundzfett"/>
                <w:bCs/>
              </w:rPr>
              <w:t>Nr.</w:t>
            </w:r>
          </w:p>
        </w:tc>
        <w:tc>
          <w:tcPr>
            <w:tcW w:w="3827" w:type="dxa"/>
          </w:tcPr>
          <w:p w14:paraId="3AEEE2B5" w14:textId="77777777" w:rsidR="00751AFF" w:rsidRPr="00197660" w:rsidRDefault="00751AFF" w:rsidP="00197660">
            <w:pPr>
              <w:pStyle w:val="Tabellentext"/>
              <w:rPr>
                <w:rStyle w:val="Grundzfett"/>
                <w:bCs/>
              </w:rPr>
            </w:pPr>
            <w:r w:rsidRPr="00197660">
              <w:rPr>
                <w:rStyle w:val="Grundzfett"/>
                <w:bCs/>
              </w:rPr>
              <w:t>Anforderung</w:t>
            </w:r>
          </w:p>
        </w:tc>
        <w:tc>
          <w:tcPr>
            <w:tcW w:w="8364" w:type="dxa"/>
          </w:tcPr>
          <w:p w14:paraId="797C1D41" w14:textId="77777777" w:rsidR="00751AFF" w:rsidRPr="00197660" w:rsidRDefault="00751AFF" w:rsidP="00197660">
            <w:pPr>
              <w:pStyle w:val="Tabellentext"/>
              <w:rPr>
                <w:rStyle w:val="Grundzfett"/>
                <w:bCs/>
              </w:rPr>
            </w:pPr>
            <w:r w:rsidRPr="00197660">
              <w:rPr>
                <w:rStyle w:val="Grundzfett"/>
                <w:bCs/>
              </w:rPr>
              <w:t>Beschreibung</w:t>
            </w:r>
          </w:p>
        </w:tc>
        <w:tc>
          <w:tcPr>
            <w:tcW w:w="1276" w:type="dxa"/>
          </w:tcPr>
          <w:p w14:paraId="297B4F36" w14:textId="4D63021A" w:rsidR="00751AFF" w:rsidRPr="00197660" w:rsidRDefault="001F763D" w:rsidP="00197660">
            <w:pPr>
              <w:pStyle w:val="Tabellentext"/>
              <w:rPr>
                <w:rStyle w:val="Grundzfett"/>
                <w:bCs/>
              </w:rPr>
            </w:pPr>
            <w:r w:rsidRPr="00197660">
              <w:rPr>
                <w:rStyle w:val="Grundzfett"/>
                <w:bCs/>
              </w:rPr>
              <w:t>Kategorie</w:t>
            </w:r>
          </w:p>
        </w:tc>
      </w:tr>
      <w:tr w:rsidR="00751AFF" w:rsidRPr="00D702E1" w14:paraId="6926659C" w14:textId="77777777" w:rsidTr="006A267E">
        <w:tc>
          <w:tcPr>
            <w:tcW w:w="497" w:type="dxa"/>
          </w:tcPr>
          <w:p w14:paraId="14A7A799" w14:textId="56B41910" w:rsidR="00751AFF" w:rsidRPr="00D702E1" w:rsidRDefault="00751AFF" w:rsidP="00B643F7">
            <w:pPr>
              <w:pStyle w:val="Tabellentext"/>
              <w:numPr>
                <w:ilvl w:val="0"/>
                <w:numId w:val="10"/>
              </w:numPr>
              <w:ind w:left="153" w:hanging="74"/>
            </w:pPr>
          </w:p>
        </w:tc>
        <w:tc>
          <w:tcPr>
            <w:tcW w:w="3827" w:type="dxa"/>
          </w:tcPr>
          <w:p w14:paraId="7ED5666E" w14:textId="39B6968B" w:rsidR="00751AFF" w:rsidRPr="00D702E1" w:rsidRDefault="001369E3" w:rsidP="00D702E1">
            <w:pPr>
              <w:pStyle w:val="Tabellentext"/>
            </w:pPr>
            <w:r>
              <w:t xml:space="preserve">Die </w:t>
            </w:r>
            <w:r w:rsidR="00751AFF" w:rsidRPr="00D702E1">
              <w:t>Anwendung soll unabhängig vom Betriebssystem nutzbar sein</w:t>
            </w:r>
            <w:r>
              <w:t>.</w:t>
            </w:r>
          </w:p>
        </w:tc>
        <w:tc>
          <w:tcPr>
            <w:tcW w:w="8364" w:type="dxa"/>
          </w:tcPr>
          <w:p w14:paraId="5BC77F99" w14:textId="6D610921" w:rsidR="00751AFF" w:rsidRPr="00D702E1" w:rsidRDefault="00751AFF" w:rsidP="00D702E1">
            <w:pPr>
              <w:pStyle w:val="Tabellentext"/>
            </w:pPr>
            <w:r w:rsidRPr="00D702E1">
              <w:t>Die Anwender arbeite</w:t>
            </w:r>
            <w:r w:rsidR="00A20979" w:rsidRPr="00D702E1">
              <w:t>n</w:t>
            </w:r>
            <w:r w:rsidRPr="00D702E1">
              <w:t xml:space="preserve"> im Home</w:t>
            </w:r>
            <w:r w:rsidR="00C87D7D">
              <w:noBreakHyphen/>
            </w:r>
            <w:r w:rsidRPr="00D702E1">
              <w:t xml:space="preserve">Office bzw. mobile Office und nutzen Endgeräte mit verschiedenen Betriebssystemen. </w:t>
            </w:r>
          </w:p>
        </w:tc>
        <w:tc>
          <w:tcPr>
            <w:tcW w:w="1276" w:type="dxa"/>
          </w:tcPr>
          <w:p w14:paraId="0F76F151" w14:textId="77777777" w:rsidR="00751AFF" w:rsidRPr="00D702E1" w:rsidRDefault="00751AFF" w:rsidP="00D702E1">
            <w:pPr>
              <w:pStyle w:val="Tabellentext"/>
            </w:pPr>
            <w:r w:rsidRPr="00D702E1">
              <w:t xml:space="preserve">nicht </w:t>
            </w:r>
          </w:p>
          <w:p w14:paraId="61147702" w14:textId="77777777" w:rsidR="00751AFF" w:rsidRPr="00D702E1" w:rsidRDefault="00751AFF" w:rsidP="00D702E1">
            <w:pPr>
              <w:pStyle w:val="Tabellentext"/>
            </w:pPr>
            <w:r w:rsidRPr="00D702E1">
              <w:t>funktional</w:t>
            </w:r>
          </w:p>
        </w:tc>
      </w:tr>
      <w:tr w:rsidR="00751AFF" w:rsidRPr="00D702E1" w14:paraId="71C7D5E5" w14:textId="77777777" w:rsidTr="006A267E">
        <w:tc>
          <w:tcPr>
            <w:tcW w:w="497" w:type="dxa"/>
          </w:tcPr>
          <w:p w14:paraId="0115025E" w14:textId="56326B6E" w:rsidR="00751AFF" w:rsidRPr="00D702E1" w:rsidRDefault="00751AFF" w:rsidP="00B643F7">
            <w:pPr>
              <w:pStyle w:val="Tabellentext"/>
              <w:numPr>
                <w:ilvl w:val="0"/>
                <w:numId w:val="10"/>
              </w:numPr>
              <w:ind w:left="153" w:hanging="74"/>
            </w:pPr>
          </w:p>
        </w:tc>
        <w:tc>
          <w:tcPr>
            <w:tcW w:w="3827" w:type="dxa"/>
          </w:tcPr>
          <w:p w14:paraId="1E088AD2" w14:textId="2CBA21B2" w:rsidR="00751AFF" w:rsidRPr="00D702E1" w:rsidRDefault="00751AFF" w:rsidP="00D702E1">
            <w:pPr>
              <w:pStyle w:val="Tabellentext"/>
            </w:pPr>
            <w:r w:rsidRPr="00D702E1">
              <w:t>Die Konvertierungen sind in Echtzeit darzustellen</w:t>
            </w:r>
            <w:r w:rsidR="001369E3">
              <w:t>.</w:t>
            </w:r>
          </w:p>
        </w:tc>
        <w:tc>
          <w:tcPr>
            <w:tcW w:w="8364" w:type="dxa"/>
          </w:tcPr>
          <w:p w14:paraId="48C25662" w14:textId="77777777" w:rsidR="00751AFF" w:rsidRPr="00D702E1" w:rsidRDefault="00751AFF" w:rsidP="00D702E1">
            <w:pPr>
              <w:pStyle w:val="Tabellentext"/>
            </w:pPr>
            <w:r w:rsidRPr="00D702E1">
              <w:t>Die Anwender müssen die Datenkonvertierung und evtl. auftretende Fehler in Echtzeit verfolgen können.</w:t>
            </w:r>
          </w:p>
        </w:tc>
        <w:tc>
          <w:tcPr>
            <w:tcW w:w="1276" w:type="dxa"/>
          </w:tcPr>
          <w:p w14:paraId="6278C681" w14:textId="77777777" w:rsidR="00751AFF" w:rsidRPr="00D702E1" w:rsidRDefault="00751AFF" w:rsidP="00D702E1">
            <w:pPr>
              <w:pStyle w:val="Tabellentext"/>
            </w:pPr>
            <w:r w:rsidRPr="00D702E1">
              <w:t xml:space="preserve">nicht </w:t>
            </w:r>
          </w:p>
          <w:p w14:paraId="4E641D60" w14:textId="77777777" w:rsidR="00751AFF" w:rsidRPr="00D702E1" w:rsidRDefault="00751AFF" w:rsidP="00D702E1">
            <w:pPr>
              <w:pStyle w:val="Tabellentext"/>
            </w:pPr>
            <w:r w:rsidRPr="00D702E1">
              <w:t>funktional</w:t>
            </w:r>
          </w:p>
        </w:tc>
      </w:tr>
      <w:tr w:rsidR="00751AFF" w:rsidRPr="00D702E1" w14:paraId="5EC377B1" w14:textId="77777777" w:rsidTr="006A267E">
        <w:tc>
          <w:tcPr>
            <w:tcW w:w="497" w:type="dxa"/>
          </w:tcPr>
          <w:p w14:paraId="1A65B338" w14:textId="67503506" w:rsidR="00751AFF" w:rsidRPr="00D702E1" w:rsidRDefault="00751AFF" w:rsidP="00B643F7">
            <w:pPr>
              <w:pStyle w:val="Tabellentext"/>
              <w:numPr>
                <w:ilvl w:val="0"/>
                <w:numId w:val="10"/>
              </w:numPr>
              <w:ind w:left="153" w:hanging="74"/>
            </w:pPr>
          </w:p>
        </w:tc>
        <w:tc>
          <w:tcPr>
            <w:tcW w:w="3827" w:type="dxa"/>
          </w:tcPr>
          <w:p w14:paraId="4A993D17" w14:textId="77777777" w:rsidR="00751AFF" w:rsidRPr="00D702E1" w:rsidRDefault="00751AFF" w:rsidP="00D702E1">
            <w:pPr>
              <w:pStyle w:val="Tabellentext"/>
            </w:pPr>
            <w:r w:rsidRPr="00D702E1">
              <w:t>Es sind die Konvertierungen zu allen verwendeten Dateikonvertern anzuzeigen.</w:t>
            </w:r>
          </w:p>
        </w:tc>
        <w:tc>
          <w:tcPr>
            <w:tcW w:w="8364" w:type="dxa"/>
          </w:tcPr>
          <w:p w14:paraId="73C97BB6" w14:textId="51639DB5" w:rsidR="00751AFF" w:rsidRPr="00D702E1" w:rsidRDefault="00751AFF" w:rsidP="00D702E1">
            <w:pPr>
              <w:pStyle w:val="Tabellentext"/>
            </w:pPr>
            <w:r w:rsidRPr="00D702E1">
              <w:t>Die Dateikonverter sind die Basis</w:t>
            </w:r>
            <w:r w:rsidR="00C87D7D">
              <w:noBreakHyphen/>
            </w:r>
            <w:r w:rsidRPr="00D702E1">
              <w:t>Softwarekomponenten für die Datenkonvertierung. Derzeit werden Konverter für die Dateiformate Comma Separated Value (CSV), Electronic Data Interchange for Administration, Commerce and Transport (EDIFACT), Fix Format (FF), Hypertext Markup Language (HTML), Intermediate Document (IDoc), Infor (Infor), JD Edwards (JDE), Tradacoms (TRC), ANSI X.12 (X.12) und Extensible Markup Language (XML) verwendet. In der Software sind die Konvertierungen zu allen genannten Dateiformaten anzuzeigen.</w:t>
            </w:r>
          </w:p>
        </w:tc>
        <w:tc>
          <w:tcPr>
            <w:tcW w:w="1276" w:type="dxa"/>
          </w:tcPr>
          <w:p w14:paraId="139BE596" w14:textId="77777777" w:rsidR="00751AFF" w:rsidRPr="00D702E1" w:rsidRDefault="00751AFF" w:rsidP="00D702E1">
            <w:pPr>
              <w:pStyle w:val="Tabellentext"/>
            </w:pPr>
            <w:r w:rsidRPr="00D702E1">
              <w:t>funktional</w:t>
            </w:r>
          </w:p>
        </w:tc>
      </w:tr>
      <w:tr w:rsidR="00751AFF" w:rsidRPr="00D702E1" w14:paraId="6A5B3FCC" w14:textId="77777777" w:rsidTr="006A267E">
        <w:tc>
          <w:tcPr>
            <w:tcW w:w="497" w:type="dxa"/>
          </w:tcPr>
          <w:p w14:paraId="0BD3B717" w14:textId="0B0F0DC3" w:rsidR="00751AFF" w:rsidRPr="00D702E1" w:rsidRDefault="00751AFF" w:rsidP="00B643F7">
            <w:pPr>
              <w:pStyle w:val="Tabellentext"/>
              <w:numPr>
                <w:ilvl w:val="0"/>
                <w:numId w:val="10"/>
              </w:numPr>
              <w:ind w:left="153" w:hanging="74"/>
            </w:pPr>
          </w:p>
        </w:tc>
        <w:tc>
          <w:tcPr>
            <w:tcW w:w="3827" w:type="dxa"/>
          </w:tcPr>
          <w:p w14:paraId="5423B583" w14:textId="77777777" w:rsidR="00751AFF" w:rsidRPr="00D702E1" w:rsidRDefault="00751AFF" w:rsidP="00D702E1">
            <w:pPr>
              <w:pStyle w:val="Tabellentext"/>
            </w:pPr>
            <w:r w:rsidRPr="00D702E1">
              <w:t>Sämtliche unterstützte Kommunikationsanbindungen sollen für den Anwender einzusehen sein.</w:t>
            </w:r>
          </w:p>
        </w:tc>
        <w:tc>
          <w:tcPr>
            <w:tcW w:w="8364" w:type="dxa"/>
          </w:tcPr>
          <w:p w14:paraId="78F7395B" w14:textId="77777777" w:rsidR="00751AFF" w:rsidRPr="00D702E1" w:rsidRDefault="00751AFF" w:rsidP="00D702E1">
            <w:pPr>
              <w:pStyle w:val="Tabellentext"/>
            </w:pPr>
            <w:r w:rsidRPr="00D702E1">
              <w:t>Der Nachrichtenaustausch erfolgt über die Netzwerkprotokolle AS2, FTP, HTTP, HTTPS, SFTP, SMTP, X.400. In der Software soll der Benutzer alle genannten Protokolle einsehen können.</w:t>
            </w:r>
          </w:p>
        </w:tc>
        <w:tc>
          <w:tcPr>
            <w:tcW w:w="1276" w:type="dxa"/>
          </w:tcPr>
          <w:p w14:paraId="3F603EEF" w14:textId="77777777" w:rsidR="00751AFF" w:rsidRPr="00D702E1" w:rsidRDefault="00751AFF" w:rsidP="00D702E1">
            <w:pPr>
              <w:pStyle w:val="Tabellentext"/>
            </w:pPr>
            <w:r w:rsidRPr="00D702E1">
              <w:t>funktional</w:t>
            </w:r>
          </w:p>
        </w:tc>
      </w:tr>
      <w:tr w:rsidR="00751AFF" w:rsidRPr="00D702E1" w14:paraId="29C1A57D" w14:textId="77777777" w:rsidTr="006A267E">
        <w:tc>
          <w:tcPr>
            <w:tcW w:w="497" w:type="dxa"/>
          </w:tcPr>
          <w:p w14:paraId="49AB614E" w14:textId="5B8F9880" w:rsidR="00751AFF" w:rsidRPr="00D702E1" w:rsidRDefault="00751AFF" w:rsidP="00B643F7">
            <w:pPr>
              <w:pStyle w:val="Tabellentext"/>
              <w:numPr>
                <w:ilvl w:val="0"/>
                <w:numId w:val="10"/>
              </w:numPr>
              <w:ind w:left="153" w:hanging="74"/>
            </w:pPr>
          </w:p>
        </w:tc>
        <w:tc>
          <w:tcPr>
            <w:tcW w:w="3827" w:type="dxa"/>
          </w:tcPr>
          <w:p w14:paraId="4EC0D244" w14:textId="7DD81DEB" w:rsidR="00751AFF" w:rsidRPr="00D702E1" w:rsidRDefault="00751AFF" w:rsidP="00D702E1">
            <w:pPr>
              <w:pStyle w:val="Tabellentext"/>
            </w:pPr>
            <w:r w:rsidRPr="00D702E1">
              <w:t>Der Benutzer muss die Inhalte der in der Datenbank verwendeten Arbeitstabellen einsehen können</w:t>
            </w:r>
            <w:r w:rsidR="001369E3">
              <w:t>.</w:t>
            </w:r>
          </w:p>
        </w:tc>
        <w:tc>
          <w:tcPr>
            <w:tcW w:w="8364" w:type="dxa"/>
          </w:tcPr>
          <w:p w14:paraId="564F47E1" w14:textId="007B87D4" w:rsidR="00751AFF" w:rsidRPr="00D702E1" w:rsidRDefault="00751AFF" w:rsidP="00D702E1">
            <w:pPr>
              <w:pStyle w:val="Tabellentext"/>
            </w:pPr>
            <w:r w:rsidRPr="00D702E1">
              <w:t>Die Daten werden in der Konvertierung in verschiedenen Tabellen einer SQL</w:t>
            </w:r>
            <w:r w:rsidR="00C87D7D">
              <w:noBreakHyphen/>
            </w:r>
            <w:r w:rsidRPr="00D702E1">
              <w:t>Datenbank gespeichert. Diese Tabellen werden Arbeitstabellen genannt. Die Inhalte aus diesen Tabellen sind für den Anwender über das Frontend der Anwendung anzuzeigen. Dabei hat der Benutzer die Möglichkeit nach frei wählbaren Suchbegriffen in den Tabellen zu suchen und zu filtern.</w:t>
            </w:r>
          </w:p>
        </w:tc>
        <w:tc>
          <w:tcPr>
            <w:tcW w:w="1276" w:type="dxa"/>
          </w:tcPr>
          <w:p w14:paraId="3A856006" w14:textId="77777777" w:rsidR="00751AFF" w:rsidRPr="00D702E1" w:rsidRDefault="00751AFF" w:rsidP="00D702E1">
            <w:pPr>
              <w:pStyle w:val="Tabellentext"/>
            </w:pPr>
            <w:r w:rsidRPr="00D702E1">
              <w:t>funktional</w:t>
            </w:r>
          </w:p>
        </w:tc>
      </w:tr>
    </w:tbl>
    <w:p w14:paraId="60F1C740" w14:textId="77777777" w:rsidR="00751AFF" w:rsidRDefault="00751AFF">
      <w:r>
        <w:br w:type="page"/>
      </w:r>
    </w:p>
    <w:tbl>
      <w:tblPr>
        <w:tblW w:w="13964"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7"/>
        <w:gridCol w:w="3827"/>
        <w:gridCol w:w="8364"/>
        <w:gridCol w:w="1276"/>
      </w:tblGrid>
      <w:tr w:rsidR="00751AFF" w:rsidRPr="006F7498" w14:paraId="0C913D7F" w14:textId="77777777" w:rsidTr="006F7498">
        <w:tc>
          <w:tcPr>
            <w:tcW w:w="497" w:type="dxa"/>
          </w:tcPr>
          <w:p w14:paraId="4A0552CA" w14:textId="6458E0EC" w:rsidR="00751AFF" w:rsidRPr="006F7498" w:rsidRDefault="001F763D" w:rsidP="00197660">
            <w:pPr>
              <w:pStyle w:val="Tabellentext"/>
              <w:rPr>
                <w:rStyle w:val="Grundzfett"/>
              </w:rPr>
            </w:pPr>
            <w:r w:rsidRPr="006F7498">
              <w:rPr>
                <w:rStyle w:val="Grundzfett"/>
              </w:rPr>
              <w:lastRenderedPageBreak/>
              <w:t>Nr.</w:t>
            </w:r>
          </w:p>
        </w:tc>
        <w:tc>
          <w:tcPr>
            <w:tcW w:w="3827" w:type="dxa"/>
          </w:tcPr>
          <w:p w14:paraId="4945F37D" w14:textId="77777777" w:rsidR="00751AFF" w:rsidRPr="006F7498" w:rsidRDefault="00751AFF" w:rsidP="00197660">
            <w:pPr>
              <w:pStyle w:val="Tabellentext"/>
              <w:rPr>
                <w:rStyle w:val="Grundzfett"/>
              </w:rPr>
            </w:pPr>
            <w:r w:rsidRPr="006F7498">
              <w:rPr>
                <w:rStyle w:val="Grundzfett"/>
              </w:rPr>
              <w:t>Anforderung</w:t>
            </w:r>
          </w:p>
        </w:tc>
        <w:tc>
          <w:tcPr>
            <w:tcW w:w="8364" w:type="dxa"/>
          </w:tcPr>
          <w:p w14:paraId="1B9ACFAA" w14:textId="77777777" w:rsidR="00751AFF" w:rsidRPr="006F7498" w:rsidRDefault="00751AFF" w:rsidP="00197660">
            <w:pPr>
              <w:pStyle w:val="Tabellentext"/>
              <w:rPr>
                <w:rStyle w:val="Grundzfett"/>
              </w:rPr>
            </w:pPr>
            <w:r w:rsidRPr="006F7498">
              <w:rPr>
                <w:rStyle w:val="Grundzfett"/>
              </w:rPr>
              <w:t>Beschreibung</w:t>
            </w:r>
          </w:p>
        </w:tc>
        <w:tc>
          <w:tcPr>
            <w:tcW w:w="1276" w:type="dxa"/>
          </w:tcPr>
          <w:p w14:paraId="1D1D6AA7" w14:textId="5117C81D" w:rsidR="00751AFF" w:rsidRPr="006F7498" w:rsidRDefault="001F763D" w:rsidP="00197660">
            <w:pPr>
              <w:pStyle w:val="Tabellentext"/>
              <w:rPr>
                <w:rStyle w:val="Grundzfett"/>
              </w:rPr>
            </w:pPr>
            <w:r w:rsidRPr="006F7498">
              <w:rPr>
                <w:rStyle w:val="Grundzfett"/>
              </w:rPr>
              <w:t>Kategorie</w:t>
            </w:r>
          </w:p>
        </w:tc>
      </w:tr>
      <w:tr w:rsidR="00751AFF" w:rsidRPr="00D702E1" w14:paraId="64AFE557" w14:textId="77777777" w:rsidTr="006F7498">
        <w:tc>
          <w:tcPr>
            <w:tcW w:w="497" w:type="dxa"/>
          </w:tcPr>
          <w:p w14:paraId="04F6880D" w14:textId="2EDA5C37" w:rsidR="00751AFF" w:rsidRPr="00D702E1" w:rsidRDefault="00751AFF" w:rsidP="00B643F7">
            <w:pPr>
              <w:pStyle w:val="Tabellentext"/>
              <w:numPr>
                <w:ilvl w:val="0"/>
                <w:numId w:val="10"/>
              </w:numPr>
              <w:ind w:left="153" w:hanging="74"/>
            </w:pPr>
          </w:p>
        </w:tc>
        <w:tc>
          <w:tcPr>
            <w:tcW w:w="3827" w:type="dxa"/>
          </w:tcPr>
          <w:p w14:paraId="00CE13D2" w14:textId="77777777" w:rsidR="00751AFF" w:rsidRPr="00D702E1" w:rsidRDefault="00751AFF" w:rsidP="00D702E1">
            <w:pPr>
              <w:pStyle w:val="Tabellentext"/>
            </w:pPr>
            <w:r w:rsidRPr="00D702E1">
              <w:t>Der Fortschritt der Konvertierung ist grafisch und als Prozentwert darzustellen.</w:t>
            </w:r>
          </w:p>
        </w:tc>
        <w:tc>
          <w:tcPr>
            <w:tcW w:w="8364" w:type="dxa"/>
          </w:tcPr>
          <w:p w14:paraId="7CDB227F" w14:textId="3F4E8FF5" w:rsidR="00751AFF" w:rsidRPr="00D702E1" w:rsidRDefault="00751AFF" w:rsidP="00D702E1">
            <w:pPr>
              <w:pStyle w:val="Tabellentext"/>
            </w:pPr>
            <w:r w:rsidRPr="00D702E1">
              <w:t>Die Konvertierung erfolgt in mehreren Phasen nach der Methode Extract</w:t>
            </w:r>
            <w:r w:rsidR="00C87D7D">
              <w:noBreakHyphen/>
            </w:r>
            <w:r w:rsidRPr="00D702E1">
              <w:t>Transform</w:t>
            </w:r>
            <w:r w:rsidR="00C87D7D">
              <w:noBreakHyphen/>
            </w:r>
            <w:r w:rsidRPr="00D702E1">
              <w:t>Load (ETL). In der Software ist der Fortschritt zu jeder der Phasen als Balkendiagramm und als prozentualer Wert dazustellen.</w:t>
            </w:r>
          </w:p>
        </w:tc>
        <w:tc>
          <w:tcPr>
            <w:tcW w:w="1276" w:type="dxa"/>
          </w:tcPr>
          <w:p w14:paraId="7DC75FB7" w14:textId="77777777" w:rsidR="00751AFF" w:rsidRPr="00D702E1" w:rsidRDefault="00751AFF" w:rsidP="00D702E1">
            <w:pPr>
              <w:pStyle w:val="Tabellentext"/>
            </w:pPr>
            <w:r w:rsidRPr="00D702E1">
              <w:t>funktional</w:t>
            </w:r>
          </w:p>
        </w:tc>
      </w:tr>
      <w:tr w:rsidR="00751AFF" w:rsidRPr="00D702E1" w14:paraId="162887DF" w14:textId="77777777" w:rsidTr="006F7498">
        <w:tc>
          <w:tcPr>
            <w:tcW w:w="497" w:type="dxa"/>
          </w:tcPr>
          <w:p w14:paraId="4A776087" w14:textId="0A106B2C" w:rsidR="00751AFF" w:rsidRPr="00D702E1" w:rsidRDefault="00751AFF" w:rsidP="00B643F7">
            <w:pPr>
              <w:pStyle w:val="Tabellentext"/>
              <w:numPr>
                <w:ilvl w:val="0"/>
                <w:numId w:val="10"/>
              </w:numPr>
              <w:ind w:left="153" w:hanging="74"/>
            </w:pPr>
          </w:p>
        </w:tc>
        <w:tc>
          <w:tcPr>
            <w:tcW w:w="3827" w:type="dxa"/>
          </w:tcPr>
          <w:p w14:paraId="60BEF64E" w14:textId="68855208" w:rsidR="00751AFF" w:rsidRPr="00D702E1" w:rsidRDefault="00751AFF" w:rsidP="00D702E1">
            <w:pPr>
              <w:pStyle w:val="Tabellentext"/>
            </w:pPr>
            <w:r w:rsidRPr="00D702E1">
              <w:t>Fehler in der Konvertierung sind anzuzeigen</w:t>
            </w:r>
            <w:r w:rsidR="001369E3">
              <w:t>.</w:t>
            </w:r>
          </w:p>
        </w:tc>
        <w:tc>
          <w:tcPr>
            <w:tcW w:w="8364" w:type="dxa"/>
          </w:tcPr>
          <w:p w14:paraId="18FBF152" w14:textId="3C8ACA3F" w:rsidR="00751AFF" w:rsidRPr="00D702E1" w:rsidRDefault="00751AFF" w:rsidP="00D702E1">
            <w:pPr>
              <w:pStyle w:val="Tabellentext"/>
            </w:pPr>
            <w:r w:rsidRPr="00D702E1">
              <w:t>Bei auftretenden Fehlern ist eine qualifizierte Fehlermeldung auszugeben. diese Fehlermeldung soll über die betreffende Software</w:t>
            </w:r>
            <w:r w:rsidR="00C87D7D">
              <w:noBreakHyphen/>
            </w:r>
            <w:r w:rsidRPr="00D702E1">
              <w:t xml:space="preserve">Komponente und den Fehlertyp informieren. </w:t>
            </w:r>
          </w:p>
        </w:tc>
        <w:tc>
          <w:tcPr>
            <w:tcW w:w="1276" w:type="dxa"/>
          </w:tcPr>
          <w:p w14:paraId="1465883F" w14:textId="77777777" w:rsidR="00751AFF" w:rsidRPr="00D702E1" w:rsidRDefault="00751AFF" w:rsidP="00D702E1">
            <w:pPr>
              <w:pStyle w:val="Tabellentext"/>
            </w:pPr>
            <w:r w:rsidRPr="00D702E1">
              <w:t>funktional</w:t>
            </w:r>
          </w:p>
        </w:tc>
      </w:tr>
      <w:tr w:rsidR="00751AFF" w:rsidRPr="00D702E1" w14:paraId="343884B8" w14:textId="77777777" w:rsidTr="006F7498">
        <w:tc>
          <w:tcPr>
            <w:tcW w:w="497" w:type="dxa"/>
          </w:tcPr>
          <w:p w14:paraId="2BF12538" w14:textId="32EC2B83" w:rsidR="00751AFF" w:rsidRPr="00D702E1" w:rsidRDefault="00751AFF" w:rsidP="00B643F7">
            <w:pPr>
              <w:pStyle w:val="Tabellentext"/>
              <w:numPr>
                <w:ilvl w:val="0"/>
                <w:numId w:val="10"/>
              </w:numPr>
              <w:ind w:left="153" w:hanging="74"/>
            </w:pPr>
          </w:p>
        </w:tc>
        <w:tc>
          <w:tcPr>
            <w:tcW w:w="3827" w:type="dxa"/>
          </w:tcPr>
          <w:p w14:paraId="5D2D9974" w14:textId="0AC560CF" w:rsidR="00751AFF" w:rsidRPr="00D702E1" w:rsidRDefault="001369E3" w:rsidP="00D702E1">
            <w:pPr>
              <w:pStyle w:val="Tabellentext"/>
            </w:pPr>
            <w:r>
              <w:t xml:space="preserve">Die </w:t>
            </w:r>
            <w:r w:rsidR="00751AFF" w:rsidRPr="00D702E1">
              <w:t>Protokolle der Konverter und der für die Kommunikation verwendeten Softwarekomponenten sollen einsehbar sein.</w:t>
            </w:r>
          </w:p>
        </w:tc>
        <w:tc>
          <w:tcPr>
            <w:tcW w:w="8364" w:type="dxa"/>
          </w:tcPr>
          <w:p w14:paraId="3964D540" w14:textId="77777777" w:rsidR="00751AFF" w:rsidRPr="00D702E1" w:rsidRDefault="00751AFF" w:rsidP="00D702E1">
            <w:pPr>
              <w:pStyle w:val="Tabellentext"/>
            </w:pPr>
            <w:r w:rsidRPr="00D702E1">
              <w:t>Der Anwender soll zu Analysezwecken alle Protokolle der Konverter und Kommunikationsanwendungen einsehen können.</w:t>
            </w:r>
          </w:p>
        </w:tc>
        <w:tc>
          <w:tcPr>
            <w:tcW w:w="1276" w:type="dxa"/>
          </w:tcPr>
          <w:p w14:paraId="6C55D77B" w14:textId="77777777" w:rsidR="00751AFF" w:rsidRPr="00D702E1" w:rsidRDefault="00751AFF" w:rsidP="00D702E1">
            <w:pPr>
              <w:pStyle w:val="Tabellentext"/>
            </w:pPr>
            <w:r w:rsidRPr="00D702E1">
              <w:t>funktional</w:t>
            </w:r>
          </w:p>
        </w:tc>
      </w:tr>
      <w:tr w:rsidR="00751AFF" w:rsidRPr="00D702E1" w14:paraId="7C7ECA21" w14:textId="77777777" w:rsidTr="006F7498">
        <w:tc>
          <w:tcPr>
            <w:tcW w:w="497" w:type="dxa"/>
          </w:tcPr>
          <w:p w14:paraId="77484435" w14:textId="294E00BB" w:rsidR="00751AFF" w:rsidRPr="00D702E1" w:rsidRDefault="00751AFF" w:rsidP="00B643F7">
            <w:pPr>
              <w:pStyle w:val="Tabellentext"/>
              <w:numPr>
                <w:ilvl w:val="0"/>
                <w:numId w:val="10"/>
              </w:numPr>
              <w:ind w:left="153" w:hanging="74"/>
            </w:pPr>
          </w:p>
        </w:tc>
        <w:tc>
          <w:tcPr>
            <w:tcW w:w="3827" w:type="dxa"/>
          </w:tcPr>
          <w:p w14:paraId="2A6D9C64" w14:textId="77777777" w:rsidR="00751AFF" w:rsidRPr="00D702E1" w:rsidRDefault="00751AFF" w:rsidP="00D702E1">
            <w:pPr>
              <w:pStyle w:val="Tabellentext"/>
            </w:pPr>
            <w:r w:rsidRPr="00D702E1">
              <w:t>Die Konfiguration der für die Konvertierung verwendeten Workflows muss einzusehen sein und bearbeitet werden können.</w:t>
            </w:r>
          </w:p>
        </w:tc>
        <w:tc>
          <w:tcPr>
            <w:tcW w:w="8364" w:type="dxa"/>
          </w:tcPr>
          <w:p w14:paraId="4A157AF9" w14:textId="77777777" w:rsidR="00751AFF" w:rsidRPr="00D702E1" w:rsidRDefault="00751AFF" w:rsidP="00D702E1">
            <w:pPr>
              <w:pStyle w:val="Tabellentext"/>
            </w:pPr>
            <w:r w:rsidRPr="00D702E1">
              <w:t>Die Einstellungen zu jeder Konvertierung werden in Workflows vorgenommen. Für eine Analyse sollen die Workflowkonfigurationen einzusehen sein und durch den Benutzer bearbeitet werden können.</w:t>
            </w:r>
          </w:p>
        </w:tc>
        <w:tc>
          <w:tcPr>
            <w:tcW w:w="1276" w:type="dxa"/>
          </w:tcPr>
          <w:p w14:paraId="351B89B6" w14:textId="77777777" w:rsidR="00751AFF" w:rsidRPr="00D702E1" w:rsidRDefault="00751AFF" w:rsidP="00D702E1">
            <w:pPr>
              <w:pStyle w:val="Tabellentext"/>
            </w:pPr>
            <w:r w:rsidRPr="00D702E1">
              <w:t>funktional</w:t>
            </w:r>
          </w:p>
        </w:tc>
      </w:tr>
      <w:tr w:rsidR="00751AFF" w:rsidRPr="00D702E1" w14:paraId="7E859CBE" w14:textId="77777777" w:rsidTr="006F7498">
        <w:tc>
          <w:tcPr>
            <w:tcW w:w="497" w:type="dxa"/>
          </w:tcPr>
          <w:p w14:paraId="271D4AFA" w14:textId="307ECBFE" w:rsidR="00751AFF" w:rsidRPr="00D702E1" w:rsidRDefault="00751AFF" w:rsidP="00B643F7">
            <w:pPr>
              <w:pStyle w:val="Tabellentext"/>
              <w:numPr>
                <w:ilvl w:val="0"/>
                <w:numId w:val="10"/>
              </w:numPr>
              <w:ind w:left="153" w:hanging="74"/>
            </w:pPr>
          </w:p>
        </w:tc>
        <w:tc>
          <w:tcPr>
            <w:tcW w:w="3827" w:type="dxa"/>
          </w:tcPr>
          <w:p w14:paraId="29D21D62" w14:textId="77777777" w:rsidR="00751AFF" w:rsidRPr="00D702E1" w:rsidRDefault="00751AFF" w:rsidP="00D702E1">
            <w:pPr>
              <w:pStyle w:val="Tabellentext"/>
            </w:pPr>
            <w:r w:rsidRPr="00D702E1">
              <w:t>Der Benutzer soll mehrere zeitgleich ausgeführte Konvertierungen beobachten können.</w:t>
            </w:r>
          </w:p>
        </w:tc>
        <w:tc>
          <w:tcPr>
            <w:tcW w:w="8364" w:type="dxa"/>
          </w:tcPr>
          <w:p w14:paraId="7CBDF3CB" w14:textId="77777777" w:rsidR="00751AFF" w:rsidRPr="00D702E1" w:rsidRDefault="00751AFF" w:rsidP="00D702E1">
            <w:pPr>
              <w:pStyle w:val="Tabellentext"/>
            </w:pPr>
            <w:r w:rsidRPr="00D702E1">
              <w:t>In der täglichen Arbeit werden mehrere Konvertierungen zeitgleich ausgeführt. Diese sollen, gekapselt in einem dedizierten Prozess, parallel dargestellt werden.</w:t>
            </w:r>
          </w:p>
          <w:p w14:paraId="1E3E9F9F" w14:textId="77777777" w:rsidR="00751AFF" w:rsidRPr="00D702E1" w:rsidRDefault="00751AFF" w:rsidP="00D702E1">
            <w:pPr>
              <w:pStyle w:val="Tabellentext"/>
            </w:pPr>
            <w:r w:rsidRPr="00D702E1">
              <w:t>Im Programm werden für jede Konvertierung werden die dazugehörigen Informationen separat visualisiert.</w:t>
            </w:r>
          </w:p>
        </w:tc>
        <w:tc>
          <w:tcPr>
            <w:tcW w:w="1276" w:type="dxa"/>
          </w:tcPr>
          <w:p w14:paraId="637E4763" w14:textId="77777777" w:rsidR="00751AFF" w:rsidRPr="00D702E1" w:rsidRDefault="00751AFF" w:rsidP="00D702E1">
            <w:pPr>
              <w:pStyle w:val="Tabellentext"/>
            </w:pPr>
            <w:r w:rsidRPr="00D702E1">
              <w:t>funktional</w:t>
            </w:r>
          </w:p>
        </w:tc>
      </w:tr>
      <w:tr w:rsidR="00751AFF" w:rsidRPr="00D702E1" w14:paraId="6B62ADFF" w14:textId="77777777" w:rsidTr="006F7498">
        <w:tc>
          <w:tcPr>
            <w:tcW w:w="497" w:type="dxa"/>
          </w:tcPr>
          <w:p w14:paraId="66DB27EC" w14:textId="0B64A2BF" w:rsidR="00751AFF" w:rsidRPr="00D702E1" w:rsidRDefault="00751AFF" w:rsidP="00B643F7">
            <w:pPr>
              <w:pStyle w:val="Tabellentext"/>
              <w:numPr>
                <w:ilvl w:val="0"/>
                <w:numId w:val="10"/>
              </w:numPr>
              <w:ind w:left="153" w:hanging="74"/>
            </w:pPr>
          </w:p>
        </w:tc>
        <w:tc>
          <w:tcPr>
            <w:tcW w:w="3827" w:type="dxa"/>
          </w:tcPr>
          <w:p w14:paraId="00976F2A" w14:textId="3AF52C68" w:rsidR="00751AFF" w:rsidRPr="00D702E1" w:rsidRDefault="001369E3" w:rsidP="00D702E1">
            <w:pPr>
              <w:pStyle w:val="Tabellentext"/>
            </w:pPr>
            <w:r>
              <w:t>Das Programm muss m</w:t>
            </w:r>
            <w:r w:rsidR="00751AFF" w:rsidRPr="00D702E1">
              <w:t>ehrbenutzerfähig</w:t>
            </w:r>
            <w:r>
              <w:t xml:space="preserve"> sein.</w:t>
            </w:r>
          </w:p>
        </w:tc>
        <w:tc>
          <w:tcPr>
            <w:tcW w:w="8364" w:type="dxa"/>
          </w:tcPr>
          <w:p w14:paraId="4C905D59" w14:textId="77777777" w:rsidR="00751AFF" w:rsidRPr="00D702E1" w:rsidRDefault="00751AFF" w:rsidP="00D702E1">
            <w:pPr>
              <w:pStyle w:val="Tabellentext"/>
            </w:pPr>
            <w:r w:rsidRPr="00D702E1">
              <w:t>Die Anwendung soll von mehreren Benutzern parallel ausgeführt werden können. Dabei muss sich jeder Benutzer über ein eigenes Benutzerkonto am Programm anmelden können.</w:t>
            </w:r>
          </w:p>
        </w:tc>
        <w:tc>
          <w:tcPr>
            <w:tcW w:w="1276" w:type="dxa"/>
          </w:tcPr>
          <w:p w14:paraId="5959F6EC" w14:textId="77777777" w:rsidR="00751AFF" w:rsidRPr="00D702E1" w:rsidRDefault="00751AFF" w:rsidP="00D702E1">
            <w:pPr>
              <w:pStyle w:val="Tabellentext"/>
            </w:pPr>
            <w:r w:rsidRPr="00D702E1">
              <w:t>nicht funktional</w:t>
            </w:r>
          </w:p>
        </w:tc>
      </w:tr>
      <w:tr w:rsidR="00751AFF" w:rsidRPr="00D702E1" w14:paraId="5C9B9598" w14:textId="77777777" w:rsidTr="006F7498">
        <w:tc>
          <w:tcPr>
            <w:tcW w:w="497" w:type="dxa"/>
          </w:tcPr>
          <w:p w14:paraId="43BA0FEA" w14:textId="2EC43A33" w:rsidR="00751AFF" w:rsidRPr="00D702E1" w:rsidRDefault="00751AFF" w:rsidP="00B643F7">
            <w:pPr>
              <w:pStyle w:val="Tabellentext"/>
              <w:numPr>
                <w:ilvl w:val="0"/>
                <w:numId w:val="10"/>
              </w:numPr>
              <w:ind w:left="153" w:hanging="74"/>
            </w:pPr>
          </w:p>
        </w:tc>
        <w:tc>
          <w:tcPr>
            <w:tcW w:w="3827" w:type="dxa"/>
          </w:tcPr>
          <w:p w14:paraId="54015CA6" w14:textId="0317A893" w:rsidR="00751AFF" w:rsidRPr="00D702E1" w:rsidRDefault="001369E3" w:rsidP="00D702E1">
            <w:pPr>
              <w:pStyle w:val="Tabellentext"/>
            </w:pPr>
            <w:r>
              <w:t>Die</w:t>
            </w:r>
            <w:r w:rsidR="00751AFF" w:rsidRPr="00D702E1">
              <w:t xml:space="preserve"> Benutzer</w:t>
            </w:r>
            <w:r>
              <w:t xml:space="preserve"> müssen sich im Programm </w:t>
            </w:r>
            <w:r w:rsidRPr="00D702E1">
              <w:t>authentifizie</w:t>
            </w:r>
            <w:r>
              <w:t>ren.</w:t>
            </w:r>
          </w:p>
        </w:tc>
        <w:tc>
          <w:tcPr>
            <w:tcW w:w="8364" w:type="dxa"/>
          </w:tcPr>
          <w:p w14:paraId="534C2192" w14:textId="77777777" w:rsidR="00751AFF" w:rsidRPr="00D702E1" w:rsidRDefault="00751AFF" w:rsidP="00D702E1">
            <w:pPr>
              <w:pStyle w:val="Tabellentext"/>
            </w:pPr>
            <w:r w:rsidRPr="00D702E1">
              <w:t>Zur Wahrung des Datenschutzes und der Datensicherheit muss sich jeder Benutzer über einen Benutzernamen und Kennwort am Programm anmelden.</w:t>
            </w:r>
          </w:p>
        </w:tc>
        <w:tc>
          <w:tcPr>
            <w:tcW w:w="1276" w:type="dxa"/>
          </w:tcPr>
          <w:p w14:paraId="2AB0D301" w14:textId="77777777" w:rsidR="00751AFF" w:rsidRPr="00D702E1" w:rsidRDefault="00751AFF" w:rsidP="00D702E1">
            <w:pPr>
              <w:pStyle w:val="Tabellentext"/>
            </w:pPr>
            <w:r w:rsidRPr="00D702E1">
              <w:t>nicht funktional</w:t>
            </w:r>
          </w:p>
        </w:tc>
      </w:tr>
      <w:tr w:rsidR="00751AFF" w:rsidRPr="00D702E1" w14:paraId="4BBB6514" w14:textId="77777777" w:rsidTr="006F7498">
        <w:tc>
          <w:tcPr>
            <w:tcW w:w="497" w:type="dxa"/>
          </w:tcPr>
          <w:p w14:paraId="57C6C5F4" w14:textId="38F994F0" w:rsidR="00751AFF" w:rsidRPr="00D702E1" w:rsidRDefault="00751AFF" w:rsidP="00B643F7">
            <w:pPr>
              <w:pStyle w:val="Tabellentext"/>
              <w:numPr>
                <w:ilvl w:val="0"/>
                <w:numId w:val="10"/>
              </w:numPr>
              <w:ind w:left="153" w:hanging="74"/>
            </w:pPr>
          </w:p>
        </w:tc>
        <w:tc>
          <w:tcPr>
            <w:tcW w:w="3827" w:type="dxa"/>
          </w:tcPr>
          <w:p w14:paraId="7FA50464" w14:textId="77777777" w:rsidR="00751AFF" w:rsidRPr="00D702E1" w:rsidRDefault="00751AFF" w:rsidP="00D702E1">
            <w:pPr>
              <w:pStyle w:val="Tabellentext"/>
            </w:pPr>
            <w:r w:rsidRPr="00D702E1">
              <w:t>verschlüsselte Kommunikation über HTTPS</w:t>
            </w:r>
          </w:p>
        </w:tc>
        <w:tc>
          <w:tcPr>
            <w:tcW w:w="8364" w:type="dxa"/>
          </w:tcPr>
          <w:p w14:paraId="78A67FF6" w14:textId="77777777" w:rsidR="00751AFF" w:rsidRPr="00D702E1" w:rsidRDefault="00751AFF" w:rsidP="00D702E1">
            <w:pPr>
              <w:pStyle w:val="Tabellentext"/>
            </w:pPr>
            <w:r w:rsidRPr="00D702E1">
              <w:t>Über HTTPS soll die verschlüsselte Kommunikation gewährleistet werden.</w:t>
            </w:r>
          </w:p>
        </w:tc>
        <w:tc>
          <w:tcPr>
            <w:tcW w:w="1276" w:type="dxa"/>
          </w:tcPr>
          <w:p w14:paraId="26880884" w14:textId="77777777" w:rsidR="00751AFF" w:rsidRPr="00D702E1" w:rsidRDefault="00751AFF" w:rsidP="00D702E1">
            <w:pPr>
              <w:pStyle w:val="Tabellentext"/>
            </w:pPr>
            <w:r w:rsidRPr="00D702E1">
              <w:t>nicht funktional</w:t>
            </w:r>
          </w:p>
        </w:tc>
      </w:tr>
      <w:tr w:rsidR="00751AFF" w:rsidRPr="00D702E1" w14:paraId="40B2D38B" w14:textId="77777777" w:rsidTr="006F7498">
        <w:tc>
          <w:tcPr>
            <w:tcW w:w="497" w:type="dxa"/>
          </w:tcPr>
          <w:p w14:paraId="6F2181C9" w14:textId="59D38FEE" w:rsidR="00751AFF" w:rsidRPr="00D702E1" w:rsidRDefault="00751AFF" w:rsidP="00B643F7">
            <w:pPr>
              <w:pStyle w:val="Tabellentext"/>
              <w:numPr>
                <w:ilvl w:val="0"/>
                <w:numId w:val="10"/>
              </w:numPr>
              <w:ind w:left="153" w:hanging="74"/>
            </w:pPr>
          </w:p>
        </w:tc>
        <w:tc>
          <w:tcPr>
            <w:tcW w:w="3827" w:type="dxa"/>
          </w:tcPr>
          <w:p w14:paraId="737CEDD5" w14:textId="77777777" w:rsidR="00751AFF" w:rsidRPr="00D702E1" w:rsidRDefault="00751AFF" w:rsidP="00D702E1">
            <w:pPr>
              <w:pStyle w:val="Tabellentext"/>
            </w:pPr>
            <w:r w:rsidRPr="00D702E1">
              <w:t>autorisierte Zugriffe über dedizierte Benutzerrechte und -rollen</w:t>
            </w:r>
          </w:p>
        </w:tc>
        <w:tc>
          <w:tcPr>
            <w:tcW w:w="8364" w:type="dxa"/>
          </w:tcPr>
          <w:p w14:paraId="1ABD0149" w14:textId="74DA09F3" w:rsidR="00751AFF" w:rsidRPr="00D702E1" w:rsidRDefault="00751AFF" w:rsidP="00D702E1">
            <w:pPr>
              <w:pStyle w:val="Tabellentext"/>
            </w:pPr>
            <w:r w:rsidRPr="00D702E1">
              <w:t xml:space="preserve">Die Benutzeraktivitäten sollen durch dedizierte Benutzerrechte und </w:t>
            </w:r>
            <w:r w:rsidR="00C87D7D">
              <w:noBreakHyphen/>
            </w:r>
            <w:r w:rsidRPr="00D702E1">
              <w:t>rollen autorisiert werden</w:t>
            </w:r>
          </w:p>
        </w:tc>
        <w:tc>
          <w:tcPr>
            <w:tcW w:w="1276" w:type="dxa"/>
          </w:tcPr>
          <w:p w14:paraId="5FE71F90" w14:textId="77777777" w:rsidR="00751AFF" w:rsidRPr="00D702E1" w:rsidRDefault="00751AFF" w:rsidP="00D702E1">
            <w:pPr>
              <w:pStyle w:val="Tabellentext"/>
            </w:pPr>
            <w:r w:rsidRPr="00D702E1">
              <w:t>nicht funktional</w:t>
            </w:r>
          </w:p>
        </w:tc>
      </w:tr>
      <w:tr w:rsidR="00425BDE" w:rsidRPr="00D702E1" w14:paraId="33EB80C5" w14:textId="77777777" w:rsidTr="006F7498">
        <w:tc>
          <w:tcPr>
            <w:tcW w:w="497" w:type="dxa"/>
          </w:tcPr>
          <w:p w14:paraId="409C294D" w14:textId="24458803" w:rsidR="00425BDE" w:rsidRPr="00D702E1" w:rsidRDefault="00425BDE" w:rsidP="00B643F7">
            <w:pPr>
              <w:pStyle w:val="Tabellentext"/>
              <w:numPr>
                <w:ilvl w:val="0"/>
                <w:numId w:val="10"/>
              </w:numPr>
              <w:ind w:left="153" w:hanging="74"/>
            </w:pPr>
          </w:p>
        </w:tc>
        <w:tc>
          <w:tcPr>
            <w:tcW w:w="3827" w:type="dxa"/>
          </w:tcPr>
          <w:p w14:paraId="41E94644" w14:textId="735BAC70" w:rsidR="00425BDE" w:rsidRPr="00D702E1" w:rsidRDefault="001369E3" w:rsidP="00D702E1">
            <w:pPr>
              <w:pStyle w:val="Tabellentext"/>
            </w:pPr>
            <w:r>
              <w:t xml:space="preserve">Sämtliche </w:t>
            </w:r>
            <w:r w:rsidRPr="00D702E1">
              <w:t>Benutzeraktivitäten</w:t>
            </w:r>
            <w:r>
              <w:t xml:space="preserve"> sind </w:t>
            </w:r>
            <w:r w:rsidR="00425BDE" w:rsidRPr="00D702E1">
              <w:t xml:space="preserve">detaillierte </w:t>
            </w:r>
            <w:r>
              <w:t>zu protokollieren.</w:t>
            </w:r>
          </w:p>
        </w:tc>
        <w:tc>
          <w:tcPr>
            <w:tcW w:w="8364" w:type="dxa"/>
          </w:tcPr>
          <w:p w14:paraId="2D3969A2" w14:textId="7D67CD16" w:rsidR="00425BDE" w:rsidRPr="00D702E1" w:rsidRDefault="00425BDE" w:rsidP="00D702E1">
            <w:pPr>
              <w:pStyle w:val="Tabellentext"/>
            </w:pPr>
            <w:r w:rsidRPr="00D702E1">
              <w:t>In Protokolldateien (Logdateien) sollen die Benutzeraktivitäten zur Anmeldung am Programm zu Änderungen der Konfigurationen an den Workflows, Kommunikationsverbindungen und den Benutzerkonten und zur Durchführung der Konvertierungen protokolliert werden. Die Protokolldateien werden in TXT</w:t>
            </w:r>
            <w:r w:rsidR="00C87D7D">
              <w:noBreakHyphen/>
            </w:r>
            <w:r w:rsidRPr="00D702E1">
              <w:t>Format und UTF</w:t>
            </w:r>
            <w:r w:rsidR="00C87D7D">
              <w:noBreakHyphen/>
            </w:r>
            <w:r w:rsidRPr="00D702E1">
              <w:t>8 Zeichenkodierung erstellt. Jeder Eintrag in der Logdatei wird mit einem Datums</w:t>
            </w:r>
            <w:r w:rsidR="00C87D7D">
              <w:noBreakHyphen/>
            </w:r>
            <w:r w:rsidRPr="00D702E1">
              <w:t>Zeit</w:t>
            </w:r>
            <w:r w:rsidR="00C87D7D">
              <w:noBreakHyphen/>
            </w:r>
            <w:r w:rsidR="00341AA3">
              <w:t>S</w:t>
            </w:r>
            <w:r w:rsidRPr="00D702E1">
              <w:t>tempel versehen. Jeden Tag um 00:00 Uhr wird die am Tag zuvor erstellte Datei archiviert und eine neue Protokolldatei erstellt.</w:t>
            </w:r>
          </w:p>
        </w:tc>
        <w:tc>
          <w:tcPr>
            <w:tcW w:w="1276" w:type="dxa"/>
          </w:tcPr>
          <w:p w14:paraId="0E9637E8" w14:textId="52E5D9F7" w:rsidR="00425BDE" w:rsidRPr="00D702E1" w:rsidRDefault="00425BDE" w:rsidP="00D702E1">
            <w:pPr>
              <w:pStyle w:val="Tabellentext"/>
            </w:pPr>
            <w:r w:rsidRPr="00D702E1">
              <w:t>nicht funktional</w:t>
            </w:r>
          </w:p>
        </w:tc>
      </w:tr>
    </w:tbl>
    <w:p w14:paraId="608F87B8" w14:textId="77777777" w:rsidR="00D16196" w:rsidRDefault="00D16196"/>
    <w:tbl>
      <w:tblPr>
        <w:tblW w:w="13964"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7"/>
        <w:gridCol w:w="3827"/>
        <w:gridCol w:w="8364"/>
        <w:gridCol w:w="1276"/>
      </w:tblGrid>
      <w:tr w:rsidR="00D16196" w:rsidRPr="006F7498" w14:paraId="38B88167" w14:textId="77777777" w:rsidTr="00EE22FF">
        <w:tc>
          <w:tcPr>
            <w:tcW w:w="497" w:type="dxa"/>
          </w:tcPr>
          <w:p w14:paraId="04222638" w14:textId="77777777" w:rsidR="00D16196" w:rsidRPr="006F7498" w:rsidRDefault="00D16196" w:rsidP="00EE22FF">
            <w:pPr>
              <w:pStyle w:val="Tabellentext"/>
              <w:rPr>
                <w:rStyle w:val="Grundzfett"/>
              </w:rPr>
            </w:pPr>
            <w:r w:rsidRPr="006F7498">
              <w:rPr>
                <w:rStyle w:val="Grundzfett"/>
              </w:rPr>
              <w:lastRenderedPageBreak/>
              <w:t>Nr.</w:t>
            </w:r>
          </w:p>
        </w:tc>
        <w:tc>
          <w:tcPr>
            <w:tcW w:w="3827" w:type="dxa"/>
          </w:tcPr>
          <w:p w14:paraId="2D20E320" w14:textId="77777777" w:rsidR="00D16196" w:rsidRPr="006F7498" w:rsidRDefault="00D16196" w:rsidP="00EE22FF">
            <w:pPr>
              <w:pStyle w:val="Tabellentext"/>
              <w:rPr>
                <w:rStyle w:val="Grundzfett"/>
              </w:rPr>
            </w:pPr>
            <w:r w:rsidRPr="006F7498">
              <w:rPr>
                <w:rStyle w:val="Grundzfett"/>
              </w:rPr>
              <w:t>Anforderung</w:t>
            </w:r>
          </w:p>
        </w:tc>
        <w:tc>
          <w:tcPr>
            <w:tcW w:w="8364" w:type="dxa"/>
          </w:tcPr>
          <w:p w14:paraId="61B5FF9D" w14:textId="77777777" w:rsidR="00D16196" w:rsidRPr="006F7498" w:rsidRDefault="00D16196" w:rsidP="00EE22FF">
            <w:pPr>
              <w:pStyle w:val="Tabellentext"/>
              <w:rPr>
                <w:rStyle w:val="Grundzfett"/>
              </w:rPr>
            </w:pPr>
            <w:r w:rsidRPr="006F7498">
              <w:rPr>
                <w:rStyle w:val="Grundzfett"/>
              </w:rPr>
              <w:t>Beschreibung</w:t>
            </w:r>
          </w:p>
        </w:tc>
        <w:tc>
          <w:tcPr>
            <w:tcW w:w="1276" w:type="dxa"/>
          </w:tcPr>
          <w:p w14:paraId="1E1C24B2" w14:textId="77777777" w:rsidR="00D16196" w:rsidRPr="006F7498" w:rsidRDefault="00D16196" w:rsidP="00EE22FF">
            <w:pPr>
              <w:pStyle w:val="Tabellentext"/>
              <w:rPr>
                <w:rStyle w:val="Grundzfett"/>
              </w:rPr>
            </w:pPr>
            <w:r w:rsidRPr="006F7498">
              <w:rPr>
                <w:rStyle w:val="Grundzfett"/>
              </w:rPr>
              <w:t>Kategorie</w:t>
            </w:r>
          </w:p>
        </w:tc>
      </w:tr>
      <w:tr w:rsidR="00D227E9" w:rsidRPr="00D702E1" w14:paraId="75AA2BAC" w14:textId="77777777" w:rsidTr="00AE690E">
        <w:tc>
          <w:tcPr>
            <w:tcW w:w="497" w:type="dxa"/>
          </w:tcPr>
          <w:p w14:paraId="7FD211FE" w14:textId="77777777" w:rsidR="00D227E9" w:rsidRPr="00D702E1" w:rsidRDefault="00D227E9" w:rsidP="00B643F7">
            <w:pPr>
              <w:pStyle w:val="Tabellentext"/>
              <w:numPr>
                <w:ilvl w:val="0"/>
                <w:numId w:val="10"/>
              </w:numPr>
              <w:ind w:left="153" w:hanging="74"/>
            </w:pPr>
          </w:p>
        </w:tc>
        <w:tc>
          <w:tcPr>
            <w:tcW w:w="3827" w:type="dxa"/>
          </w:tcPr>
          <w:p w14:paraId="390935FC" w14:textId="6C6D2B81" w:rsidR="00D227E9" w:rsidRPr="00D702E1" w:rsidRDefault="00D227E9" w:rsidP="00AE690E">
            <w:pPr>
              <w:pStyle w:val="Tabellentext"/>
            </w:pPr>
            <w:r w:rsidRPr="0060051E">
              <w:t xml:space="preserve">Anzeige des Verarbeitungsfortschritts bei </w:t>
            </w:r>
            <w:r>
              <w:rPr>
                <w:szCs w:val="14"/>
              </w:rPr>
              <w:t xml:space="preserve">fehlerfreier </w:t>
            </w:r>
            <w:r w:rsidRPr="0060051E">
              <w:t>Konvertierung</w:t>
            </w:r>
          </w:p>
        </w:tc>
        <w:tc>
          <w:tcPr>
            <w:tcW w:w="8364" w:type="dxa"/>
          </w:tcPr>
          <w:p w14:paraId="3A7639F7" w14:textId="10CC7635" w:rsidR="00D227E9" w:rsidRDefault="00D227E9" w:rsidP="00AE690E">
            <w:pPr>
              <w:pStyle w:val="Tabellentext"/>
            </w:pPr>
            <w:r>
              <w:rPr>
                <w:szCs w:val="14"/>
              </w:rPr>
              <w:t xml:space="preserve">in grüner Schrift: Anzeige der Meldung </w:t>
            </w:r>
            <w:r w:rsidR="0032638D">
              <w:rPr>
                <w:szCs w:val="14"/>
              </w:rPr>
              <w:t>‚</w:t>
            </w:r>
            <w:r>
              <w:rPr>
                <w:szCs w:val="14"/>
              </w:rPr>
              <w:t>100%</w:t>
            </w:r>
            <w:r w:rsidR="0032638D">
              <w:rPr>
                <w:szCs w:val="14"/>
              </w:rPr>
              <w:t>’</w:t>
            </w:r>
            <w:r>
              <w:rPr>
                <w:szCs w:val="14"/>
              </w:rPr>
              <w:t xml:space="preserve"> </w:t>
            </w:r>
          </w:p>
          <w:p w14:paraId="1D006678" w14:textId="77777777" w:rsidR="00D227E9" w:rsidRDefault="00D227E9" w:rsidP="00AE690E">
            <w:pPr>
              <w:pStyle w:val="Tabellentext"/>
            </w:pPr>
            <w:r>
              <w:t>Beispielwert:</w:t>
            </w:r>
          </w:p>
          <w:p w14:paraId="3367D499" w14:textId="32E5CC3B" w:rsidR="00D227E9" w:rsidRPr="00D702E1" w:rsidRDefault="0032638D" w:rsidP="00AE690E">
            <w:pPr>
              <w:pStyle w:val="Tabellentext"/>
            </w:pPr>
            <w:r>
              <w:t>‚</w:t>
            </w:r>
            <w:r w:rsidR="00D227E9" w:rsidRPr="00E86E21">
              <w:rPr>
                <w:b/>
                <w:color w:val="538135" w:themeColor="accent6" w:themeShade="BF"/>
                <w:szCs w:val="14"/>
              </w:rPr>
              <w:t>100%</w:t>
            </w:r>
            <w:r>
              <w:t>’</w:t>
            </w:r>
          </w:p>
        </w:tc>
        <w:tc>
          <w:tcPr>
            <w:tcW w:w="1276" w:type="dxa"/>
          </w:tcPr>
          <w:p w14:paraId="3153C49B" w14:textId="77777777" w:rsidR="00D227E9" w:rsidRPr="00D702E1" w:rsidRDefault="00D227E9" w:rsidP="00AE690E">
            <w:pPr>
              <w:pStyle w:val="Tabellentext"/>
            </w:pPr>
            <w:r w:rsidRPr="00D702E1">
              <w:t>nicht funktional</w:t>
            </w:r>
          </w:p>
        </w:tc>
      </w:tr>
      <w:tr w:rsidR="005E698D" w:rsidRPr="00D702E1" w14:paraId="0453EB20" w14:textId="77777777" w:rsidTr="00AE690E">
        <w:tc>
          <w:tcPr>
            <w:tcW w:w="497" w:type="dxa"/>
          </w:tcPr>
          <w:p w14:paraId="6A8A13A1" w14:textId="77777777" w:rsidR="005E698D" w:rsidRPr="00D702E1" w:rsidRDefault="005E698D" w:rsidP="00B643F7">
            <w:pPr>
              <w:pStyle w:val="Tabellentext"/>
              <w:numPr>
                <w:ilvl w:val="0"/>
                <w:numId w:val="10"/>
              </w:numPr>
              <w:ind w:left="153" w:hanging="74"/>
            </w:pPr>
          </w:p>
        </w:tc>
        <w:tc>
          <w:tcPr>
            <w:tcW w:w="3827" w:type="dxa"/>
          </w:tcPr>
          <w:p w14:paraId="4E1FF1A9" w14:textId="09651465" w:rsidR="005E698D" w:rsidRPr="00D702E1" w:rsidRDefault="005E698D" w:rsidP="00AE690E">
            <w:pPr>
              <w:pStyle w:val="Tabellentext"/>
            </w:pPr>
            <w:r w:rsidRPr="0060051E">
              <w:t>Anzeige des Verarbeitungsfortschritts bei fehlerhafter Konvertierung</w:t>
            </w:r>
            <w:r>
              <w:t xml:space="preserve"> in der deutschsprachigen Programmoberfläche</w:t>
            </w:r>
          </w:p>
        </w:tc>
        <w:tc>
          <w:tcPr>
            <w:tcW w:w="8364" w:type="dxa"/>
          </w:tcPr>
          <w:p w14:paraId="3A86C8FF" w14:textId="77777777" w:rsidR="005E698D" w:rsidRDefault="005E698D" w:rsidP="00AE690E">
            <w:pPr>
              <w:pStyle w:val="Tabellentext"/>
              <w:rPr>
                <w:szCs w:val="14"/>
              </w:rPr>
            </w:pPr>
            <w:r>
              <w:rPr>
                <w:szCs w:val="14"/>
              </w:rPr>
              <w:t>in roter Schrift: Anzeige des Fortschritts zur Konvertierung als Prozentwert und die Meldung</w:t>
            </w:r>
          </w:p>
          <w:p w14:paraId="5FD9A7FD" w14:textId="7BF46BD9" w:rsidR="005E698D" w:rsidRDefault="005E698D" w:rsidP="00AE690E">
            <w:pPr>
              <w:pStyle w:val="Tabellentext"/>
            </w:pPr>
            <w:r>
              <w:t>{</w:t>
            </w:r>
            <w:r w:rsidRPr="00D227E9">
              <w:rPr>
                <w:b/>
                <w:bCs/>
                <w:color w:val="FF0000"/>
              </w:rPr>
              <w:t>Prozentwert</w:t>
            </w:r>
            <w:r>
              <w:t>}</w:t>
            </w:r>
            <w:r w:rsidR="0032638D">
              <w:t>‚</w:t>
            </w:r>
            <w:r>
              <w:rPr>
                <w:b/>
                <w:bCs/>
                <w:color w:val="FF0000"/>
              </w:rPr>
              <w:t>mit Fehler</w:t>
            </w:r>
            <w:r w:rsidR="0032638D">
              <w:t>’</w:t>
            </w:r>
          </w:p>
          <w:p w14:paraId="3C0E8E72" w14:textId="77777777" w:rsidR="005E698D" w:rsidRDefault="005E698D" w:rsidP="00AE690E">
            <w:pPr>
              <w:pStyle w:val="Tabellentext"/>
            </w:pPr>
            <w:r>
              <w:t>Beispielwert:</w:t>
            </w:r>
          </w:p>
          <w:p w14:paraId="157B76B8" w14:textId="57D4D816" w:rsidR="005E698D" w:rsidRPr="00D702E1" w:rsidRDefault="0032638D" w:rsidP="00AE690E">
            <w:pPr>
              <w:pStyle w:val="Tabellentext"/>
            </w:pPr>
            <w:r>
              <w:t>‚</w:t>
            </w:r>
            <w:r w:rsidR="005E698D" w:rsidRPr="00D227E9">
              <w:rPr>
                <w:b/>
                <w:color w:val="FF0000"/>
              </w:rPr>
              <w:t xml:space="preserve">80% </w:t>
            </w:r>
            <w:r w:rsidR="005E698D">
              <w:rPr>
                <w:b/>
                <w:color w:val="FF0000"/>
              </w:rPr>
              <w:t>mit Fehler</w:t>
            </w:r>
            <w:r>
              <w:t>’</w:t>
            </w:r>
          </w:p>
        </w:tc>
        <w:tc>
          <w:tcPr>
            <w:tcW w:w="1276" w:type="dxa"/>
          </w:tcPr>
          <w:p w14:paraId="3C863960" w14:textId="77777777" w:rsidR="005E698D" w:rsidRPr="00D702E1" w:rsidRDefault="005E698D" w:rsidP="00AE690E">
            <w:pPr>
              <w:pStyle w:val="Tabellentext"/>
            </w:pPr>
            <w:r w:rsidRPr="00D702E1">
              <w:t>nicht funktional</w:t>
            </w:r>
          </w:p>
        </w:tc>
      </w:tr>
      <w:tr w:rsidR="00613DC1" w:rsidRPr="00D702E1" w14:paraId="44607F7F" w14:textId="77777777" w:rsidTr="00AE690E">
        <w:tc>
          <w:tcPr>
            <w:tcW w:w="497" w:type="dxa"/>
          </w:tcPr>
          <w:p w14:paraId="69CF40DA" w14:textId="77777777" w:rsidR="00613DC1" w:rsidRPr="00D702E1" w:rsidRDefault="00613DC1" w:rsidP="00B643F7">
            <w:pPr>
              <w:pStyle w:val="Tabellentext"/>
              <w:numPr>
                <w:ilvl w:val="0"/>
                <w:numId w:val="10"/>
              </w:numPr>
              <w:ind w:left="153" w:hanging="74"/>
            </w:pPr>
          </w:p>
        </w:tc>
        <w:tc>
          <w:tcPr>
            <w:tcW w:w="3827" w:type="dxa"/>
          </w:tcPr>
          <w:p w14:paraId="4EF7E3D4" w14:textId="77777777" w:rsidR="00613DC1" w:rsidRPr="00D702E1" w:rsidRDefault="00613DC1" w:rsidP="00AE690E">
            <w:pPr>
              <w:pStyle w:val="Tabellentext"/>
            </w:pPr>
            <w:r w:rsidRPr="0060051E">
              <w:t>Anzeige des Verarbeitungsfortschritts bei fehlerhafter Konvertierung</w:t>
            </w:r>
            <w:r>
              <w:t xml:space="preserve"> in der englischsprachigen Programmoberfläche</w:t>
            </w:r>
          </w:p>
        </w:tc>
        <w:tc>
          <w:tcPr>
            <w:tcW w:w="8364" w:type="dxa"/>
          </w:tcPr>
          <w:p w14:paraId="16EC26CB" w14:textId="77777777" w:rsidR="00613DC1" w:rsidRDefault="00613DC1" w:rsidP="00AE690E">
            <w:pPr>
              <w:pStyle w:val="Tabellentext"/>
              <w:rPr>
                <w:szCs w:val="14"/>
              </w:rPr>
            </w:pPr>
            <w:r>
              <w:rPr>
                <w:szCs w:val="14"/>
              </w:rPr>
              <w:t>in roter Schrift: Anzeige des Fortschritts zur Konvertierung als Prozentwert und die Meldung</w:t>
            </w:r>
          </w:p>
          <w:p w14:paraId="7C98E700" w14:textId="18D2B265" w:rsidR="00613DC1" w:rsidRDefault="00613DC1" w:rsidP="00AE690E">
            <w:pPr>
              <w:pStyle w:val="Tabellentext"/>
            </w:pPr>
            <w:r>
              <w:t>{</w:t>
            </w:r>
            <w:r w:rsidRPr="00D227E9">
              <w:rPr>
                <w:b/>
                <w:bCs/>
                <w:color w:val="FF0000"/>
              </w:rPr>
              <w:t>Prozentwert</w:t>
            </w:r>
            <w:r>
              <w:t>}</w:t>
            </w:r>
            <w:r w:rsidR="0032638D">
              <w:t>‚</w:t>
            </w:r>
            <w:r w:rsidRPr="00D227E9">
              <w:rPr>
                <w:b/>
                <w:bCs/>
                <w:color w:val="FF0000"/>
              </w:rPr>
              <w:t>with errors</w:t>
            </w:r>
            <w:r w:rsidR="0032638D">
              <w:t>’</w:t>
            </w:r>
          </w:p>
          <w:p w14:paraId="10E2E01E" w14:textId="77777777" w:rsidR="00613DC1" w:rsidRDefault="00613DC1" w:rsidP="00AE690E">
            <w:pPr>
              <w:pStyle w:val="Tabellentext"/>
            </w:pPr>
            <w:r>
              <w:t>Beispielwert:</w:t>
            </w:r>
          </w:p>
          <w:p w14:paraId="6ABC8EC6" w14:textId="72975794" w:rsidR="00613DC1" w:rsidRPr="00D702E1" w:rsidRDefault="0032638D" w:rsidP="00AE690E">
            <w:pPr>
              <w:pStyle w:val="Tabellentext"/>
            </w:pPr>
            <w:r>
              <w:t>‚</w:t>
            </w:r>
            <w:r w:rsidR="00613DC1" w:rsidRPr="00D227E9">
              <w:rPr>
                <w:b/>
                <w:color w:val="FF0000"/>
              </w:rPr>
              <w:t>80% with errors</w:t>
            </w:r>
            <w:r>
              <w:t>’</w:t>
            </w:r>
          </w:p>
        </w:tc>
        <w:tc>
          <w:tcPr>
            <w:tcW w:w="1276" w:type="dxa"/>
          </w:tcPr>
          <w:p w14:paraId="5EBE44C1" w14:textId="77777777" w:rsidR="00613DC1" w:rsidRPr="00D702E1" w:rsidRDefault="00613DC1" w:rsidP="00AE690E">
            <w:pPr>
              <w:pStyle w:val="Tabellentext"/>
            </w:pPr>
            <w:r w:rsidRPr="00D702E1">
              <w:t>nicht funktional</w:t>
            </w:r>
          </w:p>
        </w:tc>
      </w:tr>
      <w:tr w:rsidR="006D0C45" w:rsidRPr="00D702E1" w14:paraId="5C3F2DED" w14:textId="77777777" w:rsidTr="00AE690E">
        <w:tc>
          <w:tcPr>
            <w:tcW w:w="497" w:type="dxa"/>
          </w:tcPr>
          <w:p w14:paraId="2738D2AE" w14:textId="77777777" w:rsidR="006D0C45" w:rsidRPr="00D702E1" w:rsidRDefault="006D0C45" w:rsidP="00B643F7">
            <w:pPr>
              <w:pStyle w:val="Tabellentext"/>
              <w:numPr>
                <w:ilvl w:val="0"/>
                <w:numId w:val="10"/>
              </w:numPr>
              <w:ind w:left="153" w:hanging="74"/>
            </w:pPr>
          </w:p>
        </w:tc>
        <w:tc>
          <w:tcPr>
            <w:tcW w:w="3827" w:type="dxa"/>
          </w:tcPr>
          <w:p w14:paraId="49F737E0" w14:textId="29A0F8DE" w:rsidR="006D0C45" w:rsidRPr="00D702E1" w:rsidRDefault="006D0C45" w:rsidP="00AE690E">
            <w:pPr>
              <w:pStyle w:val="Tabellentext"/>
            </w:pPr>
            <w:r>
              <w:t xml:space="preserve">Beschriftung der Textfelder und Steuerelemente im Programm </w:t>
            </w:r>
          </w:p>
        </w:tc>
        <w:tc>
          <w:tcPr>
            <w:tcW w:w="8364" w:type="dxa"/>
          </w:tcPr>
          <w:p w14:paraId="54BD0884" w14:textId="688DF08F" w:rsidR="006D0C45" w:rsidRPr="00D702E1" w:rsidRDefault="0098210F" w:rsidP="00AE690E">
            <w:pPr>
              <w:pStyle w:val="Tabellentext"/>
            </w:pPr>
            <w:r>
              <w:t xml:space="preserve">Beschriftung der Textfelder und Steuerelemente im Programm erfolgt gemäß </w:t>
            </w:r>
            <w:r w:rsidR="003F1FE7">
              <w:t>Anforderungs</w:t>
            </w:r>
            <w:r w:rsidR="00C87D7D">
              <w:noBreakHyphen/>
            </w:r>
            <w:r w:rsidR="003F1FE7">
              <w:t>D</w:t>
            </w:r>
            <w:r>
              <w:t xml:space="preserve">okument </w:t>
            </w:r>
            <w:r w:rsidR="003F1FE7">
              <w:t>Referenz:</w:t>
            </w:r>
            <w:bookmarkStart w:id="64" w:name="_Hlk141542499"/>
            <w:r w:rsidR="003F1FE7">
              <w:t xml:space="preserve"> </w:t>
            </w:r>
            <w:r w:rsidR="00B82FDB">
              <w:t>ReqSpec 2.001</w:t>
            </w:r>
            <w:bookmarkEnd w:id="64"/>
            <w:r w:rsidR="002F4806">
              <w:t xml:space="preserve"> vom 12.04.2019</w:t>
            </w:r>
          </w:p>
        </w:tc>
        <w:tc>
          <w:tcPr>
            <w:tcW w:w="1276" w:type="dxa"/>
          </w:tcPr>
          <w:p w14:paraId="72FC831F" w14:textId="77777777" w:rsidR="006D0C45" w:rsidRPr="00D702E1" w:rsidRDefault="006D0C45" w:rsidP="00AE690E">
            <w:pPr>
              <w:pStyle w:val="Tabellentext"/>
            </w:pPr>
            <w:r w:rsidRPr="00D702E1">
              <w:t>nicht funktional</w:t>
            </w:r>
          </w:p>
        </w:tc>
      </w:tr>
    </w:tbl>
    <w:p w14:paraId="5770F143" w14:textId="77777777" w:rsidR="006F7498" w:rsidRDefault="006F7498" w:rsidP="00E54777">
      <w:pPr>
        <w:pStyle w:val="berschrift8"/>
        <w:spacing w:before="0"/>
        <w:rPr>
          <w:rStyle w:val="Grundzenglisch"/>
          <w:bCs/>
          <w:lang w:val="de-DE"/>
        </w:rPr>
        <w:sectPr w:rsidR="006F7498" w:rsidSect="00F2389B">
          <w:pgSz w:w="16838" w:h="11906" w:orient="landscape" w:code="9"/>
          <w:pgMar w:top="1701" w:right="1701" w:bottom="1701" w:left="1134" w:header="720" w:footer="720" w:gutter="0"/>
          <w:cols w:space="708"/>
          <w:docGrid w:linePitch="360"/>
        </w:sectPr>
      </w:pPr>
      <w:bookmarkStart w:id="65" w:name="_Ref140854186"/>
    </w:p>
    <w:p w14:paraId="2869EA8A" w14:textId="0E468B96" w:rsidR="00E54777" w:rsidRDefault="00D52912" w:rsidP="00E54777">
      <w:pPr>
        <w:pStyle w:val="berschrift8"/>
        <w:spacing w:before="0"/>
        <w:rPr>
          <w:rStyle w:val="Grundzenglisch"/>
          <w:bCs/>
          <w:lang w:val="de-DE"/>
        </w:rPr>
      </w:pPr>
      <w:bookmarkStart w:id="66" w:name="_Ref141606622"/>
      <w:bookmarkStart w:id="67" w:name="_Ref141606639"/>
      <w:bookmarkStart w:id="68" w:name="_Toc144150368"/>
      <w:r>
        <w:rPr>
          <w:rStyle w:val="Grundzenglisch"/>
          <w:bCs/>
          <w:lang w:val="de-DE"/>
        </w:rPr>
        <w:lastRenderedPageBreak/>
        <w:t xml:space="preserve">Auszug aus dem </w:t>
      </w:r>
      <w:r w:rsidR="00E54777" w:rsidRPr="00E54777">
        <w:rPr>
          <w:rStyle w:val="Grundzenglisch"/>
          <w:bCs/>
          <w:lang w:val="de-DE"/>
        </w:rPr>
        <w:t>Risikokatalog</w:t>
      </w:r>
      <w:bookmarkEnd w:id="65"/>
      <w:bookmarkEnd w:id="66"/>
      <w:bookmarkEnd w:id="67"/>
      <w:bookmarkEnd w:id="68"/>
      <w:r w:rsidR="00E54777" w:rsidRPr="00E54777">
        <w:rPr>
          <w:rStyle w:val="Grundzenglisch"/>
          <w:bCs/>
          <w:lang w:val="de-DE"/>
        </w:rPr>
        <w:t xml:space="preserve"> </w:t>
      </w:r>
    </w:p>
    <w:p w14:paraId="03F735D9" w14:textId="7A320C5A" w:rsidR="0063776B" w:rsidRDefault="00C8370D" w:rsidP="002D176C">
      <w:pPr>
        <w:pStyle w:val="Grundtext"/>
      </w:pPr>
      <w:r>
        <w:t>I</w:t>
      </w:r>
      <w:r w:rsidR="002D176C">
        <w:t xml:space="preserve">m ersten Schritt </w:t>
      </w:r>
      <w:r>
        <w:t xml:space="preserve">der Risikoanalyse wurden </w:t>
      </w:r>
      <w:r w:rsidR="002D176C">
        <w:t xml:space="preserve">mögliche </w:t>
      </w:r>
      <w:r>
        <w:t>Risiken</w:t>
      </w:r>
      <w:r w:rsidR="002D176C">
        <w:t xml:space="preserve"> identifiziert</w:t>
      </w:r>
      <w:r w:rsidR="00DA2BF6">
        <w:t xml:space="preserve"> sowie</w:t>
      </w:r>
      <w:r w:rsidR="002D176C">
        <w:t xml:space="preserve"> </w:t>
      </w:r>
      <w:r>
        <w:t xml:space="preserve">deren </w:t>
      </w:r>
      <w:r w:rsidR="002D176C">
        <w:t>Ausw</w:t>
      </w:r>
      <w:r>
        <w:t xml:space="preserve">irkung </w:t>
      </w:r>
      <w:r w:rsidR="002D176C">
        <w:t xml:space="preserve">auf das Projekt </w:t>
      </w:r>
      <w:r>
        <w:t xml:space="preserve">und </w:t>
      </w:r>
      <w:r w:rsidR="002D176C">
        <w:t xml:space="preserve">die </w:t>
      </w:r>
      <w:r>
        <w:t xml:space="preserve">Eintrittswahrscheinlichkeit (Ewk) </w:t>
      </w:r>
      <w:r w:rsidR="002D176C">
        <w:t xml:space="preserve">eingeschätzt. Anschließend waren das </w:t>
      </w:r>
      <w:r>
        <w:t xml:space="preserve">erwartete Schadensausmaß </w:t>
      </w:r>
      <w:r w:rsidR="002D176C">
        <w:t xml:space="preserve">zu kalkulieren </w:t>
      </w:r>
      <w:r>
        <w:t xml:space="preserve">sowie </w:t>
      </w:r>
      <w:r w:rsidR="002D176C">
        <w:t xml:space="preserve">geeignete Maßnahmen </w:t>
      </w:r>
      <w:r>
        <w:t xml:space="preserve">zur Minimierung der Risiken </w:t>
      </w:r>
      <w:r w:rsidR="002D176C">
        <w:t>zu planen. D</w:t>
      </w:r>
      <w:r w:rsidR="00AF5F77">
        <w:t>ie</w:t>
      </w:r>
      <w:r w:rsidR="002D176C">
        <w:t xml:space="preserve"> Ergebnis</w:t>
      </w:r>
      <w:r w:rsidR="00AF5F77">
        <w:t>se</w:t>
      </w:r>
      <w:r w:rsidR="002D176C">
        <w:t xml:space="preserve"> der Risikoanalyse wurde</w:t>
      </w:r>
      <w:r w:rsidR="00703A22">
        <w:t>n</w:t>
      </w:r>
      <w:r w:rsidR="002D176C">
        <w:t xml:space="preserve"> im Risikokatalog tabellarisch dokumentiert. </w:t>
      </w:r>
      <w:r>
        <w:t xml:space="preserve">Tabelle ‚Tab. B.1‘ </w:t>
      </w:r>
      <w:r w:rsidR="002D176C">
        <w:t xml:space="preserve">zeigt </w:t>
      </w:r>
      <w:r w:rsidR="007D16C3">
        <w:t xml:space="preserve">einen Auszug aus </w:t>
      </w:r>
      <w:r w:rsidR="0098778F">
        <w:t>dem</w:t>
      </w:r>
      <w:r w:rsidR="007D16C3">
        <w:t xml:space="preserve"> Risikokatalog</w:t>
      </w:r>
      <w:r w:rsidR="00F42786">
        <w:t>.</w:t>
      </w:r>
    </w:p>
    <w:p w14:paraId="36DAC20A" w14:textId="50EEF05B" w:rsidR="003374CA" w:rsidRDefault="003374CA" w:rsidP="003374CA">
      <w:pPr>
        <w:pStyle w:val="Tabellentitel"/>
      </w:pPr>
      <w:bookmarkStart w:id="69" w:name="_Ref143714682"/>
      <w:bookmarkStart w:id="70" w:name="_Toc144150426"/>
      <w:r w:rsidRPr="003374CA">
        <w:rPr>
          <w:rStyle w:val="Grundzfett"/>
        </w:rPr>
        <w:t xml:space="preserve">Tab. </w:t>
      </w:r>
      <w:r w:rsidR="001418B6">
        <w:rPr>
          <w:rStyle w:val="Grundzfett"/>
        </w:rPr>
        <w:fldChar w:fldCharType="begin"/>
      </w:r>
      <w:r w:rsidR="001418B6">
        <w:rPr>
          <w:rStyle w:val="Grundzfett"/>
        </w:rPr>
        <w:instrText xml:space="preserve"> STYLEREF 8 \s </w:instrText>
      </w:r>
      <w:r w:rsidR="001418B6">
        <w:rPr>
          <w:rStyle w:val="Grundzfett"/>
        </w:rPr>
        <w:fldChar w:fldCharType="separate"/>
      </w:r>
      <w:r w:rsidR="001418B6">
        <w:rPr>
          <w:rStyle w:val="Grundzfett"/>
          <w:noProof/>
        </w:rPr>
        <w:t>B</w:t>
      </w:r>
      <w:r w:rsidR="001418B6">
        <w:rPr>
          <w:rStyle w:val="Grundzfett"/>
        </w:rPr>
        <w:fldChar w:fldCharType="end"/>
      </w:r>
      <w:r w:rsidR="001418B6">
        <w:rPr>
          <w:rStyle w:val="Grundzfett"/>
        </w:rPr>
        <w:t>.</w:t>
      </w:r>
      <w:r w:rsidR="001418B6">
        <w:rPr>
          <w:rStyle w:val="Grundzfett"/>
        </w:rPr>
        <w:fldChar w:fldCharType="begin"/>
      </w:r>
      <w:r w:rsidR="001418B6">
        <w:rPr>
          <w:rStyle w:val="Grundzfett"/>
        </w:rPr>
        <w:instrText xml:space="preserve"> SEQ Tab. \* ARABIC \s 8 </w:instrText>
      </w:r>
      <w:r w:rsidR="001418B6">
        <w:rPr>
          <w:rStyle w:val="Grundzfett"/>
        </w:rPr>
        <w:fldChar w:fldCharType="separate"/>
      </w:r>
      <w:r w:rsidR="001418B6">
        <w:rPr>
          <w:rStyle w:val="Grundzfett"/>
          <w:noProof/>
        </w:rPr>
        <w:t>1</w:t>
      </w:r>
      <w:r w:rsidR="001418B6">
        <w:rPr>
          <w:rStyle w:val="Grundzfett"/>
        </w:rPr>
        <w:fldChar w:fldCharType="end"/>
      </w:r>
      <w:bookmarkEnd w:id="69"/>
      <w:r w:rsidRPr="003374CA">
        <w:rPr>
          <w:rStyle w:val="Grundzfett"/>
        </w:rPr>
        <w:t>:</w:t>
      </w:r>
      <w:r>
        <w:t xml:space="preserve"> </w:t>
      </w:r>
      <w:r w:rsidR="00D72A8B">
        <w:t xml:space="preserve">Auszug aus dem </w:t>
      </w:r>
      <w:r w:rsidRPr="00E56199">
        <w:t>Risikokatalog</w:t>
      </w:r>
      <w:bookmarkEnd w:id="70"/>
    </w:p>
    <w:tbl>
      <w:tblPr>
        <w:tblW w:w="1368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6"/>
        <w:gridCol w:w="2268"/>
        <w:gridCol w:w="2835"/>
        <w:gridCol w:w="993"/>
        <w:gridCol w:w="2694"/>
        <w:gridCol w:w="4394"/>
      </w:tblGrid>
      <w:tr w:rsidR="00F2389B" w:rsidRPr="00197660" w14:paraId="13B90D43" w14:textId="0BA49B7B" w:rsidTr="006F7498">
        <w:tc>
          <w:tcPr>
            <w:tcW w:w="496" w:type="dxa"/>
          </w:tcPr>
          <w:p w14:paraId="4448F687" w14:textId="77777777" w:rsidR="00F2389B" w:rsidRPr="00197660" w:rsidRDefault="00F2389B" w:rsidP="00197660">
            <w:pPr>
              <w:pStyle w:val="Tabellentext"/>
              <w:rPr>
                <w:rStyle w:val="Grundzfett"/>
                <w:bCs/>
              </w:rPr>
            </w:pPr>
            <w:r w:rsidRPr="00197660">
              <w:rPr>
                <w:rStyle w:val="Grundzfett"/>
                <w:bCs/>
              </w:rPr>
              <w:t>Nr.</w:t>
            </w:r>
          </w:p>
        </w:tc>
        <w:tc>
          <w:tcPr>
            <w:tcW w:w="2268" w:type="dxa"/>
          </w:tcPr>
          <w:p w14:paraId="3E267415" w14:textId="3B240B69" w:rsidR="00F2389B" w:rsidRPr="00197660" w:rsidRDefault="00880B8B" w:rsidP="00197660">
            <w:pPr>
              <w:pStyle w:val="Tabellentext"/>
              <w:rPr>
                <w:rStyle w:val="Grundzfett"/>
                <w:bCs/>
              </w:rPr>
            </w:pPr>
            <w:r w:rsidRPr="00197660">
              <w:rPr>
                <w:rStyle w:val="Grundzfett"/>
                <w:bCs/>
              </w:rPr>
              <w:t>Risiko</w:t>
            </w:r>
          </w:p>
        </w:tc>
        <w:tc>
          <w:tcPr>
            <w:tcW w:w="2835" w:type="dxa"/>
          </w:tcPr>
          <w:p w14:paraId="644017B4" w14:textId="6F63A487" w:rsidR="00F2389B" w:rsidRPr="00197660" w:rsidRDefault="00071EFA" w:rsidP="00197660">
            <w:pPr>
              <w:pStyle w:val="Tabellentext"/>
              <w:rPr>
                <w:rStyle w:val="Grundzfett"/>
                <w:bCs/>
              </w:rPr>
            </w:pPr>
            <w:r>
              <w:rPr>
                <w:rStyle w:val="Grundzfett"/>
                <w:bCs/>
              </w:rPr>
              <w:t>Ausw</w:t>
            </w:r>
            <w:r w:rsidRPr="00197660">
              <w:rPr>
                <w:rStyle w:val="Grundzfett"/>
                <w:bCs/>
              </w:rPr>
              <w:t>irkung</w:t>
            </w:r>
          </w:p>
        </w:tc>
        <w:tc>
          <w:tcPr>
            <w:tcW w:w="993" w:type="dxa"/>
          </w:tcPr>
          <w:p w14:paraId="09DA3893" w14:textId="30F53553" w:rsidR="00F2389B" w:rsidRPr="00197660" w:rsidRDefault="00F2389B" w:rsidP="00197660">
            <w:pPr>
              <w:pStyle w:val="Tabellentext"/>
              <w:rPr>
                <w:rStyle w:val="Grundzfett"/>
                <w:bCs/>
              </w:rPr>
            </w:pPr>
            <w:r w:rsidRPr="00197660">
              <w:rPr>
                <w:rStyle w:val="Grundzfett"/>
                <w:bCs/>
              </w:rPr>
              <w:t>E</w:t>
            </w:r>
            <w:r w:rsidR="000F266A" w:rsidRPr="00197660">
              <w:rPr>
                <w:rStyle w:val="Grundzfett"/>
                <w:bCs/>
              </w:rPr>
              <w:t>wk</w:t>
            </w:r>
            <w:r w:rsidRPr="00197660">
              <w:rPr>
                <w:rStyle w:val="Grundzfett"/>
                <w:bCs/>
              </w:rPr>
              <w:t xml:space="preserve"> </w:t>
            </w:r>
          </w:p>
        </w:tc>
        <w:tc>
          <w:tcPr>
            <w:tcW w:w="2694" w:type="dxa"/>
          </w:tcPr>
          <w:p w14:paraId="05908DEA" w14:textId="027B7794" w:rsidR="00F2389B" w:rsidRPr="00197660" w:rsidRDefault="00F2389B" w:rsidP="00197660">
            <w:pPr>
              <w:pStyle w:val="Tabellentext"/>
              <w:rPr>
                <w:rStyle w:val="Grundzfett"/>
                <w:bCs/>
              </w:rPr>
            </w:pPr>
            <w:r w:rsidRPr="00197660">
              <w:rPr>
                <w:rStyle w:val="Grundzfett"/>
                <w:bCs/>
              </w:rPr>
              <w:t>Schadensausmaß</w:t>
            </w:r>
          </w:p>
        </w:tc>
        <w:tc>
          <w:tcPr>
            <w:tcW w:w="4394" w:type="dxa"/>
          </w:tcPr>
          <w:p w14:paraId="44ED7714" w14:textId="6F43536A" w:rsidR="00F2389B" w:rsidRPr="00197660" w:rsidRDefault="00F2389B" w:rsidP="00197660">
            <w:pPr>
              <w:pStyle w:val="Tabellentext"/>
              <w:rPr>
                <w:rStyle w:val="Grundzfett"/>
                <w:bCs/>
              </w:rPr>
            </w:pPr>
            <w:r w:rsidRPr="00197660">
              <w:rPr>
                <w:rStyle w:val="Grundzfett"/>
                <w:bCs/>
              </w:rPr>
              <w:t>Maßnahme</w:t>
            </w:r>
          </w:p>
        </w:tc>
      </w:tr>
      <w:tr w:rsidR="0010067D" w:rsidRPr="00A129F5" w14:paraId="7C8A1395" w14:textId="77777777" w:rsidTr="006F7498">
        <w:tc>
          <w:tcPr>
            <w:tcW w:w="496" w:type="dxa"/>
          </w:tcPr>
          <w:p w14:paraId="46DE94DC" w14:textId="2C3C4EF3" w:rsidR="0010067D" w:rsidRPr="00A129F5" w:rsidRDefault="0010067D" w:rsidP="00B643F7">
            <w:pPr>
              <w:pStyle w:val="Tabellentext"/>
              <w:numPr>
                <w:ilvl w:val="0"/>
                <w:numId w:val="11"/>
              </w:numPr>
              <w:ind w:left="153" w:hanging="74"/>
            </w:pPr>
          </w:p>
        </w:tc>
        <w:tc>
          <w:tcPr>
            <w:tcW w:w="2268" w:type="dxa"/>
          </w:tcPr>
          <w:p w14:paraId="64018952" w14:textId="77777777" w:rsidR="0010067D" w:rsidRPr="00A129F5" w:rsidRDefault="0010067D" w:rsidP="00A129F5">
            <w:pPr>
              <w:pStyle w:val="Tabellentext"/>
            </w:pPr>
            <w:r w:rsidRPr="00A129F5">
              <w:t>Fehlerhaftes Projektmanagement</w:t>
            </w:r>
          </w:p>
        </w:tc>
        <w:tc>
          <w:tcPr>
            <w:tcW w:w="2835" w:type="dxa"/>
          </w:tcPr>
          <w:p w14:paraId="29FE00FB" w14:textId="77777777" w:rsidR="0010067D" w:rsidRPr="00A129F5" w:rsidRDefault="0010067D" w:rsidP="00A129F5">
            <w:pPr>
              <w:pStyle w:val="Tabellentext"/>
            </w:pPr>
            <w:r w:rsidRPr="00A129F5">
              <w:t>Nichterreichen der Projektziels</w:t>
            </w:r>
          </w:p>
          <w:p w14:paraId="10787022" w14:textId="77777777" w:rsidR="0010067D" w:rsidRPr="00A129F5" w:rsidRDefault="0010067D" w:rsidP="00A129F5">
            <w:pPr>
              <w:pStyle w:val="Tabellentext"/>
            </w:pPr>
            <w:r w:rsidRPr="00A129F5">
              <w:t>Terminüberschreitung</w:t>
            </w:r>
          </w:p>
        </w:tc>
        <w:tc>
          <w:tcPr>
            <w:tcW w:w="993" w:type="dxa"/>
          </w:tcPr>
          <w:p w14:paraId="77727EBF" w14:textId="77777777" w:rsidR="0010067D" w:rsidRPr="00A129F5" w:rsidRDefault="0010067D" w:rsidP="00A129F5">
            <w:pPr>
              <w:pStyle w:val="Tabellentext"/>
            </w:pPr>
            <w:r w:rsidRPr="00A129F5">
              <w:t>Hoch</w:t>
            </w:r>
          </w:p>
        </w:tc>
        <w:tc>
          <w:tcPr>
            <w:tcW w:w="2694" w:type="dxa"/>
          </w:tcPr>
          <w:p w14:paraId="7E7560A4" w14:textId="77777777" w:rsidR="0010067D" w:rsidRPr="00A129F5" w:rsidRDefault="0010067D" w:rsidP="00A129F5">
            <w:pPr>
              <w:pStyle w:val="Tabellentext"/>
            </w:pPr>
            <w:r w:rsidRPr="00A129F5">
              <w:t>Schwer: kein Projektabschluss</w:t>
            </w:r>
          </w:p>
          <w:p w14:paraId="78096C22" w14:textId="6E131C26" w:rsidR="0010067D" w:rsidRPr="00A129F5" w:rsidRDefault="0010067D" w:rsidP="00A129F5">
            <w:pPr>
              <w:pStyle w:val="Tabellentext"/>
            </w:pPr>
            <w:r w:rsidRPr="00A129F5">
              <w:t>Überschreitung des Finanz</w:t>
            </w:r>
            <w:r w:rsidR="00C87D7D">
              <w:noBreakHyphen/>
            </w:r>
            <w:r w:rsidRPr="00A129F5">
              <w:t xml:space="preserve"> und Zeit</w:t>
            </w:r>
            <w:r w:rsidR="00C87D7D">
              <w:noBreakHyphen/>
            </w:r>
            <w:r w:rsidRPr="00A129F5">
              <w:t>Budgets</w:t>
            </w:r>
          </w:p>
        </w:tc>
        <w:tc>
          <w:tcPr>
            <w:tcW w:w="4394" w:type="dxa"/>
          </w:tcPr>
          <w:p w14:paraId="1C865E99" w14:textId="77777777" w:rsidR="0010067D" w:rsidRPr="00A129F5" w:rsidRDefault="0010067D" w:rsidP="00A129F5">
            <w:pPr>
              <w:pStyle w:val="Tabellentext"/>
            </w:pPr>
            <w:r w:rsidRPr="00A129F5">
              <w:t>Effektives Projektmanagement</w:t>
            </w:r>
          </w:p>
          <w:p w14:paraId="69E7CC00" w14:textId="77777777" w:rsidR="0010067D" w:rsidRPr="00A129F5" w:rsidRDefault="0010067D" w:rsidP="00A129F5">
            <w:pPr>
              <w:pStyle w:val="Tabellentext"/>
            </w:pPr>
          </w:p>
        </w:tc>
      </w:tr>
      <w:tr w:rsidR="00E84852" w:rsidRPr="00A129F5" w14:paraId="2341D80F" w14:textId="77777777" w:rsidTr="006F7498">
        <w:tc>
          <w:tcPr>
            <w:tcW w:w="496" w:type="dxa"/>
          </w:tcPr>
          <w:p w14:paraId="3B8417E2" w14:textId="77777777" w:rsidR="00E84852" w:rsidRPr="00A129F5" w:rsidRDefault="00E84852" w:rsidP="00B643F7">
            <w:pPr>
              <w:pStyle w:val="Tabellentext"/>
              <w:numPr>
                <w:ilvl w:val="0"/>
                <w:numId w:val="11"/>
              </w:numPr>
              <w:ind w:left="153" w:hanging="74"/>
            </w:pPr>
          </w:p>
        </w:tc>
        <w:tc>
          <w:tcPr>
            <w:tcW w:w="2268" w:type="dxa"/>
          </w:tcPr>
          <w:p w14:paraId="5594FAF6" w14:textId="4F1796B8" w:rsidR="00E84852" w:rsidRPr="00A129F5" w:rsidRDefault="00E84852" w:rsidP="00A129F5">
            <w:pPr>
              <w:pStyle w:val="Tabellentext"/>
            </w:pPr>
            <w:r>
              <w:t>unpräzise Formulierung des Projektziels</w:t>
            </w:r>
          </w:p>
        </w:tc>
        <w:tc>
          <w:tcPr>
            <w:tcW w:w="2835" w:type="dxa"/>
          </w:tcPr>
          <w:p w14:paraId="4F6CA29B" w14:textId="40B769B5" w:rsidR="00E84852" w:rsidRPr="00A129F5" w:rsidRDefault="00E84852" w:rsidP="00A129F5">
            <w:pPr>
              <w:pStyle w:val="Tabellentext"/>
            </w:pPr>
            <w:r w:rsidRPr="00A129F5">
              <w:t>Nichterreichen der Projektziels</w:t>
            </w:r>
          </w:p>
        </w:tc>
        <w:tc>
          <w:tcPr>
            <w:tcW w:w="993" w:type="dxa"/>
          </w:tcPr>
          <w:p w14:paraId="15A6FC16" w14:textId="763F3AD2" w:rsidR="00E84852" w:rsidRPr="00A129F5" w:rsidRDefault="00E84852" w:rsidP="00A129F5">
            <w:pPr>
              <w:pStyle w:val="Tabellentext"/>
            </w:pPr>
            <w:r>
              <w:t>gering</w:t>
            </w:r>
          </w:p>
        </w:tc>
        <w:tc>
          <w:tcPr>
            <w:tcW w:w="2694" w:type="dxa"/>
          </w:tcPr>
          <w:p w14:paraId="4221A16C" w14:textId="2C3CB352" w:rsidR="00E84852" w:rsidRPr="00A129F5" w:rsidRDefault="00E84852" w:rsidP="00A129F5">
            <w:pPr>
              <w:pStyle w:val="Tabellentext"/>
            </w:pPr>
            <w:r w:rsidRPr="00A129F5">
              <w:t>Schwer: kein Projektabschluss</w:t>
            </w:r>
          </w:p>
        </w:tc>
        <w:tc>
          <w:tcPr>
            <w:tcW w:w="4394" w:type="dxa"/>
          </w:tcPr>
          <w:p w14:paraId="05D54B99" w14:textId="77777777" w:rsidR="00E84852" w:rsidRPr="00A129F5" w:rsidRDefault="00E84852" w:rsidP="00E84852">
            <w:pPr>
              <w:pStyle w:val="Tabellentext"/>
            </w:pPr>
            <w:r w:rsidRPr="00A129F5">
              <w:t>Erstellen eines detaillierten Lastenhefts</w:t>
            </w:r>
          </w:p>
          <w:p w14:paraId="62C1F197" w14:textId="77777777" w:rsidR="00E84852" w:rsidRPr="00A129F5" w:rsidRDefault="00E84852" w:rsidP="00E84852">
            <w:pPr>
              <w:pStyle w:val="Tabellentext"/>
            </w:pPr>
            <w:r w:rsidRPr="00A129F5">
              <w:t>Erstellen eines detaillierten Pflichtenhefts</w:t>
            </w:r>
          </w:p>
          <w:p w14:paraId="252095CB" w14:textId="77777777" w:rsidR="00E84852" w:rsidRDefault="00E84852" w:rsidP="00E84852">
            <w:pPr>
              <w:pStyle w:val="Tabellentext"/>
            </w:pPr>
            <w:r w:rsidRPr="00A129F5">
              <w:t>sorgfältig ausgearbeiteter Projektantrag und der Projektauftrag</w:t>
            </w:r>
          </w:p>
          <w:p w14:paraId="1F3A8660" w14:textId="6E1F5EB7" w:rsidR="00E84852" w:rsidRPr="00A129F5" w:rsidRDefault="00E84852" w:rsidP="00E84852">
            <w:pPr>
              <w:pStyle w:val="Tabellentext"/>
            </w:pPr>
            <w:r>
              <w:t>sorgfältige und präzise Anforderungsanalyse</w:t>
            </w:r>
          </w:p>
        </w:tc>
      </w:tr>
      <w:tr w:rsidR="0010067D" w:rsidRPr="00A129F5" w14:paraId="3683E6F1" w14:textId="77777777" w:rsidTr="006F7498">
        <w:tc>
          <w:tcPr>
            <w:tcW w:w="496" w:type="dxa"/>
          </w:tcPr>
          <w:p w14:paraId="581E376F" w14:textId="20AD9553" w:rsidR="0010067D" w:rsidRPr="00A129F5" w:rsidRDefault="0010067D" w:rsidP="00B643F7">
            <w:pPr>
              <w:pStyle w:val="Tabellentext"/>
              <w:numPr>
                <w:ilvl w:val="0"/>
                <w:numId w:val="11"/>
              </w:numPr>
              <w:ind w:left="153" w:hanging="74"/>
            </w:pPr>
          </w:p>
        </w:tc>
        <w:tc>
          <w:tcPr>
            <w:tcW w:w="2268" w:type="dxa"/>
          </w:tcPr>
          <w:p w14:paraId="1A41845A" w14:textId="77777777" w:rsidR="0010067D" w:rsidRPr="00A129F5" w:rsidRDefault="0010067D" w:rsidP="00A129F5">
            <w:pPr>
              <w:pStyle w:val="Tabellentext"/>
            </w:pPr>
            <w:r w:rsidRPr="00A129F5">
              <w:t>Unklarer Projektumfang</w:t>
            </w:r>
          </w:p>
        </w:tc>
        <w:tc>
          <w:tcPr>
            <w:tcW w:w="2835" w:type="dxa"/>
          </w:tcPr>
          <w:p w14:paraId="5E7F412B" w14:textId="77777777" w:rsidR="0010067D" w:rsidRPr="00A129F5" w:rsidRDefault="0010067D" w:rsidP="00A129F5">
            <w:pPr>
              <w:pStyle w:val="Tabellentext"/>
            </w:pPr>
          </w:p>
        </w:tc>
        <w:tc>
          <w:tcPr>
            <w:tcW w:w="993" w:type="dxa"/>
          </w:tcPr>
          <w:p w14:paraId="52F3EB9B" w14:textId="77777777" w:rsidR="0010067D" w:rsidRPr="00A129F5" w:rsidRDefault="0010067D" w:rsidP="00A129F5">
            <w:pPr>
              <w:pStyle w:val="Tabellentext"/>
            </w:pPr>
            <w:r w:rsidRPr="00A129F5">
              <w:t>Hoch</w:t>
            </w:r>
          </w:p>
        </w:tc>
        <w:tc>
          <w:tcPr>
            <w:tcW w:w="2694" w:type="dxa"/>
          </w:tcPr>
          <w:p w14:paraId="72A2831B" w14:textId="77777777" w:rsidR="0010067D" w:rsidRPr="00A129F5" w:rsidRDefault="0010067D" w:rsidP="00A129F5">
            <w:pPr>
              <w:pStyle w:val="Tabellentext"/>
            </w:pPr>
            <w:r w:rsidRPr="00A129F5">
              <w:t>Schwer: kein Projektabschluss</w:t>
            </w:r>
          </w:p>
          <w:p w14:paraId="5F8C8EEE" w14:textId="2CB30213" w:rsidR="0010067D" w:rsidRPr="00A129F5" w:rsidRDefault="0010067D" w:rsidP="00A129F5">
            <w:pPr>
              <w:pStyle w:val="Tabellentext"/>
            </w:pPr>
            <w:r w:rsidRPr="00A129F5">
              <w:t>Überschreitung des Finanz</w:t>
            </w:r>
            <w:r w:rsidR="00C87D7D">
              <w:noBreakHyphen/>
            </w:r>
            <w:r w:rsidRPr="00A129F5">
              <w:t xml:space="preserve"> und Zeit</w:t>
            </w:r>
            <w:r w:rsidR="00C87D7D">
              <w:noBreakHyphen/>
            </w:r>
            <w:r w:rsidRPr="00A129F5">
              <w:t>Budgets</w:t>
            </w:r>
          </w:p>
          <w:p w14:paraId="2E541E7F" w14:textId="77777777" w:rsidR="0010067D" w:rsidRPr="00A129F5" w:rsidRDefault="0010067D" w:rsidP="00A129F5">
            <w:pPr>
              <w:pStyle w:val="Tabellentext"/>
            </w:pPr>
            <w:r w:rsidRPr="00A129F5">
              <w:t>Nichterfüllen der Anforderungen</w:t>
            </w:r>
          </w:p>
        </w:tc>
        <w:tc>
          <w:tcPr>
            <w:tcW w:w="4394" w:type="dxa"/>
          </w:tcPr>
          <w:p w14:paraId="6C22C666" w14:textId="77777777" w:rsidR="0010067D" w:rsidRPr="00A129F5" w:rsidRDefault="0010067D" w:rsidP="00A129F5">
            <w:pPr>
              <w:pStyle w:val="Tabellentext"/>
            </w:pPr>
            <w:r w:rsidRPr="00A129F5">
              <w:t xml:space="preserve">gut organisierter und strukturiertes Projektmanagement </w:t>
            </w:r>
          </w:p>
          <w:p w14:paraId="0D223636" w14:textId="77777777" w:rsidR="0010067D" w:rsidRPr="00A129F5" w:rsidRDefault="0010067D" w:rsidP="00A129F5">
            <w:pPr>
              <w:pStyle w:val="Tabellentext"/>
            </w:pPr>
            <w:r w:rsidRPr="00A129F5">
              <w:t>Erstellen eines detaillierten Lastenhefts</w:t>
            </w:r>
          </w:p>
          <w:p w14:paraId="74867288" w14:textId="77777777" w:rsidR="0010067D" w:rsidRPr="00A129F5" w:rsidRDefault="0010067D" w:rsidP="00A129F5">
            <w:pPr>
              <w:pStyle w:val="Tabellentext"/>
            </w:pPr>
            <w:r w:rsidRPr="00A129F5">
              <w:t>Erstellen eines detaillierten Pflichtenhefts</w:t>
            </w:r>
          </w:p>
          <w:p w14:paraId="38416834" w14:textId="77777777" w:rsidR="0010067D" w:rsidRDefault="0010067D" w:rsidP="00A129F5">
            <w:pPr>
              <w:pStyle w:val="Tabellentext"/>
            </w:pPr>
            <w:r w:rsidRPr="00A129F5">
              <w:t xml:space="preserve">sorgfältig ausgearbeiteter Projektantrag und der Projektauftrag </w:t>
            </w:r>
          </w:p>
          <w:p w14:paraId="64E4BF18" w14:textId="4047671C" w:rsidR="00E84852" w:rsidRPr="00A129F5" w:rsidRDefault="00E84852" w:rsidP="00A129F5">
            <w:pPr>
              <w:pStyle w:val="Tabellentext"/>
            </w:pPr>
            <w:r>
              <w:t>sorgfältige und präzise Anforderungsanalyse</w:t>
            </w:r>
          </w:p>
        </w:tc>
      </w:tr>
      <w:tr w:rsidR="0010067D" w:rsidRPr="00A129F5" w14:paraId="0DA5C1D6" w14:textId="77777777" w:rsidTr="006F7498">
        <w:tc>
          <w:tcPr>
            <w:tcW w:w="496" w:type="dxa"/>
          </w:tcPr>
          <w:p w14:paraId="4CF8353F" w14:textId="3E464AD9" w:rsidR="0010067D" w:rsidRPr="00A129F5" w:rsidRDefault="0010067D" w:rsidP="00B643F7">
            <w:pPr>
              <w:pStyle w:val="Tabellentext"/>
              <w:numPr>
                <w:ilvl w:val="0"/>
                <w:numId w:val="11"/>
              </w:numPr>
              <w:ind w:left="153" w:hanging="74"/>
            </w:pPr>
          </w:p>
        </w:tc>
        <w:tc>
          <w:tcPr>
            <w:tcW w:w="2268" w:type="dxa"/>
          </w:tcPr>
          <w:p w14:paraId="691F83B5" w14:textId="77777777" w:rsidR="0010067D" w:rsidRPr="00A129F5" w:rsidRDefault="0010067D" w:rsidP="00A129F5">
            <w:pPr>
              <w:pStyle w:val="Tabellentext"/>
            </w:pPr>
            <w:r w:rsidRPr="00A129F5">
              <w:t>Fehlende Personalressourcen</w:t>
            </w:r>
          </w:p>
        </w:tc>
        <w:tc>
          <w:tcPr>
            <w:tcW w:w="2835" w:type="dxa"/>
          </w:tcPr>
          <w:p w14:paraId="790C9E14" w14:textId="77777777" w:rsidR="0010067D" w:rsidRPr="00A129F5" w:rsidRDefault="0010067D" w:rsidP="00A129F5">
            <w:pPr>
              <w:pStyle w:val="Tabellentext"/>
            </w:pPr>
            <w:r w:rsidRPr="00A129F5">
              <w:t>Terminüberschreitung</w:t>
            </w:r>
          </w:p>
        </w:tc>
        <w:tc>
          <w:tcPr>
            <w:tcW w:w="993" w:type="dxa"/>
          </w:tcPr>
          <w:p w14:paraId="7419519C" w14:textId="77777777" w:rsidR="0010067D" w:rsidRPr="00A129F5" w:rsidRDefault="0010067D" w:rsidP="00A129F5">
            <w:pPr>
              <w:pStyle w:val="Tabellentext"/>
            </w:pPr>
            <w:r w:rsidRPr="00A129F5">
              <w:t>Hoch</w:t>
            </w:r>
          </w:p>
        </w:tc>
        <w:tc>
          <w:tcPr>
            <w:tcW w:w="2694" w:type="dxa"/>
          </w:tcPr>
          <w:p w14:paraId="0A5CC0B1" w14:textId="06B5F22D" w:rsidR="0010067D" w:rsidRPr="00A129F5" w:rsidRDefault="0010067D" w:rsidP="00A129F5">
            <w:pPr>
              <w:pStyle w:val="Tabellentext"/>
            </w:pPr>
            <w:r w:rsidRPr="00A129F5">
              <w:t>Mittel: Überschreitung des Finanz</w:t>
            </w:r>
            <w:r w:rsidR="00C87D7D">
              <w:noBreakHyphen/>
            </w:r>
            <w:r w:rsidRPr="00A129F5">
              <w:t xml:space="preserve"> und Zeit</w:t>
            </w:r>
            <w:r w:rsidR="00C87D7D">
              <w:noBreakHyphen/>
            </w:r>
            <w:r w:rsidRPr="00A129F5">
              <w:t>Budgets</w:t>
            </w:r>
          </w:p>
        </w:tc>
        <w:tc>
          <w:tcPr>
            <w:tcW w:w="4394" w:type="dxa"/>
          </w:tcPr>
          <w:p w14:paraId="2358F2E3" w14:textId="77777777" w:rsidR="0010067D" w:rsidRPr="00A129F5" w:rsidRDefault="0010067D" w:rsidP="00A129F5">
            <w:pPr>
              <w:pStyle w:val="Tabellentext"/>
            </w:pPr>
            <w:r w:rsidRPr="00A129F5">
              <w:t>Pufferzeiten in den Arbeitspaketen</w:t>
            </w:r>
          </w:p>
          <w:p w14:paraId="266AA4DD" w14:textId="77777777" w:rsidR="0010067D" w:rsidRPr="00A129F5" w:rsidRDefault="0010067D" w:rsidP="00A129F5">
            <w:pPr>
              <w:pStyle w:val="Tabellentext"/>
            </w:pPr>
            <w:r w:rsidRPr="00A129F5">
              <w:t>Ermitteln der Abhängigkeiten zu den Aufgaben</w:t>
            </w:r>
          </w:p>
          <w:p w14:paraId="6443872D" w14:textId="77777777" w:rsidR="0010067D" w:rsidRPr="00A129F5" w:rsidRDefault="0010067D" w:rsidP="00A129F5">
            <w:pPr>
              <w:pStyle w:val="Tabellentext"/>
            </w:pPr>
            <w:r w:rsidRPr="00A129F5">
              <w:t xml:space="preserve">Planung der Substitution von Mitarbeitenden </w:t>
            </w:r>
          </w:p>
        </w:tc>
      </w:tr>
    </w:tbl>
    <w:p w14:paraId="394B56E8" w14:textId="3648E97D" w:rsidR="00A57484" w:rsidRDefault="00A57484"/>
    <w:p w14:paraId="2632402C" w14:textId="77777777" w:rsidR="00A57484" w:rsidRDefault="00A57484">
      <w:r>
        <w:br w:type="page"/>
      </w:r>
    </w:p>
    <w:tbl>
      <w:tblPr>
        <w:tblW w:w="1368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6"/>
        <w:gridCol w:w="2268"/>
        <w:gridCol w:w="2835"/>
        <w:gridCol w:w="993"/>
        <w:gridCol w:w="2694"/>
        <w:gridCol w:w="4394"/>
      </w:tblGrid>
      <w:tr w:rsidR="00A57484" w:rsidRPr="00197660" w14:paraId="75417B19" w14:textId="77777777" w:rsidTr="006F7498">
        <w:tc>
          <w:tcPr>
            <w:tcW w:w="496" w:type="dxa"/>
          </w:tcPr>
          <w:p w14:paraId="47F8BA98" w14:textId="77777777" w:rsidR="00A57484" w:rsidRPr="00197660" w:rsidRDefault="00A57484" w:rsidP="00197660">
            <w:pPr>
              <w:pStyle w:val="Tabellentext"/>
              <w:rPr>
                <w:rStyle w:val="Grundzfett"/>
                <w:bCs/>
              </w:rPr>
            </w:pPr>
            <w:r w:rsidRPr="00197660">
              <w:rPr>
                <w:rStyle w:val="Grundzfett"/>
                <w:bCs/>
              </w:rPr>
              <w:lastRenderedPageBreak/>
              <w:t>Nr.</w:t>
            </w:r>
          </w:p>
        </w:tc>
        <w:tc>
          <w:tcPr>
            <w:tcW w:w="2268" w:type="dxa"/>
          </w:tcPr>
          <w:p w14:paraId="2C1B2FB0" w14:textId="77777777" w:rsidR="00A57484" w:rsidRPr="00197660" w:rsidRDefault="00A57484" w:rsidP="00197660">
            <w:pPr>
              <w:pStyle w:val="Tabellentext"/>
              <w:rPr>
                <w:rStyle w:val="Grundzfett"/>
                <w:bCs/>
              </w:rPr>
            </w:pPr>
            <w:r w:rsidRPr="00197660">
              <w:rPr>
                <w:rStyle w:val="Grundzfett"/>
                <w:bCs/>
              </w:rPr>
              <w:t>Risiko</w:t>
            </w:r>
          </w:p>
        </w:tc>
        <w:tc>
          <w:tcPr>
            <w:tcW w:w="2835" w:type="dxa"/>
          </w:tcPr>
          <w:p w14:paraId="2A013DF1" w14:textId="6896F9B1" w:rsidR="00A57484" w:rsidRPr="00197660" w:rsidRDefault="00071EFA" w:rsidP="00197660">
            <w:pPr>
              <w:pStyle w:val="Tabellentext"/>
              <w:rPr>
                <w:rStyle w:val="Grundzfett"/>
                <w:bCs/>
              </w:rPr>
            </w:pPr>
            <w:r>
              <w:rPr>
                <w:rStyle w:val="Grundzfett"/>
                <w:bCs/>
              </w:rPr>
              <w:t>Ausw</w:t>
            </w:r>
            <w:r w:rsidR="00A57484" w:rsidRPr="00197660">
              <w:rPr>
                <w:rStyle w:val="Grundzfett"/>
                <w:bCs/>
              </w:rPr>
              <w:t>irkung</w:t>
            </w:r>
          </w:p>
        </w:tc>
        <w:tc>
          <w:tcPr>
            <w:tcW w:w="993" w:type="dxa"/>
          </w:tcPr>
          <w:p w14:paraId="0CB21993" w14:textId="77777777" w:rsidR="00A57484" w:rsidRPr="00197660" w:rsidRDefault="00A57484" w:rsidP="00197660">
            <w:pPr>
              <w:pStyle w:val="Tabellentext"/>
              <w:rPr>
                <w:rStyle w:val="Grundzfett"/>
                <w:bCs/>
              </w:rPr>
            </w:pPr>
            <w:r w:rsidRPr="00197660">
              <w:rPr>
                <w:rStyle w:val="Grundzfett"/>
                <w:bCs/>
              </w:rPr>
              <w:t xml:space="preserve">Ewk </w:t>
            </w:r>
          </w:p>
        </w:tc>
        <w:tc>
          <w:tcPr>
            <w:tcW w:w="2694" w:type="dxa"/>
          </w:tcPr>
          <w:p w14:paraId="278BD9C5" w14:textId="77777777" w:rsidR="00A57484" w:rsidRPr="00197660" w:rsidRDefault="00A57484" w:rsidP="00197660">
            <w:pPr>
              <w:pStyle w:val="Tabellentext"/>
              <w:rPr>
                <w:rStyle w:val="Grundzfett"/>
                <w:bCs/>
              </w:rPr>
            </w:pPr>
            <w:r w:rsidRPr="00197660">
              <w:rPr>
                <w:rStyle w:val="Grundzfett"/>
                <w:bCs/>
              </w:rPr>
              <w:t>Schadensausmaß</w:t>
            </w:r>
          </w:p>
        </w:tc>
        <w:tc>
          <w:tcPr>
            <w:tcW w:w="4394" w:type="dxa"/>
          </w:tcPr>
          <w:p w14:paraId="3B2E2B57" w14:textId="77777777" w:rsidR="00A57484" w:rsidRPr="00197660" w:rsidRDefault="00A57484" w:rsidP="00197660">
            <w:pPr>
              <w:pStyle w:val="Tabellentext"/>
              <w:rPr>
                <w:rStyle w:val="Grundzfett"/>
                <w:bCs/>
              </w:rPr>
            </w:pPr>
            <w:r w:rsidRPr="00197660">
              <w:rPr>
                <w:rStyle w:val="Grundzfett"/>
                <w:bCs/>
              </w:rPr>
              <w:t>Maßnahme</w:t>
            </w:r>
          </w:p>
        </w:tc>
      </w:tr>
      <w:tr w:rsidR="0010067D" w:rsidRPr="00A129F5" w14:paraId="271866F6" w14:textId="77777777" w:rsidTr="006F7498">
        <w:tc>
          <w:tcPr>
            <w:tcW w:w="496" w:type="dxa"/>
          </w:tcPr>
          <w:p w14:paraId="2B09E537" w14:textId="29B23B6E" w:rsidR="0010067D" w:rsidRPr="00A129F5" w:rsidRDefault="0010067D" w:rsidP="00B643F7">
            <w:pPr>
              <w:pStyle w:val="Tabellentext"/>
              <w:numPr>
                <w:ilvl w:val="0"/>
                <w:numId w:val="11"/>
              </w:numPr>
              <w:ind w:left="153" w:hanging="74"/>
            </w:pPr>
          </w:p>
        </w:tc>
        <w:tc>
          <w:tcPr>
            <w:tcW w:w="2268" w:type="dxa"/>
          </w:tcPr>
          <w:p w14:paraId="35AB4AD8" w14:textId="77777777" w:rsidR="0010067D" w:rsidRPr="00A129F5" w:rsidRDefault="0010067D" w:rsidP="00A129F5">
            <w:pPr>
              <w:pStyle w:val="Tabellentext"/>
            </w:pPr>
            <w:r w:rsidRPr="00A129F5">
              <w:t>Fehlende Festlegung der Funktionen und Rollen</w:t>
            </w:r>
          </w:p>
        </w:tc>
        <w:tc>
          <w:tcPr>
            <w:tcW w:w="2835" w:type="dxa"/>
          </w:tcPr>
          <w:p w14:paraId="07630E79" w14:textId="77777777" w:rsidR="0010067D" w:rsidRPr="00A129F5" w:rsidRDefault="0010067D" w:rsidP="00A129F5">
            <w:pPr>
              <w:pStyle w:val="Tabellentext"/>
            </w:pPr>
            <w:r w:rsidRPr="00A129F5">
              <w:t>Verzögerungen im Projektablauf</w:t>
            </w:r>
          </w:p>
          <w:p w14:paraId="7E2EEECD" w14:textId="77777777" w:rsidR="0010067D" w:rsidRPr="00A129F5" w:rsidRDefault="0010067D" w:rsidP="00A129F5">
            <w:pPr>
              <w:pStyle w:val="Tabellentext"/>
            </w:pPr>
            <w:r w:rsidRPr="00A129F5">
              <w:t>Terminüberschreitung</w:t>
            </w:r>
          </w:p>
          <w:p w14:paraId="698C2D2D" w14:textId="77777777" w:rsidR="0010067D" w:rsidRPr="00A129F5" w:rsidRDefault="0010067D" w:rsidP="00A129F5">
            <w:pPr>
              <w:pStyle w:val="Tabellentext"/>
            </w:pPr>
            <w:r w:rsidRPr="00A129F5">
              <w:t>Nichterreichen der Projektziels</w:t>
            </w:r>
          </w:p>
          <w:p w14:paraId="41ADF72E" w14:textId="77777777" w:rsidR="0010067D" w:rsidRPr="00A129F5" w:rsidRDefault="0010067D" w:rsidP="00A129F5">
            <w:pPr>
              <w:pStyle w:val="Tabellentext"/>
            </w:pPr>
            <w:r w:rsidRPr="00A129F5">
              <w:t>Überschreitung des finanziellen Budgets</w:t>
            </w:r>
          </w:p>
        </w:tc>
        <w:tc>
          <w:tcPr>
            <w:tcW w:w="993" w:type="dxa"/>
          </w:tcPr>
          <w:p w14:paraId="49F085C3" w14:textId="77777777" w:rsidR="0010067D" w:rsidRPr="00A129F5" w:rsidRDefault="0010067D" w:rsidP="00A129F5">
            <w:pPr>
              <w:pStyle w:val="Tabellentext"/>
            </w:pPr>
            <w:r w:rsidRPr="00A129F5">
              <w:t>Hoch</w:t>
            </w:r>
          </w:p>
        </w:tc>
        <w:tc>
          <w:tcPr>
            <w:tcW w:w="2694" w:type="dxa"/>
          </w:tcPr>
          <w:p w14:paraId="2B4872D1" w14:textId="77777777" w:rsidR="0010067D" w:rsidRPr="00A129F5" w:rsidRDefault="0010067D" w:rsidP="00A129F5">
            <w:pPr>
              <w:pStyle w:val="Tabellentext"/>
            </w:pPr>
            <w:r w:rsidRPr="00A129F5">
              <w:t>Schwer: kein Projektabschluss</w:t>
            </w:r>
          </w:p>
          <w:p w14:paraId="156981C3" w14:textId="289326C7" w:rsidR="0010067D" w:rsidRPr="00A129F5" w:rsidRDefault="0010067D" w:rsidP="00A129F5">
            <w:pPr>
              <w:pStyle w:val="Tabellentext"/>
            </w:pPr>
            <w:r w:rsidRPr="00A129F5">
              <w:t>Überschreitung des Finanz</w:t>
            </w:r>
            <w:r w:rsidR="00C87D7D">
              <w:noBreakHyphen/>
            </w:r>
            <w:r w:rsidRPr="00A129F5">
              <w:t xml:space="preserve"> und Zeit</w:t>
            </w:r>
            <w:r w:rsidR="00C87D7D">
              <w:noBreakHyphen/>
            </w:r>
            <w:r w:rsidRPr="00A129F5">
              <w:t>Budgets</w:t>
            </w:r>
          </w:p>
        </w:tc>
        <w:tc>
          <w:tcPr>
            <w:tcW w:w="4394" w:type="dxa"/>
          </w:tcPr>
          <w:p w14:paraId="0BA3D469" w14:textId="77777777" w:rsidR="0010067D" w:rsidRPr="00A129F5" w:rsidRDefault="0010067D" w:rsidP="00A129F5">
            <w:pPr>
              <w:pStyle w:val="Tabellentext"/>
            </w:pPr>
            <w:r w:rsidRPr="00A129F5">
              <w:t>präzise Bestimmung der Funktionen und Rollen und Zuweisung dieser an die Ausführenden</w:t>
            </w:r>
          </w:p>
        </w:tc>
      </w:tr>
      <w:tr w:rsidR="0010067D" w:rsidRPr="00A129F5" w14:paraId="79DECAAD" w14:textId="77777777" w:rsidTr="006F7498">
        <w:tc>
          <w:tcPr>
            <w:tcW w:w="496" w:type="dxa"/>
          </w:tcPr>
          <w:p w14:paraId="6DB15492" w14:textId="359EA136" w:rsidR="0010067D" w:rsidRPr="00A129F5" w:rsidRDefault="0010067D" w:rsidP="00B643F7">
            <w:pPr>
              <w:pStyle w:val="Tabellentext"/>
              <w:numPr>
                <w:ilvl w:val="0"/>
                <w:numId w:val="11"/>
              </w:numPr>
              <w:ind w:left="153" w:hanging="74"/>
            </w:pPr>
          </w:p>
        </w:tc>
        <w:tc>
          <w:tcPr>
            <w:tcW w:w="2268" w:type="dxa"/>
          </w:tcPr>
          <w:p w14:paraId="47066A09" w14:textId="77777777" w:rsidR="0010067D" w:rsidRPr="00A129F5" w:rsidRDefault="0010067D" w:rsidP="00A129F5">
            <w:pPr>
              <w:pStyle w:val="Tabellentext"/>
            </w:pPr>
            <w:r w:rsidRPr="00A129F5">
              <w:t>Fehler in der Anforderungserhebung</w:t>
            </w:r>
          </w:p>
        </w:tc>
        <w:tc>
          <w:tcPr>
            <w:tcW w:w="2835" w:type="dxa"/>
          </w:tcPr>
          <w:p w14:paraId="5C1EC4FE" w14:textId="77777777" w:rsidR="0010067D" w:rsidRPr="00A129F5" w:rsidRDefault="0010067D" w:rsidP="00A129F5">
            <w:pPr>
              <w:pStyle w:val="Tabellentext"/>
            </w:pPr>
            <w:r w:rsidRPr="00A129F5">
              <w:t>Annahme falscher Anforderungen; Anforderungen werden nicht erfüllt</w:t>
            </w:r>
          </w:p>
        </w:tc>
        <w:tc>
          <w:tcPr>
            <w:tcW w:w="993" w:type="dxa"/>
          </w:tcPr>
          <w:p w14:paraId="2378296E" w14:textId="77777777" w:rsidR="0010067D" w:rsidRPr="00A129F5" w:rsidRDefault="0010067D" w:rsidP="00A129F5">
            <w:pPr>
              <w:pStyle w:val="Tabellentext"/>
            </w:pPr>
            <w:r w:rsidRPr="00A129F5">
              <w:t>Hoch</w:t>
            </w:r>
          </w:p>
        </w:tc>
        <w:tc>
          <w:tcPr>
            <w:tcW w:w="2694" w:type="dxa"/>
          </w:tcPr>
          <w:p w14:paraId="53DA1CAE" w14:textId="77777777" w:rsidR="0010067D" w:rsidRPr="00A129F5" w:rsidRDefault="0010067D" w:rsidP="00A129F5">
            <w:pPr>
              <w:pStyle w:val="Tabellentext"/>
            </w:pPr>
            <w:r w:rsidRPr="00A129F5">
              <w:t>Schwer: Anforderungen des Kunden werden nicht erfüllt</w:t>
            </w:r>
          </w:p>
        </w:tc>
        <w:tc>
          <w:tcPr>
            <w:tcW w:w="4394" w:type="dxa"/>
          </w:tcPr>
          <w:p w14:paraId="718B1021" w14:textId="77777777" w:rsidR="0010067D" w:rsidRPr="00A129F5" w:rsidRDefault="0010067D" w:rsidP="00A129F5">
            <w:pPr>
              <w:pStyle w:val="Tabellentext"/>
            </w:pPr>
            <w:r w:rsidRPr="00A129F5">
              <w:t>Bestimmen der kompetenten Ansprechpartner und Entscheidungsträger</w:t>
            </w:r>
          </w:p>
          <w:p w14:paraId="7EF6C8C8" w14:textId="77777777" w:rsidR="0010067D" w:rsidRPr="00A129F5" w:rsidRDefault="0010067D" w:rsidP="00A129F5">
            <w:pPr>
              <w:pStyle w:val="Tabellentext"/>
            </w:pPr>
            <w:r w:rsidRPr="00A129F5">
              <w:t>Gründliche Vorbereitung auf die Interviews</w:t>
            </w:r>
          </w:p>
          <w:p w14:paraId="5C81982A" w14:textId="77777777" w:rsidR="0010067D" w:rsidRPr="00A129F5" w:rsidRDefault="0010067D" w:rsidP="00A129F5">
            <w:pPr>
              <w:pStyle w:val="Tabellentext"/>
            </w:pPr>
            <w:r w:rsidRPr="00A129F5">
              <w:t>Führen und Dokumentieren der Interviews</w:t>
            </w:r>
          </w:p>
          <w:p w14:paraId="72B778AB" w14:textId="77777777" w:rsidR="0010067D" w:rsidRPr="00A129F5" w:rsidRDefault="0010067D" w:rsidP="00A129F5">
            <w:pPr>
              <w:pStyle w:val="Tabellentext"/>
            </w:pPr>
            <w:r w:rsidRPr="00A129F5">
              <w:t>Pflichtenheft</w:t>
            </w:r>
          </w:p>
          <w:p w14:paraId="039D2A2A" w14:textId="77777777" w:rsidR="0010067D" w:rsidRPr="00A129F5" w:rsidRDefault="0010067D" w:rsidP="00A129F5">
            <w:pPr>
              <w:pStyle w:val="Tabellentext"/>
            </w:pPr>
            <w:r w:rsidRPr="00A129F5">
              <w:t>Entwickeln von Mockups und Prototypen</w:t>
            </w:r>
          </w:p>
          <w:p w14:paraId="3F67526B" w14:textId="45065611" w:rsidR="0010067D" w:rsidRDefault="0010067D" w:rsidP="00A129F5">
            <w:pPr>
              <w:pStyle w:val="Tabellentext"/>
            </w:pPr>
            <w:r w:rsidRPr="00A129F5">
              <w:t>Intensive Kommunikation mit dem Kunden und den Shareholdern</w:t>
            </w:r>
          </w:p>
          <w:p w14:paraId="79D19F72" w14:textId="761DC007" w:rsidR="0010067D" w:rsidRPr="00A129F5" w:rsidRDefault="00E84852" w:rsidP="00A75FE1">
            <w:pPr>
              <w:pStyle w:val="Tabellentext"/>
            </w:pPr>
            <w:r>
              <w:t>sorgfältige und präzise Anforderungsanalyse</w:t>
            </w:r>
          </w:p>
        </w:tc>
      </w:tr>
      <w:tr w:rsidR="0010067D" w:rsidRPr="00A129F5" w14:paraId="4F3B7349" w14:textId="77777777" w:rsidTr="006F7498">
        <w:tc>
          <w:tcPr>
            <w:tcW w:w="496" w:type="dxa"/>
          </w:tcPr>
          <w:p w14:paraId="45FF8F3F" w14:textId="219B5B94" w:rsidR="0010067D" w:rsidRPr="00A129F5" w:rsidRDefault="0010067D" w:rsidP="00B643F7">
            <w:pPr>
              <w:pStyle w:val="Tabellentext"/>
              <w:numPr>
                <w:ilvl w:val="0"/>
                <w:numId w:val="11"/>
              </w:numPr>
              <w:ind w:left="153" w:hanging="74"/>
            </w:pPr>
          </w:p>
        </w:tc>
        <w:tc>
          <w:tcPr>
            <w:tcW w:w="2268" w:type="dxa"/>
          </w:tcPr>
          <w:p w14:paraId="782749C9" w14:textId="77777777" w:rsidR="0010067D" w:rsidRPr="00A129F5" w:rsidRDefault="0010067D" w:rsidP="00A129F5">
            <w:pPr>
              <w:pStyle w:val="Tabellentext"/>
            </w:pPr>
            <w:r w:rsidRPr="00A129F5">
              <w:t>Änderung der Anforderungen</w:t>
            </w:r>
          </w:p>
        </w:tc>
        <w:tc>
          <w:tcPr>
            <w:tcW w:w="2835" w:type="dxa"/>
          </w:tcPr>
          <w:p w14:paraId="1646A56C" w14:textId="77777777" w:rsidR="0010067D" w:rsidRPr="00A129F5" w:rsidRDefault="0010067D" w:rsidP="00A129F5">
            <w:pPr>
              <w:pStyle w:val="Tabellentext"/>
            </w:pPr>
            <w:r w:rsidRPr="00A129F5">
              <w:t>Nichterreichen der Projektziels</w:t>
            </w:r>
          </w:p>
          <w:p w14:paraId="2F44EE63" w14:textId="77777777" w:rsidR="0010067D" w:rsidRPr="00A129F5" w:rsidRDefault="0010067D" w:rsidP="00A129F5">
            <w:pPr>
              <w:pStyle w:val="Tabellentext"/>
            </w:pPr>
            <w:r w:rsidRPr="00A129F5">
              <w:t>Terminüberschreitung</w:t>
            </w:r>
          </w:p>
          <w:p w14:paraId="027A10C1" w14:textId="77777777" w:rsidR="0010067D" w:rsidRPr="00A129F5" w:rsidRDefault="0010067D" w:rsidP="00A129F5">
            <w:pPr>
              <w:pStyle w:val="Tabellentext"/>
            </w:pPr>
            <w:r w:rsidRPr="00A129F5">
              <w:t>Verzögerungen im Projektablauf</w:t>
            </w:r>
          </w:p>
          <w:p w14:paraId="1FE165DA" w14:textId="77777777" w:rsidR="0010067D" w:rsidRPr="00A129F5" w:rsidRDefault="0010067D" w:rsidP="00A129F5">
            <w:pPr>
              <w:pStyle w:val="Tabellentext"/>
            </w:pPr>
            <w:r w:rsidRPr="00A129F5">
              <w:t>fehlende bzw. unzureichende Funktionalitäten in der Software</w:t>
            </w:r>
          </w:p>
        </w:tc>
        <w:tc>
          <w:tcPr>
            <w:tcW w:w="993" w:type="dxa"/>
          </w:tcPr>
          <w:p w14:paraId="250D1658" w14:textId="77777777" w:rsidR="0010067D" w:rsidRPr="00A129F5" w:rsidRDefault="0010067D" w:rsidP="00A129F5">
            <w:pPr>
              <w:pStyle w:val="Tabellentext"/>
            </w:pPr>
            <w:r w:rsidRPr="00A129F5">
              <w:t>Hoch</w:t>
            </w:r>
          </w:p>
        </w:tc>
        <w:tc>
          <w:tcPr>
            <w:tcW w:w="2694" w:type="dxa"/>
          </w:tcPr>
          <w:p w14:paraId="021EF6A7" w14:textId="77777777" w:rsidR="0010067D" w:rsidRPr="00A129F5" w:rsidRDefault="0010067D" w:rsidP="00A129F5">
            <w:pPr>
              <w:pStyle w:val="Tabellentext"/>
            </w:pPr>
            <w:r w:rsidRPr="00A129F5">
              <w:t>Mittel: unzureichende/fehlerhafte Software</w:t>
            </w:r>
          </w:p>
          <w:p w14:paraId="78E91F7C" w14:textId="77777777" w:rsidR="0010067D" w:rsidRPr="00A129F5" w:rsidRDefault="0010067D" w:rsidP="00A129F5">
            <w:pPr>
              <w:pStyle w:val="Tabellentext"/>
            </w:pPr>
            <w:r w:rsidRPr="00A129F5">
              <w:t>Nachbesserung erforderlich</w:t>
            </w:r>
          </w:p>
        </w:tc>
        <w:tc>
          <w:tcPr>
            <w:tcW w:w="4394" w:type="dxa"/>
          </w:tcPr>
          <w:p w14:paraId="2269C872" w14:textId="77777777" w:rsidR="0010067D" w:rsidRPr="00A129F5" w:rsidRDefault="0010067D" w:rsidP="00A129F5">
            <w:pPr>
              <w:pStyle w:val="Tabellentext"/>
            </w:pPr>
            <w:r w:rsidRPr="00A129F5">
              <w:t>sorgfältige Durchführung des Requirements Engineering und Change Managements</w:t>
            </w:r>
          </w:p>
        </w:tc>
      </w:tr>
    </w:tbl>
    <w:p w14:paraId="0673A70B" w14:textId="77777777" w:rsidR="00645708" w:rsidRDefault="00645708">
      <w:r>
        <w:br w:type="page"/>
      </w:r>
    </w:p>
    <w:tbl>
      <w:tblPr>
        <w:tblW w:w="1368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6"/>
        <w:gridCol w:w="2268"/>
        <w:gridCol w:w="2835"/>
        <w:gridCol w:w="993"/>
        <w:gridCol w:w="2694"/>
        <w:gridCol w:w="4394"/>
      </w:tblGrid>
      <w:tr w:rsidR="00645708" w:rsidRPr="00197660" w14:paraId="1C1F7188" w14:textId="77777777" w:rsidTr="00BC4F4B">
        <w:tc>
          <w:tcPr>
            <w:tcW w:w="496" w:type="dxa"/>
          </w:tcPr>
          <w:p w14:paraId="7B6A91DC" w14:textId="77777777" w:rsidR="00645708" w:rsidRPr="00197660" w:rsidRDefault="00645708" w:rsidP="00197660">
            <w:pPr>
              <w:pStyle w:val="Tabellentext"/>
              <w:rPr>
                <w:rStyle w:val="Grundzfett"/>
                <w:bCs/>
              </w:rPr>
            </w:pPr>
            <w:r w:rsidRPr="00197660">
              <w:rPr>
                <w:rStyle w:val="Grundzfett"/>
                <w:bCs/>
              </w:rPr>
              <w:lastRenderedPageBreak/>
              <w:t>Nr.</w:t>
            </w:r>
          </w:p>
        </w:tc>
        <w:tc>
          <w:tcPr>
            <w:tcW w:w="2268" w:type="dxa"/>
          </w:tcPr>
          <w:p w14:paraId="426A9012" w14:textId="77777777" w:rsidR="00645708" w:rsidRPr="00197660" w:rsidRDefault="00645708" w:rsidP="00197660">
            <w:pPr>
              <w:pStyle w:val="Tabellentext"/>
              <w:rPr>
                <w:rStyle w:val="Grundzfett"/>
                <w:bCs/>
              </w:rPr>
            </w:pPr>
            <w:r w:rsidRPr="00197660">
              <w:rPr>
                <w:rStyle w:val="Grundzfett"/>
                <w:bCs/>
              </w:rPr>
              <w:t>Risiko</w:t>
            </w:r>
          </w:p>
        </w:tc>
        <w:tc>
          <w:tcPr>
            <w:tcW w:w="2835" w:type="dxa"/>
          </w:tcPr>
          <w:p w14:paraId="0D25D2CA" w14:textId="65F56B90" w:rsidR="00645708" w:rsidRPr="00197660" w:rsidRDefault="00071EFA" w:rsidP="00197660">
            <w:pPr>
              <w:pStyle w:val="Tabellentext"/>
              <w:rPr>
                <w:rStyle w:val="Grundzfett"/>
                <w:bCs/>
              </w:rPr>
            </w:pPr>
            <w:r>
              <w:rPr>
                <w:rStyle w:val="Grundzfett"/>
                <w:bCs/>
              </w:rPr>
              <w:t>Ausw</w:t>
            </w:r>
            <w:r w:rsidRPr="00197660">
              <w:rPr>
                <w:rStyle w:val="Grundzfett"/>
                <w:bCs/>
              </w:rPr>
              <w:t>irkung</w:t>
            </w:r>
          </w:p>
        </w:tc>
        <w:tc>
          <w:tcPr>
            <w:tcW w:w="993" w:type="dxa"/>
          </w:tcPr>
          <w:p w14:paraId="7F145776" w14:textId="77777777" w:rsidR="00645708" w:rsidRPr="00197660" w:rsidRDefault="00645708" w:rsidP="00197660">
            <w:pPr>
              <w:pStyle w:val="Tabellentext"/>
              <w:rPr>
                <w:rStyle w:val="Grundzfett"/>
                <w:bCs/>
              </w:rPr>
            </w:pPr>
            <w:r w:rsidRPr="00197660">
              <w:rPr>
                <w:rStyle w:val="Grundzfett"/>
                <w:bCs/>
              </w:rPr>
              <w:t xml:space="preserve">Ewk </w:t>
            </w:r>
          </w:p>
        </w:tc>
        <w:tc>
          <w:tcPr>
            <w:tcW w:w="2694" w:type="dxa"/>
          </w:tcPr>
          <w:p w14:paraId="4A6C4007" w14:textId="77777777" w:rsidR="00645708" w:rsidRPr="00197660" w:rsidRDefault="00645708" w:rsidP="00197660">
            <w:pPr>
              <w:pStyle w:val="Tabellentext"/>
              <w:rPr>
                <w:rStyle w:val="Grundzfett"/>
                <w:bCs/>
              </w:rPr>
            </w:pPr>
            <w:r w:rsidRPr="00197660">
              <w:rPr>
                <w:rStyle w:val="Grundzfett"/>
                <w:bCs/>
              </w:rPr>
              <w:t>Schadensausmaß</w:t>
            </w:r>
          </w:p>
        </w:tc>
        <w:tc>
          <w:tcPr>
            <w:tcW w:w="4394" w:type="dxa"/>
          </w:tcPr>
          <w:p w14:paraId="35E1379E" w14:textId="77777777" w:rsidR="00645708" w:rsidRPr="00197660" w:rsidRDefault="00645708" w:rsidP="00197660">
            <w:pPr>
              <w:pStyle w:val="Tabellentext"/>
              <w:rPr>
                <w:rStyle w:val="Grundzfett"/>
                <w:bCs/>
              </w:rPr>
            </w:pPr>
            <w:r w:rsidRPr="00197660">
              <w:rPr>
                <w:rStyle w:val="Grundzfett"/>
                <w:bCs/>
              </w:rPr>
              <w:t>Maßnahme</w:t>
            </w:r>
          </w:p>
        </w:tc>
      </w:tr>
      <w:tr w:rsidR="00F2389B" w:rsidRPr="00A129F5" w14:paraId="49881152" w14:textId="64FE1959" w:rsidTr="00BC4F4B">
        <w:tc>
          <w:tcPr>
            <w:tcW w:w="496" w:type="dxa"/>
          </w:tcPr>
          <w:p w14:paraId="3D3E7D1C" w14:textId="6014F0C4" w:rsidR="00F2389B" w:rsidRPr="00A129F5" w:rsidRDefault="00F2389B" w:rsidP="00B643F7">
            <w:pPr>
              <w:pStyle w:val="Tabellentext"/>
              <w:numPr>
                <w:ilvl w:val="0"/>
                <w:numId w:val="11"/>
              </w:numPr>
              <w:ind w:left="153" w:hanging="74"/>
            </w:pPr>
          </w:p>
        </w:tc>
        <w:tc>
          <w:tcPr>
            <w:tcW w:w="2268" w:type="dxa"/>
          </w:tcPr>
          <w:p w14:paraId="215276BD" w14:textId="7967CDB6" w:rsidR="00F2389B" w:rsidRPr="00A129F5" w:rsidRDefault="00880B8B" w:rsidP="00A129F5">
            <w:pPr>
              <w:pStyle w:val="Tabellentext"/>
            </w:pPr>
            <w:r w:rsidRPr="00A129F5">
              <w:t>Fehler in der Implementierung</w:t>
            </w:r>
          </w:p>
        </w:tc>
        <w:tc>
          <w:tcPr>
            <w:tcW w:w="2835" w:type="dxa"/>
          </w:tcPr>
          <w:p w14:paraId="7CEE8275" w14:textId="26106EC7" w:rsidR="00880B8B" w:rsidRPr="00A129F5" w:rsidRDefault="00880B8B" w:rsidP="00A129F5">
            <w:pPr>
              <w:pStyle w:val="Tabellentext"/>
            </w:pPr>
            <w:r w:rsidRPr="00A129F5">
              <w:t>Fehler in der Ausführung der Software; fehlerhafte Software</w:t>
            </w:r>
            <w:r w:rsidR="00C87D7D">
              <w:noBreakHyphen/>
            </w:r>
            <w:r w:rsidRPr="00A129F5">
              <w:t>Funktionalitäten</w:t>
            </w:r>
          </w:p>
          <w:p w14:paraId="73A1E2C9" w14:textId="7086C2DD" w:rsidR="00F2389B" w:rsidRPr="00A129F5" w:rsidRDefault="00880B8B" w:rsidP="00A129F5">
            <w:pPr>
              <w:pStyle w:val="Tabellentext"/>
            </w:pPr>
            <w:r w:rsidRPr="00A129F5">
              <w:t>geforderte Funktionalitäten werden nicht oder fehlerhaft umgesetzt</w:t>
            </w:r>
          </w:p>
        </w:tc>
        <w:tc>
          <w:tcPr>
            <w:tcW w:w="993" w:type="dxa"/>
          </w:tcPr>
          <w:p w14:paraId="248626B7" w14:textId="52739F68" w:rsidR="00F2389B" w:rsidRPr="00A129F5" w:rsidRDefault="00B8791D" w:rsidP="00A129F5">
            <w:pPr>
              <w:pStyle w:val="Tabellentext"/>
            </w:pPr>
            <w:r w:rsidRPr="00A129F5">
              <w:t>Hoch</w:t>
            </w:r>
          </w:p>
        </w:tc>
        <w:tc>
          <w:tcPr>
            <w:tcW w:w="2694" w:type="dxa"/>
          </w:tcPr>
          <w:p w14:paraId="5869FBF2" w14:textId="0C35CED5" w:rsidR="00F2389B" w:rsidRPr="00A129F5" w:rsidRDefault="00B8791D" w:rsidP="00A129F5">
            <w:pPr>
              <w:pStyle w:val="Tabellentext"/>
            </w:pPr>
            <w:r w:rsidRPr="00A129F5">
              <w:t>Schwer</w:t>
            </w:r>
            <w:r w:rsidR="00880B8B" w:rsidRPr="00A129F5">
              <w:t>kalkulierbar</w:t>
            </w:r>
          </w:p>
          <w:p w14:paraId="5C62CD21" w14:textId="5B1FB803" w:rsidR="00880B8B" w:rsidRPr="00A129F5" w:rsidRDefault="00880B8B" w:rsidP="00A129F5">
            <w:pPr>
              <w:pStyle w:val="Tabellentext"/>
            </w:pPr>
            <w:r w:rsidRPr="00A129F5">
              <w:t>Kosten = Personalstunden * Stundensatz</w:t>
            </w:r>
          </w:p>
        </w:tc>
        <w:tc>
          <w:tcPr>
            <w:tcW w:w="4394" w:type="dxa"/>
          </w:tcPr>
          <w:p w14:paraId="0AC277DC" w14:textId="62B5C0DC" w:rsidR="00880B8B" w:rsidRPr="00A129F5" w:rsidRDefault="00880B8B" w:rsidP="00A129F5">
            <w:pPr>
              <w:pStyle w:val="Tabellentext"/>
            </w:pPr>
            <w:r w:rsidRPr="00A129F5">
              <w:t>Unit</w:t>
            </w:r>
            <w:r w:rsidR="00C87D7D">
              <w:noBreakHyphen/>
            </w:r>
            <w:r w:rsidRPr="00A129F5">
              <w:t xml:space="preserve">Test, </w:t>
            </w:r>
          </w:p>
          <w:p w14:paraId="617CF54E" w14:textId="4677F978" w:rsidR="00880B8B" w:rsidRPr="00A129F5" w:rsidRDefault="00880B8B" w:rsidP="00A129F5">
            <w:pPr>
              <w:pStyle w:val="Tabellentext"/>
            </w:pPr>
            <w:r w:rsidRPr="00A129F5">
              <w:t xml:space="preserve">Integrationstests, </w:t>
            </w:r>
          </w:p>
          <w:p w14:paraId="11DBAEFE" w14:textId="3CB5190C" w:rsidR="00880B8B" w:rsidRPr="00A129F5" w:rsidRDefault="00880B8B" w:rsidP="00A129F5">
            <w:pPr>
              <w:pStyle w:val="Tabellentext"/>
            </w:pPr>
            <w:r w:rsidRPr="00A129F5">
              <w:t>Systemprüfungs</w:t>
            </w:r>
            <w:r w:rsidR="00C87D7D">
              <w:noBreakHyphen/>
            </w:r>
            <w:r w:rsidRPr="00A129F5">
              <w:t xml:space="preserve">Test, </w:t>
            </w:r>
          </w:p>
          <w:p w14:paraId="33D51134" w14:textId="1463483B" w:rsidR="00880B8B" w:rsidRPr="00A129F5" w:rsidRDefault="00880B8B" w:rsidP="00A129F5">
            <w:pPr>
              <w:pStyle w:val="Tabellentext"/>
            </w:pPr>
            <w:r w:rsidRPr="00A129F5">
              <w:t>Abnahmeprüfung</w:t>
            </w:r>
          </w:p>
          <w:p w14:paraId="031F586F" w14:textId="6BF8E200" w:rsidR="00F2389B" w:rsidRPr="00A129F5" w:rsidRDefault="00880B8B" w:rsidP="00A129F5">
            <w:pPr>
              <w:pStyle w:val="Tabellentext"/>
            </w:pPr>
            <w:r w:rsidRPr="00A129F5">
              <w:t>Dokumentation der Tests</w:t>
            </w:r>
          </w:p>
        </w:tc>
      </w:tr>
      <w:tr w:rsidR="00363720" w:rsidRPr="00A129F5" w14:paraId="6A936670" w14:textId="77777777" w:rsidTr="00BC4F4B">
        <w:tc>
          <w:tcPr>
            <w:tcW w:w="497" w:type="dxa"/>
          </w:tcPr>
          <w:p w14:paraId="033B6DEF" w14:textId="1E656B4B" w:rsidR="00363720" w:rsidRPr="00A129F5" w:rsidRDefault="00363720" w:rsidP="00B643F7">
            <w:pPr>
              <w:pStyle w:val="Tabellentext"/>
              <w:numPr>
                <w:ilvl w:val="0"/>
                <w:numId w:val="11"/>
              </w:numPr>
              <w:ind w:left="153" w:hanging="74"/>
            </w:pPr>
          </w:p>
        </w:tc>
        <w:tc>
          <w:tcPr>
            <w:tcW w:w="2268" w:type="dxa"/>
          </w:tcPr>
          <w:p w14:paraId="19F527CB" w14:textId="31B35E93" w:rsidR="00363720" w:rsidRPr="00A129F5" w:rsidRDefault="00363720" w:rsidP="00A129F5">
            <w:pPr>
              <w:pStyle w:val="Tabellentext"/>
            </w:pPr>
            <w:r w:rsidRPr="00A129F5">
              <w:t>Fehlende bzw. mangelhafte Durchführung der Qualitätssicherung</w:t>
            </w:r>
          </w:p>
        </w:tc>
        <w:tc>
          <w:tcPr>
            <w:tcW w:w="2835" w:type="dxa"/>
          </w:tcPr>
          <w:p w14:paraId="2C32FDED" w14:textId="77777777" w:rsidR="00363720" w:rsidRPr="00A129F5" w:rsidRDefault="00363720" w:rsidP="00A129F5">
            <w:pPr>
              <w:pStyle w:val="Tabellentext"/>
            </w:pPr>
            <w:r w:rsidRPr="00A129F5">
              <w:t>mangelhafte bzw. fehlerhafte Software</w:t>
            </w:r>
          </w:p>
          <w:p w14:paraId="6D04528A" w14:textId="36DF7CC3" w:rsidR="00363720" w:rsidRPr="00A129F5" w:rsidRDefault="00363720" w:rsidP="00A129F5">
            <w:pPr>
              <w:pStyle w:val="Tabellentext"/>
            </w:pPr>
            <w:r w:rsidRPr="00A129F5">
              <w:t>fehlende Funktionalitäten in der Software</w:t>
            </w:r>
          </w:p>
        </w:tc>
        <w:tc>
          <w:tcPr>
            <w:tcW w:w="993" w:type="dxa"/>
          </w:tcPr>
          <w:p w14:paraId="59DF6707" w14:textId="7ACD38BD" w:rsidR="00363720" w:rsidRPr="00A129F5" w:rsidRDefault="00B8791D" w:rsidP="00A129F5">
            <w:pPr>
              <w:pStyle w:val="Tabellentext"/>
            </w:pPr>
            <w:r w:rsidRPr="00A129F5">
              <w:t>M</w:t>
            </w:r>
            <w:r w:rsidR="00FA71FF" w:rsidRPr="00A129F5">
              <w:t>ittel</w:t>
            </w:r>
            <w:r w:rsidR="00363720" w:rsidRPr="00A129F5">
              <w:t xml:space="preserve">: </w:t>
            </w:r>
          </w:p>
        </w:tc>
        <w:tc>
          <w:tcPr>
            <w:tcW w:w="2693" w:type="dxa"/>
          </w:tcPr>
          <w:p w14:paraId="7C472B6E" w14:textId="77777777" w:rsidR="00363720" w:rsidRPr="00A129F5" w:rsidRDefault="00363720" w:rsidP="00A129F5">
            <w:pPr>
              <w:pStyle w:val="Tabellentext"/>
            </w:pPr>
            <w:r w:rsidRPr="00A129F5">
              <w:t>Mittel: fehlerhafte Software</w:t>
            </w:r>
          </w:p>
          <w:p w14:paraId="6A804AC9" w14:textId="65388FB1" w:rsidR="00363720" w:rsidRPr="00A129F5" w:rsidRDefault="00363720" w:rsidP="00A129F5">
            <w:pPr>
              <w:pStyle w:val="Tabellentext"/>
            </w:pPr>
            <w:r w:rsidRPr="00A129F5">
              <w:t>Nachbesserung erforderlich</w:t>
            </w:r>
          </w:p>
        </w:tc>
        <w:tc>
          <w:tcPr>
            <w:tcW w:w="4394" w:type="dxa"/>
          </w:tcPr>
          <w:p w14:paraId="3C8807F3" w14:textId="77777777" w:rsidR="00363720" w:rsidRPr="00A129F5" w:rsidRDefault="00363720" w:rsidP="00A129F5">
            <w:pPr>
              <w:pStyle w:val="Tabellentext"/>
            </w:pPr>
            <w:r w:rsidRPr="00A129F5">
              <w:t>Planung, Konzeption und Definition der Qualitätssicherung</w:t>
            </w:r>
          </w:p>
          <w:p w14:paraId="2CF1D6D2" w14:textId="77777777" w:rsidR="00363720" w:rsidRPr="00A129F5" w:rsidRDefault="00363720" w:rsidP="00A129F5">
            <w:pPr>
              <w:pStyle w:val="Tabellentext"/>
            </w:pPr>
            <w:r w:rsidRPr="00A129F5">
              <w:t>Einbeziehung des Kunden in die Qualitätssicherung</w:t>
            </w:r>
          </w:p>
          <w:p w14:paraId="56C1F9A7" w14:textId="7088108F" w:rsidR="00363720" w:rsidRPr="00A129F5" w:rsidRDefault="00363720" w:rsidP="00A129F5">
            <w:pPr>
              <w:pStyle w:val="Tabellentext"/>
            </w:pPr>
            <w:r w:rsidRPr="00A129F5">
              <w:t xml:space="preserve">agile Softwareentwicklung mit kontinuierlichen Tests und frühzeitiger Entwicklung von </w:t>
            </w:r>
            <w:r w:rsidR="00FA71FF" w:rsidRPr="00A129F5">
              <w:t>Prototypen</w:t>
            </w:r>
          </w:p>
        </w:tc>
      </w:tr>
      <w:tr w:rsidR="00FA71FF" w:rsidRPr="00A129F5" w14:paraId="7B053D12" w14:textId="77777777" w:rsidTr="00BC4F4B">
        <w:tc>
          <w:tcPr>
            <w:tcW w:w="497" w:type="dxa"/>
          </w:tcPr>
          <w:p w14:paraId="2FE3880C" w14:textId="33D1D8CA" w:rsidR="00FA71FF" w:rsidRPr="00A129F5" w:rsidRDefault="00FA71FF" w:rsidP="00B643F7">
            <w:pPr>
              <w:pStyle w:val="Tabellentext"/>
              <w:numPr>
                <w:ilvl w:val="0"/>
                <w:numId w:val="11"/>
              </w:numPr>
              <w:ind w:left="153" w:hanging="74"/>
            </w:pPr>
          </w:p>
        </w:tc>
        <w:tc>
          <w:tcPr>
            <w:tcW w:w="2268" w:type="dxa"/>
          </w:tcPr>
          <w:p w14:paraId="46E70582" w14:textId="17D41C24" w:rsidR="00FA71FF" w:rsidRPr="00A129F5" w:rsidRDefault="00FA71FF" w:rsidP="00A129F5">
            <w:pPr>
              <w:pStyle w:val="Tabellentext"/>
            </w:pPr>
            <w:r w:rsidRPr="00A129F5">
              <w:t>Fehlendes Bewusstsein für die Produktqualität</w:t>
            </w:r>
          </w:p>
        </w:tc>
        <w:tc>
          <w:tcPr>
            <w:tcW w:w="2835" w:type="dxa"/>
          </w:tcPr>
          <w:p w14:paraId="285FC8EB" w14:textId="77777777" w:rsidR="00FA71FF" w:rsidRPr="00A129F5" w:rsidRDefault="00FA71FF" w:rsidP="00A129F5">
            <w:pPr>
              <w:pStyle w:val="Tabellentext"/>
            </w:pPr>
            <w:r w:rsidRPr="00A129F5">
              <w:t>mangelhafte bzw. fehlerhafte Software</w:t>
            </w:r>
          </w:p>
          <w:p w14:paraId="27CB1B34" w14:textId="7DABB6E2" w:rsidR="00FA71FF" w:rsidRPr="00A129F5" w:rsidRDefault="00FA71FF" w:rsidP="00A129F5">
            <w:pPr>
              <w:pStyle w:val="Tabellentext"/>
            </w:pPr>
            <w:r w:rsidRPr="00A129F5">
              <w:t>fehlende Funktionalitäten in der Software</w:t>
            </w:r>
          </w:p>
        </w:tc>
        <w:tc>
          <w:tcPr>
            <w:tcW w:w="993" w:type="dxa"/>
          </w:tcPr>
          <w:p w14:paraId="35DF5E9A" w14:textId="1748970B" w:rsidR="00FA71FF" w:rsidRPr="00A129F5" w:rsidRDefault="00A90A4D" w:rsidP="00A129F5">
            <w:pPr>
              <w:pStyle w:val="Tabellentext"/>
            </w:pPr>
            <w:r w:rsidRPr="00A129F5">
              <w:t>M</w:t>
            </w:r>
            <w:r w:rsidR="00FA71FF" w:rsidRPr="00A129F5">
              <w:t>ittel</w:t>
            </w:r>
          </w:p>
        </w:tc>
        <w:tc>
          <w:tcPr>
            <w:tcW w:w="2693" w:type="dxa"/>
          </w:tcPr>
          <w:p w14:paraId="69F8D24F" w14:textId="77777777" w:rsidR="00FA71FF" w:rsidRPr="00A129F5" w:rsidRDefault="00FA71FF" w:rsidP="00A129F5">
            <w:pPr>
              <w:pStyle w:val="Tabellentext"/>
            </w:pPr>
            <w:r w:rsidRPr="00A129F5">
              <w:t>Mittel: fehlerhafte Software</w:t>
            </w:r>
          </w:p>
          <w:p w14:paraId="553D0313" w14:textId="09A90ACD" w:rsidR="00FA71FF" w:rsidRPr="00A129F5" w:rsidRDefault="00FA71FF" w:rsidP="00A129F5">
            <w:pPr>
              <w:pStyle w:val="Tabellentext"/>
            </w:pPr>
            <w:r w:rsidRPr="00A129F5">
              <w:t>Nachbesserung erforderlich</w:t>
            </w:r>
          </w:p>
        </w:tc>
        <w:tc>
          <w:tcPr>
            <w:tcW w:w="4394" w:type="dxa"/>
          </w:tcPr>
          <w:p w14:paraId="20ABD489" w14:textId="204F1D43" w:rsidR="00FA71FF" w:rsidRPr="00A129F5" w:rsidRDefault="00B8791D" w:rsidP="00A129F5">
            <w:pPr>
              <w:pStyle w:val="Tabellentext"/>
            </w:pPr>
            <w:r w:rsidRPr="00A129F5">
              <w:t>Motivation der Mitarbeitenden zu qualitätsorientiertem Handeln</w:t>
            </w:r>
          </w:p>
        </w:tc>
      </w:tr>
    </w:tbl>
    <w:p w14:paraId="3B26DDFE" w14:textId="77777777" w:rsidR="00E54777" w:rsidRDefault="00E54777" w:rsidP="00E54777">
      <w:pPr>
        <w:pStyle w:val="Grundtext"/>
      </w:pPr>
    </w:p>
    <w:p w14:paraId="06C4E13C" w14:textId="77777777" w:rsidR="00E54777" w:rsidRDefault="00E54777" w:rsidP="00E54777">
      <w:pPr>
        <w:pStyle w:val="Grundtext"/>
      </w:pPr>
    </w:p>
    <w:p w14:paraId="342122E7" w14:textId="77777777" w:rsidR="00E54777" w:rsidRDefault="00E54777" w:rsidP="00E54777">
      <w:pPr>
        <w:pStyle w:val="Grundtext"/>
      </w:pPr>
    </w:p>
    <w:p w14:paraId="4A1E666A" w14:textId="77777777" w:rsidR="00E54777" w:rsidRDefault="00E54777" w:rsidP="00E54777">
      <w:pPr>
        <w:pStyle w:val="Grundtext"/>
      </w:pPr>
    </w:p>
    <w:p w14:paraId="760BC516" w14:textId="77777777" w:rsidR="00E54777" w:rsidRDefault="00E54777" w:rsidP="00E54777">
      <w:pPr>
        <w:pStyle w:val="Grundtext"/>
      </w:pPr>
    </w:p>
    <w:p w14:paraId="0AE98229" w14:textId="77777777" w:rsidR="00F2389B" w:rsidRDefault="00F2389B" w:rsidP="00E54777">
      <w:pPr>
        <w:pStyle w:val="Grundtext"/>
        <w:sectPr w:rsidR="00F2389B" w:rsidSect="00F2389B">
          <w:pgSz w:w="16838" w:h="11906" w:orient="landscape" w:code="9"/>
          <w:pgMar w:top="1701" w:right="1701" w:bottom="1701" w:left="1134" w:header="720" w:footer="720" w:gutter="0"/>
          <w:cols w:space="708"/>
          <w:docGrid w:linePitch="360"/>
        </w:sectPr>
      </w:pPr>
    </w:p>
    <w:p w14:paraId="15BDC954" w14:textId="6B1875C5" w:rsidR="0065386F" w:rsidRDefault="00290868" w:rsidP="0065386F">
      <w:pPr>
        <w:pStyle w:val="berschrift8"/>
        <w:spacing w:before="0"/>
        <w:rPr>
          <w:rStyle w:val="Grundzenglisch"/>
          <w:bCs/>
          <w:lang w:val="de-DE"/>
        </w:rPr>
      </w:pPr>
      <w:bookmarkStart w:id="71" w:name="_Ref141634165"/>
      <w:bookmarkStart w:id="72" w:name="_Toc144150369"/>
      <w:r>
        <w:rPr>
          <w:rStyle w:val="Grundzenglisch"/>
          <w:bCs/>
          <w:lang w:val="de-DE"/>
        </w:rPr>
        <w:lastRenderedPageBreak/>
        <w:t>Die</w:t>
      </w:r>
      <w:r w:rsidR="008F196B">
        <w:rPr>
          <w:rStyle w:val="Grundzenglisch"/>
          <w:bCs/>
          <w:lang w:val="de-DE"/>
        </w:rPr>
        <w:t xml:space="preserve"> unterstützten Datenformate und Kommunikationsprotokolle</w:t>
      </w:r>
      <w:bookmarkEnd w:id="72"/>
    </w:p>
    <w:p w14:paraId="246B0786" w14:textId="53E7E054" w:rsidR="00520347" w:rsidRPr="00520347" w:rsidRDefault="00520347" w:rsidP="00520347">
      <w:pPr>
        <w:pStyle w:val="Grundtext"/>
      </w:pPr>
      <w:r>
        <w:t xml:space="preserve">In der Tabelle ‚Tab. C.1‘ sind die </w:t>
      </w:r>
      <w:r w:rsidR="00625616">
        <w:t>durch die</w:t>
      </w:r>
      <w:r>
        <w:t xml:space="preserve"> Datenkonverter </w:t>
      </w:r>
      <w:r w:rsidR="00625616">
        <w:t xml:space="preserve">konvertierbaren </w:t>
      </w:r>
      <w:r>
        <w:t xml:space="preserve">Datenformate und </w:t>
      </w:r>
      <w:r w:rsidR="00625616">
        <w:t>d</w:t>
      </w:r>
      <w:r w:rsidR="008A5174">
        <w:t>i</w:t>
      </w:r>
      <w:r w:rsidR="00625616">
        <w:t xml:space="preserve">e von den </w:t>
      </w:r>
      <w:r>
        <w:t>Kommunikationsdispatchern unterstützten Kommunikationsprotokolle übersichtlich aufgelistet.</w:t>
      </w:r>
    </w:p>
    <w:p w14:paraId="32199A90" w14:textId="7F51C18E" w:rsidR="0065386F" w:rsidRDefault="003374CA" w:rsidP="003374CA">
      <w:pPr>
        <w:pStyle w:val="Tabellentitel"/>
        <w:rPr>
          <w:rStyle w:val="Grundzenglisch"/>
          <w:bCs/>
          <w:lang w:val="de-DE"/>
        </w:rPr>
      </w:pPr>
      <w:bookmarkStart w:id="73" w:name="_Ref143714757"/>
      <w:bookmarkStart w:id="74" w:name="_Toc144150427"/>
      <w:r w:rsidRPr="003374CA">
        <w:rPr>
          <w:rStyle w:val="Grundzfett"/>
        </w:rPr>
        <w:t xml:space="preserve">Tab. </w:t>
      </w:r>
      <w:r w:rsidR="001418B6">
        <w:rPr>
          <w:rStyle w:val="Grundzfett"/>
        </w:rPr>
        <w:fldChar w:fldCharType="begin"/>
      </w:r>
      <w:r w:rsidR="001418B6">
        <w:rPr>
          <w:rStyle w:val="Grundzfett"/>
        </w:rPr>
        <w:instrText xml:space="preserve"> STYLEREF 8 \s </w:instrText>
      </w:r>
      <w:r w:rsidR="001418B6">
        <w:rPr>
          <w:rStyle w:val="Grundzfett"/>
        </w:rPr>
        <w:fldChar w:fldCharType="separate"/>
      </w:r>
      <w:r w:rsidR="001418B6">
        <w:rPr>
          <w:rStyle w:val="Grundzfett"/>
          <w:noProof/>
        </w:rPr>
        <w:t>C</w:t>
      </w:r>
      <w:r w:rsidR="001418B6">
        <w:rPr>
          <w:rStyle w:val="Grundzfett"/>
        </w:rPr>
        <w:fldChar w:fldCharType="end"/>
      </w:r>
      <w:r w:rsidR="001418B6">
        <w:rPr>
          <w:rStyle w:val="Grundzfett"/>
        </w:rPr>
        <w:t>.</w:t>
      </w:r>
      <w:r w:rsidR="001418B6">
        <w:rPr>
          <w:rStyle w:val="Grundzfett"/>
        </w:rPr>
        <w:fldChar w:fldCharType="begin"/>
      </w:r>
      <w:r w:rsidR="001418B6">
        <w:rPr>
          <w:rStyle w:val="Grundzfett"/>
        </w:rPr>
        <w:instrText xml:space="preserve"> SEQ Tab. \* ARABIC \s 8 </w:instrText>
      </w:r>
      <w:r w:rsidR="001418B6">
        <w:rPr>
          <w:rStyle w:val="Grundzfett"/>
        </w:rPr>
        <w:fldChar w:fldCharType="separate"/>
      </w:r>
      <w:r w:rsidR="001418B6">
        <w:rPr>
          <w:rStyle w:val="Grundzfett"/>
          <w:noProof/>
        </w:rPr>
        <w:t>1</w:t>
      </w:r>
      <w:r w:rsidR="001418B6">
        <w:rPr>
          <w:rStyle w:val="Grundzfett"/>
        </w:rPr>
        <w:fldChar w:fldCharType="end"/>
      </w:r>
      <w:bookmarkEnd w:id="73"/>
      <w:r w:rsidRPr="003374CA">
        <w:rPr>
          <w:rStyle w:val="Grundzfett"/>
        </w:rPr>
        <w:t>:</w:t>
      </w:r>
      <w:r>
        <w:t xml:space="preserve"> </w:t>
      </w:r>
      <w:r w:rsidR="00D05478">
        <w:t xml:space="preserve">Die </w:t>
      </w:r>
      <w:r w:rsidRPr="00410436">
        <w:t>unterstützten Datenformate und Kommunikationsprotokolle</w:t>
      </w:r>
      <w:bookmarkEnd w:id="74"/>
    </w:p>
    <w:tbl>
      <w:tblPr>
        <w:tblW w:w="8576"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31"/>
        <w:gridCol w:w="3402"/>
        <w:gridCol w:w="3543"/>
      </w:tblGrid>
      <w:tr w:rsidR="002F0D6D" w:rsidRPr="0091658C" w14:paraId="75D5AFAE" w14:textId="77777777" w:rsidTr="0007779E">
        <w:tc>
          <w:tcPr>
            <w:tcW w:w="1631" w:type="dxa"/>
          </w:tcPr>
          <w:p w14:paraId="02E4112D" w14:textId="77777777" w:rsidR="002F0D6D" w:rsidRDefault="002F0D6D" w:rsidP="00A44CCE">
            <w:pPr>
              <w:pStyle w:val="Tabellentext"/>
              <w:rPr>
                <w:rStyle w:val="Grundzfett"/>
                <w:bCs/>
              </w:rPr>
            </w:pPr>
            <w:r w:rsidRPr="002F0D6D">
              <w:rPr>
                <w:rStyle w:val="Grundzfett"/>
                <w:bCs/>
              </w:rPr>
              <w:t>Richtung</w:t>
            </w:r>
          </w:p>
          <w:p w14:paraId="3A77C2DC" w14:textId="3D6456C7" w:rsidR="0007779E" w:rsidRPr="00783FD5" w:rsidRDefault="0007779E" w:rsidP="00A44CCE">
            <w:pPr>
              <w:pStyle w:val="Tabellentext"/>
            </w:pPr>
            <w:r>
              <w:rPr>
                <w:rStyle w:val="Grundzfett"/>
                <w:bCs/>
              </w:rPr>
              <w:t>des Datenflusses</w:t>
            </w:r>
          </w:p>
        </w:tc>
        <w:tc>
          <w:tcPr>
            <w:tcW w:w="3402" w:type="dxa"/>
          </w:tcPr>
          <w:p w14:paraId="1F7B4D56" w14:textId="279D00A2" w:rsidR="002F0D6D" w:rsidRPr="00E26816" w:rsidRDefault="002F0D6D" w:rsidP="00A44CCE">
            <w:pPr>
              <w:pStyle w:val="Tabellentext"/>
            </w:pPr>
            <w:r>
              <w:rPr>
                <w:rStyle w:val="Grundzfett"/>
                <w:bCs/>
              </w:rPr>
              <w:t>Datenformat</w:t>
            </w:r>
          </w:p>
        </w:tc>
        <w:tc>
          <w:tcPr>
            <w:tcW w:w="3543" w:type="dxa"/>
          </w:tcPr>
          <w:p w14:paraId="5852A6CB" w14:textId="1CBB9D36" w:rsidR="002F0D6D" w:rsidRPr="005F1B41" w:rsidRDefault="002F0D6D" w:rsidP="00A44CCE">
            <w:pPr>
              <w:pStyle w:val="Tabellentext"/>
            </w:pPr>
            <w:r>
              <w:rPr>
                <w:rStyle w:val="Grundzfett"/>
                <w:bCs/>
              </w:rPr>
              <w:t>Kommunikationsprotokoll</w:t>
            </w:r>
          </w:p>
        </w:tc>
      </w:tr>
      <w:tr w:rsidR="0065386F" w:rsidRPr="0091658C" w14:paraId="76EB3FF0" w14:textId="77777777" w:rsidTr="0007779E">
        <w:tc>
          <w:tcPr>
            <w:tcW w:w="1631" w:type="dxa"/>
          </w:tcPr>
          <w:p w14:paraId="416D7283" w14:textId="77777777" w:rsidR="0065386F" w:rsidRPr="00783FD5" w:rsidRDefault="0065386F" w:rsidP="00A44CCE">
            <w:pPr>
              <w:pStyle w:val="Tabellentext"/>
            </w:pPr>
            <w:r w:rsidRPr="00783FD5">
              <w:t>eingehend</w:t>
            </w:r>
          </w:p>
        </w:tc>
        <w:tc>
          <w:tcPr>
            <w:tcW w:w="3402" w:type="dxa"/>
          </w:tcPr>
          <w:p w14:paraId="1ECEEA27" w14:textId="77777777" w:rsidR="0065386F" w:rsidRPr="00783FD5" w:rsidRDefault="0065386F" w:rsidP="00A44CCE">
            <w:pPr>
              <w:pStyle w:val="Tabellentext"/>
            </w:pPr>
            <w:r w:rsidRPr="00E26816">
              <w:t>Comma Separated Value</w:t>
            </w:r>
            <w:r>
              <w:t xml:space="preserve"> (</w:t>
            </w:r>
            <w:r w:rsidRPr="00783FD5">
              <w:t>CSV</w:t>
            </w:r>
            <w:r>
              <w:t>)</w:t>
            </w:r>
          </w:p>
          <w:p w14:paraId="02F9967D" w14:textId="77777777" w:rsidR="0065386F" w:rsidRPr="00783FD5" w:rsidRDefault="0065386F" w:rsidP="00A44CCE">
            <w:pPr>
              <w:pStyle w:val="Tabellentext"/>
            </w:pPr>
            <w:r w:rsidRPr="000F6C26">
              <w:t>Electronic Data Interchange for Administration, Commerce and Transport</w:t>
            </w:r>
            <w:r>
              <w:t xml:space="preserve"> (</w:t>
            </w:r>
            <w:r w:rsidRPr="00783FD5">
              <w:t>EDIFACT</w:t>
            </w:r>
            <w:r>
              <w:t>)</w:t>
            </w:r>
          </w:p>
          <w:p w14:paraId="3C0EF55A" w14:textId="77777777" w:rsidR="0065386F" w:rsidRPr="00783FD5" w:rsidRDefault="0065386F" w:rsidP="00A44CCE">
            <w:pPr>
              <w:pStyle w:val="Tabellentext"/>
            </w:pPr>
            <w:r w:rsidRPr="00E26816">
              <w:t>Fix Format</w:t>
            </w:r>
            <w:r>
              <w:t xml:space="preserve"> (</w:t>
            </w:r>
            <w:r w:rsidRPr="00783FD5">
              <w:t>FF</w:t>
            </w:r>
            <w:r>
              <w:t>)</w:t>
            </w:r>
          </w:p>
          <w:p w14:paraId="24E76387" w14:textId="77777777" w:rsidR="0065386F" w:rsidRPr="00783FD5" w:rsidRDefault="0065386F" w:rsidP="00A44CCE">
            <w:pPr>
              <w:pStyle w:val="Tabellentext"/>
            </w:pPr>
            <w:r w:rsidRPr="00E26816">
              <w:t>Hypertext Markup Language</w:t>
            </w:r>
            <w:r>
              <w:t xml:space="preserve"> (</w:t>
            </w:r>
            <w:r w:rsidRPr="00783FD5">
              <w:t>HTML</w:t>
            </w:r>
            <w:r>
              <w:t>)</w:t>
            </w:r>
          </w:p>
          <w:p w14:paraId="5BE1F6C0" w14:textId="77777777" w:rsidR="0065386F" w:rsidRPr="00783FD5" w:rsidRDefault="0065386F" w:rsidP="00A44CCE">
            <w:pPr>
              <w:pStyle w:val="Tabellentext"/>
            </w:pPr>
            <w:r w:rsidRPr="00E26816">
              <w:t>Intermediate Document</w:t>
            </w:r>
            <w:r>
              <w:t xml:space="preserve"> (</w:t>
            </w:r>
            <w:r w:rsidRPr="00783FD5">
              <w:t>IDoc</w:t>
            </w:r>
            <w:r>
              <w:t>)</w:t>
            </w:r>
          </w:p>
          <w:p w14:paraId="06C4133F" w14:textId="77777777" w:rsidR="0065386F" w:rsidRPr="00783FD5" w:rsidRDefault="0065386F" w:rsidP="00A44CCE">
            <w:pPr>
              <w:pStyle w:val="Tabellentext"/>
            </w:pPr>
            <w:r w:rsidRPr="00E26816">
              <w:t>JD Edwards</w:t>
            </w:r>
            <w:r>
              <w:t xml:space="preserve"> (</w:t>
            </w:r>
            <w:r w:rsidRPr="00783FD5">
              <w:t>JDE</w:t>
            </w:r>
            <w:r>
              <w:t>)</w:t>
            </w:r>
          </w:p>
          <w:p w14:paraId="2B231627" w14:textId="77777777" w:rsidR="0065386F" w:rsidRPr="00783FD5" w:rsidRDefault="0065386F" w:rsidP="00A44CCE">
            <w:pPr>
              <w:pStyle w:val="Tabellentext"/>
            </w:pPr>
            <w:r w:rsidRPr="00E26816">
              <w:t>Portable Document Format</w:t>
            </w:r>
            <w:r>
              <w:t xml:space="preserve"> (</w:t>
            </w:r>
            <w:r w:rsidRPr="00783FD5">
              <w:t>PDF</w:t>
            </w:r>
            <w:r>
              <w:t>)</w:t>
            </w:r>
          </w:p>
          <w:p w14:paraId="7C15ADD5" w14:textId="77777777" w:rsidR="0065386F" w:rsidRPr="00783FD5" w:rsidRDefault="0065386F" w:rsidP="00A44CCE">
            <w:pPr>
              <w:pStyle w:val="Tabellentext"/>
            </w:pPr>
            <w:r w:rsidRPr="00E26816">
              <w:t>Tradacoms</w:t>
            </w:r>
            <w:r>
              <w:t xml:space="preserve"> (</w:t>
            </w:r>
            <w:r w:rsidRPr="00783FD5">
              <w:t>TRC</w:t>
            </w:r>
            <w:r>
              <w:t>)</w:t>
            </w:r>
          </w:p>
          <w:p w14:paraId="66BAB226" w14:textId="77777777" w:rsidR="0065386F" w:rsidRPr="00783FD5" w:rsidRDefault="0065386F" w:rsidP="00A44CCE">
            <w:pPr>
              <w:pStyle w:val="Tabellentext"/>
            </w:pPr>
            <w:r w:rsidRPr="00E26816">
              <w:t>ANSI X12</w:t>
            </w:r>
            <w:r>
              <w:t xml:space="preserve"> (</w:t>
            </w:r>
            <w:r w:rsidRPr="00783FD5">
              <w:t>X12</w:t>
            </w:r>
            <w:r>
              <w:t>)</w:t>
            </w:r>
          </w:p>
          <w:p w14:paraId="235139B1" w14:textId="77777777" w:rsidR="0065386F" w:rsidRPr="00783FD5" w:rsidRDefault="0065386F" w:rsidP="00A44CCE">
            <w:pPr>
              <w:pStyle w:val="Tabellentext"/>
            </w:pPr>
            <w:r w:rsidRPr="00E26816">
              <w:t>Extensible Markup Language</w:t>
            </w:r>
            <w:r>
              <w:t xml:space="preserve"> (</w:t>
            </w:r>
            <w:r w:rsidRPr="00783FD5">
              <w:t>XML</w:t>
            </w:r>
            <w:r>
              <w:t>)</w:t>
            </w:r>
          </w:p>
        </w:tc>
        <w:tc>
          <w:tcPr>
            <w:tcW w:w="3543" w:type="dxa"/>
          </w:tcPr>
          <w:p w14:paraId="7E1F05A0" w14:textId="77777777" w:rsidR="0065386F" w:rsidRPr="00783FD5" w:rsidRDefault="0065386F" w:rsidP="00A44CCE">
            <w:pPr>
              <w:pStyle w:val="Tabellentext"/>
            </w:pPr>
            <w:r w:rsidRPr="005F1B41">
              <w:t>Applicability Statement 2</w:t>
            </w:r>
            <w:r>
              <w:t xml:space="preserve"> (</w:t>
            </w:r>
            <w:r w:rsidRPr="00783FD5">
              <w:t>AS2</w:t>
            </w:r>
            <w:r>
              <w:t>)</w:t>
            </w:r>
          </w:p>
          <w:p w14:paraId="0727D286" w14:textId="77777777" w:rsidR="0065386F" w:rsidRPr="00783FD5" w:rsidRDefault="0065386F" w:rsidP="00A44CCE">
            <w:pPr>
              <w:pStyle w:val="Tabellentext"/>
            </w:pPr>
            <w:r w:rsidRPr="005F1B41">
              <w:t>File Transfer Protocol</w:t>
            </w:r>
            <w:r>
              <w:t xml:space="preserve"> (</w:t>
            </w:r>
            <w:r w:rsidRPr="00783FD5">
              <w:t>FTP</w:t>
            </w:r>
            <w:r>
              <w:t>)</w:t>
            </w:r>
          </w:p>
          <w:p w14:paraId="1DC41AD9" w14:textId="77777777" w:rsidR="0065386F" w:rsidRDefault="0065386F" w:rsidP="00A44CCE">
            <w:pPr>
              <w:pStyle w:val="Tabellentext"/>
            </w:pPr>
            <w:r w:rsidRPr="005F1B41">
              <w:t>Hypertext Transfer Protocol</w:t>
            </w:r>
            <w:r>
              <w:t xml:space="preserve"> (</w:t>
            </w:r>
            <w:r w:rsidRPr="00783FD5">
              <w:t>HTTP</w:t>
            </w:r>
            <w:r>
              <w:t>)</w:t>
            </w:r>
          </w:p>
          <w:p w14:paraId="0746CB34" w14:textId="77777777" w:rsidR="0065386F" w:rsidRDefault="0065386F" w:rsidP="00A44CCE">
            <w:pPr>
              <w:pStyle w:val="Tabellentext"/>
            </w:pPr>
            <w:r w:rsidRPr="005F1B41">
              <w:t>Hypertext Transfer Protocol Secure</w:t>
            </w:r>
            <w:r>
              <w:t xml:space="preserve"> (HTTPS)</w:t>
            </w:r>
          </w:p>
          <w:p w14:paraId="41EE5199" w14:textId="77777777" w:rsidR="0065386F" w:rsidRPr="00783FD5" w:rsidRDefault="0065386F" w:rsidP="00A44CCE">
            <w:pPr>
              <w:pStyle w:val="Tabellentext"/>
            </w:pPr>
            <w:r w:rsidRPr="005F1B41">
              <w:t>Odette File Transfer Protocol</w:t>
            </w:r>
            <w:r>
              <w:t xml:space="preserve"> (OFTP)</w:t>
            </w:r>
          </w:p>
          <w:p w14:paraId="6EBD2DE6" w14:textId="77777777" w:rsidR="0065386F" w:rsidRPr="00783FD5" w:rsidRDefault="0065386F" w:rsidP="00A44CCE">
            <w:pPr>
              <w:pStyle w:val="Tabellentext"/>
            </w:pPr>
            <w:r w:rsidRPr="005F1B41">
              <w:t>Secure File Transfer Protocol</w:t>
            </w:r>
            <w:r>
              <w:t xml:space="preserve"> (</w:t>
            </w:r>
            <w:r w:rsidRPr="00783FD5">
              <w:t>SFTP</w:t>
            </w:r>
            <w:r>
              <w:t>)</w:t>
            </w:r>
          </w:p>
          <w:p w14:paraId="6A96D028" w14:textId="77777777" w:rsidR="0065386F" w:rsidRPr="00783FD5" w:rsidRDefault="0065386F" w:rsidP="00A44CCE">
            <w:pPr>
              <w:pStyle w:val="Tabellentext"/>
            </w:pPr>
            <w:r w:rsidRPr="005F1B41">
              <w:t>Simple Mail Transfer Protocol</w:t>
            </w:r>
            <w:r>
              <w:t xml:space="preserve"> (</w:t>
            </w:r>
            <w:r w:rsidRPr="00783FD5">
              <w:t>SMTP</w:t>
            </w:r>
            <w:r>
              <w:t>)</w:t>
            </w:r>
          </w:p>
          <w:p w14:paraId="36BC7542" w14:textId="77777777" w:rsidR="0065386F" w:rsidRPr="00783FD5" w:rsidRDefault="0065386F" w:rsidP="00A44CCE">
            <w:pPr>
              <w:pStyle w:val="Tabellentext"/>
            </w:pPr>
            <w:r w:rsidRPr="00783FD5">
              <w:t>X.400</w:t>
            </w:r>
          </w:p>
        </w:tc>
      </w:tr>
      <w:tr w:rsidR="0065386F" w:rsidRPr="0091658C" w14:paraId="63C0ABE3" w14:textId="77777777" w:rsidTr="0007779E">
        <w:tc>
          <w:tcPr>
            <w:tcW w:w="1631" w:type="dxa"/>
          </w:tcPr>
          <w:p w14:paraId="3A00C7A9" w14:textId="77777777" w:rsidR="0065386F" w:rsidRPr="00783FD5" w:rsidRDefault="0065386F" w:rsidP="00A44CCE">
            <w:pPr>
              <w:pStyle w:val="Tabellentext"/>
            </w:pPr>
            <w:r w:rsidRPr="00783FD5">
              <w:t>ausgehend</w:t>
            </w:r>
          </w:p>
        </w:tc>
        <w:tc>
          <w:tcPr>
            <w:tcW w:w="3402" w:type="dxa"/>
          </w:tcPr>
          <w:p w14:paraId="4AF86068" w14:textId="77777777" w:rsidR="0065386F" w:rsidRPr="00783FD5" w:rsidRDefault="0065386F" w:rsidP="00A44CCE">
            <w:pPr>
              <w:pStyle w:val="Tabellentext"/>
            </w:pPr>
            <w:r w:rsidRPr="00E26816">
              <w:t>Comma Separated Value</w:t>
            </w:r>
            <w:r>
              <w:t xml:space="preserve"> (</w:t>
            </w:r>
            <w:r w:rsidRPr="00783FD5">
              <w:t>CSV</w:t>
            </w:r>
            <w:r>
              <w:t>)</w:t>
            </w:r>
          </w:p>
          <w:p w14:paraId="35975098" w14:textId="77777777" w:rsidR="0065386F" w:rsidRPr="00783FD5" w:rsidRDefault="0065386F" w:rsidP="00A44CCE">
            <w:pPr>
              <w:pStyle w:val="Tabellentext"/>
            </w:pPr>
            <w:r w:rsidRPr="000F6C26">
              <w:t>Electronic Data Interchange for Administration, Commerce and Transport</w:t>
            </w:r>
            <w:r>
              <w:t xml:space="preserve"> (</w:t>
            </w:r>
            <w:r w:rsidRPr="00783FD5">
              <w:t>EDIFACT</w:t>
            </w:r>
            <w:r>
              <w:t>)</w:t>
            </w:r>
          </w:p>
          <w:p w14:paraId="08FBB6C2" w14:textId="77777777" w:rsidR="0065386F" w:rsidRPr="00783FD5" w:rsidRDefault="0065386F" w:rsidP="00A44CCE">
            <w:pPr>
              <w:pStyle w:val="Tabellentext"/>
            </w:pPr>
            <w:r w:rsidRPr="00E26816">
              <w:t>Fix Format</w:t>
            </w:r>
            <w:r>
              <w:t xml:space="preserve"> (</w:t>
            </w:r>
            <w:r w:rsidRPr="00783FD5">
              <w:t>FF</w:t>
            </w:r>
            <w:r>
              <w:t>)</w:t>
            </w:r>
          </w:p>
          <w:p w14:paraId="3B9ED44B" w14:textId="77777777" w:rsidR="0065386F" w:rsidRPr="00783FD5" w:rsidRDefault="0065386F" w:rsidP="00A44CCE">
            <w:pPr>
              <w:pStyle w:val="Tabellentext"/>
            </w:pPr>
            <w:r w:rsidRPr="00E26816">
              <w:t>Hypertext Markup Language</w:t>
            </w:r>
            <w:r>
              <w:t xml:space="preserve"> (</w:t>
            </w:r>
            <w:r w:rsidRPr="00783FD5">
              <w:t>HTML</w:t>
            </w:r>
            <w:r>
              <w:t>)</w:t>
            </w:r>
          </w:p>
          <w:p w14:paraId="57431457" w14:textId="77777777" w:rsidR="0065386F" w:rsidRPr="00783FD5" w:rsidRDefault="0065386F" w:rsidP="00A44CCE">
            <w:pPr>
              <w:pStyle w:val="Tabellentext"/>
            </w:pPr>
            <w:r w:rsidRPr="00E26816">
              <w:t>Intermediate Document</w:t>
            </w:r>
            <w:r>
              <w:t xml:space="preserve"> (</w:t>
            </w:r>
            <w:r w:rsidRPr="00783FD5">
              <w:t>IDoc</w:t>
            </w:r>
            <w:r>
              <w:t>)</w:t>
            </w:r>
          </w:p>
          <w:p w14:paraId="4370384E" w14:textId="77777777" w:rsidR="0065386F" w:rsidRPr="00783FD5" w:rsidRDefault="0065386F" w:rsidP="00A44CCE">
            <w:pPr>
              <w:pStyle w:val="Tabellentext"/>
            </w:pPr>
            <w:r w:rsidRPr="00E26816">
              <w:t>JD Edwards</w:t>
            </w:r>
            <w:r>
              <w:t xml:space="preserve"> (</w:t>
            </w:r>
            <w:r w:rsidRPr="00783FD5">
              <w:t>JDE</w:t>
            </w:r>
            <w:r>
              <w:t>)</w:t>
            </w:r>
          </w:p>
          <w:p w14:paraId="432CD4FD" w14:textId="77777777" w:rsidR="0065386F" w:rsidRPr="00783FD5" w:rsidRDefault="0065386F" w:rsidP="00A44CCE">
            <w:pPr>
              <w:pStyle w:val="Tabellentext"/>
            </w:pPr>
            <w:r w:rsidRPr="00E26816">
              <w:t>Portable Document Format</w:t>
            </w:r>
            <w:r>
              <w:t xml:space="preserve"> (</w:t>
            </w:r>
            <w:r w:rsidRPr="00783FD5">
              <w:t>PDF</w:t>
            </w:r>
            <w:r>
              <w:t>)</w:t>
            </w:r>
          </w:p>
          <w:p w14:paraId="29F3C0C8" w14:textId="77777777" w:rsidR="0065386F" w:rsidRPr="00783FD5" w:rsidRDefault="0065386F" w:rsidP="00A44CCE">
            <w:pPr>
              <w:pStyle w:val="Tabellentext"/>
            </w:pPr>
            <w:r w:rsidRPr="00E26816">
              <w:t>Tradacoms</w:t>
            </w:r>
            <w:r>
              <w:t xml:space="preserve"> (</w:t>
            </w:r>
            <w:r w:rsidRPr="00783FD5">
              <w:t>TRC</w:t>
            </w:r>
            <w:r>
              <w:t>)</w:t>
            </w:r>
          </w:p>
          <w:p w14:paraId="07378E74" w14:textId="77777777" w:rsidR="0065386F" w:rsidRPr="00783FD5" w:rsidRDefault="0065386F" w:rsidP="00A44CCE">
            <w:pPr>
              <w:pStyle w:val="Tabellentext"/>
            </w:pPr>
            <w:r w:rsidRPr="00E26816">
              <w:t>ANSI X12</w:t>
            </w:r>
            <w:r>
              <w:t xml:space="preserve"> (</w:t>
            </w:r>
            <w:r w:rsidRPr="00783FD5">
              <w:t>X12</w:t>
            </w:r>
            <w:r>
              <w:t>)</w:t>
            </w:r>
          </w:p>
          <w:p w14:paraId="7960AACA" w14:textId="77777777" w:rsidR="0065386F" w:rsidRPr="00783FD5" w:rsidRDefault="0065386F" w:rsidP="00A44CCE">
            <w:pPr>
              <w:pStyle w:val="Tabellentext"/>
            </w:pPr>
            <w:r w:rsidRPr="00E26816">
              <w:t>Extensible Markup Language</w:t>
            </w:r>
            <w:r>
              <w:t xml:space="preserve"> (</w:t>
            </w:r>
            <w:r w:rsidRPr="00783FD5">
              <w:t>XML</w:t>
            </w:r>
            <w:r>
              <w:t>)</w:t>
            </w:r>
          </w:p>
        </w:tc>
        <w:tc>
          <w:tcPr>
            <w:tcW w:w="3543" w:type="dxa"/>
          </w:tcPr>
          <w:p w14:paraId="0C84FF7F" w14:textId="77777777" w:rsidR="0065386F" w:rsidRPr="00783FD5" w:rsidRDefault="0065386F" w:rsidP="00A44CCE">
            <w:pPr>
              <w:pStyle w:val="Tabellentext"/>
            </w:pPr>
            <w:r w:rsidRPr="005F1B41">
              <w:t>Applicability Statement 2</w:t>
            </w:r>
            <w:r>
              <w:t xml:space="preserve"> (</w:t>
            </w:r>
            <w:r w:rsidRPr="00783FD5">
              <w:t>AS2</w:t>
            </w:r>
            <w:r>
              <w:t>)</w:t>
            </w:r>
          </w:p>
          <w:p w14:paraId="654A6534" w14:textId="77777777" w:rsidR="0065386F" w:rsidRPr="00783FD5" w:rsidRDefault="0065386F" w:rsidP="00A44CCE">
            <w:pPr>
              <w:pStyle w:val="Tabellentext"/>
            </w:pPr>
            <w:r w:rsidRPr="005F1B41">
              <w:t>File Transfer Protocol</w:t>
            </w:r>
            <w:r>
              <w:t xml:space="preserve"> (</w:t>
            </w:r>
            <w:r w:rsidRPr="00783FD5">
              <w:t>FTP</w:t>
            </w:r>
            <w:r>
              <w:t>)</w:t>
            </w:r>
          </w:p>
          <w:p w14:paraId="72197353" w14:textId="77777777" w:rsidR="0065386F" w:rsidRDefault="0065386F" w:rsidP="00A44CCE">
            <w:pPr>
              <w:pStyle w:val="Tabellentext"/>
            </w:pPr>
            <w:r w:rsidRPr="005F1B41">
              <w:t>Hypertext Transfer Protocol</w:t>
            </w:r>
            <w:r>
              <w:t xml:space="preserve"> (</w:t>
            </w:r>
            <w:r w:rsidRPr="00783FD5">
              <w:t>HTTP</w:t>
            </w:r>
            <w:r>
              <w:t>)</w:t>
            </w:r>
          </w:p>
          <w:p w14:paraId="556A2585" w14:textId="77777777" w:rsidR="0065386F" w:rsidRDefault="0065386F" w:rsidP="00A44CCE">
            <w:pPr>
              <w:pStyle w:val="Tabellentext"/>
            </w:pPr>
            <w:r w:rsidRPr="005F1B41">
              <w:t>Hypertext Transfer Protocol Secure</w:t>
            </w:r>
            <w:r>
              <w:t xml:space="preserve"> (HTTPS)</w:t>
            </w:r>
          </w:p>
          <w:p w14:paraId="642E4E95" w14:textId="77777777" w:rsidR="0065386F" w:rsidRPr="00783FD5" w:rsidRDefault="0065386F" w:rsidP="00A44CCE">
            <w:pPr>
              <w:pStyle w:val="Tabellentext"/>
            </w:pPr>
            <w:r w:rsidRPr="005F1B41">
              <w:t>Odette File Transfer Protocol</w:t>
            </w:r>
            <w:r>
              <w:t xml:space="preserve"> (OFTP)</w:t>
            </w:r>
          </w:p>
          <w:p w14:paraId="5F89A037" w14:textId="77777777" w:rsidR="0065386F" w:rsidRPr="00783FD5" w:rsidRDefault="0065386F" w:rsidP="00A44CCE">
            <w:pPr>
              <w:pStyle w:val="Tabellentext"/>
            </w:pPr>
            <w:r w:rsidRPr="005F1B41">
              <w:t>Secure File Transfer Protocol</w:t>
            </w:r>
            <w:r>
              <w:t xml:space="preserve"> (</w:t>
            </w:r>
            <w:r w:rsidRPr="00783FD5">
              <w:t>SFTP</w:t>
            </w:r>
            <w:r>
              <w:t>)</w:t>
            </w:r>
          </w:p>
          <w:p w14:paraId="3DD44203" w14:textId="77777777" w:rsidR="0065386F" w:rsidRPr="00783FD5" w:rsidRDefault="0065386F" w:rsidP="00A44CCE">
            <w:pPr>
              <w:pStyle w:val="Tabellentext"/>
            </w:pPr>
            <w:r w:rsidRPr="005F1B41">
              <w:t>Simple Mail Transfer Protocol</w:t>
            </w:r>
            <w:r>
              <w:t xml:space="preserve"> (</w:t>
            </w:r>
            <w:r w:rsidRPr="00783FD5">
              <w:t>SMTP</w:t>
            </w:r>
            <w:r>
              <w:t>)</w:t>
            </w:r>
          </w:p>
          <w:p w14:paraId="12F53360" w14:textId="77777777" w:rsidR="0065386F" w:rsidRPr="00783FD5" w:rsidRDefault="0065386F" w:rsidP="0065386F">
            <w:pPr>
              <w:pStyle w:val="Tabellentext"/>
            </w:pPr>
            <w:r w:rsidRPr="00783FD5">
              <w:t>X.400</w:t>
            </w:r>
          </w:p>
        </w:tc>
      </w:tr>
    </w:tbl>
    <w:p w14:paraId="1B5C7446" w14:textId="7CE12024" w:rsidR="004E11A3" w:rsidRDefault="004E11A3">
      <w:pPr>
        <w:rPr>
          <w:rStyle w:val="Grundzenglisch"/>
          <w:bCs/>
          <w:lang w:val="de-DE"/>
        </w:rPr>
      </w:pPr>
    </w:p>
    <w:p w14:paraId="4463FAE8" w14:textId="77777777" w:rsidR="004E11A3" w:rsidRDefault="004E11A3">
      <w:pPr>
        <w:rPr>
          <w:rStyle w:val="Grundzenglisch"/>
          <w:bCs/>
          <w:lang w:val="de-DE"/>
        </w:rPr>
        <w:sectPr w:rsidR="004E11A3" w:rsidSect="00AC3817">
          <w:pgSz w:w="11906" w:h="16838" w:code="9"/>
          <w:pgMar w:top="1701" w:right="1701" w:bottom="1134" w:left="1701" w:header="720" w:footer="720" w:gutter="0"/>
          <w:cols w:space="708"/>
          <w:docGrid w:linePitch="360"/>
        </w:sectPr>
      </w:pPr>
    </w:p>
    <w:p w14:paraId="3D828A99" w14:textId="63F52B81" w:rsidR="004E11A3" w:rsidRDefault="004B58A0" w:rsidP="004E11A3">
      <w:pPr>
        <w:pStyle w:val="berschrift8"/>
        <w:spacing w:before="0"/>
        <w:rPr>
          <w:rStyle w:val="Grundzenglisch"/>
          <w:bCs/>
          <w:lang w:val="de-DE"/>
        </w:rPr>
      </w:pPr>
      <w:bookmarkStart w:id="75" w:name="_Toc144150370"/>
      <w:r>
        <w:rPr>
          <w:rStyle w:val="Grundzenglisch"/>
          <w:bCs/>
          <w:lang w:val="de-DE"/>
        </w:rPr>
        <w:lastRenderedPageBreak/>
        <w:t>Die i</w:t>
      </w:r>
      <w:r w:rsidR="00841852" w:rsidRPr="00841852">
        <w:rPr>
          <w:rStyle w:val="Grundzenglisch"/>
          <w:bCs/>
          <w:lang w:val="de-DE"/>
        </w:rPr>
        <w:t>n der Ist</w:t>
      </w:r>
      <w:r w:rsidR="00C87D7D">
        <w:rPr>
          <w:rStyle w:val="Grundzenglisch"/>
          <w:bCs/>
          <w:lang w:val="de-DE"/>
        </w:rPr>
        <w:noBreakHyphen/>
      </w:r>
      <w:r w:rsidR="00841852" w:rsidRPr="00841852">
        <w:rPr>
          <w:rStyle w:val="Grundzenglisch"/>
          <w:bCs/>
          <w:lang w:val="de-DE"/>
        </w:rPr>
        <w:t>Analyse identifizierte</w:t>
      </w:r>
      <w:r>
        <w:rPr>
          <w:rStyle w:val="Grundzenglisch"/>
          <w:bCs/>
          <w:lang w:val="de-DE"/>
        </w:rPr>
        <w:t>n</w:t>
      </w:r>
      <w:r w:rsidR="00841852" w:rsidRPr="00841852">
        <w:rPr>
          <w:rStyle w:val="Grundzenglisch"/>
          <w:bCs/>
          <w:lang w:val="de-DE"/>
        </w:rPr>
        <w:t xml:space="preserve"> Systemkomponenten</w:t>
      </w:r>
      <w:bookmarkEnd w:id="75"/>
    </w:p>
    <w:p w14:paraId="582DFCA7" w14:textId="5B34AB36" w:rsidR="004E11A3" w:rsidRPr="003A7146" w:rsidRDefault="004E11A3" w:rsidP="004E11A3">
      <w:pPr>
        <w:pStyle w:val="Grundtext"/>
      </w:pPr>
      <w:r w:rsidRPr="003A7146">
        <w:t>Mit der Ist</w:t>
      </w:r>
      <w:r w:rsidR="00C87D7D">
        <w:noBreakHyphen/>
      </w:r>
      <w:r w:rsidRPr="003A7146">
        <w:t xml:space="preserve">Analyse der Prozesse wurden gemäß </w:t>
      </w:r>
      <w:bookmarkStart w:id="76" w:name="_Hlk142651459"/>
      <w:r w:rsidRPr="003A7146">
        <w:rPr>
          <w:rStyle w:val="GrundzKapitlchen"/>
          <w:smallCaps w:val="0"/>
        </w:rPr>
        <w:t>Krallmann</w:t>
      </w:r>
      <w:bookmarkEnd w:id="76"/>
      <w:r w:rsidRPr="003A7146">
        <w:t xml:space="preserve"> auch die darin involvierten Systemkomponenten sowie die Schnittstellen</w:t>
      </w:r>
      <w:r w:rsidR="00922E6F">
        <w:t xml:space="preserve"> </w:t>
      </w:r>
      <w:r w:rsidRPr="003A7146">
        <w:t xml:space="preserve">identifiziert </w:t>
      </w:r>
      <w:r w:rsidRPr="003A7146">
        <w:fldChar w:fldCharType="begin"/>
      </w:r>
      <w:r w:rsidR="00492B4A">
        <w:instrText xml:space="preserve"> ADDIN ZOTERO_ITEM CSL_CITATION {"citationID":"nhJSOACj","properties":{"formattedCitation":"(Vgl. Krallmann et al., (2013), S. 145 ff.)","plainCitation":"(Vgl. Krallmann et al., (2013), S. 145 ff.)","noteIndex":0},"citationItems":[{"id":838,"uris":["http://zotero.org/users/10411486/items/HHU9HKE9"],"itemData":{"id":838,"type":"book","edition":"6","publisher":"Oldenbourg Verlag München Wien","title":"Systemanalyse im Unternehmen","author":[{"family":"Krallmann","given":"Hermann"},{"family":"Schönherr","given":"Märten"},{"family":"Trier","given":"Matthias"}],"issued":{"date-parts":[["2013"]]}},"locator":"145 ff.","label":"page"}],"schema":"https://github.com/citation-style-language/schema/raw/master/csl-citation.json"} </w:instrText>
      </w:r>
      <w:r w:rsidRPr="003A7146">
        <w:fldChar w:fldCharType="separate"/>
      </w:r>
      <w:r w:rsidRPr="003A7146">
        <w:t>(Vgl. Krallmann et al., (2013), S. 145 ff.)</w:t>
      </w:r>
      <w:r w:rsidRPr="003A7146">
        <w:fldChar w:fldCharType="end"/>
      </w:r>
      <w:r w:rsidRPr="003A7146">
        <w:t>. Zu den wesentlichen Komponenten des betrachteten IT</w:t>
      </w:r>
      <w:r w:rsidR="00C87D7D">
        <w:noBreakHyphen/>
      </w:r>
      <w:r w:rsidRPr="003A7146">
        <w:t xml:space="preserve">Systems gehören die Kommunikationsdispatcher, die Datenkonverter und </w:t>
      </w:r>
      <w:r w:rsidR="00922E6F">
        <w:t xml:space="preserve">das RDBMS </w:t>
      </w:r>
      <w:r w:rsidRPr="003A7146">
        <w:t>MySQL.</w:t>
      </w:r>
    </w:p>
    <w:p w14:paraId="1686D9FF" w14:textId="77777777" w:rsidR="00D147D2" w:rsidRDefault="00D147D2" w:rsidP="004E11A3">
      <w:pPr>
        <w:pStyle w:val="Grundtext"/>
      </w:pPr>
    </w:p>
    <w:p w14:paraId="6C4CAB70" w14:textId="5459DD2D" w:rsidR="00D147D2" w:rsidRDefault="00D147D2" w:rsidP="004E11A3">
      <w:pPr>
        <w:pStyle w:val="Grundtext"/>
        <w:sectPr w:rsidR="00D147D2" w:rsidSect="00D147D2">
          <w:pgSz w:w="11906" w:h="16838" w:code="9"/>
          <w:pgMar w:top="1701" w:right="1701" w:bottom="1134" w:left="1701" w:header="720" w:footer="720" w:gutter="0"/>
          <w:cols w:space="708"/>
          <w:docGrid w:linePitch="360"/>
        </w:sectPr>
      </w:pPr>
    </w:p>
    <w:p w14:paraId="774270DA" w14:textId="54CD8AA4" w:rsidR="004E11A3" w:rsidRDefault="004E11A3" w:rsidP="004E11A3">
      <w:pPr>
        <w:pStyle w:val="Grundtext"/>
      </w:pPr>
      <w:r w:rsidRPr="003A7146">
        <w:lastRenderedPageBreak/>
        <w:t xml:space="preserve">Im in der Abbildung ‚Abb. </w:t>
      </w:r>
      <w:r w:rsidR="00841852">
        <w:t>D</w:t>
      </w:r>
      <w:r w:rsidRPr="003A7146">
        <w:t>.</w:t>
      </w:r>
      <w:r w:rsidR="00841852">
        <w:t>1</w:t>
      </w:r>
      <w:r w:rsidRPr="003A7146">
        <w:t>‘ dargestellten Komponenten</w:t>
      </w:r>
      <w:r w:rsidR="00C87D7D">
        <w:noBreakHyphen/>
      </w:r>
      <w:r w:rsidRPr="003A7146">
        <w:t>Diagramm sind die in der Ist</w:t>
      </w:r>
      <w:r w:rsidR="00C87D7D">
        <w:noBreakHyphen/>
      </w:r>
      <w:r w:rsidRPr="003A7146">
        <w:t>Aufnahme identifizierten Systemkomponenten übersichtlich dargestellt.</w:t>
      </w:r>
    </w:p>
    <w:p w14:paraId="4AF04166" w14:textId="0F52BA93" w:rsidR="004E11A3" w:rsidRDefault="00405ACB" w:rsidP="004E11A3">
      <w:pPr>
        <w:pStyle w:val="Grundtext"/>
        <w:keepNext/>
        <w:jc w:val="center"/>
      </w:pPr>
      <w:r w:rsidRPr="00405ACB">
        <w:rPr>
          <w:noProof/>
        </w:rPr>
        <w:drawing>
          <wp:inline distT="0" distB="0" distL="0" distR="0" wp14:anchorId="73CC4E4D" wp14:editId="330C928A">
            <wp:extent cx="8652578" cy="4377267"/>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8669553" cy="4385854"/>
                    </a:xfrm>
                    <a:prstGeom prst="rect">
                      <a:avLst/>
                    </a:prstGeom>
                  </pic:spPr>
                </pic:pic>
              </a:graphicData>
            </a:graphic>
          </wp:inline>
        </w:drawing>
      </w:r>
    </w:p>
    <w:p w14:paraId="25FB8C13" w14:textId="6AC46999" w:rsidR="004E11A3" w:rsidRDefault="004E11A3" w:rsidP="00942F4A">
      <w:pPr>
        <w:pStyle w:val="Abbildungstitel"/>
        <w:rPr>
          <w:rStyle w:val="Grundzenglisch"/>
          <w:lang w:val="de-DE"/>
        </w:rPr>
      </w:pPr>
      <w:bookmarkStart w:id="77" w:name="_Ref143714916"/>
      <w:bookmarkStart w:id="78" w:name="_Toc144150417"/>
      <w:r w:rsidRPr="005D67D6">
        <w:rPr>
          <w:rStyle w:val="Grundzfett"/>
        </w:rPr>
        <w:t xml:space="preserve">Abb. </w:t>
      </w:r>
      <w:r>
        <w:rPr>
          <w:rStyle w:val="Grundzfett"/>
        </w:rPr>
        <w:fldChar w:fldCharType="begin"/>
      </w:r>
      <w:r>
        <w:rPr>
          <w:rStyle w:val="Grundzfett"/>
        </w:rPr>
        <w:instrText xml:space="preserve"> STYLEREF 8 \s </w:instrText>
      </w:r>
      <w:r>
        <w:rPr>
          <w:rStyle w:val="Grundzfett"/>
        </w:rPr>
        <w:fldChar w:fldCharType="separate"/>
      </w:r>
      <w:r w:rsidR="00841852">
        <w:rPr>
          <w:rStyle w:val="Grundzfett"/>
          <w:noProof/>
        </w:rPr>
        <w:t>D</w:t>
      </w:r>
      <w:r>
        <w:rPr>
          <w:rStyle w:val="Grundzfett"/>
        </w:rPr>
        <w:fldChar w:fldCharType="end"/>
      </w:r>
      <w:r>
        <w:rPr>
          <w:rStyle w:val="Grundzfett"/>
        </w:rPr>
        <w:t>.</w:t>
      </w:r>
      <w:r>
        <w:rPr>
          <w:rStyle w:val="Grundzfett"/>
        </w:rPr>
        <w:fldChar w:fldCharType="begin"/>
      </w:r>
      <w:r>
        <w:rPr>
          <w:rStyle w:val="Grundzfett"/>
        </w:rPr>
        <w:instrText xml:space="preserve"> SEQ Abb. \* ARABIC \s 8 </w:instrText>
      </w:r>
      <w:r>
        <w:rPr>
          <w:rStyle w:val="Grundzfett"/>
        </w:rPr>
        <w:fldChar w:fldCharType="separate"/>
      </w:r>
      <w:r w:rsidR="00841852">
        <w:rPr>
          <w:rStyle w:val="Grundzfett"/>
          <w:noProof/>
        </w:rPr>
        <w:t>1</w:t>
      </w:r>
      <w:r>
        <w:rPr>
          <w:rStyle w:val="Grundzfett"/>
        </w:rPr>
        <w:fldChar w:fldCharType="end"/>
      </w:r>
      <w:bookmarkEnd w:id="77"/>
      <w:r w:rsidRPr="005D67D6">
        <w:rPr>
          <w:rStyle w:val="Grundzfett"/>
        </w:rPr>
        <w:t>:</w:t>
      </w:r>
      <w:r>
        <w:t xml:space="preserve"> </w:t>
      </w:r>
      <w:r w:rsidRPr="0077489F">
        <w:t>Das Komponentendiagramm zu den identifizierten Systemkomponenten</w:t>
      </w:r>
      <w:bookmarkEnd w:id="78"/>
    </w:p>
    <w:p w14:paraId="33C3B297" w14:textId="75A715C8" w:rsidR="004E11A3" w:rsidRDefault="004E11A3" w:rsidP="004E11A3">
      <w:pPr>
        <w:pStyle w:val="Grundtext"/>
        <w:rPr>
          <w:rStyle w:val="Grundzenglisch"/>
          <w:lang w:val="de-DE"/>
        </w:rPr>
        <w:sectPr w:rsidR="004E11A3" w:rsidSect="00D147D2">
          <w:pgSz w:w="16838" w:h="11906" w:orient="landscape" w:code="9"/>
          <w:pgMar w:top="1701" w:right="1701" w:bottom="1701" w:left="1134" w:header="720" w:footer="720" w:gutter="0"/>
          <w:cols w:space="708"/>
          <w:docGrid w:linePitch="360"/>
        </w:sectPr>
      </w:pPr>
    </w:p>
    <w:p w14:paraId="6527D4B3" w14:textId="0B45320C" w:rsidR="00F0577F" w:rsidRPr="00F0577F" w:rsidRDefault="00841852" w:rsidP="00F0577F">
      <w:pPr>
        <w:pStyle w:val="Grundtext"/>
      </w:pPr>
      <w:r>
        <w:lastRenderedPageBreak/>
        <w:t>Die Tabelle ‚Tab. D.1‘ listet alle in der Ist</w:t>
      </w:r>
      <w:r w:rsidR="00C87D7D">
        <w:noBreakHyphen/>
      </w:r>
      <w:r>
        <w:t xml:space="preserve">Analyse bestimmten Systemkomponenten </w:t>
      </w:r>
      <w:r w:rsidR="0098778F">
        <w:t xml:space="preserve">übersichtlich </w:t>
      </w:r>
      <w:r>
        <w:t>auf.</w:t>
      </w:r>
    </w:p>
    <w:p w14:paraId="49A1E83E" w14:textId="28450999" w:rsidR="005104E8" w:rsidRDefault="005104E8" w:rsidP="005104E8">
      <w:pPr>
        <w:pStyle w:val="Tabellentitel"/>
      </w:pPr>
      <w:bookmarkStart w:id="79" w:name="_Ref143714830"/>
      <w:bookmarkStart w:id="80" w:name="_Toc144150428"/>
      <w:r w:rsidRPr="005104E8">
        <w:rPr>
          <w:rStyle w:val="Grundzfett"/>
        </w:rPr>
        <w:t xml:space="preserve">Tab. </w:t>
      </w:r>
      <w:r w:rsidR="001418B6">
        <w:rPr>
          <w:rStyle w:val="Grundzfett"/>
        </w:rPr>
        <w:fldChar w:fldCharType="begin"/>
      </w:r>
      <w:r w:rsidR="001418B6">
        <w:rPr>
          <w:rStyle w:val="Grundzfett"/>
        </w:rPr>
        <w:instrText xml:space="preserve"> STYLEREF 8 \s </w:instrText>
      </w:r>
      <w:r w:rsidR="001418B6">
        <w:rPr>
          <w:rStyle w:val="Grundzfett"/>
        </w:rPr>
        <w:fldChar w:fldCharType="separate"/>
      </w:r>
      <w:r w:rsidR="001418B6">
        <w:rPr>
          <w:rStyle w:val="Grundzfett"/>
          <w:noProof/>
        </w:rPr>
        <w:t>D</w:t>
      </w:r>
      <w:r w:rsidR="001418B6">
        <w:rPr>
          <w:rStyle w:val="Grundzfett"/>
        </w:rPr>
        <w:fldChar w:fldCharType="end"/>
      </w:r>
      <w:r w:rsidR="001418B6">
        <w:rPr>
          <w:rStyle w:val="Grundzfett"/>
        </w:rPr>
        <w:t>.</w:t>
      </w:r>
      <w:r w:rsidR="001418B6">
        <w:rPr>
          <w:rStyle w:val="Grundzfett"/>
        </w:rPr>
        <w:fldChar w:fldCharType="begin"/>
      </w:r>
      <w:r w:rsidR="001418B6">
        <w:rPr>
          <w:rStyle w:val="Grundzfett"/>
        </w:rPr>
        <w:instrText xml:space="preserve"> SEQ Tab. \* ARABIC \s 8 </w:instrText>
      </w:r>
      <w:r w:rsidR="001418B6">
        <w:rPr>
          <w:rStyle w:val="Grundzfett"/>
        </w:rPr>
        <w:fldChar w:fldCharType="separate"/>
      </w:r>
      <w:r w:rsidR="001418B6">
        <w:rPr>
          <w:rStyle w:val="Grundzfett"/>
          <w:noProof/>
        </w:rPr>
        <w:t>1</w:t>
      </w:r>
      <w:r w:rsidR="001418B6">
        <w:rPr>
          <w:rStyle w:val="Grundzfett"/>
        </w:rPr>
        <w:fldChar w:fldCharType="end"/>
      </w:r>
      <w:bookmarkEnd w:id="79"/>
      <w:r w:rsidRPr="005104E8">
        <w:rPr>
          <w:rStyle w:val="Grundzfett"/>
        </w:rPr>
        <w:t>:</w:t>
      </w:r>
      <w:r>
        <w:t xml:space="preserve"> </w:t>
      </w:r>
      <w:r w:rsidR="000C57D6">
        <w:t xml:space="preserve">Eine </w:t>
      </w:r>
      <w:r w:rsidRPr="00A779F2">
        <w:t xml:space="preserve">Übersicht zu den </w:t>
      </w:r>
      <w:r w:rsidR="00972775">
        <w:t>in der Ist</w:t>
      </w:r>
      <w:r w:rsidR="00C87D7D">
        <w:noBreakHyphen/>
      </w:r>
      <w:r w:rsidR="00972775">
        <w:t xml:space="preserve">Analyse identifizierten </w:t>
      </w:r>
      <w:r w:rsidRPr="00A779F2">
        <w:t>Systemkomponenten</w:t>
      </w:r>
      <w:bookmarkEnd w:id="80"/>
    </w:p>
    <w:tbl>
      <w:tblPr>
        <w:tblW w:w="8861"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82"/>
        <w:gridCol w:w="40"/>
        <w:gridCol w:w="2795"/>
        <w:gridCol w:w="86"/>
        <w:gridCol w:w="2040"/>
        <w:gridCol w:w="1418"/>
      </w:tblGrid>
      <w:tr w:rsidR="005104E8" w:rsidRPr="00886FED" w14:paraId="0FDEB871" w14:textId="77777777" w:rsidTr="00A44CCE">
        <w:tc>
          <w:tcPr>
            <w:tcW w:w="2482" w:type="dxa"/>
          </w:tcPr>
          <w:p w14:paraId="52C9F2AA" w14:textId="77777777" w:rsidR="005104E8" w:rsidRPr="00AB27ED" w:rsidRDefault="005104E8" w:rsidP="00A44CCE">
            <w:pPr>
              <w:pStyle w:val="Tabellentext"/>
              <w:rPr>
                <w:rStyle w:val="Grundzfett"/>
              </w:rPr>
            </w:pPr>
            <w:r w:rsidRPr="00AB27ED">
              <w:rPr>
                <w:rStyle w:val="Grundzfett"/>
              </w:rPr>
              <w:t>Komponente</w:t>
            </w:r>
          </w:p>
        </w:tc>
        <w:tc>
          <w:tcPr>
            <w:tcW w:w="2835" w:type="dxa"/>
            <w:gridSpan w:val="2"/>
          </w:tcPr>
          <w:p w14:paraId="286F49BD" w14:textId="77777777" w:rsidR="005104E8" w:rsidRPr="00AB27ED" w:rsidRDefault="005104E8" w:rsidP="00A44CCE">
            <w:pPr>
              <w:pStyle w:val="Tabellentext"/>
              <w:rPr>
                <w:rStyle w:val="Grundzfett"/>
              </w:rPr>
            </w:pPr>
            <w:r w:rsidRPr="00AB27ED">
              <w:rPr>
                <w:rStyle w:val="Grundzfett"/>
              </w:rPr>
              <w:t>Beschreibung</w:t>
            </w:r>
          </w:p>
        </w:tc>
        <w:tc>
          <w:tcPr>
            <w:tcW w:w="2126" w:type="dxa"/>
            <w:gridSpan w:val="2"/>
          </w:tcPr>
          <w:p w14:paraId="506C934D" w14:textId="77777777" w:rsidR="005104E8" w:rsidRPr="00AB27ED" w:rsidRDefault="005104E8" w:rsidP="00A44CCE">
            <w:pPr>
              <w:pStyle w:val="Tabellentext"/>
              <w:rPr>
                <w:rStyle w:val="Grundzfett"/>
              </w:rPr>
            </w:pPr>
            <w:r w:rsidRPr="00AB27ED">
              <w:rPr>
                <w:rStyle w:val="Grundzfett"/>
              </w:rPr>
              <w:t>Informationen zur Implementierung</w:t>
            </w:r>
          </w:p>
        </w:tc>
        <w:tc>
          <w:tcPr>
            <w:tcW w:w="1418" w:type="dxa"/>
          </w:tcPr>
          <w:p w14:paraId="705BE14A" w14:textId="77777777" w:rsidR="005104E8" w:rsidRPr="00AB27ED" w:rsidRDefault="005104E8" w:rsidP="00A44CCE">
            <w:pPr>
              <w:pStyle w:val="Tabellentext"/>
              <w:rPr>
                <w:rStyle w:val="Grundzfett"/>
              </w:rPr>
            </w:pPr>
            <w:r w:rsidRPr="00AB27ED">
              <w:rPr>
                <w:rStyle w:val="Grundzfett"/>
              </w:rPr>
              <w:t>Schnittstelle</w:t>
            </w:r>
          </w:p>
        </w:tc>
      </w:tr>
      <w:tr w:rsidR="005104E8" w:rsidRPr="0091658C" w14:paraId="4D7D4BA2" w14:textId="77777777" w:rsidTr="00A44CCE">
        <w:tc>
          <w:tcPr>
            <w:tcW w:w="2482" w:type="dxa"/>
          </w:tcPr>
          <w:p w14:paraId="6E567188" w14:textId="0337A8B6" w:rsidR="005104E8" w:rsidRDefault="005104E8" w:rsidP="00A44CCE">
            <w:pPr>
              <w:pStyle w:val="Tabellentext"/>
            </w:pPr>
            <w:r>
              <w:t>AS2</w:t>
            </w:r>
            <w:r w:rsidR="00C87D7D">
              <w:noBreakHyphen/>
            </w:r>
            <w:r>
              <w:t>Kommunikations</w:t>
            </w:r>
            <w:r w:rsidR="00C87D7D">
              <w:noBreakHyphen/>
            </w:r>
          </w:p>
          <w:p w14:paraId="054E6E3D" w14:textId="77777777" w:rsidR="005104E8" w:rsidRPr="0091658C" w:rsidRDefault="005104E8" w:rsidP="00A44CCE">
            <w:pPr>
              <w:pStyle w:val="Tabellentext"/>
            </w:pPr>
            <w:r>
              <w:t>dispatcher</w:t>
            </w:r>
          </w:p>
        </w:tc>
        <w:tc>
          <w:tcPr>
            <w:tcW w:w="2835" w:type="dxa"/>
            <w:gridSpan w:val="2"/>
          </w:tcPr>
          <w:p w14:paraId="2CE7C924" w14:textId="40D95BD6" w:rsidR="005104E8" w:rsidRPr="0091658C" w:rsidRDefault="005104E8" w:rsidP="00A44CCE">
            <w:pPr>
              <w:pStyle w:val="Tabellentext"/>
            </w:pPr>
            <w:r>
              <w:t>Komponente für die ein</w:t>
            </w:r>
            <w:r w:rsidR="00C87D7D">
              <w:noBreakHyphen/>
            </w:r>
            <w:r>
              <w:t xml:space="preserve"> und ausgehende AS2</w:t>
            </w:r>
            <w:r w:rsidR="00C87D7D">
              <w:noBreakHyphen/>
            </w:r>
            <w:r>
              <w:t>Kommunikation</w:t>
            </w:r>
          </w:p>
        </w:tc>
        <w:tc>
          <w:tcPr>
            <w:tcW w:w="2126" w:type="dxa"/>
            <w:gridSpan w:val="2"/>
          </w:tcPr>
          <w:p w14:paraId="531C3FA5" w14:textId="77777777" w:rsidR="005104E8" w:rsidRDefault="005104E8" w:rsidP="00A44CCE">
            <w:pPr>
              <w:pStyle w:val="Tabellentext"/>
            </w:pPr>
            <w:r>
              <w:t>entwickelt in C++</w:t>
            </w:r>
          </w:p>
          <w:p w14:paraId="7DC28769" w14:textId="6CC95C53" w:rsidR="005104E8" w:rsidRPr="0091658C" w:rsidRDefault="005104E8" w:rsidP="00A44CCE">
            <w:pPr>
              <w:pStyle w:val="Tabellentext"/>
            </w:pPr>
            <w:r>
              <w:t>basiert auf QT</w:t>
            </w:r>
            <w:r w:rsidR="00C87D7D">
              <w:noBreakHyphen/>
            </w:r>
            <w:r>
              <w:t>Framework</w:t>
            </w:r>
          </w:p>
        </w:tc>
        <w:tc>
          <w:tcPr>
            <w:tcW w:w="1418" w:type="dxa"/>
          </w:tcPr>
          <w:p w14:paraId="2AD1CB9F" w14:textId="77777777" w:rsidR="005104E8" w:rsidRDefault="005104E8" w:rsidP="00A44CCE">
            <w:pPr>
              <w:pStyle w:val="Tabellentext"/>
            </w:pPr>
            <w:r>
              <w:t>Daten-Konverter</w:t>
            </w:r>
          </w:p>
        </w:tc>
      </w:tr>
      <w:tr w:rsidR="005104E8" w:rsidRPr="0091658C" w14:paraId="5DCC65DF" w14:textId="77777777" w:rsidTr="00A44CCE">
        <w:tc>
          <w:tcPr>
            <w:tcW w:w="2482" w:type="dxa"/>
          </w:tcPr>
          <w:p w14:paraId="5ACB5A85" w14:textId="2DF130C7" w:rsidR="005104E8" w:rsidRDefault="005104E8" w:rsidP="00A44CCE">
            <w:pPr>
              <w:pStyle w:val="Tabellentext"/>
            </w:pPr>
            <w:r>
              <w:t>FTP</w:t>
            </w:r>
            <w:r w:rsidR="00C87D7D">
              <w:noBreakHyphen/>
            </w:r>
            <w:r>
              <w:t>Kommunikations</w:t>
            </w:r>
            <w:r w:rsidR="00C87D7D">
              <w:noBreakHyphen/>
            </w:r>
          </w:p>
          <w:p w14:paraId="465C83E5" w14:textId="77777777" w:rsidR="005104E8" w:rsidRPr="0091658C" w:rsidRDefault="005104E8" w:rsidP="00A44CCE">
            <w:pPr>
              <w:pStyle w:val="Tabellentext"/>
            </w:pPr>
            <w:r>
              <w:t>dispatcher</w:t>
            </w:r>
          </w:p>
        </w:tc>
        <w:tc>
          <w:tcPr>
            <w:tcW w:w="2835" w:type="dxa"/>
            <w:gridSpan w:val="2"/>
          </w:tcPr>
          <w:p w14:paraId="663CD164" w14:textId="61BAC32D" w:rsidR="005104E8" w:rsidRPr="0091658C" w:rsidRDefault="005104E8" w:rsidP="00A44CCE">
            <w:pPr>
              <w:pStyle w:val="Tabellentext"/>
            </w:pPr>
            <w:r>
              <w:t>Komponente für die ein</w:t>
            </w:r>
            <w:r w:rsidR="00C87D7D">
              <w:noBreakHyphen/>
            </w:r>
            <w:r>
              <w:t xml:space="preserve"> und ausgehende FTP</w:t>
            </w:r>
            <w:r w:rsidR="00C87D7D">
              <w:noBreakHyphen/>
            </w:r>
            <w:r>
              <w:t>Kommunikation</w:t>
            </w:r>
          </w:p>
        </w:tc>
        <w:tc>
          <w:tcPr>
            <w:tcW w:w="2126" w:type="dxa"/>
            <w:gridSpan w:val="2"/>
          </w:tcPr>
          <w:p w14:paraId="4639C411" w14:textId="77777777" w:rsidR="005104E8" w:rsidRDefault="005104E8" w:rsidP="00A44CCE">
            <w:pPr>
              <w:pStyle w:val="Tabellentext"/>
            </w:pPr>
            <w:r>
              <w:t>entwickelt in C++</w:t>
            </w:r>
          </w:p>
          <w:p w14:paraId="312398BE" w14:textId="7564CA35" w:rsidR="005104E8" w:rsidRPr="0091658C" w:rsidRDefault="005104E8" w:rsidP="00A44CCE">
            <w:pPr>
              <w:pStyle w:val="Tabellentext"/>
            </w:pPr>
            <w:r>
              <w:t>basiert auf QT</w:t>
            </w:r>
            <w:r w:rsidR="00C87D7D">
              <w:noBreakHyphen/>
            </w:r>
            <w:r>
              <w:t>Framework</w:t>
            </w:r>
          </w:p>
        </w:tc>
        <w:tc>
          <w:tcPr>
            <w:tcW w:w="1418" w:type="dxa"/>
          </w:tcPr>
          <w:p w14:paraId="3DA77F53" w14:textId="77777777" w:rsidR="005104E8" w:rsidRDefault="005104E8" w:rsidP="00A44CCE">
            <w:pPr>
              <w:pStyle w:val="Tabellentext"/>
            </w:pPr>
            <w:r>
              <w:t>Daten-Konverter</w:t>
            </w:r>
          </w:p>
        </w:tc>
      </w:tr>
      <w:tr w:rsidR="005104E8" w:rsidRPr="0091658C" w14:paraId="7389346A" w14:textId="77777777" w:rsidTr="00A44CCE">
        <w:tc>
          <w:tcPr>
            <w:tcW w:w="2482" w:type="dxa"/>
          </w:tcPr>
          <w:p w14:paraId="056D0A3C" w14:textId="7E9699B9" w:rsidR="005104E8" w:rsidRDefault="005104E8" w:rsidP="00A44CCE">
            <w:pPr>
              <w:pStyle w:val="Tabellentext"/>
            </w:pPr>
            <w:r>
              <w:t>HTTP</w:t>
            </w:r>
            <w:r w:rsidR="00C87D7D">
              <w:noBreakHyphen/>
            </w:r>
            <w:r>
              <w:t>Kommunikations</w:t>
            </w:r>
            <w:r w:rsidR="00C87D7D">
              <w:noBreakHyphen/>
            </w:r>
          </w:p>
          <w:p w14:paraId="432E5AB1" w14:textId="77777777" w:rsidR="005104E8" w:rsidRPr="0091658C" w:rsidRDefault="005104E8" w:rsidP="00A44CCE">
            <w:pPr>
              <w:pStyle w:val="Tabellentext"/>
            </w:pPr>
            <w:r>
              <w:t>dispatcher</w:t>
            </w:r>
          </w:p>
        </w:tc>
        <w:tc>
          <w:tcPr>
            <w:tcW w:w="2835" w:type="dxa"/>
            <w:gridSpan w:val="2"/>
          </w:tcPr>
          <w:p w14:paraId="645A094C" w14:textId="46710EA8" w:rsidR="005104E8" w:rsidRPr="0091658C" w:rsidRDefault="005104E8" w:rsidP="00A44CCE">
            <w:pPr>
              <w:pStyle w:val="Tabellentext"/>
            </w:pPr>
            <w:r>
              <w:t>Komponente für die ein</w:t>
            </w:r>
            <w:r w:rsidR="00C87D7D">
              <w:noBreakHyphen/>
            </w:r>
            <w:r>
              <w:t xml:space="preserve"> und ausgehende HTTP</w:t>
            </w:r>
            <w:r w:rsidR="00C87D7D">
              <w:noBreakHyphen/>
            </w:r>
            <w:r>
              <w:t>Kommunikation</w:t>
            </w:r>
          </w:p>
        </w:tc>
        <w:tc>
          <w:tcPr>
            <w:tcW w:w="2126" w:type="dxa"/>
            <w:gridSpan w:val="2"/>
          </w:tcPr>
          <w:p w14:paraId="6D239002" w14:textId="77777777" w:rsidR="005104E8" w:rsidRDefault="005104E8" w:rsidP="00A44CCE">
            <w:pPr>
              <w:pStyle w:val="Tabellentext"/>
            </w:pPr>
            <w:r>
              <w:t>entwickelt in C++</w:t>
            </w:r>
          </w:p>
          <w:p w14:paraId="0858900C" w14:textId="56DF52F5" w:rsidR="005104E8" w:rsidRPr="0091658C" w:rsidRDefault="005104E8" w:rsidP="00A44CCE">
            <w:pPr>
              <w:pStyle w:val="Tabellentext"/>
            </w:pPr>
            <w:r>
              <w:t>basiert auf QT</w:t>
            </w:r>
            <w:r w:rsidR="00C87D7D">
              <w:noBreakHyphen/>
            </w:r>
            <w:r>
              <w:t>Framework</w:t>
            </w:r>
          </w:p>
        </w:tc>
        <w:tc>
          <w:tcPr>
            <w:tcW w:w="1418" w:type="dxa"/>
          </w:tcPr>
          <w:p w14:paraId="489ABE74" w14:textId="77777777" w:rsidR="005104E8" w:rsidRDefault="005104E8" w:rsidP="00A44CCE">
            <w:pPr>
              <w:pStyle w:val="Tabellentext"/>
            </w:pPr>
            <w:r>
              <w:t>Daten-Konverter</w:t>
            </w:r>
          </w:p>
        </w:tc>
      </w:tr>
      <w:tr w:rsidR="005104E8" w:rsidRPr="0091658C" w14:paraId="1D00E357" w14:textId="77777777" w:rsidTr="00A44CCE">
        <w:tc>
          <w:tcPr>
            <w:tcW w:w="2482" w:type="dxa"/>
          </w:tcPr>
          <w:p w14:paraId="71ACC343" w14:textId="434CFC24" w:rsidR="005104E8" w:rsidRDefault="005104E8" w:rsidP="00A44CCE">
            <w:pPr>
              <w:pStyle w:val="Tabellentext"/>
            </w:pPr>
            <w:r>
              <w:t>HTTPS</w:t>
            </w:r>
            <w:r w:rsidR="00C87D7D">
              <w:noBreakHyphen/>
            </w:r>
            <w:r>
              <w:t>Kommunikations</w:t>
            </w:r>
            <w:r w:rsidR="00C87D7D">
              <w:noBreakHyphen/>
            </w:r>
          </w:p>
          <w:p w14:paraId="0BCBCBD1" w14:textId="77777777" w:rsidR="005104E8" w:rsidRPr="0091658C" w:rsidRDefault="005104E8" w:rsidP="00A44CCE">
            <w:pPr>
              <w:pStyle w:val="Tabellentext"/>
            </w:pPr>
            <w:r>
              <w:t>dispatcher</w:t>
            </w:r>
          </w:p>
        </w:tc>
        <w:tc>
          <w:tcPr>
            <w:tcW w:w="2835" w:type="dxa"/>
            <w:gridSpan w:val="2"/>
          </w:tcPr>
          <w:p w14:paraId="2456C8C0" w14:textId="40A51F05" w:rsidR="005104E8" w:rsidRPr="0091658C" w:rsidRDefault="005104E8" w:rsidP="00A44CCE">
            <w:pPr>
              <w:pStyle w:val="Tabellentext"/>
            </w:pPr>
            <w:r>
              <w:t>Komponente für die ein</w:t>
            </w:r>
            <w:r w:rsidR="00C87D7D">
              <w:noBreakHyphen/>
            </w:r>
            <w:r>
              <w:t xml:space="preserve"> und ausgehende HTTPS</w:t>
            </w:r>
            <w:r w:rsidR="00C87D7D">
              <w:noBreakHyphen/>
            </w:r>
            <w:r>
              <w:t>Kommunikation</w:t>
            </w:r>
          </w:p>
        </w:tc>
        <w:tc>
          <w:tcPr>
            <w:tcW w:w="2126" w:type="dxa"/>
            <w:gridSpan w:val="2"/>
          </w:tcPr>
          <w:p w14:paraId="30602D97" w14:textId="77777777" w:rsidR="005104E8" w:rsidRDefault="005104E8" w:rsidP="00A44CCE">
            <w:pPr>
              <w:pStyle w:val="Tabellentext"/>
            </w:pPr>
            <w:r>
              <w:t>entwickelt in C++</w:t>
            </w:r>
          </w:p>
          <w:p w14:paraId="74C1CA67" w14:textId="3D97333D" w:rsidR="005104E8" w:rsidRPr="0091658C" w:rsidRDefault="005104E8" w:rsidP="00A44CCE">
            <w:pPr>
              <w:pStyle w:val="Tabellentext"/>
            </w:pPr>
            <w:r>
              <w:t>basiert auf QT</w:t>
            </w:r>
            <w:r w:rsidR="00C87D7D">
              <w:noBreakHyphen/>
            </w:r>
            <w:r>
              <w:t>Framework</w:t>
            </w:r>
          </w:p>
        </w:tc>
        <w:tc>
          <w:tcPr>
            <w:tcW w:w="1418" w:type="dxa"/>
          </w:tcPr>
          <w:p w14:paraId="497EB55F" w14:textId="77777777" w:rsidR="005104E8" w:rsidRDefault="005104E8" w:rsidP="00A44CCE">
            <w:pPr>
              <w:pStyle w:val="Tabellentext"/>
            </w:pPr>
            <w:r>
              <w:t>Daten-Konverter</w:t>
            </w:r>
          </w:p>
        </w:tc>
      </w:tr>
      <w:tr w:rsidR="005104E8" w:rsidRPr="0091658C" w14:paraId="7E42B17B" w14:textId="77777777" w:rsidTr="00A44CCE">
        <w:tc>
          <w:tcPr>
            <w:tcW w:w="2482" w:type="dxa"/>
          </w:tcPr>
          <w:p w14:paraId="461E54AD" w14:textId="67F31C73" w:rsidR="005104E8" w:rsidRDefault="005104E8" w:rsidP="00A44CCE">
            <w:pPr>
              <w:pStyle w:val="Tabellentext"/>
            </w:pPr>
            <w:r>
              <w:t>OFTP</w:t>
            </w:r>
            <w:r w:rsidR="00C87D7D">
              <w:noBreakHyphen/>
            </w:r>
            <w:r>
              <w:t>Kommunikations</w:t>
            </w:r>
            <w:r w:rsidR="00C87D7D">
              <w:noBreakHyphen/>
            </w:r>
          </w:p>
          <w:p w14:paraId="14A3430C" w14:textId="77777777" w:rsidR="005104E8" w:rsidRPr="0091658C" w:rsidRDefault="005104E8" w:rsidP="00A44CCE">
            <w:pPr>
              <w:pStyle w:val="Tabellentext"/>
            </w:pPr>
            <w:r>
              <w:t>dispatcher</w:t>
            </w:r>
          </w:p>
        </w:tc>
        <w:tc>
          <w:tcPr>
            <w:tcW w:w="2835" w:type="dxa"/>
            <w:gridSpan w:val="2"/>
          </w:tcPr>
          <w:p w14:paraId="564FE0CD" w14:textId="381D015E" w:rsidR="005104E8" w:rsidRPr="0091658C" w:rsidRDefault="005104E8" w:rsidP="00A44CCE">
            <w:pPr>
              <w:pStyle w:val="Tabellentext"/>
            </w:pPr>
            <w:r>
              <w:t>Komponente für die ein</w:t>
            </w:r>
            <w:r w:rsidR="00C87D7D">
              <w:noBreakHyphen/>
            </w:r>
            <w:r>
              <w:t xml:space="preserve"> und ausgehende OFTP</w:t>
            </w:r>
            <w:r w:rsidR="00C87D7D">
              <w:noBreakHyphen/>
            </w:r>
            <w:r>
              <w:t>Kommunikation</w:t>
            </w:r>
          </w:p>
        </w:tc>
        <w:tc>
          <w:tcPr>
            <w:tcW w:w="2126" w:type="dxa"/>
            <w:gridSpan w:val="2"/>
          </w:tcPr>
          <w:p w14:paraId="516FF037" w14:textId="77777777" w:rsidR="005104E8" w:rsidRDefault="005104E8" w:rsidP="00A44CCE">
            <w:pPr>
              <w:pStyle w:val="Tabellentext"/>
            </w:pPr>
            <w:r>
              <w:t>entwickelt in C++</w:t>
            </w:r>
          </w:p>
          <w:p w14:paraId="4E5F3C5B" w14:textId="273B2E1D" w:rsidR="005104E8" w:rsidRPr="0091658C" w:rsidRDefault="005104E8" w:rsidP="00A44CCE">
            <w:pPr>
              <w:pStyle w:val="Tabellentext"/>
            </w:pPr>
            <w:r>
              <w:t>basiert auf QT</w:t>
            </w:r>
            <w:r w:rsidR="00C87D7D">
              <w:noBreakHyphen/>
            </w:r>
            <w:r>
              <w:t>Framework</w:t>
            </w:r>
          </w:p>
        </w:tc>
        <w:tc>
          <w:tcPr>
            <w:tcW w:w="1418" w:type="dxa"/>
          </w:tcPr>
          <w:p w14:paraId="369B48C0" w14:textId="77777777" w:rsidR="005104E8" w:rsidRDefault="005104E8" w:rsidP="00A44CCE">
            <w:pPr>
              <w:pStyle w:val="Tabellentext"/>
            </w:pPr>
            <w:r>
              <w:t>Daten-Konverter</w:t>
            </w:r>
          </w:p>
        </w:tc>
      </w:tr>
      <w:tr w:rsidR="005104E8" w:rsidRPr="0091658C" w14:paraId="14D82463" w14:textId="77777777" w:rsidTr="00A44CCE">
        <w:tc>
          <w:tcPr>
            <w:tcW w:w="2482" w:type="dxa"/>
          </w:tcPr>
          <w:p w14:paraId="5F9FC3AD" w14:textId="7240B6D6" w:rsidR="005104E8" w:rsidRDefault="005104E8" w:rsidP="00A44CCE">
            <w:pPr>
              <w:pStyle w:val="Tabellentext"/>
            </w:pPr>
            <w:r>
              <w:t>SFTP</w:t>
            </w:r>
            <w:r w:rsidR="00C87D7D">
              <w:noBreakHyphen/>
            </w:r>
            <w:r>
              <w:t>Kommunikations</w:t>
            </w:r>
            <w:r w:rsidR="00C87D7D">
              <w:noBreakHyphen/>
            </w:r>
          </w:p>
          <w:p w14:paraId="0F22B7C4" w14:textId="77777777" w:rsidR="005104E8" w:rsidRPr="0091658C" w:rsidRDefault="005104E8" w:rsidP="00A44CCE">
            <w:pPr>
              <w:pStyle w:val="Tabellentext"/>
            </w:pPr>
            <w:r>
              <w:t>dispatcher</w:t>
            </w:r>
          </w:p>
        </w:tc>
        <w:tc>
          <w:tcPr>
            <w:tcW w:w="2835" w:type="dxa"/>
            <w:gridSpan w:val="2"/>
          </w:tcPr>
          <w:p w14:paraId="41F08D9B" w14:textId="081DEADD" w:rsidR="005104E8" w:rsidRPr="0091658C" w:rsidRDefault="005104E8" w:rsidP="00A44CCE">
            <w:pPr>
              <w:pStyle w:val="Tabellentext"/>
            </w:pPr>
            <w:r>
              <w:t>Komponente für die ein</w:t>
            </w:r>
            <w:r w:rsidR="00C87D7D">
              <w:noBreakHyphen/>
            </w:r>
            <w:r>
              <w:t xml:space="preserve"> und ausgehende SFTP</w:t>
            </w:r>
            <w:r w:rsidR="00C87D7D">
              <w:noBreakHyphen/>
            </w:r>
            <w:r>
              <w:t>Kommunikation</w:t>
            </w:r>
          </w:p>
        </w:tc>
        <w:tc>
          <w:tcPr>
            <w:tcW w:w="2126" w:type="dxa"/>
            <w:gridSpan w:val="2"/>
          </w:tcPr>
          <w:p w14:paraId="44753E03" w14:textId="77777777" w:rsidR="005104E8" w:rsidRDefault="005104E8" w:rsidP="00A44CCE">
            <w:pPr>
              <w:pStyle w:val="Tabellentext"/>
            </w:pPr>
            <w:r>
              <w:t>entwickelt in C++</w:t>
            </w:r>
          </w:p>
          <w:p w14:paraId="60D8D699" w14:textId="50A3ED93" w:rsidR="005104E8" w:rsidRPr="0091658C" w:rsidRDefault="005104E8" w:rsidP="00A44CCE">
            <w:pPr>
              <w:pStyle w:val="Tabellentext"/>
            </w:pPr>
            <w:r>
              <w:t>basiert auf QT</w:t>
            </w:r>
            <w:r w:rsidR="00C87D7D">
              <w:noBreakHyphen/>
            </w:r>
            <w:r>
              <w:t>Framework</w:t>
            </w:r>
          </w:p>
        </w:tc>
        <w:tc>
          <w:tcPr>
            <w:tcW w:w="1418" w:type="dxa"/>
          </w:tcPr>
          <w:p w14:paraId="79AD9FCB" w14:textId="77777777" w:rsidR="005104E8" w:rsidRDefault="005104E8" w:rsidP="00A44CCE">
            <w:pPr>
              <w:pStyle w:val="Tabellentext"/>
            </w:pPr>
            <w:r>
              <w:t>Daten-Konverter</w:t>
            </w:r>
          </w:p>
        </w:tc>
      </w:tr>
      <w:tr w:rsidR="005104E8" w:rsidRPr="0091658C" w14:paraId="4930467E" w14:textId="77777777" w:rsidTr="00A44CCE">
        <w:tc>
          <w:tcPr>
            <w:tcW w:w="2482" w:type="dxa"/>
          </w:tcPr>
          <w:p w14:paraId="42F8A456" w14:textId="3B717626" w:rsidR="005104E8" w:rsidRDefault="005104E8" w:rsidP="00A44CCE">
            <w:pPr>
              <w:pStyle w:val="Tabellentext"/>
            </w:pPr>
            <w:r>
              <w:t>SMTP</w:t>
            </w:r>
            <w:r w:rsidR="006B044E">
              <w:noBreakHyphen/>
            </w:r>
            <w:r>
              <w:t>Kommunikations</w:t>
            </w:r>
            <w:r w:rsidR="006B044E">
              <w:noBreakHyphen/>
            </w:r>
          </w:p>
          <w:p w14:paraId="57C53DD3" w14:textId="77777777" w:rsidR="005104E8" w:rsidRPr="0091658C" w:rsidRDefault="005104E8" w:rsidP="00A44CCE">
            <w:pPr>
              <w:pStyle w:val="Tabellentext"/>
            </w:pPr>
            <w:r>
              <w:t>dispatcher</w:t>
            </w:r>
          </w:p>
        </w:tc>
        <w:tc>
          <w:tcPr>
            <w:tcW w:w="2835" w:type="dxa"/>
            <w:gridSpan w:val="2"/>
          </w:tcPr>
          <w:p w14:paraId="44E1A58A" w14:textId="52823711" w:rsidR="005104E8" w:rsidRPr="0091658C" w:rsidRDefault="005104E8" w:rsidP="00A44CCE">
            <w:pPr>
              <w:pStyle w:val="Tabellentext"/>
            </w:pPr>
            <w:r>
              <w:t>Komponente für die ein</w:t>
            </w:r>
            <w:r w:rsidR="006B044E">
              <w:noBreakHyphen/>
            </w:r>
            <w:r>
              <w:t xml:space="preserve"> und ausgehende SMTP</w:t>
            </w:r>
            <w:r w:rsidR="006B044E">
              <w:noBreakHyphen/>
            </w:r>
            <w:r>
              <w:t>Kommunikation</w:t>
            </w:r>
          </w:p>
        </w:tc>
        <w:tc>
          <w:tcPr>
            <w:tcW w:w="2126" w:type="dxa"/>
            <w:gridSpan w:val="2"/>
          </w:tcPr>
          <w:p w14:paraId="1F986977" w14:textId="77777777" w:rsidR="005104E8" w:rsidRDefault="005104E8" w:rsidP="00A44CCE">
            <w:pPr>
              <w:pStyle w:val="Tabellentext"/>
            </w:pPr>
            <w:r>
              <w:t>entwickelt in C++</w:t>
            </w:r>
          </w:p>
          <w:p w14:paraId="3512B4E6" w14:textId="2D931D43" w:rsidR="005104E8" w:rsidRPr="0091658C" w:rsidRDefault="005104E8" w:rsidP="00A44CCE">
            <w:pPr>
              <w:pStyle w:val="Tabellentext"/>
            </w:pPr>
            <w:r>
              <w:t>basiert auf QT</w:t>
            </w:r>
            <w:r w:rsidR="006B044E">
              <w:noBreakHyphen/>
            </w:r>
            <w:r>
              <w:t>Framework</w:t>
            </w:r>
          </w:p>
        </w:tc>
        <w:tc>
          <w:tcPr>
            <w:tcW w:w="1418" w:type="dxa"/>
          </w:tcPr>
          <w:p w14:paraId="29B2BE03" w14:textId="77777777" w:rsidR="005104E8" w:rsidRDefault="005104E8" w:rsidP="00A44CCE">
            <w:pPr>
              <w:pStyle w:val="Tabellentext"/>
            </w:pPr>
            <w:r>
              <w:t>Daten-Konverter</w:t>
            </w:r>
          </w:p>
        </w:tc>
      </w:tr>
      <w:tr w:rsidR="005104E8" w:rsidRPr="0091658C" w14:paraId="33ECEC2D" w14:textId="77777777" w:rsidTr="00A44CCE">
        <w:tc>
          <w:tcPr>
            <w:tcW w:w="2482" w:type="dxa"/>
          </w:tcPr>
          <w:p w14:paraId="5C0D1B99" w14:textId="107CF5DE" w:rsidR="005104E8" w:rsidRDefault="005104E8" w:rsidP="00A44CCE">
            <w:pPr>
              <w:pStyle w:val="Tabellentext"/>
            </w:pPr>
            <w:r>
              <w:t>X.400</w:t>
            </w:r>
            <w:r w:rsidR="006B044E">
              <w:noBreakHyphen/>
            </w:r>
            <w:r>
              <w:t>Kommunikations</w:t>
            </w:r>
            <w:r w:rsidR="006B044E">
              <w:noBreakHyphen/>
            </w:r>
          </w:p>
          <w:p w14:paraId="7DE8B5E3" w14:textId="77777777" w:rsidR="005104E8" w:rsidRPr="0091658C" w:rsidRDefault="005104E8" w:rsidP="00A44CCE">
            <w:pPr>
              <w:pStyle w:val="Tabellentext"/>
            </w:pPr>
            <w:r>
              <w:t>dispatcher</w:t>
            </w:r>
          </w:p>
        </w:tc>
        <w:tc>
          <w:tcPr>
            <w:tcW w:w="2835" w:type="dxa"/>
            <w:gridSpan w:val="2"/>
          </w:tcPr>
          <w:p w14:paraId="6396C896" w14:textId="662D44FC" w:rsidR="005104E8" w:rsidRPr="0091658C" w:rsidRDefault="005104E8" w:rsidP="00A44CCE">
            <w:pPr>
              <w:pStyle w:val="Tabellentext"/>
            </w:pPr>
            <w:r>
              <w:t>Komponente für die ein</w:t>
            </w:r>
            <w:r w:rsidR="006B044E">
              <w:noBreakHyphen/>
            </w:r>
            <w:r>
              <w:t xml:space="preserve"> und ausgehende X.400</w:t>
            </w:r>
            <w:r w:rsidR="006B044E">
              <w:noBreakHyphen/>
            </w:r>
            <w:r>
              <w:t>Kommunikation</w:t>
            </w:r>
          </w:p>
        </w:tc>
        <w:tc>
          <w:tcPr>
            <w:tcW w:w="2126" w:type="dxa"/>
            <w:gridSpan w:val="2"/>
          </w:tcPr>
          <w:p w14:paraId="2A9A1DE7" w14:textId="77777777" w:rsidR="005104E8" w:rsidRDefault="005104E8" w:rsidP="00A44CCE">
            <w:pPr>
              <w:pStyle w:val="Tabellentext"/>
            </w:pPr>
            <w:r>
              <w:t>entwickelt in C++</w:t>
            </w:r>
          </w:p>
          <w:p w14:paraId="7579E09C" w14:textId="62514034" w:rsidR="005104E8" w:rsidRPr="0091658C" w:rsidRDefault="005104E8" w:rsidP="00A44CCE">
            <w:pPr>
              <w:pStyle w:val="Tabellentext"/>
            </w:pPr>
            <w:r>
              <w:t>basiert auf QT</w:t>
            </w:r>
            <w:r w:rsidR="006B044E">
              <w:noBreakHyphen/>
            </w:r>
            <w:r>
              <w:t>Framework</w:t>
            </w:r>
          </w:p>
        </w:tc>
        <w:tc>
          <w:tcPr>
            <w:tcW w:w="1418" w:type="dxa"/>
          </w:tcPr>
          <w:p w14:paraId="5FAABBA1" w14:textId="77777777" w:rsidR="005104E8" w:rsidRDefault="005104E8" w:rsidP="00A44CCE">
            <w:pPr>
              <w:pStyle w:val="Tabellentext"/>
            </w:pPr>
            <w:r>
              <w:t>Daten-Konverter</w:t>
            </w:r>
          </w:p>
        </w:tc>
      </w:tr>
      <w:tr w:rsidR="005104E8" w:rsidRPr="0091658C" w14:paraId="29429752" w14:textId="77777777" w:rsidTr="00A44CCE">
        <w:tc>
          <w:tcPr>
            <w:tcW w:w="2522" w:type="dxa"/>
            <w:gridSpan w:val="2"/>
          </w:tcPr>
          <w:p w14:paraId="232D4846" w14:textId="1D7909D7" w:rsidR="005104E8" w:rsidRPr="0091658C" w:rsidRDefault="005104E8" w:rsidP="00A44CCE">
            <w:pPr>
              <w:pStyle w:val="Tabellentext"/>
            </w:pPr>
            <w:r w:rsidRPr="006E53BA">
              <w:t>CSV</w:t>
            </w:r>
            <w:r w:rsidR="006B044E">
              <w:noBreakHyphen/>
            </w:r>
            <w:r>
              <w:t xml:space="preserve">Converter </w:t>
            </w:r>
          </w:p>
        </w:tc>
        <w:tc>
          <w:tcPr>
            <w:tcW w:w="2881" w:type="dxa"/>
            <w:gridSpan w:val="2"/>
          </w:tcPr>
          <w:p w14:paraId="1B3A7BAD" w14:textId="5CA1AEB0" w:rsidR="005104E8" w:rsidRPr="0091658C" w:rsidRDefault="005104E8" w:rsidP="00A44CCE">
            <w:pPr>
              <w:pStyle w:val="Tabellentext"/>
            </w:pPr>
            <w:r>
              <w:t>Komponente für die Konvertierung von CSV</w:t>
            </w:r>
            <w:r w:rsidR="006B044E">
              <w:noBreakHyphen/>
            </w:r>
            <w:r>
              <w:t>Dateien</w:t>
            </w:r>
          </w:p>
        </w:tc>
        <w:tc>
          <w:tcPr>
            <w:tcW w:w="2040" w:type="dxa"/>
          </w:tcPr>
          <w:p w14:paraId="2DA751F3" w14:textId="77777777" w:rsidR="005104E8" w:rsidRDefault="005104E8" w:rsidP="00A44CCE">
            <w:pPr>
              <w:pStyle w:val="Tabellentext"/>
            </w:pPr>
            <w:r>
              <w:t>entwickelt in C++</w:t>
            </w:r>
          </w:p>
          <w:p w14:paraId="06FF904D" w14:textId="35BDD1AA" w:rsidR="005104E8" w:rsidRPr="0091658C" w:rsidRDefault="005104E8" w:rsidP="00A44CCE">
            <w:pPr>
              <w:pStyle w:val="Tabellentext"/>
            </w:pPr>
            <w:r>
              <w:t>basiert auf QT</w:t>
            </w:r>
            <w:r w:rsidR="006B044E">
              <w:noBreakHyphen/>
            </w:r>
            <w:r>
              <w:t>Framework</w:t>
            </w:r>
          </w:p>
        </w:tc>
        <w:tc>
          <w:tcPr>
            <w:tcW w:w="1418" w:type="dxa"/>
          </w:tcPr>
          <w:p w14:paraId="154F9638" w14:textId="77777777" w:rsidR="005104E8" w:rsidRDefault="005104E8" w:rsidP="00A44CCE">
            <w:pPr>
              <w:pStyle w:val="Tabellentext"/>
            </w:pPr>
            <w:r>
              <w:t>ODBC (MySQL-DB)</w:t>
            </w:r>
          </w:p>
        </w:tc>
      </w:tr>
      <w:tr w:rsidR="005104E8" w:rsidRPr="0091658C" w14:paraId="1C139D1F" w14:textId="77777777" w:rsidTr="00A44CCE">
        <w:tc>
          <w:tcPr>
            <w:tcW w:w="2522" w:type="dxa"/>
            <w:gridSpan w:val="2"/>
          </w:tcPr>
          <w:p w14:paraId="7AB3E85F" w14:textId="6A53BACC" w:rsidR="005104E8" w:rsidRPr="0091658C" w:rsidRDefault="005104E8" w:rsidP="00A44CCE">
            <w:pPr>
              <w:pStyle w:val="Tabellentext"/>
            </w:pPr>
            <w:r>
              <w:t>FF</w:t>
            </w:r>
            <w:r w:rsidR="006B044E">
              <w:noBreakHyphen/>
            </w:r>
            <w:r>
              <w:t xml:space="preserve">Converter </w:t>
            </w:r>
          </w:p>
        </w:tc>
        <w:tc>
          <w:tcPr>
            <w:tcW w:w="2881" w:type="dxa"/>
            <w:gridSpan w:val="2"/>
          </w:tcPr>
          <w:p w14:paraId="62E67E91" w14:textId="02E74B67" w:rsidR="005104E8" w:rsidRPr="0091658C" w:rsidRDefault="005104E8" w:rsidP="00A44CCE">
            <w:pPr>
              <w:pStyle w:val="Tabellentext"/>
            </w:pPr>
            <w:r>
              <w:t>Komponente für die Konvertierung von FF</w:t>
            </w:r>
            <w:r w:rsidR="006B044E">
              <w:noBreakHyphen/>
            </w:r>
            <w:r>
              <w:t>Dateien</w:t>
            </w:r>
          </w:p>
        </w:tc>
        <w:tc>
          <w:tcPr>
            <w:tcW w:w="2040" w:type="dxa"/>
          </w:tcPr>
          <w:p w14:paraId="3F927CD5" w14:textId="77777777" w:rsidR="005104E8" w:rsidRDefault="005104E8" w:rsidP="00A44CCE">
            <w:pPr>
              <w:pStyle w:val="Tabellentext"/>
            </w:pPr>
            <w:r>
              <w:t>entwickelt in C++</w:t>
            </w:r>
          </w:p>
          <w:p w14:paraId="71CBD064" w14:textId="217D7395" w:rsidR="005104E8" w:rsidRPr="0091658C" w:rsidRDefault="005104E8" w:rsidP="00A44CCE">
            <w:pPr>
              <w:pStyle w:val="Tabellentext"/>
            </w:pPr>
            <w:r>
              <w:t>basiert auf QT</w:t>
            </w:r>
            <w:r w:rsidR="006B044E">
              <w:noBreakHyphen/>
            </w:r>
            <w:r>
              <w:t>Framework</w:t>
            </w:r>
          </w:p>
        </w:tc>
        <w:tc>
          <w:tcPr>
            <w:tcW w:w="1418" w:type="dxa"/>
          </w:tcPr>
          <w:p w14:paraId="33068470" w14:textId="77777777" w:rsidR="005104E8" w:rsidRDefault="005104E8" w:rsidP="00A44CCE">
            <w:pPr>
              <w:pStyle w:val="Tabellentext"/>
            </w:pPr>
            <w:r w:rsidRPr="005F19CA">
              <w:t>ODBC (MySQL-DB)</w:t>
            </w:r>
          </w:p>
        </w:tc>
      </w:tr>
      <w:tr w:rsidR="005104E8" w:rsidRPr="0091658C" w14:paraId="6B4F792B" w14:textId="77777777" w:rsidTr="00A44CCE">
        <w:tc>
          <w:tcPr>
            <w:tcW w:w="2522" w:type="dxa"/>
            <w:gridSpan w:val="2"/>
          </w:tcPr>
          <w:p w14:paraId="377F7F56" w14:textId="628148A1" w:rsidR="005104E8" w:rsidRPr="0091658C" w:rsidRDefault="005104E8" w:rsidP="00A44CCE">
            <w:pPr>
              <w:pStyle w:val="Tabellentext"/>
            </w:pPr>
            <w:r>
              <w:t>EDIFACT</w:t>
            </w:r>
            <w:r w:rsidR="006B044E">
              <w:noBreakHyphen/>
            </w:r>
            <w:r>
              <w:t xml:space="preserve">Converter </w:t>
            </w:r>
          </w:p>
        </w:tc>
        <w:tc>
          <w:tcPr>
            <w:tcW w:w="2881" w:type="dxa"/>
            <w:gridSpan w:val="2"/>
          </w:tcPr>
          <w:p w14:paraId="3144CE40" w14:textId="7BABC45E" w:rsidR="005104E8" w:rsidRPr="0091658C" w:rsidRDefault="005104E8" w:rsidP="00A44CCE">
            <w:pPr>
              <w:pStyle w:val="Tabellentext"/>
            </w:pPr>
            <w:r>
              <w:t>Komponente für die Konvertierung von EDIFACT</w:t>
            </w:r>
            <w:r w:rsidR="006B044E">
              <w:noBreakHyphen/>
            </w:r>
            <w:r>
              <w:t>Dateien</w:t>
            </w:r>
          </w:p>
        </w:tc>
        <w:tc>
          <w:tcPr>
            <w:tcW w:w="2040" w:type="dxa"/>
          </w:tcPr>
          <w:p w14:paraId="37A93615" w14:textId="77777777" w:rsidR="005104E8" w:rsidRDefault="005104E8" w:rsidP="00A44CCE">
            <w:pPr>
              <w:pStyle w:val="Tabellentext"/>
            </w:pPr>
            <w:r>
              <w:t>entwickelt in C++</w:t>
            </w:r>
          </w:p>
          <w:p w14:paraId="718C8C62" w14:textId="1CB5483E" w:rsidR="005104E8" w:rsidRPr="0091658C" w:rsidRDefault="005104E8" w:rsidP="00A44CCE">
            <w:pPr>
              <w:pStyle w:val="Tabellentext"/>
            </w:pPr>
            <w:r>
              <w:t>basiert auf QT</w:t>
            </w:r>
            <w:r w:rsidR="006B044E">
              <w:noBreakHyphen/>
            </w:r>
            <w:r>
              <w:t>Framework</w:t>
            </w:r>
          </w:p>
        </w:tc>
        <w:tc>
          <w:tcPr>
            <w:tcW w:w="1418" w:type="dxa"/>
          </w:tcPr>
          <w:p w14:paraId="37F273C1" w14:textId="77777777" w:rsidR="005104E8" w:rsidRDefault="005104E8" w:rsidP="00A44CCE">
            <w:pPr>
              <w:pStyle w:val="Tabellentext"/>
            </w:pPr>
            <w:r w:rsidRPr="005F19CA">
              <w:t>ODBC (MySQL-DB)</w:t>
            </w:r>
          </w:p>
        </w:tc>
      </w:tr>
    </w:tbl>
    <w:p w14:paraId="62E86074" w14:textId="77777777" w:rsidR="005104E8" w:rsidRDefault="005104E8" w:rsidP="005104E8"/>
    <w:tbl>
      <w:tblPr>
        <w:tblW w:w="8861"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82"/>
        <w:gridCol w:w="2835"/>
        <w:gridCol w:w="2126"/>
        <w:gridCol w:w="1418"/>
      </w:tblGrid>
      <w:tr w:rsidR="005104E8" w:rsidRPr="00886FED" w14:paraId="13BD920A" w14:textId="77777777" w:rsidTr="00A44CCE">
        <w:tc>
          <w:tcPr>
            <w:tcW w:w="2482" w:type="dxa"/>
          </w:tcPr>
          <w:p w14:paraId="07C92978" w14:textId="77777777" w:rsidR="005104E8" w:rsidRPr="00AB27ED" w:rsidRDefault="005104E8" w:rsidP="00A44CCE">
            <w:pPr>
              <w:pStyle w:val="Tabellentext"/>
              <w:rPr>
                <w:rStyle w:val="Grundzfett"/>
              </w:rPr>
            </w:pPr>
            <w:r w:rsidRPr="00AB27ED">
              <w:rPr>
                <w:rStyle w:val="Grundzfett"/>
              </w:rPr>
              <w:lastRenderedPageBreak/>
              <w:t>Komponente</w:t>
            </w:r>
          </w:p>
        </w:tc>
        <w:tc>
          <w:tcPr>
            <w:tcW w:w="2835" w:type="dxa"/>
          </w:tcPr>
          <w:p w14:paraId="4B48A694" w14:textId="77777777" w:rsidR="005104E8" w:rsidRPr="00AB27ED" w:rsidRDefault="005104E8" w:rsidP="00A44CCE">
            <w:pPr>
              <w:pStyle w:val="Tabellentext"/>
              <w:rPr>
                <w:rStyle w:val="Grundzfett"/>
              </w:rPr>
            </w:pPr>
            <w:r w:rsidRPr="00AB27ED">
              <w:rPr>
                <w:rStyle w:val="Grundzfett"/>
              </w:rPr>
              <w:t>Beschreibung</w:t>
            </w:r>
          </w:p>
        </w:tc>
        <w:tc>
          <w:tcPr>
            <w:tcW w:w="2126" w:type="dxa"/>
          </w:tcPr>
          <w:p w14:paraId="3D2B4845" w14:textId="77777777" w:rsidR="005104E8" w:rsidRPr="00AB27ED" w:rsidRDefault="005104E8" w:rsidP="00A44CCE">
            <w:pPr>
              <w:pStyle w:val="Tabellentext"/>
              <w:rPr>
                <w:rStyle w:val="Grundzfett"/>
              </w:rPr>
            </w:pPr>
            <w:r w:rsidRPr="00AB27ED">
              <w:rPr>
                <w:rStyle w:val="Grundzfett"/>
              </w:rPr>
              <w:t>Informationen zur Implementierung</w:t>
            </w:r>
          </w:p>
        </w:tc>
        <w:tc>
          <w:tcPr>
            <w:tcW w:w="1418" w:type="dxa"/>
          </w:tcPr>
          <w:p w14:paraId="40804400" w14:textId="77777777" w:rsidR="005104E8" w:rsidRPr="00AB27ED" w:rsidRDefault="005104E8" w:rsidP="00A44CCE">
            <w:pPr>
              <w:pStyle w:val="Tabellentext"/>
              <w:rPr>
                <w:rStyle w:val="Grundzfett"/>
              </w:rPr>
            </w:pPr>
            <w:r w:rsidRPr="00AB27ED">
              <w:rPr>
                <w:rStyle w:val="Grundzfett"/>
              </w:rPr>
              <w:t>Schnittstelle</w:t>
            </w:r>
          </w:p>
        </w:tc>
      </w:tr>
      <w:tr w:rsidR="005104E8" w:rsidRPr="0091658C" w14:paraId="0DD19AE5" w14:textId="77777777" w:rsidTr="00A44CCE">
        <w:tc>
          <w:tcPr>
            <w:tcW w:w="2482" w:type="dxa"/>
          </w:tcPr>
          <w:p w14:paraId="6A983B88" w14:textId="4DDCC3F0" w:rsidR="005104E8" w:rsidRPr="0091658C" w:rsidRDefault="005104E8" w:rsidP="00A44CCE">
            <w:pPr>
              <w:pStyle w:val="Tabellentext"/>
            </w:pPr>
            <w:r>
              <w:t>HTML</w:t>
            </w:r>
            <w:r w:rsidR="006B044E">
              <w:noBreakHyphen/>
            </w:r>
            <w:r>
              <w:t xml:space="preserve">Converter </w:t>
            </w:r>
          </w:p>
        </w:tc>
        <w:tc>
          <w:tcPr>
            <w:tcW w:w="2835" w:type="dxa"/>
          </w:tcPr>
          <w:p w14:paraId="6D30CF8F" w14:textId="592F82C7" w:rsidR="005104E8" w:rsidRPr="0091658C" w:rsidRDefault="005104E8" w:rsidP="00A44CCE">
            <w:pPr>
              <w:pStyle w:val="Tabellentext"/>
            </w:pPr>
            <w:r>
              <w:t>Komponente für die Konvertierung von HTML</w:t>
            </w:r>
            <w:r w:rsidR="006B044E">
              <w:noBreakHyphen/>
            </w:r>
            <w:r>
              <w:t>Dateien</w:t>
            </w:r>
          </w:p>
        </w:tc>
        <w:tc>
          <w:tcPr>
            <w:tcW w:w="2126" w:type="dxa"/>
          </w:tcPr>
          <w:p w14:paraId="04978429" w14:textId="77777777" w:rsidR="005104E8" w:rsidRDefault="005104E8" w:rsidP="00A44CCE">
            <w:pPr>
              <w:pStyle w:val="Tabellentext"/>
            </w:pPr>
            <w:r>
              <w:t>entwickelt in C++</w:t>
            </w:r>
          </w:p>
          <w:p w14:paraId="43B5B8E4" w14:textId="6991D34B" w:rsidR="005104E8" w:rsidRPr="0091658C" w:rsidRDefault="005104E8" w:rsidP="00A44CCE">
            <w:pPr>
              <w:pStyle w:val="Tabellentext"/>
            </w:pPr>
            <w:r>
              <w:t>basiert auf QT</w:t>
            </w:r>
            <w:r w:rsidR="006B044E">
              <w:noBreakHyphen/>
            </w:r>
            <w:r>
              <w:t>Framework</w:t>
            </w:r>
          </w:p>
        </w:tc>
        <w:tc>
          <w:tcPr>
            <w:tcW w:w="1418" w:type="dxa"/>
          </w:tcPr>
          <w:p w14:paraId="2D82CBCF" w14:textId="77777777" w:rsidR="005104E8" w:rsidRDefault="005104E8" w:rsidP="00A44CCE">
            <w:pPr>
              <w:pStyle w:val="Tabellentext"/>
            </w:pPr>
            <w:r w:rsidRPr="000A7D72">
              <w:t>ODBC (MySQL-DB)</w:t>
            </w:r>
          </w:p>
        </w:tc>
      </w:tr>
      <w:tr w:rsidR="005104E8" w:rsidRPr="0091658C" w14:paraId="140AE485" w14:textId="77777777" w:rsidTr="00A44CCE">
        <w:tc>
          <w:tcPr>
            <w:tcW w:w="2482" w:type="dxa"/>
          </w:tcPr>
          <w:p w14:paraId="3D2FFCBD" w14:textId="024343DB" w:rsidR="005104E8" w:rsidRPr="0091658C" w:rsidRDefault="005104E8" w:rsidP="00A44CCE">
            <w:pPr>
              <w:pStyle w:val="Tabellentext"/>
            </w:pPr>
            <w:r>
              <w:t>IDoc</w:t>
            </w:r>
            <w:r w:rsidR="006B044E">
              <w:noBreakHyphen/>
            </w:r>
            <w:r>
              <w:t xml:space="preserve">Converter </w:t>
            </w:r>
          </w:p>
        </w:tc>
        <w:tc>
          <w:tcPr>
            <w:tcW w:w="2835" w:type="dxa"/>
          </w:tcPr>
          <w:p w14:paraId="74FFA551" w14:textId="261833EA" w:rsidR="005104E8" w:rsidRPr="0091658C" w:rsidRDefault="005104E8" w:rsidP="00A44CCE">
            <w:pPr>
              <w:pStyle w:val="Tabellentext"/>
            </w:pPr>
            <w:r>
              <w:t>Komponente für die Konvertierung von SAP IDoc</w:t>
            </w:r>
            <w:r w:rsidR="006B044E">
              <w:noBreakHyphen/>
            </w:r>
            <w:r>
              <w:t>Dateien</w:t>
            </w:r>
          </w:p>
        </w:tc>
        <w:tc>
          <w:tcPr>
            <w:tcW w:w="2126" w:type="dxa"/>
          </w:tcPr>
          <w:p w14:paraId="0E75F948" w14:textId="77777777" w:rsidR="005104E8" w:rsidRDefault="005104E8" w:rsidP="00A44CCE">
            <w:pPr>
              <w:pStyle w:val="Tabellentext"/>
            </w:pPr>
            <w:r>
              <w:t>entwickelt in C++</w:t>
            </w:r>
          </w:p>
          <w:p w14:paraId="5EE90583" w14:textId="69F5DAA7" w:rsidR="005104E8" w:rsidRPr="0091658C" w:rsidRDefault="005104E8" w:rsidP="00A44CCE">
            <w:pPr>
              <w:pStyle w:val="Tabellentext"/>
            </w:pPr>
            <w:r>
              <w:t>basiert auf QT</w:t>
            </w:r>
            <w:r w:rsidR="006B044E">
              <w:noBreakHyphen/>
            </w:r>
            <w:r>
              <w:t>Framework</w:t>
            </w:r>
          </w:p>
        </w:tc>
        <w:tc>
          <w:tcPr>
            <w:tcW w:w="1418" w:type="dxa"/>
          </w:tcPr>
          <w:p w14:paraId="2C8561EF" w14:textId="77777777" w:rsidR="005104E8" w:rsidRDefault="005104E8" w:rsidP="00A44CCE">
            <w:pPr>
              <w:pStyle w:val="Tabellentext"/>
            </w:pPr>
            <w:r w:rsidRPr="000A7D72">
              <w:t>ODBC (MySQL-DB)</w:t>
            </w:r>
          </w:p>
        </w:tc>
      </w:tr>
      <w:tr w:rsidR="005104E8" w:rsidRPr="0091658C" w14:paraId="3E40BF94" w14:textId="77777777" w:rsidTr="00A44CCE">
        <w:tc>
          <w:tcPr>
            <w:tcW w:w="2482" w:type="dxa"/>
          </w:tcPr>
          <w:p w14:paraId="00ED7BDE" w14:textId="725BE88A" w:rsidR="005104E8" w:rsidRPr="0091658C" w:rsidRDefault="005104E8" w:rsidP="00A44CCE">
            <w:pPr>
              <w:pStyle w:val="Tabellentext"/>
            </w:pPr>
            <w:r>
              <w:t>JDE</w:t>
            </w:r>
            <w:r w:rsidR="006B044E">
              <w:noBreakHyphen/>
            </w:r>
            <w:r>
              <w:t xml:space="preserve">Converter </w:t>
            </w:r>
          </w:p>
        </w:tc>
        <w:tc>
          <w:tcPr>
            <w:tcW w:w="2835" w:type="dxa"/>
          </w:tcPr>
          <w:p w14:paraId="31B593F2" w14:textId="32F9EEA6" w:rsidR="005104E8" w:rsidRPr="0091658C" w:rsidRDefault="005104E8" w:rsidP="00A44CCE">
            <w:pPr>
              <w:pStyle w:val="Tabellentext"/>
            </w:pPr>
            <w:r>
              <w:t>Komponente für die Konvertierung von JDE</w:t>
            </w:r>
            <w:r w:rsidR="006B044E">
              <w:noBreakHyphen/>
            </w:r>
            <w:r>
              <w:t>Dateien</w:t>
            </w:r>
          </w:p>
        </w:tc>
        <w:tc>
          <w:tcPr>
            <w:tcW w:w="2126" w:type="dxa"/>
          </w:tcPr>
          <w:p w14:paraId="1DF96968" w14:textId="77777777" w:rsidR="005104E8" w:rsidRDefault="005104E8" w:rsidP="00A44CCE">
            <w:pPr>
              <w:pStyle w:val="Tabellentext"/>
            </w:pPr>
            <w:r>
              <w:t>entwickelt in C++</w:t>
            </w:r>
          </w:p>
          <w:p w14:paraId="044D8C7F" w14:textId="2B2191F9" w:rsidR="005104E8" w:rsidRPr="0091658C" w:rsidRDefault="005104E8" w:rsidP="00A44CCE">
            <w:pPr>
              <w:pStyle w:val="Tabellentext"/>
            </w:pPr>
            <w:r>
              <w:t>basiert auf QT</w:t>
            </w:r>
            <w:r w:rsidR="006B044E">
              <w:noBreakHyphen/>
            </w:r>
            <w:r>
              <w:t>Framework</w:t>
            </w:r>
          </w:p>
        </w:tc>
        <w:tc>
          <w:tcPr>
            <w:tcW w:w="1418" w:type="dxa"/>
          </w:tcPr>
          <w:p w14:paraId="2E138778" w14:textId="77777777" w:rsidR="005104E8" w:rsidRDefault="005104E8" w:rsidP="00A44CCE">
            <w:pPr>
              <w:pStyle w:val="Tabellentext"/>
            </w:pPr>
            <w:r w:rsidRPr="000A7D72">
              <w:t>ODBC (MySQL-DB)</w:t>
            </w:r>
          </w:p>
        </w:tc>
      </w:tr>
      <w:tr w:rsidR="005104E8" w:rsidRPr="0091658C" w14:paraId="2DD293AC" w14:textId="77777777" w:rsidTr="00A44CCE">
        <w:tc>
          <w:tcPr>
            <w:tcW w:w="2482" w:type="dxa"/>
          </w:tcPr>
          <w:p w14:paraId="55025CB4" w14:textId="40ADCA89" w:rsidR="005104E8" w:rsidRPr="0091658C" w:rsidRDefault="005104E8" w:rsidP="00A44CCE">
            <w:pPr>
              <w:pStyle w:val="Tabellentext"/>
            </w:pPr>
            <w:r>
              <w:t>PDF</w:t>
            </w:r>
            <w:r w:rsidR="006B044E">
              <w:noBreakHyphen/>
            </w:r>
            <w:r>
              <w:t xml:space="preserve">Converter </w:t>
            </w:r>
          </w:p>
        </w:tc>
        <w:tc>
          <w:tcPr>
            <w:tcW w:w="2835" w:type="dxa"/>
          </w:tcPr>
          <w:p w14:paraId="56AB55EF" w14:textId="361236ED" w:rsidR="005104E8" w:rsidRPr="0091658C" w:rsidRDefault="005104E8" w:rsidP="00A44CCE">
            <w:pPr>
              <w:pStyle w:val="Tabellentext"/>
            </w:pPr>
            <w:r>
              <w:t>Komponente für die Konvertierung von PDF</w:t>
            </w:r>
            <w:r w:rsidR="006B044E">
              <w:noBreakHyphen/>
            </w:r>
            <w:r>
              <w:t>Dateien</w:t>
            </w:r>
          </w:p>
        </w:tc>
        <w:tc>
          <w:tcPr>
            <w:tcW w:w="2126" w:type="dxa"/>
          </w:tcPr>
          <w:p w14:paraId="060C84EC" w14:textId="77777777" w:rsidR="005104E8" w:rsidRDefault="005104E8" w:rsidP="00A44CCE">
            <w:pPr>
              <w:pStyle w:val="Tabellentext"/>
            </w:pPr>
            <w:r>
              <w:t>entwickelt in C++</w:t>
            </w:r>
          </w:p>
          <w:p w14:paraId="29541612" w14:textId="5585085B" w:rsidR="005104E8" w:rsidRPr="0091658C" w:rsidRDefault="005104E8" w:rsidP="00A44CCE">
            <w:pPr>
              <w:pStyle w:val="Tabellentext"/>
            </w:pPr>
            <w:r>
              <w:t>basiert auf QT</w:t>
            </w:r>
            <w:r w:rsidR="006B044E">
              <w:noBreakHyphen/>
            </w:r>
            <w:r>
              <w:t>Framework</w:t>
            </w:r>
          </w:p>
        </w:tc>
        <w:tc>
          <w:tcPr>
            <w:tcW w:w="1418" w:type="dxa"/>
          </w:tcPr>
          <w:p w14:paraId="19DF7D32" w14:textId="77777777" w:rsidR="005104E8" w:rsidRDefault="005104E8" w:rsidP="00A44CCE">
            <w:pPr>
              <w:pStyle w:val="Tabellentext"/>
            </w:pPr>
            <w:r w:rsidRPr="000A7D72">
              <w:t>ODBC (MySQL-DB)</w:t>
            </w:r>
          </w:p>
        </w:tc>
      </w:tr>
      <w:tr w:rsidR="005104E8" w:rsidRPr="0091658C" w14:paraId="52249054" w14:textId="77777777" w:rsidTr="00A44CCE">
        <w:tc>
          <w:tcPr>
            <w:tcW w:w="2482" w:type="dxa"/>
          </w:tcPr>
          <w:p w14:paraId="02780348" w14:textId="38240B1F" w:rsidR="005104E8" w:rsidRPr="0091658C" w:rsidRDefault="005104E8" w:rsidP="00A44CCE">
            <w:pPr>
              <w:pStyle w:val="Tabellentext"/>
            </w:pPr>
            <w:r>
              <w:t>TRC</w:t>
            </w:r>
            <w:r w:rsidR="006B044E">
              <w:noBreakHyphen/>
            </w:r>
            <w:r>
              <w:t xml:space="preserve">Converter </w:t>
            </w:r>
          </w:p>
        </w:tc>
        <w:tc>
          <w:tcPr>
            <w:tcW w:w="2835" w:type="dxa"/>
          </w:tcPr>
          <w:p w14:paraId="512293CF" w14:textId="6E6C8038" w:rsidR="005104E8" w:rsidRPr="0091658C" w:rsidRDefault="005104E8" w:rsidP="00A44CCE">
            <w:pPr>
              <w:pStyle w:val="Tabellentext"/>
            </w:pPr>
            <w:r>
              <w:t>Komponente für die Konvertierung von TRC</w:t>
            </w:r>
            <w:r w:rsidR="006B044E">
              <w:noBreakHyphen/>
            </w:r>
            <w:r>
              <w:t>Dateien</w:t>
            </w:r>
          </w:p>
        </w:tc>
        <w:tc>
          <w:tcPr>
            <w:tcW w:w="2126" w:type="dxa"/>
          </w:tcPr>
          <w:p w14:paraId="368D3DF3" w14:textId="77777777" w:rsidR="005104E8" w:rsidRDefault="005104E8" w:rsidP="00A44CCE">
            <w:pPr>
              <w:pStyle w:val="Tabellentext"/>
            </w:pPr>
            <w:r>
              <w:t>entwickelt in C++</w:t>
            </w:r>
          </w:p>
          <w:p w14:paraId="638E6446" w14:textId="69F17D50" w:rsidR="005104E8" w:rsidRPr="0091658C" w:rsidRDefault="005104E8" w:rsidP="00A44CCE">
            <w:pPr>
              <w:pStyle w:val="Tabellentext"/>
            </w:pPr>
            <w:r>
              <w:t>basiert auf QT</w:t>
            </w:r>
            <w:r w:rsidR="006B044E">
              <w:noBreakHyphen/>
            </w:r>
            <w:r>
              <w:t>Framework</w:t>
            </w:r>
          </w:p>
        </w:tc>
        <w:tc>
          <w:tcPr>
            <w:tcW w:w="1418" w:type="dxa"/>
          </w:tcPr>
          <w:p w14:paraId="68A9B8D4" w14:textId="77777777" w:rsidR="005104E8" w:rsidRDefault="005104E8" w:rsidP="00A44CCE">
            <w:pPr>
              <w:pStyle w:val="Tabellentext"/>
            </w:pPr>
            <w:r w:rsidRPr="000A7D72">
              <w:t>ODBC (MySQL-DB)</w:t>
            </w:r>
          </w:p>
        </w:tc>
      </w:tr>
      <w:tr w:rsidR="005104E8" w:rsidRPr="0091658C" w14:paraId="0D4AC84D" w14:textId="77777777" w:rsidTr="00A44CCE">
        <w:tc>
          <w:tcPr>
            <w:tcW w:w="2482" w:type="dxa"/>
          </w:tcPr>
          <w:p w14:paraId="5FC1D542" w14:textId="63B6EF36" w:rsidR="005104E8" w:rsidRPr="0091658C" w:rsidRDefault="005104E8" w:rsidP="00A44CCE">
            <w:pPr>
              <w:pStyle w:val="Tabellentext"/>
            </w:pPr>
            <w:r>
              <w:t>X.12</w:t>
            </w:r>
            <w:r w:rsidR="006B044E">
              <w:noBreakHyphen/>
            </w:r>
            <w:r>
              <w:t xml:space="preserve">Converter </w:t>
            </w:r>
          </w:p>
        </w:tc>
        <w:tc>
          <w:tcPr>
            <w:tcW w:w="2835" w:type="dxa"/>
          </w:tcPr>
          <w:p w14:paraId="2A1F30A6" w14:textId="37B70CA0" w:rsidR="005104E8" w:rsidRPr="0091658C" w:rsidRDefault="005104E8" w:rsidP="00A44CCE">
            <w:pPr>
              <w:pStyle w:val="Tabellentext"/>
            </w:pPr>
            <w:r>
              <w:t>Komponente für die Konvertierung von X.12</w:t>
            </w:r>
            <w:r w:rsidR="006B044E">
              <w:noBreakHyphen/>
            </w:r>
            <w:r>
              <w:t>Dateien</w:t>
            </w:r>
          </w:p>
        </w:tc>
        <w:tc>
          <w:tcPr>
            <w:tcW w:w="2126" w:type="dxa"/>
          </w:tcPr>
          <w:p w14:paraId="099A2AD2" w14:textId="77777777" w:rsidR="005104E8" w:rsidRDefault="005104E8" w:rsidP="00A44CCE">
            <w:pPr>
              <w:pStyle w:val="Tabellentext"/>
            </w:pPr>
            <w:r>
              <w:t>entwickelt in C++</w:t>
            </w:r>
          </w:p>
          <w:p w14:paraId="7A697DF2" w14:textId="43C3FC0F" w:rsidR="005104E8" w:rsidRPr="0091658C" w:rsidRDefault="005104E8" w:rsidP="00A44CCE">
            <w:pPr>
              <w:pStyle w:val="Tabellentext"/>
            </w:pPr>
            <w:r>
              <w:t>basiert auf QT</w:t>
            </w:r>
            <w:r w:rsidR="006B044E">
              <w:noBreakHyphen/>
            </w:r>
            <w:r>
              <w:t>Framework</w:t>
            </w:r>
          </w:p>
        </w:tc>
        <w:tc>
          <w:tcPr>
            <w:tcW w:w="1418" w:type="dxa"/>
          </w:tcPr>
          <w:p w14:paraId="3C11ADF1" w14:textId="77777777" w:rsidR="005104E8" w:rsidRDefault="005104E8" w:rsidP="00A44CCE">
            <w:pPr>
              <w:pStyle w:val="Tabellentext"/>
            </w:pPr>
            <w:r w:rsidRPr="000A7D72">
              <w:t>ODBC (MySQL-DB)</w:t>
            </w:r>
          </w:p>
        </w:tc>
      </w:tr>
      <w:tr w:rsidR="005104E8" w:rsidRPr="0091658C" w14:paraId="48A59154" w14:textId="77777777" w:rsidTr="00A44CCE">
        <w:tc>
          <w:tcPr>
            <w:tcW w:w="2482" w:type="dxa"/>
          </w:tcPr>
          <w:p w14:paraId="08F2EBF9" w14:textId="1908849B" w:rsidR="005104E8" w:rsidRPr="0091658C" w:rsidRDefault="005104E8" w:rsidP="00A44CCE">
            <w:pPr>
              <w:pStyle w:val="Tabellentext"/>
            </w:pPr>
            <w:r>
              <w:t>XML</w:t>
            </w:r>
            <w:r w:rsidR="006B044E">
              <w:noBreakHyphen/>
            </w:r>
            <w:r>
              <w:t xml:space="preserve">Converter </w:t>
            </w:r>
          </w:p>
        </w:tc>
        <w:tc>
          <w:tcPr>
            <w:tcW w:w="2835" w:type="dxa"/>
          </w:tcPr>
          <w:p w14:paraId="6A535332" w14:textId="3CE806E5" w:rsidR="005104E8" w:rsidRPr="0091658C" w:rsidRDefault="005104E8" w:rsidP="00A44CCE">
            <w:pPr>
              <w:pStyle w:val="Tabellentext"/>
            </w:pPr>
            <w:r>
              <w:t>Komponente für die Konvertierung von XML</w:t>
            </w:r>
            <w:r w:rsidR="006B044E">
              <w:noBreakHyphen/>
            </w:r>
            <w:r>
              <w:t>Dateien</w:t>
            </w:r>
          </w:p>
        </w:tc>
        <w:tc>
          <w:tcPr>
            <w:tcW w:w="2126" w:type="dxa"/>
          </w:tcPr>
          <w:p w14:paraId="19AB97A8" w14:textId="77777777" w:rsidR="005104E8" w:rsidRDefault="005104E8" w:rsidP="00A44CCE">
            <w:pPr>
              <w:pStyle w:val="Tabellentext"/>
            </w:pPr>
            <w:r>
              <w:t>entwickelt in C++</w:t>
            </w:r>
          </w:p>
          <w:p w14:paraId="66E5D07C" w14:textId="12D4691A" w:rsidR="005104E8" w:rsidRPr="0091658C" w:rsidRDefault="005104E8" w:rsidP="00A44CCE">
            <w:pPr>
              <w:pStyle w:val="Tabellentext"/>
            </w:pPr>
            <w:r>
              <w:t>basiert auf QT</w:t>
            </w:r>
            <w:r w:rsidR="006B044E">
              <w:noBreakHyphen/>
            </w:r>
            <w:r>
              <w:t>Framework</w:t>
            </w:r>
          </w:p>
        </w:tc>
        <w:tc>
          <w:tcPr>
            <w:tcW w:w="1418" w:type="dxa"/>
          </w:tcPr>
          <w:p w14:paraId="197C17B1" w14:textId="77777777" w:rsidR="005104E8" w:rsidRDefault="005104E8" w:rsidP="00A44CCE">
            <w:pPr>
              <w:pStyle w:val="Tabellentext"/>
            </w:pPr>
            <w:r w:rsidRPr="000A7D72">
              <w:t>ODBC (MySQL-DB)</w:t>
            </w:r>
          </w:p>
        </w:tc>
      </w:tr>
      <w:tr w:rsidR="005104E8" w:rsidRPr="0091658C" w14:paraId="0E8B9873" w14:textId="77777777" w:rsidTr="00A44CCE">
        <w:tc>
          <w:tcPr>
            <w:tcW w:w="2482" w:type="dxa"/>
          </w:tcPr>
          <w:p w14:paraId="12C52DEB" w14:textId="77777777" w:rsidR="005104E8" w:rsidRPr="0091658C" w:rsidRDefault="005104E8" w:rsidP="00A44CCE">
            <w:pPr>
              <w:pStyle w:val="Tabellentext"/>
            </w:pPr>
            <w:r>
              <w:t>Scheduler</w:t>
            </w:r>
          </w:p>
        </w:tc>
        <w:tc>
          <w:tcPr>
            <w:tcW w:w="2835" w:type="dxa"/>
          </w:tcPr>
          <w:p w14:paraId="317F4127" w14:textId="77777777" w:rsidR="005104E8" w:rsidRPr="0091658C" w:rsidRDefault="005104E8" w:rsidP="00A44CCE">
            <w:pPr>
              <w:pStyle w:val="Tabellentext"/>
            </w:pPr>
            <w:r>
              <w:t>Komponente für die zeitgesteuerte Konvertierung</w:t>
            </w:r>
          </w:p>
        </w:tc>
        <w:tc>
          <w:tcPr>
            <w:tcW w:w="2126" w:type="dxa"/>
          </w:tcPr>
          <w:p w14:paraId="79F33228" w14:textId="77777777" w:rsidR="005104E8" w:rsidRDefault="005104E8" w:rsidP="00A44CCE">
            <w:pPr>
              <w:pStyle w:val="Tabellentext"/>
            </w:pPr>
            <w:r>
              <w:t>entwickelt in C++</w:t>
            </w:r>
          </w:p>
          <w:p w14:paraId="01D82331" w14:textId="5760A06C" w:rsidR="005104E8" w:rsidRPr="0091658C" w:rsidRDefault="005104E8" w:rsidP="00A44CCE">
            <w:pPr>
              <w:pStyle w:val="Tabellentext"/>
            </w:pPr>
            <w:r>
              <w:t>basiert auf QT</w:t>
            </w:r>
            <w:r w:rsidR="006B044E">
              <w:noBreakHyphen/>
            </w:r>
            <w:r>
              <w:t>Framework</w:t>
            </w:r>
          </w:p>
        </w:tc>
        <w:tc>
          <w:tcPr>
            <w:tcW w:w="1418" w:type="dxa"/>
          </w:tcPr>
          <w:p w14:paraId="5BCACF9D" w14:textId="77777777" w:rsidR="005104E8" w:rsidRDefault="005104E8" w:rsidP="00A44CCE">
            <w:pPr>
              <w:pStyle w:val="Tabellentext"/>
            </w:pPr>
            <w:r w:rsidRPr="000A7D72">
              <w:t>ODBC (MySQL-DB)</w:t>
            </w:r>
          </w:p>
        </w:tc>
      </w:tr>
      <w:tr w:rsidR="005104E8" w:rsidRPr="0091658C" w14:paraId="798E7ED1" w14:textId="77777777" w:rsidTr="00A44CCE">
        <w:tc>
          <w:tcPr>
            <w:tcW w:w="2482" w:type="dxa"/>
          </w:tcPr>
          <w:p w14:paraId="1C64392A" w14:textId="68B8E44A" w:rsidR="005104E8" w:rsidRPr="0091658C" w:rsidRDefault="005104E8" w:rsidP="00A44CCE">
            <w:pPr>
              <w:pStyle w:val="Tabellentext"/>
            </w:pPr>
            <w:r>
              <w:t>Dispatcher</w:t>
            </w:r>
            <w:r w:rsidR="006B044E">
              <w:noBreakHyphen/>
            </w:r>
            <w:r>
              <w:t>Check</w:t>
            </w:r>
            <w:r w:rsidR="006B044E">
              <w:noBreakHyphen/>
            </w:r>
            <w:r>
              <w:t>System</w:t>
            </w:r>
          </w:p>
        </w:tc>
        <w:tc>
          <w:tcPr>
            <w:tcW w:w="2835" w:type="dxa"/>
          </w:tcPr>
          <w:p w14:paraId="4BF1BB60" w14:textId="77777777" w:rsidR="005104E8" w:rsidRPr="0091658C" w:rsidRDefault="005104E8" w:rsidP="00A44CCE">
            <w:pPr>
              <w:pStyle w:val="Tabellentext"/>
            </w:pPr>
            <w:r>
              <w:t>Komponente für die Systemüberwachung</w:t>
            </w:r>
          </w:p>
        </w:tc>
        <w:tc>
          <w:tcPr>
            <w:tcW w:w="2126" w:type="dxa"/>
          </w:tcPr>
          <w:p w14:paraId="13AE37C8" w14:textId="77777777" w:rsidR="005104E8" w:rsidRDefault="005104E8" w:rsidP="00A44CCE">
            <w:pPr>
              <w:pStyle w:val="Tabellentext"/>
            </w:pPr>
            <w:r>
              <w:t>entwickelt in C++</w:t>
            </w:r>
          </w:p>
          <w:p w14:paraId="1D9EA855" w14:textId="56DFB488" w:rsidR="005104E8" w:rsidRPr="0091658C" w:rsidRDefault="005104E8" w:rsidP="00A44CCE">
            <w:pPr>
              <w:pStyle w:val="Tabellentext"/>
            </w:pPr>
            <w:r>
              <w:t>basiert auf QT</w:t>
            </w:r>
            <w:r w:rsidR="006B044E">
              <w:noBreakHyphen/>
            </w:r>
            <w:r>
              <w:t>Framework</w:t>
            </w:r>
          </w:p>
        </w:tc>
        <w:tc>
          <w:tcPr>
            <w:tcW w:w="1418" w:type="dxa"/>
          </w:tcPr>
          <w:p w14:paraId="6AAC92F4" w14:textId="77777777" w:rsidR="005104E8" w:rsidRDefault="005104E8" w:rsidP="00A44CCE">
            <w:pPr>
              <w:pStyle w:val="Tabellentext"/>
            </w:pPr>
            <w:r w:rsidRPr="000A7D72">
              <w:t>ODBC (MySQL-DB)</w:t>
            </w:r>
          </w:p>
        </w:tc>
      </w:tr>
      <w:tr w:rsidR="005104E8" w:rsidRPr="0091658C" w14:paraId="2A76ED93" w14:textId="77777777" w:rsidTr="00A44CCE">
        <w:tc>
          <w:tcPr>
            <w:tcW w:w="2482" w:type="dxa"/>
          </w:tcPr>
          <w:p w14:paraId="6AA41282" w14:textId="254ED8CB" w:rsidR="005104E8" w:rsidRPr="0091658C" w:rsidRDefault="005104E8" w:rsidP="00A44CCE">
            <w:pPr>
              <w:pStyle w:val="Tabellentext"/>
            </w:pPr>
            <w:r>
              <w:t>Dispatcher</w:t>
            </w:r>
            <w:r w:rsidR="006B044E">
              <w:noBreakHyphen/>
            </w:r>
            <w:r>
              <w:t>Workflow</w:t>
            </w:r>
            <w:r w:rsidR="006B044E">
              <w:noBreakHyphen/>
            </w:r>
            <w:r>
              <w:t>Erkennung</w:t>
            </w:r>
          </w:p>
        </w:tc>
        <w:tc>
          <w:tcPr>
            <w:tcW w:w="2835" w:type="dxa"/>
          </w:tcPr>
          <w:p w14:paraId="3366E55C" w14:textId="77777777" w:rsidR="005104E8" w:rsidRPr="0091658C" w:rsidRDefault="005104E8" w:rsidP="00A44CCE">
            <w:pPr>
              <w:pStyle w:val="Tabellentext"/>
            </w:pPr>
            <w:r>
              <w:t>Komponente für die Identifizierung der Workflows</w:t>
            </w:r>
          </w:p>
        </w:tc>
        <w:tc>
          <w:tcPr>
            <w:tcW w:w="2126" w:type="dxa"/>
          </w:tcPr>
          <w:p w14:paraId="0D79D5FD" w14:textId="77777777" w:rsidR="005104E8" w:rsidRDefault="005104E8" w:rsidP="00A44CCE">
            <w:pPr>
              <w:pStyle w:val="Tabellentext"/>
            </w:pPr>
            <w:r>
              <w:t>entwickelt in C++</w:t>
            </w:r>
          </w:p>
          <w:p w14:paraId="1612FD0A" w14:textId="0943312D" w:rsidR="005104E8" w:rsidRPr="0091658C" w:rsidRDefault="005104E8" w:rsidP="00A44CCE">
            <w:pPr>
              <w:pStyle w:val="Tabellentext"/>
            </w:pPr>
            <w:r>
              <w:t>basiert auf QT</w:t>
            </w:r>
            <w:r w:rsidR="006B044E">
              <w:noBreakHyphen/>
            </w:r>
            <w:r>
              <w:t>Framework</w:t>
            </w:r>
          </w:p>
        </w:tc>
        <w:tc>
          <w:tcPr>
            <w:tcW w:w="1418" w:type="dxa"/>
          </w:tcPr>
          <w:p w14:paraId="71822FF6" w14:textId="77777777" w:rsidR="005104E8" w:rsidRDefault="005104E8" w:rsidP="00A44CCE">
            <w:pPr>
              <w:pStyle w:val="Tabellentext"/>
            </w:pPr>
            <w:r>
              <w:t>ODBC (MySQL-DB)</w:t>
            </w:r>
          </w:p>
        </w:tc>
      </w:tr>
      <w:tr w:rsidR="005104E8" w:rsidRPr="0091658C" w14:paraId="52064747" w14:textId="77777777" w:rsidTr="00A44CCE">
        <w:tc>
          <w:tcPr>
            <w:tcW w:w="2482" w:type="dxa"/>
          </w:tcPr>
          <w:p w14:paraId="2F84E7F6" w14:textId="42F9C172" w:rsidR="005104E8" w:rsidRPr="0091658C" w:rsidRDefault="005104E8" w:rsidP="00A44CCE">
            <w:pPr>
              <w:pStyle w:val="Tabellentext"/>
            </w:pPr>
            <w:r>
              <w:t>MySQL</w:t>
            </w:r>
            <w:r w:rsidR="006B044E">
              <w:noBreakHyphen/>
            </w:r>
            <w:r>
              <w:t>DB</w:t>
            </w:r>
          </w:p>
        </w:tc>
        <w:tc>
          <w:tcPr>
            <w:tcW w:w="2835" w:type="dxa"/>
          </w:tcPr>
          <w:p w14:paraId="18C38DC1" w14:textId="77777777" w:rsidR="005104E8" w:rsidRPr="0091658C" w:rsidRDefault="005104E8" w:rsidP="00A44CCE">
            <w:pPr>
              <w:pStyle w:val="Tabellentext"/>
            </w:pPr>
            <w:r>
              <w:t>RDBMS</w:t>
            </w:r>
          </w:p>
        </w:tc>
        <w:tc>
          <w:tcPr>
            <w:tcW w:w="2126" w:type="dxa"/>
          </w:tcPr>
          <w:p w14:paraId="2121E03C" w14:textId="77777777" w:rsidR="005104E8" w:rsidRPr="0091658C" w:rsidRDefault="005104E8" w:rsidP="00A44CCE">
            <w:pPr>
              <w:pStyle w:val="Tabellentext"/>
            </w:pPr>
            <w:r>
              <w:t xml:space="preserve">Datenbank für die Datenhaltung </w:t>
            </w:r>
          </w:p>
        </w:tc>
        <w:tc>
          <w:tcPr>
            <w:tcW w:w="1418" w:type="dxa"/>
          </w:tcPr>
          <w:p w14:paraId="2BA41D56" w14:textId="77777777" w:rsidR="005104E8" w:rsidRPr="0091658C" w:rsidRDefault="005104E8" w:rsidP="00A44CCE">
            <w:pPr>
              <w:pStyle w:val="Tabellentext"/>
            </w:pPr>
          </w:p>
        </w:tc>
      </w:tr>
    </w:tbl>
    <w:p w14:paraId="0A3FF5EB" w14:textId="77777777" w:rsidR="005104E8" w:rsidRDefault="005104E8">
      <w:pPr>
        <w:rPr>
          <w:rStyle w:val="Grundzenglisch"/>
          <w:bCs/>
          <w:lang w:val="de-DE"/>
        </w:rPr>
      </w:pPr>
    </w:p>
    <w:p w14:paraId="6E271229" w14:textId="77777777" w:rsidR="003A6574" w:rsidRDefault="003A6574">
      <w:pPr>
        <w:rPr>
          <w:rStyle w:val="Grundzenglisch"/>
          <w:bCs/>
          <w:lang w:val="de-DE"/>
        </w:rPr>
      </w:pPr>
      <w:r>
        <w:rPr>
          <w:rStyle w:val="Grundzenglisch"/>
          <w:bCs/>
          <w:lang w:val="de-DE"/>
        </w:rPr>
        <w:br w:type="page"/>
      </w:r>
    </w:p>
    <w:p w14:paraId="162D6FFE" w14:textId="79B4F6C1" w:rsidR="003A6574" w:rsidRDefault="00562EA3" w:rsidP="006D6C5F">
      <w:pPr>
        <w:pStyle w:val="berschrift8"/>
        <w:spacing w:before="0"/>
        <w:rPr>
          <w:rStyle w:val="Grundzenglisch"/>
          <w:lang w:val="de-DE"/>
        </w:rPr>
      </w:pPr>
      <w:bookmarkStart w:id="81" w:name="_Toc144150371"/>
      <w:r>
        <w:rPr>
          <w:rStyle w:val="Grundzenglisch"/>
          <w:lang w:val="de-DE"/>
        </w:rPr>
        <w:lastRenderedPageBreak/>
        <w:t xml:space="preserve">Die </w:t>
      </w:r>
      <w:r w:rsidR="006D6C5F" w:rsidRPr="006D6C5F">
        <w:rPr>
          <w:rStyle w:val="Grundzenglisch"/>
          <w:lang w:val="de-DE"/>
        </w:rPr>
        <w:t>Entwurfsentscheidungen</w:t>
      </w:r>
      <w:bookmarkEnd w:id="81"/>
    </w:p>
    <w:p w14:paraId="29F40FBD" w14:textId="251C77F7" w:rsidR="006A0098" w:rsidRPr="006A0098" w:rsidRDefault="00B54937" w:rsidP="006A0098">
      <w:pPr>
        <w:pStyle w:val="Grundtext"/>
      </w:pPr>
      <w:r>
        <w:t>Aus der Tabelle ‚Tab. E.1‘ lassen sich die für die Implementierung getroffenen Entwurfsentscheidungen ablesen.</w:t>
      </w:r>
    </w:p>
    <w:p w14:paraId="15097BDD" w14:textId="6C2D5A8A" w:rsidR="001418B6" w:rsidRDefault="001418B6" w:rsidP="001418B6">
      <w:pPr>
        <w:pStyle w:val="Tabellentitel"/>
      </w:pPr>
      <w:bookmarkStart w:id="82" w:name="_Ref143715599"/>
      <w:bookmarkStart w:id="83" w:name="_Toc144150429"/>
      <w:r w:rsidRPr="001418B6">
        <w:rPr>
          <w:rStyle w:val="Grundzfett"/>
        </w:rPr>
        <w:t xml:space="preserve">Tab. </w:t>
      </w:r>
      <w:r w:rsidRPr="001418B6">
        <w:rPr>
          <w:rStyle w:val="Grundzfett"/>
        </w:rPr>
        <w:fldChar w:fldCharType="begin"/>
      </w:r>
      <w:r w:rsidRPr="001418B6">
        <w:rPr>
          <w:rStyle w:val="Grundzfett"/>
        </w:rPr>
        <w:instrText xml:space="preserve"> STYLEREF 8 \s </w:instrText>
      </w:r>
      <w:r w:rsidRPr="001418B6">
        <w:rPr>
          <w:rStyle w:val="Grundzfett"/>
        </w:rPr>
        <w:fldChar w:fldCharType="separate"/>
      </w:r>
      <w:r w:rsidRPr="001418B6">
        <w:rPr>
          <w:rStyle w:val="Grundzfett"/>
        </w:rPr>
        <w:t>E</w:t>
      </w:r>
      <w:r w:rsidRPr="001418B6">
        <w:rPr>
          <w:rStyle w:val="Grundzfett"/>
        </w:rPr>
        <w:fldChar w:fldCharType="end"/>
      </w:r>
      <w:r w:rsidRPr="001418B6">
        <w:rPr>
          <w:rStyle w:val="Grundzfett"/>
        </w:rPr>
        <w:t>.</w:t>
      </w:r>
      <w:r w:rsidRPr="001418B6">
        <w:rPr>
          <w:rStyle w:val="Grundzfett"/>
        </w:rPr>
        <w:fldChar w:fldCharType="begin"/>
      </w:r>
      <w:r w:rsidRPr="001418B6">
        <w:rPr>
          <w:rStyle w:val="Grundzfett"/>
        </w:rPr>
        <w:instrText xml:space="preserve"> SEQ Tab. \* ARABIC \s 8 </w:instrText>
      </w:r>
      <w:r w:rsidRPr="001418B6">
        <w:rPr>
          <w:rStyle w:val="Grundzfett"/>
        </w:rPr>
        <w:fldChar w:fldCharType="separate"/>
      </w:r>
      <w:r w:rsidRPr="001418B6">
        <w:rPr>
          <w:rStyle w:val="Grundzfett"/>
        </w:rPr>
        <w:t>1</w:t>
      </w:r>
      <w:r w:rsidRPr="001418B6">
        <w:rPr>
          <w:rStyle w:val="Grundzfett"/>
        </w:rPr>
        <w:fldChar w:fldCharType="end"/>
      </w:r>
      <w:bookmarkEnd w:id="82"/>
      <w:r>
        <w:t xml:space="preserve">: </w:t>
      </w:r>
      <w:r w:rsidRPr="00A13B39">
        <w:t>Eine Übersicht zu den Entwurfsentscheidungen</w:t>
      </w:r>
      <w:bookmarkEnd w:id="83"/>
    </w:p>
    <w:tbl>
      <w:tblPr>
        <w:tblW w:w="5000" w:type="pct"/>
        <w:tblBorders>
          <w:top w:val="single" w:sz="4" w:space="0" w:color="auto"/>
          <w:bottom w:val="single" w:sz="4" w:space="0" w:color="auto"/>
          <w:insideH w:val="single" w:sz="4" w:space="0" w:color="auto"/>
          <w:insideV w:val="single" w:sz="6" w:space="0" w:color="auto"/>
        </w:tblBorders>
        <w:tblCellMar>
          <w:left w:w="70" w:type="dxa"/>
          <w:right w:w="70" w:type="dxa"/>
        </w:tblCellMar>
        <w:tblLook w:val="0000" w:firstRow="0" w:lastRow="0" w:firstColumn="0" w:lastColumn="0" w:noHBand="0" w:noVBand="0"/>
      </w:tblPr>
      <w:tblGrid>
        <w:gridCol w:w="788"/>
        <w:gridCol w:w="3937"/>
        <w:gridCol w:w="3779"/>
      </w:tblGrid>
      <w:tr w:rsidR="003A6574" w:rsidRPr="00091744" w14:paraId="0D176CBC" w14:textId="77777777" w:rsidTr="00A35748">
        <w:tc>
          <w:tcPr>
            <w:tcW w:w="5000" w:type="pct"/>
            <w:gridSpan w:val="3"/>
          </w:tcPr>
          <w:p w14:paraId="0BDBDF6F" w14:textId="5EA9EA19" w:rsidR="003A6574" w:rsidRPr="00091744" w:rsidRDefault="003A6574" w:rsidP="00A35748">
            <w:pPr>
              <w:pStyle w:val="Tabellentext"/>
              <w:rPr>
                <w:rStyle w:val="Grundzfett"/>
              </w:rPr>
            </w:pPr>
            <w:r w:rsidRPr="00091744">
              <w:rPr>
                <w:rStyle w:val="Grundzfett"/>
              </w:rPr>
              <w:t>Entwurf</w:t>
            </w:r>
            <w:r w:rsidR="00B54937">
              <w:rPr>
                <w:rStyle w:val="Grundzfett"/>
              </w:rPr>
              <w:t>sentscheidungen</w:t>
            </w:r>
            <w:r w:rsidRPr="00091744">
              <w:rPr>
                <w:rStyle w:val="Grundzfett"/>
              </w:rPr>
              <w:t xml:space="preserve"> / Spezifikation</w:t>
            </w:r>
            <w:r w:rsidR="00B54937">
              <w:rPr>
                <w:rStyle w:val="Grundzfett"/>
              </w:rPr>
              <w:t>en</w:t>
            </w:r>
            <w:r w:rsidRPr="00091744">
              <w:rPr>
                <w:rStyle w:val="Grundzfett"/>
              </w:rPr>
              <w:t xml:space="preserve"> zur </w:t>
            </w:r>
            <w:r w:rsidR="00B54937">
              <w:rPr>
                <w:rStyle w:val="Grundzfett"/>
              </w:rPr>
              <w:t xml:space="preserve">Implementierung der </w:t>
            </w:r>
            <w:r w:rsidRPr="00091744">
              <w:rPr>
                <w:rStyle w:val="Grundzfett"/>
              </w:rPr>
              <w:t xml:space="preserve">Software </w:t>
            </w:r>
            <w:r>
              <w:rPr>
                <w:rStyle w:val="Grundzfett"/>
              </w:rPr>
              <w:t>‚</w:t>
            </w:r>
            <w:r w:rsidRPr="00091744">
              <w:rPr>
                <w:rStyle w:val="Grundzfett"/>
              </w:rPr>
              <w:t>Progress Monitor</w:t>
            </w:r>
            <w:r>
              <w:rPr>
                <w:rStyle w:val="Grundzfett"/>
              </w:rPr>
              <w:t>’</w:t>
            </w:r>
          </w:p>
        </w:tc>
      </w:tr>
      <w:tr w:rsidR="003A6574" w:rsidRPr="007C408D" w14:paraId="412FDF3C" w14:textId="77777777" w:rsidTr="00A35748">
        <w:tc>
          <w:tcPr>
            <w:tcW w:w="5000" w:type="pct"/>
            <w:gridSpan w:val="3"/>
          </w:tcPr>
          <w:p w14:paraId="56B31FBE" w14:textId="77777777" w:rsidR="003A6574" w:rsidRPr="00CF37C6" w:rsidRDefault="003A6574" w:rsidP="00A35748">
            <w:pPr>
              <w:pStyle w:val="Tabellentext"/>
              <w:rPr>
                <w:rStyle w:val="Grundzfett"/>
                <w:bCs/>
              </w:rPr>
            </w:pPr>
            <w:r w:rsidRPr="00CF37C6">
              <w:rPr>
                <w:rStyle w:val="Grundzfett"/>
                <w:bCs/>
              </w:rPr>
              <w:t>Zweck:</w:t>
            </w:r>
          </w:p>
          <w:p w14:paraId="30D5A5C0" w14:textId="77777777" w:rsidR="003A6574" w:rsidRPr="007C408D" w:rsidRDefault="003A6574" w:rsidP="00A35748">
            <w:pPr>
              <w:pStyle w:val="Tabellentext"/>
              <w:rPr>
                <w:rStyle w:val="Grundzfett"/>
                <w:b w:val="0"/>
              </w:rPr>
            </w:pPr>
            <w:r w:rsidRPr="007C408D">
              <w:rPr>
                <w:rStyle w:val="Grundzfett"/>
                <w:b w:val="0"/>
              </w:rPr>
              <w:t>Überwachung der Datenkonvertierungen</w:t>
            </w:r>
          </w:p>
          <w:p w14:paraId="0F44758B" w14:textId="77777777" w:rsidR="003A6574" w:rsidRPr="007C408D" w:rsidRDefault="003A6574" w:rsidP="00A35748">
            <w:pPr>
              <w:pStyle w:val="Tabellentext"/>
              <w:rPr>
                <w:rStyle w:val="Grundzfett"/>
                <w:b w:val="0"/>
              </w:rPr>
            </w:pPr>
            <w:r w:rsidRPr="007C408D">
              <w:rPr>
                <w:rStyle w:val="Grundzfett"/>
                <w:b w:val="0"/>
              </w:rPr>
              <w:t>Analyse der Datenkonvertierungen</w:t>
            </w:r>
          </w:p>
          <w:p w14:paraId="505E1137" w14:textId="77777777" w:rsidR="003A6574" w:rsidRPr="007C408D" w:rsidRDefault="003A6574" w:rsidP="00A35748">
            <w:pPr>
              <w:pStyle w:val="Tabellentext"/>
              <w:rPr>
                <w:rStyle w:val="Grundzfett"/>
                <w:b w:val="0"/>
              </w:rPr>
            </w:pPr>
            <w:r w:rsidRPr="007C408D">
              <w:rPr>
                <w:rStyle w:val="Grundzfett"/>
                <w:b w:val="0"/>
              </w:rPr>
              <w:t>Fehleranalyse</w:t>
            </w:r>
          </w:p>
          <w:p w14:paraId="43C73BE7" w14:textId="77777777" w:rsidR="003A6574" w:rsidRPr="007C408D" w:rsidRDefault="003A6574" w:rsidP="00A35748">
            <w:pPr>
              <w:pStyle w:val="Tabellentext"/>
              <w:rPr>
                <w:rStyle w:val="Grundzfett"/>
                <w:b w:val="0"/>
              </w:rPr>
            </w:pPr>
            <w:r w:rsidRPr="007C408D">
              <w:rPr>
                <w:rStyle w:val="Grundzfett"/>
                <w:b w:val="0"/>
              </w:rPr>
              <w:t>Unterstützung im fachlichen und technischen Support</w:t>
            </w:r>
          </w:p>
          <w:p w14:paraId="4D51ED5A" w14:textId="77777777" w:rsidR="003A6574" w:rsidRPr="007C408D" w:rsidRDefault="003A6574" w:rsidP="00A35748">
            <w:pPr>
              <w:pStyle w:val="Tabellentext"/>
              <w:rPr>
                <w:rStyle w:val="Grundzfett"/>
                <w:b w:val="0"/>
              </w:rPr>
            </w:pPr>
            <w:r w:rsidRPr="007C408D">
              <w:rPr>
                <w:rStyle w:val="Grundzfett"/>
                <w:b w:val="0"/>
              </w:rPr>
              <w:t>Qualitätssicherung, Qualitätsverbesserung</w:t>
            </w:r>
          </w:p>
          <w:p w14:paraId="5B0B66C4" w14:textId="77777777" w:rsidR="003A6574" w:rsidRPr="007C408D" w:rsidRDefault="003A6574" w:rsidP="00A35748">
            <w:pPr>
              <w:pStyle w:val="Tabellentext"/>
              <w:rPr>
                <w:rStyle w:val="Grundzfett"/>
                <w:b w:val="0"/>
              </w:rPr>
            </w:pPr>
            <w:r w:rsidRPr="007C408D">
              <w:rPr>
                <w:rStyle w:val="Grundzfett"/>
                <w:b w:val="0"/>
              </w:rPr>
              <w:t>Schulung von Kunden und Mitarbeitenden</w:t>
            </w:r>
          </w:p>
          <w:p w14:paraId="5F725B92" w14:textId="77777777" w:rsidR="003A6574" w:rsidRPr="007C408D" w:rsidRDefault="003A6574" w:rsidP="00A35748">
            <w:pPr>
              <w:pStyle w:val="Tabellentext"/>
              <w:rPr>
                <w:rStyle w:val="Grundzfett"/>
                <w:b w:val="0"/>
              </w:rPr>
            </w:pPr>
          </w:p>
        </w:tc>
      </w:tr>
      <w:tr w:rsidR="003A6574" w:rsidRPr="00783275" w14:paraId="14A80E60" w14:textId="77777777" w:rsidTr="00A35748">
        <w:tc>
          <w:tcPr>
            <w:tcW w:w="5000" w:type="pct"/>
            <w:gridSpan w:val="3"/>
          </w:tcPr>
          <w:p w14:paraId="6493C98D" w14:textId="0AE73253" w:rsidR="003A6574" w:rsidRPr="00091744" w:rsidRDefault="00B54937" w:rsidP="00A35748">
            <w:pPr>
              <w:pStyle w:val="Tabellentext"/>
              <w:rPr>
                <w:rStyle w:val="Grundzfett"/>
              </w:rPr>
            </w:pPr>
            <w:r>
              <w:rPr>
                <w:rStyle w:val="Grundzfett"/>
                <w:bCs/>
              </w:rPr>
              <w:t xml:space="preserve">Bereich: </w:t>
            </w:r>
            <w:r w:rsidR="003A6574" w:rsidRPr="00091744">
              <w:rPr>
                <w:rStyle w:val="Grundzfett"/>
              </w:rPr>
              <w:t>Software</w:t>
            </w:r>
          </w:p>
        </w:tc>
      </w:tr>
      <w:tr w:rsidR="003A6574" w:rsidRPr="00783275" w14:paraId="11837B3E" w14:textId="77777777" w:rsidTr="002E438F">
        <w:tc>
          <w:tcPr>
            <w:tcW w:w="463" w:type="pct"/>
            <w:tcBorders>
              <w:right w:val="single" w:sz="4" w:space="0" w:color="auto"/>
            </w:tcBorders>
          </w:tcPr>
          <w:p w14:paraId="0E3C3EC9" w14:textId="77777777" w:rsidR="003A6574" w:rsidRPr="00091744" w:rsidRDefault="003A6574" w:rsidP="00A35748">
            <w:pPr>
              <w:pStyle w:val="Tabellentext"/>
              <w:rPr>
                <w:rStyle w:val="Grundzfett"/>
              </w:rPr>
            </w:pPr>
            <w:r w:rsidRPr="00091744">
              <w:rPr>
                <w:rStyle w:val="Grundzfett"/>
              </w:rPr>
              <w:t>Nr.</w:t>
            </w:r>
          </w:p>
        </w:tc>
        <w:tc>
          <w:tcPr>
            <w:tcW w:w="2315" w:type="pct"/>
            <w:tcBorders>
              <w:left w:val="single" w:sz="4" w:space="0" w:color="auto"/>
              <w:right w:val="single" w:sz="4" w:space="0" w:color="auto"/>
            </w:tcBorders>
          </w:tcPr>
          <w:p w14:paraId="38416A8E" w14:textId="187C9FB3" w:rsidR="003A6574" w:rsidRPr="00091744" w:rsidRDefault="00B54937" w:rsidP="00A35748">
            <w:pPr>
              <w:pStyle w:val="Tabellentext"/>
              <w:rPr>
                <w:rStyle w:val="Grundzfett"/>
              </w:rPr>
            </w:pPr>
            <w:r>
              <w:rPr>
                <w:rStyle w:val="Grundzfett"/>
              </w:rPr>
              <w:t>Entwurfsentscheidung</w:t>
            </w:r>
          </w:p>
        </w:tc>
        <w:tc>
          <w:tcPr>
            <w:tcW w:w="2222" w:type="pct"/>
            <w:tcBorders>
              <w:left w:val="single" w:sz="4" w:space="0" w:color="auto"/>
            </w:tcBorders>
          </w:tcPr>
          <w:p w14:paraId="40A192A4" w14:textId="77777777" w:rsidR="003A6574" w:rsidRPr="00091744" w:rsidRDefault="003A6574" w:rsidP="00A35748">
            <w:pPr>
              <w:pStyle w:val="Tabellentext"/>
              <w:rPr>
                <w:rStyle w:val="Grundzfett"/>
              </w:rPr>
            </w:pPr>
            <w:r w:rsidRPr="00091744">
              <w:rPr>
                <w:rStyle w:val="Grundzfett"/>
              </w:rPr>
              <w:t>Anforderung</w:t>
            </w:r>
          </w:p>
        </w:tc>
      </w:tr>
      <w:tr w:rsidR="002E438F" w:rsidRPr="0091658C" w14:paraId="2DC5384F" w14:textId="77777777" w:rsidTr="002E438F">
        <w:tc>
          <w:tcPr>
            <w:tcW w:w="463" w:type="pct"/>
          </w:tcPr>
          <w:p w14:paraId="55E0DF00" w14:textId="77777777" w:rsidR="002E438F" w:rsidRPr="007C408D" w:rsidRDefault="002E438F" w:rsidP="003A6574">
            <w:pPr>
              <w:pStyle w:val="Tabellentext"/>
              <w:numPr>
                <w:ilvl w:val="0"/>
                <w:numId w:val="8"/>
              </w:numPr>
              <w:ind w:left="153" w:hanging="74"/>
            </w:pPr>
          </w:p>
        </w:tc>
        <w:tc>
          <w:tcPr>
            <w:tcW w:w="2315" w:type="pct"/>
          </w:tcPr>
          <w:p w14:paraId="2ED7DFD6" w14:textId="67340122" w:rsidR="002E438F" w:rsidRPr="007C408D" w:rsidRDefault="002E438F" w:rsidP="00A35748">
            <w:pPr>
              <w:pStyle w:val="Tabellentext"/>
            </w:pPr>
            <w:r w:rsidRPr="007C408D">
              <w:t>Die Software wird für die aktuelle Version der Java Runtime Environment (JRE) entwickelt</w:t>
            </w:r>
            <w:r>
              <w:t>.</w:t>
            </w:r>
          </w:p>
        </w:tc>
        <w:tc>
          <w:tcPr>
            <w:tcW w:w="2222" w:type="pct"/>
          </w:tcPr>
          <w:p w14:paraId="2AB2F09B" w14:textId="66129106" w:rsidR="002E438F" w:rsidRPr="007C408D" w:rsidRDefault="002E438F" w:rsidP="00A35748">
            <w:pPr>
              <w:pStyle w:val="Tabellentext"/>
            </w:pPr>
            <w:r w:rsidRPr="007C408D">
              <w:t>Die Software muss unabhängig vom Betriebssystem nutzbar sein</w:t>
            </w:r>
            <w:r>
              <w:t>.</w:t>
            </w:r>
          </w:p>
        </w:tc>
      </w:tr>
      <w:tr w:rsidR="003A6574" w:rsidRPr="0091658C" w14:paraId="0A6BE1AE" w14:textId="77777777" w:rsidTr="002E438F">
        <w:tc>
          <w:tcPr>
            <w:tcW w:w="463" w:type="pct"/>
          </w:tcPr>
          <w:p w14:paraId="1121FBF3" w14:textId="77777777" w:rsidR="003A6574" w:rsidRPr="007C408D" w:rsidRDefault="003A6574" w:rsidP="003A6574">
            <w:pPr>
              <w:pStyle w:val="Tabellentext"/>
              <w:numPr>
                <w:ilvl w:val="0"/>
                <w:numId w:val="8"/>
              </w:numPr>
              <w:ind w:left="153" w:hanging="74"/>
            </w:pPr>
          </w:p>
        </w:tc>
        <w:tc>
          <w:tcPr>
            <w:tcW w:w="2315" w:type="pct"/>
          </w:tcPr>
          <w:p w14:paraId="5FCB60CB" w14:textId="77777777" w:rsidR="003A6574" w:rsidRPr="007C408D" w:rsidRDefault="003A6574" w:rsidP="00A35748">
            <w:pPr>
              <w:pStyle w:val="Tabellentext"/>
            </w:pPr>
            <w:r w:rsidRPr="007C408D">
              <w:t>Das zugrundeliegende RDBMS ist MySQL, Version 5.0.45-community-nt</w:t>
            </w:r>
          </w:p>
        </w:tc>
        <w:tc>
          <w:tcPr>
            <w:tcW w:w="2222" w:type="pct"/>
          </w:tcPr>
          <w:p w14:paraId="184D4731" w14:textId="60535C48" w:rsidR="003A6574" w:rsidRPr="007C408D" w:rsidRDefault="003A6574" w:rsidP="00A35748">
            <w:pPr>
              <w:pStyle w:val="Tabellentext"/>
            </w:pPr>
            <w:r w:rsidRPr="007C408D">
              <w:t xml:space="preserve">Nutzung einer gemeinsamen Datenbasis für den </w:t>
            </w:r>
            <w:r>
              <w:t>Daten</w:t>
            </w:r>
            <w:r w:rsidR="006B044E">
              <w:noBreakHyphen/>
            </w:r>
            <w:r>
              <w:t>Konverter</w:t>
            </w:r>
            <w:r w:rsidRPr="007C408D">
              <w:t xml:space="preserve"> und die Software </w:t>
            </w:r>
          </w:p>
          <w:p w14:paraId="67B0F31F" w14:textId="77777777" w:rsidR="003A6574" w:rsidRPr="007C408D" w:rsidRDefault="003A6574" w:rsidP="00A35748">
            <w:pPr>
              <w:pStyle w:val="Tabellentext"/>
            </w:pPr>
            <w:r>
              <w:t>‚</w:t>
            </w:r>
            <w:r w:rsidRPr="007C408D">
              <w:t>Progress Monitor</w:t>
            </w:r>
            <w:r>
              <w:t>’</w:t>
            </w:r>
          </w:p>
        </w:tc>
      </w:tr>
      <w:tr w:rsidR="003A6574" w:rsidRPr="0091658C" w14:paraId="467B17B7" w14:textId="77777777" w:rsidTr="002E438F">
        <w:tc>
          <w:tcPr>
            <w:tcW w:w="463" w:type="pct"/>
          </w:tcPr>
          <w:p w14:paraId="67BD7586" w14:textId="77777777" w:rsidR="003A6574" w:rsidRPr="007C408D" w:rsidRDefault="003A6574" w:rsidP="003A6574">
            <w:pPr>
              <w:pStyle w:val="Tabellentext"/>
              <w:numPr>
                <w:ilvl w:val="0"/>
                <w:numId w:val="8"/>
              </w:numPr>
              <w:ind w:left="153" w:hanging="74"/>
            </w:pPr>
          </w:p>
        </w:tc>
        <w:tc>
          <w:tcPr>
            <w:tcW w:w="2315" w:type="pct"/>
          </w:tcPr>
          <w:p w14:paraId="6A52810D" w14:textId="77777777" w:rsidR="003A6574" w:rsidRPr="007C408D" w:rsidRDefault="003A6574" w:rsidP="00A35748">
            <w:pPr>
              <w:pStyle w:val="Tabellentext"/>
            </w:pPr>
            <w:r w:rsidRPr="007C408D">
              <w:t>Als Webserver wird Apache Tomcat eingesetzt.</w:t>
            </w:r>
          </w:p>
        </w:tc>
        <w:tc>
          <w:tcPr>
            <w:tcW w:w="2222" w:type="pct"/>
          </w:tcPr>
          <w:p w14:paraId="7A2DB4B9" w14:textId="5BF236A1" w:rsidR="003A6574" w:rsidRPr="007C408D" w:rsidRDefault="003A6574" w:rsidP="00A35748">
            <w:pPr>
              <w:pStyle w:val="Tabellentext"/>
            </w:pPr>
            <w:r w:rsidRPr="007C408D">
              <w:t>Für den Webserver soll etablierte Open</w:t>
            </w:r>
            <w:r w:rsidR="006B044E">
              <w:noBreakHyphen/>
            </w:r>
            <w:r w:rsidRPr="007C408D">
              <w:t>Source</w:t>
            </w:r>
            <w:r w:rsidR="006B044E">
              <w:noBreakHyphen/>
            </w:r>
            <w:r w:rsidRPr="007C408D">
              <w:t>Software eingesetzt werden</w:t>
            </w:r>
          </w:p>
        </w:tc>
      </w:tr>
      <w:tr w:rsidR="003A6574" w:rsidRPr="0091658C" w14:paraId="78DEB051" w14:textId="77777777" w:rsidTr="002E438F">
        <w:tc>
          <w:tcPr>
            <w:tcW w:w="463" w:type="pct"/>
          </w:tcPr>
          <w:p w14:paraId="7B49A0B7" w14:textId="77777777" w:rsidR="003A6574" w:rsidRPr="007C408D" w:rsidRDefault="003A6574" w:rsidP="003A6574">
            <w:pPr>
              <w:pStyle w:val="Tabellentext"/>
              <w:numPr>
                <w:ilvl w:val="0"/>
                <w:numId w:val="8"/>
              </w:numPr>
              <w:ind w:left="153" w:hanging="74"/>
            </w:pPr>
          </w:p>
        </w:tc>
        <w:tc>
          <w:tcPr>
            <w:tcW w:w="2315" w:type="pct"/>
          </w:tcPr>
          <w:p w14:paraId="52A7997F" w14:textId="77777777" w:rsidR="003A6574" w:rsidRPr="007C408D" w:rsidRDefault="003A6574" w:rsidP="00A35748">
            <w:pPr>
              <w:pStyle w:val="Tabellentext"/>
            </w:pPr>
            <w:r w:rsidRPr="007C408D">
              <w:t>Die Schnittstelle zwischen der Software und der Datenbank wird über Java Database Connectivity, Version 4.3 (JDBC) realisiert</w:t>
            </w:r>
            <w:r>
              <w:t>.</w:t>
            </w:r>
          </w:p>
        </w:tc>
        <w:tc>
          <w:tcPr>
            <w:tcW w:w="2222" w:type="pct"/>
          </w:tcPr>
          <w:p w14:paraId="02B87149" w14:textId="45ED2F4D" w:rsidR="003A6574" w:rsidRPr="007C408D" w:rsidRDefault="003A6574" w:rsidP="00A35748">
            <w:pPr>
              <w:pStyle w:val="Tabellentext"/>
            </w:pPr>
            <w:r w:rsidRPr="007C408D">
              <w:t xml:space="preserve">Nutzung einer gemeinsamen Datenbasis für den </w:t>
            </w:r>
            <w:r>
              <w:t>Daten</w:t>
            </w:r>
            <w:r w:rsidR="006B044E">
              <w:noBreakHyphen/>
            </w:r>
            <w:r>
              <w:t>Konverter</w:t>
            </w:r>
            <w:r w:rsidRPr="007C408D">
              <w:t xml:space="preserve"> und die Software </w:t>
            </w:r>
            <w:r>
              <w:t>‚</w:t>
            </w:r>
            <w:r w:rsidRPr="007C408D">
              <w:t>Progress Monitor</w:t>
            </w:r>
            <w:r>
              <w:t>’</w:t>
            </w:r>
          </w:p>
        </w:tc>
      </w:tr>
      <w:tr w:rsidR="003A6574" w:rsidRPr="0091658C" w14:paraId="7182D1FE" w14:textId="77777777" w:rsidTr="002E438F">
        <w:tc>
          <w:tcPr>
            <w:tcW w:w="463" w:type="pct"/>
          </w:tcPr>
          <w:p w14:paraId="121F197A" w14:textId="77777777" w:rsidR="003A6574" w:rsidRPr="007C408D" w:rsidRDefault="003A6574" w:rsidP="003A6574">
            <w:pPr>
              <w:pStyle w:val="Tabellentext"/>
              <w:numPr>
                <w:ilvl w:val="0"/>
                <w:numId w:val="8"/>
              </w:numPr>
              <w:ind w:left="153" w:hanging="74"/>
            </w:pPr>
          </w:p>
        </w:tc>
        <w:tc>
          <w:tcPr>
            <w:tcW w:w="2315" w:type="pct"/>
          </w:tcPr>
          <w:p w14:paraId="4E212613" w14:textId="77777777" w:rsidR="003A6574" w:rsidRPr="007C408D" w:rsidRDefault="003A6574" w:rsidP="00A35748">
            <w:pPr>
              <w:pStyle w:val="Tabellentext"/>
            </w:pPr>
            <w:r w:rsidRPr="007C408D">
              <w:t>Die Ergebnisse der Konvertierung werden in der Software über Tabellen dargestellt.</w:t>
            </w:r>
          </w:p>
        </w:tc>
        <w:tc>
          <w:tcPr>
            <w:tcW w:w="2222" w:type="pct"/>
          </w:tcPr>
          <w:p w14:paraId="68BE8F0D" w14:textId="77777777" w:rsidR="003A6574" w:rsidRPr="007C408D" w:rsidRDefault="003A6574" w:rsidP="00A35748">
            <w:pPr>
              <w:pStyle w:val="Tabellentext"/>
            </w:pPr>
            <w:r w:rsidRPr="007C408D">
              <w:t>Der Anwender muss die Ergebnisse zur Konvertierung filtern und sortieren können.</w:t>
            </w:r>
          </w:p>
        </w:tc>
      </w:tr>
      <w:tr w:rsidR="003A6574" w:rsidRPr="0091658C" w14:paraId="4E39584E" w14:textId="77777777" w:rsidTr="002E438F">
        <w:tc>
          <w:tcPr>
            <w:tcW w:w="463" w:type="pct"/>
          </w:tcPr>
          <w:p w14:paraId="42BEE92C" w14:textId="77777777" w:rsidR="003A6574" w:rsidRPr="00E84CFB" w:rsidRDefault="003A6574" w:rsidP="003A6574">
            <w:pPr>
              <w:pStyle w:val="Tabellentext"/>
              <w:numPr>
                <w:ilvl w:val="0"/>
                <w:numId w:val="8"/>
              </w:numPr>
              <w:ind w:left="153" w:hanging="74"/>
            </w:pPr>
          </w:p>
        </w:tc>
        <w:tc>
          <w:tcPr>
            <w:tcW w:w="2315" w:type="pct"/>
          </w:tcPr>
          <w:p w14:paraId="3104060A" w14:textId="77777777" w:rsidR="003A6574" w:rsidRDefault="003A6574" w:rsidP="00A35748">
            <w:pPr>
              <w:pStyle w:val="Tabellentext"/>
            </w:pPr>
            <w:r>
              <w:t>In der Konvertierung und Kommunikation aufgetretene Fehler werden mit Fehlerursache und Referenz auf die den Fehler auslösende Komponente am Bildschirm ausgegeben.</w:t>
            </w:r>
          </w:p>
          <w:p w14:paraId="02688B4C" w14:textId="77777777" w:rsidR="003A6574" w:rsidRPr="007C408D" w:rsidRDefault="003A6574" w:rsidP="00A35748">
            <w:pPr>
              <w:pStyle w:val="Tabellentext"/>
            </w:pPr>
            <w:r>
              <w:t>Zusätzlich müssen alle Fehler in einer Datei protokolliert werden. Dabei sind die Fehler durch Fehlercodes, welche den Fehlertyp klassifizieren, eine Fehlerbeschreibung und eine Referenz auf die Komponenten, welche den Fehler ausgelöst hat, zu dokumentieren.</w:t>
            </w:r>
          </w:p>
        </w:tc>
        <w:tc>
          <w:tcPr>
            <w:tcW w:w="2222" w:type="pct"/>
          </w:tcPr>
          <w:p w14:paraId="7FB49808" w14:textId="77777777" w:rsidR="003A6574" w:rsidRPr="007C408D" w:rsidRDefault="003A6574" w:rsidP="00A35748">
            <w:pPr>
              <w:pStyle w:val="Tabellentext"/>
            </w:pPr>
            <w:r>
              <w:t>Für die Fehleranalyse und den Support sind Fehler, die während der Kommunikation und des Verarbeitungsprozesses auftreten, mit Fehlerursache und Lokalisation der Fehlerursache anzuzeigen.</w:t>
            </w:r>
          </w:p>
        </w:tc>
      </w:tr>
      <w:tr w:rsidR="003A6574" w:rsidRPr="0091658C" w14:paraId="20EA5978" w14:textId="77777777" w:rsidTr="002E438F">
        <w:tc>
          <w:tcPr>
            <w:tcW w:w="463" w:type="pct"/>
          </w:tcPr>
          <w:p w14:paraId="08FD7A63" w14:textId="77777777" w:rsidR="003A6574" w:rsidRPr="007C408D" w:rsidRDefault="003A6574" w:rsidP="003A6574">
            <w:pPr>
              <w:pStyle w:val="Tabellentext"/>
              <w:numPr>
                <w:ilvl w:val="0"/>
                <w:numId w:val="8"/>
              </w:numPr>
              <w:ind w:left="153" w:hanging="74"/>
            </w:pPr>
          </w:p>
        </w:tc>
        <w:tc>
          <w:tcPr>
            <w:tcW w:w="2315" w:type="pct"/>
          </w:tcPr>
          <w:p w14:paraId="7F4CD777" w14:textId="77777777" w:rsidR="003A6574" w:rsidRPr="007C408D" w:rsidRDefault="003A6574" w:rsidP="00A35748">
            <w:pPr>
              <w:pStyle w:val="Tabellentext"/>
            </w:pPr>
            <w:r w:rsidRPr="007C408D">
              <w:t>Die Tabellen in der Software sind sortierbar und filterbar.</w:t>
            </w:r>
          </w:p>
        </w:tc>
        <w:tc>
          <w:tcPr>
            <w:tcW w:w="2222" w:type="pct"/>
          </w:tcPr>
          <w:p w14:paraId="41F2F694" w14:textId="77777777" w:rsidR="003A6574" w:rsidRPr="007C408D" w:rsidRDefault="003A6574" w:rsidP="00A35748">
            <w:pPr>
              <w:pStyle w:val="Tabellentext"/>
            </w:pPr>
            <w:r w:rsidRPr="007C408D">
              <w:t>Der Anwender muss die Ergebnisse zur Konvertierung filtern und sortieren können.</w:t>
            </w:r>
          </w:p>
        </w:tc>
      </w:tr>
      <w:tr w:rsidR="003A6574" w:rsidRPr="0091658C" w14:paraId="25AA5577" w14:textId="77777777" w:rsidTr="002E438F">
        <w:tc>
          <w:tcPr>
            <w:tcW w:w="463" w:type="pct"/>
          </w:tcPr>
          <w:p w14:paraId="597711EE" w14:textId="77777777" w:rsidR="003A6574" w:rsidRPr="007C408D" w:rsidRDefault="003A6574" w:rsidP="003A6574">
            <w:pPr>
              <w:pStyle w:val="Tabellentext"/>
              <w:numPr>
                <w:ilvl w:val="0"/>
                <w:numId w:val="8"/>
              </w:numPr>
              <w:ind w:left="153" w:hanging="74"/>
            </w:pPr>
          </w:p>
        </w:tc>
        <w:tc>
          <w:tcPr>
            <w:tcW w:w="2315" w:type="pct"/>
          </w:tcPr>
          <w:p w14:paraId="47F7C049" w14:textId="77777777" w:rsidR="003A6574" w:rsidRPr="007C408D" w:rsidRDefault="003A6574" w:rsidP="00A35748">
            <w:pPr>
              <w:pStyle w:val="Tabellentext"/>
            </w:pPr>
            <w:r w:rsidRPr="007C408D">
              <w:t>Entwicklung einer Benutzerkontenverwaltung</w:t>
            </w:r>
          </w:p>
        </w:tc>
        <w:tc>
          <w:tcPr>
            <w:tcW w:w="2222" w:type="pct"/>
          </w:tcPr>
          <w:p w14:paraId="06988EC8" w14:textId="77777777" w:rsidR="003A6574" w:rsidRPr="007C408D" w:rsidRDefault="003A6574" w:rsidP="00A35748">
            <w:pPr>
              <w:pStyle w:val="Tabellentext"/>
            </w:pPr>
            <w:r w:rsidRPr="007C408D">
              <w:t>Verwaltung von Zugriffsberechtigung aus Sicherheitsgründen</w:t>
            </w:r>
          </w:p>
        </w:tc>
      </w:tr>
      <w:tr w:rsidR="003A6574" w:rsidRPr="0091658C" w14:paraId="144907A9" w14:textId="77777777" w:rsidTr="002E438F">
        <w:tc>
          <w:tcPr>
            <w:tcW w:w="463" w:type="pct"/>
          </w:tcPr>
          <w:p w14:paraId="129D82A9" w14:textId="77777777" w:rsidR="003A6574" w:rsidRPr="007C408D" w:rsidRDefault="003A6574" w:rsidP="003A6574">
            <w:pPr>
              <w:pStyle w:val="Tabellentext"/>
              <w:numPr>
                <w:ilvl w:val="0"/>
                <w:numId w:val="8"/>
              </w:numPr>
              <w:ind w:left="153" w:hanging="74"/>
            </w:pPr>
          </w:p>
        </w:tc>
        <w:tc>
          <w:tcPr>
            <w:tcW w:w="2315" w:type="pct"/>
          </w:tcPr>
          <w:p w14:paraId="3FAA4B5C" w14:textId="77777777" w:rsidR="003A6574" w:rsidRPr="007C408D" w:rsidRDefault="003A6574" w:rsidP="00A35748">
            <w:pPr>
              <w:pStyle w:val="Tabellentext"/>
            </w:pPr>
            <w:r w:rsidRPr="007C408D">
              <w:t>Entwicklung von Benutzerrollen und einer Zugriffssteuerung mit dedizierten Benutzerrechten</w:t>
            </w:r>
          </w:p>
        </w:tc>
        <w:tc>
          <w:tcPr>
            <w:tcW w:w="2222" w:type="pct"/>
          </w:tcPr>
          <w:p w14:paraId="0319EA95" w14:textId="77777777" w:rsidR="003A6574" w:rsidRPr="007C408D" w:rsidRDefault="003A6574" w:rsidP="00A35748">
            <w:pPr>
              <w:pStyle w:val="Tabellentext"/>
            </w:pPr>
            <w:r w:rsidRPr="007C408D">
              <w:t>Steuerung von dedizierten Benutzerrechten aus Sicherheitsgründen</w:t>
            </w:r>
          </w:p>
        </w:tc>
      </w:tr>
      <w:tr w:rsidR="003A6574" w:rsidRPr="0091658C" w14:paraId="2DCDA015" w14:textId="77777777" w:rsidTr="002E438F">
        <w:tc>
          <w:tcPr>
            <w:tcW w:w="463" w:type="pct"/>
          </w:tcPr>
          <w:p w14:paraId="50B79458" w14:textId="77777777" w:rsidR="003A6574" w:rsidRPr="007C408D" w:rsidRDefault="003A6574" w:rsidP="003A6574">
            <w:pPr>
              <w:pStyle w:val="Tabellentext"/>
              <w:numPr>
                <w:ilvl w:val="0"/>
                <w:numId w:val="8"/>
              </w:numPr>
              <w:ind w:left="153" w:hanging="74"/>
            </w:pPr>
          </w:p>
        </w:tc>
        <w:tc>
          <w:tcPr>
            <w:tcW w:w="2315" w:type="pct"/>
          </w:tcPr>
          <w:p w14:paraId="2DC2DC6C" w14:textId="77777777" w:rsidR="003A6574" w:rsidRPr="007C408D" w:rsidRDefault="003A6574" w:rsidP="00A35748">
            <w:pPr>
              <w:pStyle w:val="Tabellentext"/>
            </w:pPr>
            <w:r w:rsidRPr="007C408D">
              <w:t>Implementierung einer Mandantenverwaltung</w:t>
            </w:r>
          </w:p>
        </w:tc>
        <w:tc>
          <w:tcPr>
            <w:tcW w:w="2222" w:type="pct"/>
          </w:tcPr>
          <w:p w14:paraId="278ED6A8" w14:textId="77777777" w:rsidR="003A6574" w:rsidRPr="007C408D" w:rsidRDefault="003A6574" w:rsidP="00A35748">
            <w:pPr>
              <w:pStyle w:val="Tabellentext"/>
            </w:pPr>
            <w:r w:rsidRPr="007C408D">
              <w:t>individuelle Zugriffssteuerung pro Mandant und Benutzer</w:t>
            </w:r>
          </w:p>
        </w:tc>
      </w:tr>
      <w:tr w:rsidR="003A6574" w:rsidRPr="0091658C" w14:paraId="0C6AAFA8" w14:textId="77777777" w:rsidTr="002E438F">
        <w:tc>
          <w:tcPr>
            <w:tcW w:w="463" w:type="pct"/>
          </w:tcPr>
          <w:p w14:paraId="4483102F" w14:textId="77777777" w:rsidR="003A6574" w:rsidRPr="007C408D" w:rsidRDefault="003A6574" w:rsidP="003A6574">
            <w:pPr>
              <w:pStyle w:val="Tabellentext"/>
              <w:numPr>
                <w:ilvl w:val="0"/>
                <w:numId w:val="8"/>
              </w:numPr>
              <w:ind w:left="153" w:hanging="74"/>
            </w:pPr>
          </w:p>
        </w:tc>
        <w:tc>
          <w:tcPr>
            <w:tcW w:w="2315" w:type="pct"/>
          </w:tcPr>
          <w:p w14:paraId="7310AAA5" w14:textId="77777777" w:rsidR="003A6574" w:rsidRPr="007C408D" w:rsidRDefault="003A6574" w:rsidP="00A35748">
            <w:pPr>
              <w:pStyle w:val="Tabellentext"/>
            </w:pPr>
            <w:r w:rsidRPr="007C408D">
              <w:t>Implementierung zur Protokollierung der Benutzeraktionen</w:t>
            </w:r>
          </w:p>
        </w:tc>
        <w:tc>
          <w:tcPr>
            <w:tcW w:w="2222" w:type="pct"/>
          </w:tcPr>
          <w:p w14:paraId="616F7865" w14:textId="77777777" w:rsidR="003A6574" w:rsidRPr="007C408D" w:rsidRDefault="003A6574" w:rsidP="00A35748">
            <w:pPr>
              <w:pStyle w:val="Tabellentext"/>
            </w:pPr>
            <w:r w:rsidRPr="007C408D">
              <w:t>Sämtlich Benutzeraktionen müssen zur Nachvollziehbarkeit protokolliert werden.</w:t>
            </w:r>
          </w:p>
        </w:tc>
      </w:tr>
    </w:tbl>
    <w:p w14:paraId="130C844E" w14:textId="77777777" w:rsidR="006A0098" w:rsidRDefault="006A0098"/>
    <w:tbl>
      <w:tblPr>
        <w:tblW w:w="5000" w:type="pct"/>
        <w:tblBorders>
          <w:top w:val="single" w:sz="4" w:space="0" w:color="auto"/>
          <w:bottom w:val="single" w:sz="4" w:space="0" w:color="auto"/>
          <w:insideH w:val="single" w:sz="4" w:space="0" w:color="auto"/>
          <w:insideV w:val="single" w:sz="6" w:space="0" w:color="auto"/>
        </w:tblBorders>
        <w:tblCellMar>
          <w:left w:w="70" w:type="dxa"/>
          <w:right w:w="70" w:type="dxa"/>
        </w:tblCellMar>
        <w:tblLook w:val="0000" w:firstRow="0" w:lastRow="0" w:firstColumn="0" w:lastColumn="0" w:noHBand="0" w:noVBand="0"/>
      </w:tblPr>
      <w:tblGrid>
        <w:gridCol w:w="788"/>
        <w:gridCol w:w="3859"/>
        <w:gridCol w:w="78"/>
        <w:gridCol w:w="3779"/>
      </w:tblGrid>
      <w:tr w:rsidR="002E438F" w:rsidRPr="00783275" w14:paraId="6A0551A3" w14:textId="77777777" w:rsidTr="00A35748">
        <w:tc>
          <w:tcPr>
            <w:tcW w:w="5000" w:type="pct"/>
            <w:gridSpan w:val="4"/>
          </w:tcPr>
          <w:p w14:paraId="36620923" w14:textId="30B78146" w:rsidR="002E438F" w:rsidRPr="00091744" w:rsidRDefault="00B54937" w:rsidP="00A35748">
            <w:pPr>
              <w:pStyle w:val="Tabellentext"/>
              <w:rPr>
                <w:rStyle w:val="Grundzfett"/>
              </w:rPr>
            </w:pPr>
            <w:r>
              <w:rPr>
                <w:rStyle w:val="Grundzfett"/>
                <w:bCs/>
              </w:rPr>
              <w:lastRenderedPageBreak/>
              <w:t xml:space="preserve">Bereich: </w:t>
            </w:r>
            <w:r w:rsidR="002E438F" w:rsidRPr="00091744">
              <w:rPr>
                <w:rStyle w:val="Grundzfett"/>
              </w:rPr>
              <w:t>Software</w:t>
            </w:r>
          </w:p>
        </w:tc>
      </w:tr>
      <w:tr w:rsidR="002E438F" w:rsidRPr="00783275" w14:paraId="02340DF6" w14:textId="77777777" w:rsidTr="002E438F">
        <w:tc>
          <w:tcPr>
            <w:tcW w:w="463" w:type="pct"/>
            <w:tcBorders>
              <w:right w:val="single" w:sz="4" w:space="0" w:color="auto"/>
            </w:tcBorders>
          </w:tcPr>
          <w:p w14:paraId="6919D6D2" w14:textId="77777777" w:rsidR="002E438F" w:rsidRPr="00091744" w:rsidRDefault="002E438F" w:rsidP="00A35748">
            <w:pPr>
              <w:pStyle w:val="Tabellentext"/>
              <w:rPr>
                <w:rStyle w:val="Grundzfett"/>
              </w:rPr>
            </w:pPr>
            <w:r w:rsidRPr="00091744">
              <w:rPr>
                <w:rStyle w:val="Grundzfett"/>
              </w:rPr>
              <w:t>Nr.</w:t>
            </w:r>
          </w:p>
        </w:tc>
        <w:tc>
          <w:tcPr>
            <w:tcW w:w="2315" w:type="pct"/>
            <w:gridSpan w:val="2"/>
            <w:tcBorders>
              <w:left w:val="single" w:sz="4" w:space="0" w:color="auto"/>
              <w:right w:val="single" w:sz="4" w:space="0" w:color="auto"/>
            </w:tcBorders>
          </w:tcPr>
          <w:p w14:paraId="1F5312C1" w14:textId="480C21DE" w:rsidR="002E438F" w:rsidRPr="00091744" w:rsidRDefault="00B54937" w:rsidP="00A35748">
            <w:pPr>
              <w:pStyle w:val="Tabellentext"/>
              <w:rPr>
                <w:rStyle w:val="Grundzfett"/>
              </w:rPr>
            </w:pPr>
            <w:r>
              <w:rPr>
                <w:rStyle w:val="Grundzfett"/>
              </w:rPr>
              <w:t>Entwurfsentscheidung</w:t>
            </w:r>
          </w:p>
        </w:tc>
        <w:tc>
          <w:tcPr>
            <w:tcW w:w="2222" w:type="pct"/>
            <w:tcBorders>
              <w:left w:val="single" w:sz="4" w:space="0" w:color="auto"/>
            </w:tcBorders>
          </w:tcPr>
          <w:p w14:paraId="51032F22" w14:textId="77777777" w:rsidR="002E438F" w:rsidRPr="00091744" w:rsidRDefault="002E438F" w:rsidP="00A35748">
            <w:pPr>
              <w:pStyle w:val="Tabellentext"/>
              <w:rPr>
                <w:rStyle w:val="Grundzfett"/>
              </w:rPr>
            </w:pPr>
            <w:r w:rsidRPr="00091744">
              <w:rPr>
                <w:rStyle w:val="Grundzfett"/>
              </w:rPr>
              <w:t>Anforderung</w:t>
            </w:r>
          </w:p>
        </w:tc>
      </w:tr>
      <w:tr w:rsidR="006A0098" w:rsidRPr="0091658C" w14:paraId="50E6B6A0" w14:textId="77777777" w:rsidTr="00B76291">
        <w:tc>
          <w:tcPr>
            <w:tcW w:w="463" w:type="pct"/>
          </w:tcPr>
          <w:p w14:paraId="2F8DB86F" w14:textId="77777777" w:rsidR="006A0098" w:rsidRPr="007C408D" w:rsidRDefault="006A0098" w:rsidP="00B76291">
            <w:pPr>
              <w:pStyle w:val="Tabellentext"/>
              <w:numPr>
                <w:ilvl w:val="0"/>
                <w:numId w:val="8"/>
              </w:numPr>
              <w:ind w:left="153" w:hanging="74"/>
            </w:pPr>
          </w:p>
        </w:tc>
        <w:tc>
          <w:tcPr>
            <w:tcW w:w="2315" w:type="pct"/>
            <w:gridSpan w:val="2"/>
          </w:tcPr>
          <w:p w14:paraId="6AE9525D" w14:textId="77777777" w:rsidR="006A0098" w:rsidRPr="007C408D" w:rsidRDefault="006A0098" w:rsidP="00B76291">
            <w:pPr>
              <w:pStyle w:val="Tabellentext"/>
            </w:pPr>
            <w:r w:rsidRPr="007C408D">
              <w:t>Die Anwendung ist für die Anwender über die Browser Google Chrome (ab Version ), Firefox (ab Version ), Microsoft Edge (ab Version ) nutzbar</w:t>
            </w:r>
            <w:r>
              <w:t>.</w:t>
            </w:r>
          </w:p>
        </w:tc>
        <w:tc>
          <w:tcPr>
            <w:tcW w:w="2222" w:type="pct"/>
          </w:tcPr>
          <w:p w14:paraId="1409A409" w14:textId="77777777" w:rsidR="006A0098" w:rsidRPr="007C408D" w:rsidRDefault="006A0098" w:rsidP="00B76291">
            <w:pPr>
              <w:pStyle w:val="Tabellentext"/>
            </w:pPr>
            <w:r w:rsidRPr="007C408D">
              <w:t>Die Software muss unabhängig vom Betriebssystem nutzbar sein</w:t>
            </w:r>
          </w:p>
        </w:tc>
      </w:tr>
      <w:tr w:rsidR="003A6574" w:rsidRPr="0091658C" w14:paraId="46157F7C" w14:textId="77777777" w:rsidTr="002E438F">
        <w:tc>
          <w:tcPr>
            <w:tcW w:w="463" w:type="pct"/>
          </w:tcPr>
          <w:p w14:paraId="6C6C5CEE" w14:textId="77777777" w:rsidR="003A6574" w:rsidRPr="007C408D" w:rsidRDefault="003A6574" w:rsidP="003A6574">
            <w:pPr>
              <w:pStyle w:val="Tabellentext"/>
              <w:numPr>
                <w:ilvl w:val="0"/>
                <w:numId w:val="8"/>
              </w:numPr>
              <w:ind w:left="153" w:hanging="74"/>
            </w:pPr>
          </w:p>
        </w:tc>
        <w:tc>
          <w:tcPr>
            <w:tcW w:w="2315" w:type="pct"/>
            <w:gridSpan w:val="2"/>
          </w:tcPr>
          <w:p w14:paraId="143611A5" w14:textId="77777777" w:rsidR="003A6574" w:rsidRPr="007C408D" w:rsidRDefault="003A6574" w:rsidP="00A35748">
            <w:pPr>
              <w:pStyle w:val="Tabellentext"/>
            </w:pPr>
            <w:r w:rsidRPr="007C408D">
              <w:t xml:space="preserve">Die Kommunikation mit dem Webserver, welcher den </w:t>
            </w:r>
            <w:r>
              <w:t>P</w:t>
            </w:r>
            <w:r w:rsidRPr="007C408D">
              <w:t>rogress Monitor bereitstellt, wird mittels SSL verschlüsselt und über das Anwendungsprotokoll HTTPS realisiert.</w:t>
            </w:r>
          </w:p>
          <w:p w14:paraId="794FB217" w14:textId="27DA41E3" w:rsidR="003A6574" w:rsidRPr="007C408D" w:rsidRDefault="003A6574" w:rsidP="00A35748">
            <w:pPr>
              <w:pStyle w:val="Tabellentext"/>
            </w:pPr>
            <w:r w:rsidRPr="007C408D">
              <w:t>Für den Web</w:t>
            </w:r>
            <w:r w:rsidR="006B044E">
              <w:noBreakHyphen/>
            </w:r>
            <w:r w:rsidRPr="007C408D">
              <w:t>Server darf nur in von einer beglaubigten Zertifizierungsstelle ausgestelltes Zertifikat bereitgestellt werden.</w:t>
            </w:r>
          </w:p>
        </w:tc>
        <w:tc>
          <w:tcPr>
            <w:tcW w:w="2222" w:type="pct"/>
          </w:tcPr>
          <w:p w14:paraId="017023AE" w14:textId="77777777" w:rsidR="003A6574" w:rsidRPr="007C408D" w:rsidRDefault="003A6574" w:rsidP="00A35748">
            <w:pPr>
              <w:pStyle w:val="Tabellentext"/>
            </w:pPr>
            <w:r w:rsidRPr="007C408D">
              <w:t>Aus Sicherheitsgründen muss die Kommunikation zwischen Endgerät und Anwendung über SSL verschlüsselt werden.</w:t>
            </w:r>
          </w:p>
        </w:tc>
      </w:tr>
      <w:tr w:rsidR="003A6574" w:rsidRPr="0091658C" w14:paraId="068E099A" w14:textId="77777777" w:rsidTr="002E438F">
        <w:tc>
          <w:tcPr>
            <w:tcW w:w="463" w:type="pct"/>
          </w:tcPr>
          <w:p w14:paraId="41C89782" w14:textId="77777777" w:rsidR="003A6574" w:rsidRPr="00E84CFB" w:rsidRDefault="003A6574" w:rsidP="003A6574">
            <w:pPr>
              <w:pStyle w:val="Tabellentext"/>
              <w:numPr>
                <w:ilvl w:val="0"/>
                <w:numId w:val="8"/>
              </w:numPr>
              <w:ind w:left="153" w:hanging="74"/>
            </w:pPr>
          </w:p>
        </w:tc>
        <w:tc>
          <w:tcPr>
            <w:tcW w:w="2315" w:type="pct"/>
            <w:gridSpan w:val="2"/>
          </w:tcPr>
          <w:p w14:paraId="476924E7" w14:textId="77777777" w:rsidR="003A6574" w:rsidRPr="007C408D" w:rsidRDefault="003A6574" w:rsidP="00A35748">
            <w:pPr>
              <w:pStyle w:val="Tabellentext"/>
            </w:pPr>
            <w:r w:rsidRPr="007C408D">
              <w:t>Die im Frontend präsentierten Webseiten werden mittels HTML erstellt.</w:t>
            </w:r>
          </w:p>
          <w:p w14:paraId="27B9811E" w14:textId="77777777" w:rsidR="003A6574" w:rsidRPr="007C408D" w:rsidRDefault="003A6574" w:rsidP="00A35748">
            <w:pPr>
              <w:pStyle w:val="Tabellentext"/>
            </w:pPr>
            <w:r w:rsidRPr="007C408D">
              <w:t>Die Gestaltung (Formatierung) dieser Webseiten erfolgt ausschließlich über Cascading Stylesheets (CSS).</w:t>
            </w:r>
          </w:p>
          <w:p w14:paraId="129B3584" w14:textId="5B0B7567" w:rsidR="003A6574" w:rsidRPr="007C408D" w:rsidRDefault="003A6574" w:rsidP="00A35748">
            <w:pPr>
              <w:pStyle w:val="Tabellentext"/>
            </w:pPr>
            <w:r w:rsidRPr="007C408D">
              <w:t>Im Frontend zu realisierende Funktionalitäten werden mittels Java</w:t>
            </w:r>
            <w:r w:rsidR="006B044E">
              <w:noBreakHyphen/>
            </w:r>
            <w:r w:rsidRPr="007C408D">
              <w:t>Script umgesetzt.</w:t>
            </w:r>
          </w:p>
        </w:tc>
        <w:tc>
          <w:tcPr>
            <w:tcW w:w="2222" w:type="pct"/>
          </w:tcPr>
          <w:p w14:paraId="6760C5B8" w14:textId="77777777" w:rsidR="003A6574" w:rsidRPr="007C408D" w:rsidRDefault="003A6574" w:rsidP="00A35748">
            <w:pPr>
              <w:pStyle w:val="Tabellentext"/>
            </w:pPr>
            <w:r w:rsidRPr="007C408D">
              <w:t>Für die Präsentation der Websites sind etablierte und standardisierte Auszeichnungssprachen und Werkzeuge zu verwenden.</w:t>
            </w:r>
          </w:p>
        </w:tc>
      </w:tr>
      <w:tr w:rsidR="003A6574" w:rsidRPr="00CF37C6" w14:paraId="3CC6B842" w14:textId="77777777" w:rsidTr="00A35748">
        <w:tblPrEx>
          <w:tblBorders>
            <w:insideH w:val="single" w:sz="6" w:space="0" w:color="auto"/>
            <w:insideV w:val="single" w:sz="4" w:space="0" w:color="auto"/>
          </w:tblBorders>
        </w:tblPrEx>
        <w:tc>
          <w:tcPr>
            <w:tcW w:w="5000" w:type="pct"/>
            <w:gridSpan w:val="4"/>
          </w:tcPr>
          <w:p w14:paraId="7DE7B2E3" w14:textId="7C232B62" w:rsidR="003A6574" w:rsidRPr="00CF37C6" w:rsidRDefault="00B54937" w:rsidP="00A35748">
            <w:pPr>
              <w:pStyle w:val="Tabellentext"/>
              <w:rPr>
                <w:rStyle w:val="Grundzfett"/>
                <w:bCs/>
              </w:rPr>
            </w:pPr>
            <w:r>
              <w:rPr>
                <w:rStyle w:val="Grundzfett"/>
                <w:bCs/>
              </w:rPr>
              <w:t xml:space="preserve">Bereich: </w:t>
            </w:r>
            <w:r w:rsidR="003A6574" w:rsidRPr="00CF37C6">
              <w:rPr>
                <w:rStyle w:val="Grundzfett"/>
                <w:bCs/>
              </w:rPr>
              <w:t>Softwareentwicklung</w:t>
            </w:r>
          </w:p>
        </w:tc>
      </w:tr>
      <w:tr w:rsidR="003A6574" w:rsidRPr="00886FED" w14:paraId="3567B4BD" w14:textId="77777777" w:rsidTr="002E438F">
        <w:tblPrEx>
          <w:tblBorders>
            <w:insideH w:val="single" w:sz="6" w:space="0" w:color="auto"/>
            <w:insideV w:val="single" w:sz="4" w:space="0" w:color="auto"/>
          </w:tblBorders>
        </w:tblPrEx>
        <w:tc>
          <w:tcPr>
            <w:tcW w:w="463" w:type="pct"/>
          </w:tcPr>
          <w:p w14:paraId="2E979751" w14:textId="77777777" w:rsidR="003A6574" w:rsidRPr="00F5006A" w:rsidRDefault="003A6574" w:rsidP="00A35748">
            <w:pPr>
              <w:pStyle w:val="Tabellentext"/>
              <w:rPr>
                <w:rStyle w:val="Grundzfett"/>
              </w:rPr>
            </w:pPr>
            <w:r w:rsidRPr="00F5006A">
              <w:rPr>
                <w:rStyle w:val="Grundzfett"/>
              </w:rPr>
              <w:t>Nr.</w:t>
            </w:r>
          </w:p>
        </w:tc>
        <w:tc>
          <w:tcPr>
            <w:tcW w:w="2269" w:type="pct"/>
          </w:tcPr>
          <w:p w14:paraId="0894C204" w14:textId="0F9BE1D7" w:rsidR="003A6574" w:rsidRPr="00F5006A" w:rsidRDefault="00B54937" w:rsidP="00A35748">
            <w:pPr>
              <w:pStyle w:val="Tabellentext"/>
              <w:rPr>
                <w:rStyle w:val="Grundzfett"/>
              </w:rPr>
            </w:pPr>
            <w:r>
              <w:rPr>
                <w:rStyle w:val="Grundzfett"/>
              </w:rPr>
              <w:t>Entwurfsentscheidung</w:t>
            </w:r>
          </w:p>
        </w:tc>
        <w:tc>
          <w:tcPr>
            <w:tcW w:w="2268" w:type="pct"/>
            <w:gridSpan w:val="2"/>
          </w:tcPr>
          <w:p w14:paraId="4DE3C0C9" w14:textId="77777777" w:rsidR="003A6574" w:rsidRPr="00F5006A" w:rsidRDefault="003A6574" w:rsidP="00A35748">
            <w:pPr>
              <w:pStyle w:val="Tabellentext"/>
              <w:rPr>
                <w:rStyle w:val="Grundzfett"/>
              </w:rPr>
            </w:pPr>
            <w:r w:rsidRPr="00F5006A">
              <w:rPr>
                <w:rStyle w:val="Grundzfett"/>
              </w:rPr>
              <w:t>Anforderung</w:t>
            </w:r>
          </w:p>
        </w:tc>
      </w:tr>
      <w:tr w:rsidR="003A6574" w:rsidRPr="0091658C" w14:paraId="59D77223" w14:textId="77777777" w:rsidTr="002E438F">
        <w:tblPrEx>
          <w:tblBorders>
            <w:insideH w:val="single" w:sz="6" w:space="0" w:color="auto"/>
            <w:insideV w:val="single" w:sz="4" w:space="0" w:color="auto"/>
          </w:tblBorders>
        </w:tblPrEx>
        <w:tc>
          <w:tcPr>
            <w:tcW w:w="463" w:type="pct"/>
          </w:tcPr>
          <w:p w14:paraId="668D88B4" w14:textId="77777777" w:rsidR="003A6574" w:rsidRPr="00E84CFB" w:rsidRDefault="003A6574" w:rsidP="003A6574">
            <w:pPr>
              <w:pStyle w:val="Tabellentext"/>
              <w:numPr>
                <w:ilvl w:val="0"/>
                <w:numId w:val="8"/>
              </w:numPr>
              <w:ind w:left="153" w:hanging="74"/>
            </w:pPr>
          </w:p>
        </w:tc>
        <w:tc>
          <w:tcPr>
            <w:tcW w:w="2269" w:type="pct"/>
          </w:tcPr>
          <w:p w14:paraId="5EC25D9F" w14:textId="6741ED3A" w:rsidR="003A6574" w:rsidRPr="007C408D" w:rsidRDefault="003A6574" w:rsidP="00A35748">
            <w:pPr>
              <w:pStyle w:val="Tabellentext"/>
            </w:pPr>
            <w:r w:rsidRPr="007C408D">
              <w:t>Die Software wird nach dem DevOps</w:t>
            </w:r>
            <w:r w:rsidR="006B044E">
              <w:noBreakHyphen/>
            </w:r>
            <w:r w:rsidRPr="007C408D">
              <w:t xml:space="preserve">Konzept mit den darin integrierten Techniken </w:t>
            </w:r>
          </w:p>
          <w:p w14:paraId="618E7CBE" w14:textId="77777777" w:rsidR="003A6574" w:rsidRPr="007C408D" w:rsidRDefault="003A6574" w:rsidP="00A35748">
            <w:pPr>
              <w:pStyle w:val="Tabellentext"/>
            </w:pPr>
            <w:r w:rsidRPr="007C408D">
              <w:t xml:space="preserve">Kontinuierliche Optimierung, </w:t>
            </w:r>
          </w:p>
          <w:p w14:paraId="32547903" w14:textId="77777777" w:rsidR="003A6574" w:rsidRPr="007C408D" w:rsidRDefault="003A6574" w:rsidP="00A35748">
            <w:pPr>
              <w:pStyle w:val="Tabellentext"/>
            </w:pPr>
            <w:r w:rsidRPr="007C408D">
              <w:t>Releaseplanung (Release)</w:t>
            </w:r>
          </w:p>
          <w:p w14:paraId="6DB348D2" w14:textId="77777777" w:rsidR="003A6574" w:rsidRPr="007C408D" w:rsidRDefault="003A6574" w:rsidP="00A35748">
            <w:pPr>
              <w:pStyle w:val="Tabellentext"/>
            </w:pPr>
            <w:r w:rsidRPr="007C408D">
              <w:t xml:space="preserve">Kontinuierliche Integration (Continuos Integration) </w:t>
            </w:r>
          </w:p>
          <w:p w14:paraId="11FD8D3D" w14:textId="77777777" w:rsidR="003A6574" w:rsidRPr="007C408D" w:rsidRDefault="003A6574" w:rsidP="00A35748">
            <w:pPr>
              <w:pStyle w:val="Tabellentext"/>
            </w:pPr>
            <w:r w:rsidRPr="007C408D">
              <w:t xml:space="preserve">Kontinuierliche Bereitstellung (Continuos Deployment) </w:t>
            </w:r>
          </w:p>
          <w:p w14:paraId="472014D5" w14:textId="77777777" w:rsidR="003A6574" w:rsidRPr="007C408D" w:rsidRDefault="003A6574" w:rsidP="00A35748">
            <w:pPr>
              <w:pStyle w:val="Tabellentext"/>
            </w:pPr>
            <w:r w:rsidRPr="007C408D">
              <w:t>entwickelt</w:t>
            </w:r>
            <w:r>
              <w:t>.</w:t>
            </w:r>
          </w:p>
        </w:tc>
        <w:tc>
          <w:tcPr>
            <w:tcW w:w="2268" w:type="pct"/>
            <w:gridSpan w:val="2"/>
          </w:tcPr>
          <w:p w14:paraId="34CC07A5" w14:textId="0868656C" w:rsidR="003A6574" w:rsidRPr="007C408D" w:rsidRDefault="003A6574" w:rsidP="00A35748">
            <w:pPr>
              <w:pStyle w:val="Tabellentext"/>
            </w:pPr>
            <w:r w:rsidRPr="007C408D">
              <w:t>Durch die Anwendung des DevOps</w:t>
            </w:r>
            <w:r w:rsidR="006B044E">
              <w:noBreakHyphen/>
            </w:r>
            <w:r w:rsidRPr="007C408D">
              <w:t xml:space="preserve">Konzepts ist die Zusammenarbeit der Funktionsbereiche </w:t>
            </w:r>
            <w:r>
              <w:t>‚</w:t>
            </w:r>
            <w:r w:rsidRPr="007C408D">
              <w:t>Softwareentwicklung</w:t>
            </w:r>
            <w:r>
              <w:t>’</w:t>
            </w:r>
            <w:r w:rsidRPr="007C408D">
              <w:t xml:space="preserve"> und in </w:t>
            </w:r>
            <w:r>
              <w:t>‚</w:t>
            </w:r>
            <w:r w:rsidRPr="007C408D">
              <w:t>IT</w:t>
            </w:r>
            <w:r w:rsidR="006B044E">
              <w:noBreakHyphen/>
            </w:r>
            <w:r w:rsidRPr="007C408D">
              <w:t>Operations</w:t>
            </w:r>
            <w:r>
              <w:t>’</w:t>
            </w:r>
            <w:r w:rsidRPr="007C408D">
              <w:t xml:space="preserve"> zu intensivieren und infolgedessen die Effektivität und Effizienz der Arbeit zu verbessern.</w:t>
            </w:r>
          </w:p>
          <w:p w14:paraId="124E1DBC" w14:textId="714C04F3" w:rsidR="003A6574" w:rsidRPr="007C408D" w:rsidRDefault="003A6574" w:rsidP="00A35748">
            <w:pPr>
              <w:pStyle w:val="Tabellentext"/>
            </w:pPr>
            <w:r w:rsidRPr="007C408D">
              <w:t>Ziel der Umsetzung des DevOps</w:t>
            </w:r>
            <w:r w:rsidR="006B044E">
              <w:noBreakHyphen/>
            </w:r>
            <w:r w:rsidRPr="007C408D">
              <w:t>Konzepts ist die Erhöhung des Betriebsergebnisses und die Qualitätssicherung in der Softwareentwicklung als Baustein des kontinuierlichen Verbesserungsprozesses. Durch das DevOps</w:t>
            </w:r>
            <w:r w:rsidR="006B044E">
              <w:noBreakHyphen/>
            </w:r>
            <w:r w:rsidRPr="007C408D">
              <w:t>Konzept sollen in der Implementierungsphase frühzeitig funktionsfähige Prototypen bereitgestellt werden. Das Feedback der Anwender zu den Prototypen soll in neue Release</w:t>
            </w:r>
            <w:r w:rsidR="006B044E">
              <w:noBreakHyphen/>
            </w:r>
            <w:r w:rsidRPr="007C408D">
              <w:t>Versionen einfließen.</w:t>
            </w:r>
          </w:p>
        </w:tc>
      </w:tr>
      <w:tr w:rsidR="003A6574" w:rsidRPr="0091658C" w14:paraId="6CA1AB78" w14:textId="77777777" w:rsidTr="002E438F">
        <w:tblPrEx>
          <w:tblBorders>
            <w:insideH w:val="single" w:sz="6" w:space="0" w:color="auto"/>
            <w:insideV w:val="single" w:sz="4" w:space="0" w:color="auto"/>
          </w:tblBorders>
        </w:tblPrEx>
        <w:tc>
          <w:tcPr>
            <w:tcW w:w="463" w:type="pct"/>
          </w:tcPr>
          <w:p w14:paraId="39429570" w14:textId="77777777" w:rsidR="003A6574" w:rsidRPr="00E84CFB" w:rsidRDefault="003A6574" w:rsidP="003A6574">
            <w:pPr>
              <w:pStyle w:val="Tabellentext"/>
              <w:numPr>
                <w:ilvl w:val="0"/>
                <w:numId w:val="8"/>
              </w:numPr>
              <w:ind w:left="153" w:hanging="74"/>
            </w:pPr>
          </w:p>
        </w:tc>
        <w:tc>
          <w:tcPr>
            <w:tcW w:w="2269" w:type="pct"/>
          </w:tcPr>
          <w:p w14:paraId="4A6BB2AB" w14:textId="77777777" w:rsidR="003A6574" w:rsidRPr="007C408D" w:rsidRDefault="003A6574" w:rsidP="00A35748">
            <w:pPr>
              <w:pStyle w:val="Tabellentext"/>
            </w:pPr>
            <w:r w:rsidRPr="007C408D">
              <w:t>Die Software wird in der integrierten Entwicklungsumgebung (Integrated Development Environment (IDE)) Eclipse entwickelt.</w:t>
            </w:r>
          </w:p>
        </w:tc>
        <w:tc>
          <w:tcPr>
            <w:tcW w:w="2268" w:type="pct"/>
            <w:gridSpan w:val="2"/>
          </w:tcPr>
          <w:p w14:paraId="20B220D1" w14:textId="62635B91" w:rsidR="003A6574" w:rsidRPr="007C408D" w:rsidRDefault="003A6574" w:rsidP="00A35748">
            <w:pPr>
              <w:pStyle w:val="Tabellentext"/>
            </w:pPr>
            <w:r w:rsidRPr="007C408D">
              <w:t>Die Software soll in einer etablierten Open</w:t>
            </w:r>
            <w:r w:rsidR="006B044E">
              <w:noBreakHyphen/>
            </w:r>
            <w:r w:rsidRPr="007C408D">
              <w:t xml:space="preserve">Source Entwicklungsumgebung, in welcher die Anbindung an das Versionsverwaltungssystem </w:t>
            </w:r>
            <w:r>
              <w:t>‚</w:t>
            </w:r>
            <w:r w:rsidRPr="007C408D">
              <w:t>Subversion</w:t>
            </w:r>
            <w:r>
              <w:t>’</w:t>
            </w:r>
            <w:r w:rsidRPr="007C408D">
              <w:t xml:space="preserve"> (SVN) integriert ist, und die den Softwareentwicklern vertraut ist, entwickelt werden.</w:t>
            </w:r>
          </w:p>
        </w:tc>
      </w:tr>
    </w:tbl>
    <w:p w14:paraId="7ADA397B" w14:textId="77777777" w:rsidR="00B310E9" w:rsidRDefault="00B310E9"/>
    <w:tbl>
      <w:tblPr>
        <w:tblW w:w="5000" w:type="pct"/>
        <w:tblBorders>
          <w:top w:val="single" w:sz="4" w:space="0" w:color="auto"/>
          <w:bottom w:val="single" w:sz="4" w:space="0" w:color="auto"/>
          <w:insideH w:val="single" w:sz="6" w:space="0" w:color="auto"/>
          <w:insideV w:val="single" w:sz="4" w:space="0" w:color="auto"/>
        </w:tblBorders>
        <w:tblCellMar>
          <w:left w:w="70" w:type="dxa"/>
          <w:right w:w="70" w:type="dxa"/>
        </w:tblCellMar>
        <w:tblLook w:val="0000" w:firstRow="0" w:lastRow="0" w:firstColumn="0" w:lastColumn="0" w:noHBand="0" w:noVBand="0"/>
      </w:tblPr>
      <w:tblGrid>
        <w:gridCol w:w="788"/>
        <w:gridCol w:w="3859"/>
        <w:gridCol w:w="3857"/>
      </w:tblGrid>
      <w:tr w:rsidR="002E438F" w:rsidRPr="00CF37C6" w14:paraId="04EEEBEE" w14:textId="77777777" w:rsidTr="00A35748">
        <w:tc>
          <w:tcPr>
            <w:tcW w:w="5000" w:type="pct"/>
            <w:gridSpan w:val="3"/>
          </w:tcPr>
          <w:p w14:paraId="2DA097DE" w14:textId="1B052DB7" w:rsidR="002E438F" w:rsidRPr="00CF37C6" w:rsidRDefault="00B54937" w:rsidP="00A35748">
            <w:pPr>
              <w:pStyle w:val="Tabellentext"/>
              <w:rPr>
                <w:rStyle w:val="Grundzfett"/>
                <w:bCs/>
              </w:rPr>
            </w:pPr>
            <w:r>
              <w:rPr>
                <w:rStyle w:val="Grundzfett"/>
                <w:bCs/>
              </w:rPr>
              <w:lastRenderedPageBreak/>
              <w:t xml:space="preserve">Bereich: </w:t>
            </w:r>
            <w:r w:rsidR="002E438F" w:rsidRPr="00CF37C6">
              <w:rPr>
                <w:rStyle w:val="Grundzfett"/>
                <w:bCs/>
              </w:rPr>
              <w:t>Softwareentwicklung</w:t>
            </w:r>
          </w:p>
        </w:tc>
      </w:tr>
      <w:tr w:rsidR="002E438F" w:rsidRPr="00886FED" w14:paraId="443702F6" w14:textId="77777777" w:rsidTr="00A35748">
        <w:tc>
          <w:tcPr>
            <w:tcW w:w="463" w:type="pct"/>
          </w:tcPr>
          <w:p w14:paraId="5CDDB97D" w14:textId="77777777" w:rsidR="002E438F" w:rsidRPr="00F5006A" w:rsidRDefault="002E438F" w:rsidP="00A35748">
            <w:pPr>
              <w:pStyle w:val="Tabellentext"/>
              <w:rPr>
                <w:rStyle w:val="Grundzfett"/>
              </w:rPr>
            </w:pPr>
            <w:r w:rsidRPr="00F5006A">
              <w:rPr>
                <w:rStyle w:val="Grundzfett"/>
              </w:rPr>
              <w:t>Nr.</w:t>
            </w:r>
          </w:p>
        </w:tc>
        <w:tc>
          <w:tcPr>
            <w:tcW w:w="2269" w:type="pct"/>
          </w:tcPr>
          <w:p w14:paraId="4121DACF" w14:textId="7B22BA74" w:rsidR="002E438F" w:rsidRPr="00F5006A" w:rsidRDefault="00B54937" w:rsidP="00A35748">
            <w:pPr>
              <w:pStyle w:val="Tabellentext"/>
              <w:rPr>
                <w:rStyle w:val="Grundzfett"/>
              </w:rPr>
            </w:pPr>
            <w:r>
              <w:rPr>
                <w:rStyle w:val="Grundzfett"/>
              </w:rPr>
              <w:t>Entwurfsentscheidung</w:t>
            </w:r>
          </w:p>
        </w:tc>
        <w:tc>
          <w:tcPr>
            <w:tcW w:w="2268" w:type="pct"/>
          </w:tcPr>
          <w:p w14:paraId="4AD40E57" w14:textId="77777777" w:rsidR="002E438F" w:rsidRPr="00F5006A" w:rsidRDefault="002E438F" w:rsidP="00A35748">
            <w:pPr>
              <w:pStyle w:val="Tabellentext"/>
              <w:rPr>
                <w:rStyle w:val="Grundzfett"/>
              </w:rPr>
            </w:pPr>
            <w:r w:rsidRPr="00F5006A">
              <w:rPr>
                <w:rStyle w:val="Grundzfett"/>
              </w:rPr>
              <w:t>Anforderung</w:t>
            </w:r>
          </w:p>
        </w:tc>
      </w:tr>
      <w:tr w:rsidR="00B310E9" w:rsidRPr="0091658C" w14:paraId="70B79120" w14:textId="77777777" w:rsidTr="00B76291">
        <w:tc>
          <w:tcPr>
            <w:tcW w:w="463" w:type="pct"/>
          </w:tcPr>
          <w:p w14:paraId="41AB929D" w14:textId="77777777" w:rsidR="00B310E9" w:rsidRPr="00E84CFB" w:rsidRDefault="00B310E9" w:rsidP="00B310E9">
            <w:pPr>
              <w:pStyle w:val="Tabellentext"/>
              <w:numPr>
                <w:ilvl w:val="0"/>
                <w:numId w:val="8"/>
              </w:numPr>
              <w:ind w:left="153" w:hanging="74"/>
            </w:pPr>
          </w:p>
        </w:tc>
        <w:tc>
          <w:tcPr>
            <w:tcW w:w="2269" w:type="pct"/>
          </w:tcPr>
          <w:p w14:paraId="6E245EBC" w14:textId="77777777" w:rsidR="00B310E9" w:rsidRPr="007C408D" w:rsidRDefault="00B310E9" w:rsidP="00B76291">
            <w:pPr>
              <w:pStyle w:val="Tabellentext"/>
            </w:pPr>
            <w:r w:rsidRPr="007C408D">
              <w:t>Änderungen an der Software werden als Builds zentral in dem Versionsverwaltungssystem SVN verwaltet.</w:t>
            </w:r>
          </w:p>
        </w:tc>
        <w:tc>
          <w:tcPr>
            <w:tcW w:w="2268" w:type="pct"/>
          </w:tcPr>
          <w:p w14:paraId="04533A00" w14:textId="29C1E031" w:rsidR="00B310E9" w:rsidRPr="007C408D" w:rsidRDefault="00B310E9" w:rsidP="00B76291">
            <w:pPr>
              <w:pStyle w:val="Tabellentext"/>
            </w:pPr>
            <w:r w:rsidRPr="007C408D">
              <w:t>Software</w:t>
            </w:r>
            <w:r w:rsidR="006B044E">
              <w:noBreakHyphen/>
            </w:r>
            <w:r w:rsidRPr="007C408D">
              <w:t xml:space="preserve">Builds und </w:t>
            </w:r>
            <w:r w:rsidR="006B044E">
              <w:noBreakHyphen/>
            </w:r>
            <w:r w:rsidRPr="007C408D">
              <w:t>Releases sind in der Versionsverwaltung (Repository</w:t>
            </w:r>
            <w:r w:rsidR="006B044E">
              <w:noBreakHyphen/>
            </w:r>
            <w:r w:rsidRPr="007C408D">
              <w:t>Verwaltung) SVN zentral zu organisieren und zu archivieren.</w:t>
            </w:r>
          </w:p>
          <w:p w14:paraId="07E4D477" w14:textId="77777777" w:rsidR="00B310E9" w:rsidRPr="007C408D" w:rsidRDefault="00B310E9" w:rsidP="00B76291">
            <w:pPr>
              <w:pStyle w:val="Tabellentext"/>
            </w:pPr>
            <w:r w:rsidRPr="007C408D">
              <w:t>Die zentrale Verwaltung verschiedener Versionsstände in Forks und Branches sichert jeden Versionsstand und ermöglicht, etwa im Fehlerfall, die Wiederherstellung früherer Versionsstände in der Versionshistorie. Durch die Protokollierung und Archivierung lassen sich Änderungen nachvollziehen. Die Implementierung basierend auf SVN ist ein zentraler Bestandteil der Qualitätssicherung bei Softzoll.</w:t>
            </w:r>
          </w:p>
        </w:tc>
      </w:tr>
      <w:tr w:rsidR="003A6574" w:rsidRPr="00BF2976" w14:paraId="24717791" w14:textId="77777777" w:rsidTr="002E438F">
        <w:tc>
          <w:tcPr>
            <w:tcW w:w="463" w:type="pct"/>
          </w:tcPr>
          <w:p w14:paraId="18B7630F" w14:textId="77777777" w:rsidR="003A6574" w:rsidRPr="00BF2976" w:rsidRDefault="003A6574" w:rsidP="003A6574">
            <w:pPr>
              <w:pStyle w:val="Tabellentext"/>
              <w:numPr>
                <w:ilvl w:val="0"/>
                <w:numId w:val="8"/>
              </w:numPr>
              <w:ind w:left="153" w:hanging="74"/>
            </w:pPr>
          </w:p>
        </w:tc>
        <w:tc>
          <w:tcPr>
            <w:tcW w:w="2269" w:type="pct"/>
          </w:tcPr>
          <w:p w14:paraId="4E5FEB6C" w14:textId="7B76FC77" w:rsidR="003A6574" w:rsidRPr="00BF2976" w:rsidRDefault="003A6574" w:rsidP="00A35748">
            <w:pPr>
              <w:pStyle w:val="Tabellentext"/>
            </w:pPr>
            <w:r w:rsidRPr="00BF2976">
              <w:t>In der Softwareentwicklung werden zur Qualitätssicherung Metrik</w:t>
            </w:r>
            <w:r w:rsidR="006B044E">
              <w:noBreakHyphen/>
            </w:r>
            <w:r w:rsidRPr="00BF2976">
              <w:t>Werkzeuge wie FindBugs, JDepend, Checkstyle integriert.</w:t>
            </w:r>
          </w:p>
          <w:p w14:paraId="50D7782F" w14:textId="526173EF" w:rsidR="003A6574" w:rsidRPr="00BF2976" w:rsidRDefault="003A6574" w:rsidP="00A35748">
            <w:pPr>
              <w:pStyle w:val="Tabellentext"/>
            </w:pPr>
            <w:r w:rsidRPr="00BF2976">
              <w:t>Metrikregeln, die der Sicherstellung der Quellcodequalität dienen, werden vor jedem Build automatisiert ausgeführt. Entspricht der Quellcode nicht den in den Regeln definierten Anwendungen wird der Build</w:t>
            </w:r>
            <w:r w:rsidR="006B044E">
              <w:noBreakHyphen/>
            </w:r>
            <w:r w:rsidRPr="00BF2976">
              <w:t>Prozess abgebrochen.</w:t>
            </w:r>
          </w:p>
        </w:tc>
        <w:tc>
          <w:tcPr>
            <w:tcW w:w="2268" w:type="pct"/>
          </w:tcPr>
          <w:p w14:paraId="752A76C4" w14:textId="564688C8" w:rsidR="003A6574" w:rsidRPr="00BF2976" w:rsidRDefault="003A6574" w:rsidP="00A35748">
            <w:pPr>
              <w:pStyle w:val="Tabellentext"/>
            </w:pPr>
            <w:r w:rsidRPr="00BF2976">
              <w:t>Für die Gewährleistung der Software</w:t>
            </w:r>
            <w:r w:rsidR="006B044E">
              <w:noBreakHyphen/>
            </w:r>
            <w:r w:rsidRPr="00BF2976">
              <w:t>Qualität sind in der Software</w:t>
            </w:r>
            <w:r w:rsidR="006B044E">
              <w:noBreakHyphen/>
            </w:r>
            <w:r w:rsidRPr="00BF2976">
              <w:t>Entwicklung geeignete Metrik</w:t>
            </w:r>
            <w:r w:rsidR="006B044E">
              <w:noBreakHyphen/>
            </w:r>
            <w:r w:rsidRPr="00BF2976">
              <w:t xml:space="preserve">Werkzeuge wie FindBugs, JDepend, Checkstyle regelmäßig zu nutzen. </w:t>
            </w:r>
          </w:p>
          <w:p w14:paraId="791B3948" w14:textId="1F5D6C62" w:rsidR="003A6574" w:rsidRPr="00BF2976" w:rsidRDefault="003A6574" w:rsidP="00A35748">
            <w:pPr>
              <w:pStyle w:val="Tabellentext"/>
            </w:pPr>
            <w:r w:rsidRPr="00BF2976">
              <w:t>Der Sicherstellung der Code</w:t>
            </w:r>
            <w:r w:rsidR="006B044E">
              <w:noBreakHyphen/>
            </w:r>
            <w:r w:rsidRPr="00BF2976">
              <w:t>Qualität, wie die Bezeichnung von Klassen, Methoden, Variablen, Konstanten, die Kommentierung und Formatierung des Quellcodes, ist dabei die größte Aufmerksamkeit zu widmen.</w:t>
            </w:r>
          </w:p>
        </w:tc>
      </w:tr>
      <w:tr w:rsidR="003A6574" w:rsidRPr="0091658C" w14:paraId="0274C8A3" w14:textId="77777777" w:rsidTr="002E438F">
        <w:tblPrEx>
          <w:tblBorders>
            <w:insideH w:val="single" w:sz="4" w:space="0" w:color="auto"/>
            <w:insideV w:val="single" w:sz="6" w:space="0" w:color="auto"/>
          </w:tblBorders>
        </w:tblPrEx>
        <w:tc>
          <w:tcPr>
            <w:tcW w:w="463" w:type="pct"/>
          </w:tcPr>
          <w:p w14:paraId="3ABACCBC" w14:textId="77777777" w:rsidR="003A6574" w:rsidRPr="00093208" w:rsidRDefault="003A6574" w:rsidP="003A6574">
            <w:pPr>
              <w:pStyle w:val="Tabellentext"/>
              <w:numPr>
                <w:ilvl w:val="0"/>
                <w:numId w:val="8"/>
              </w:numPr>
              <w:ind w:left="153" w:hanging="74"/>
            </w:pPr>
          </w:p>
        </w:tc>
        <w:tc>
          <w:tcPr>
            <w:tcW w:w="2269" w:type="pct"/>
          </w:tcPr>
          <w:p w14:paraId="2B4D1FE4" w14:textId="36E39939" w:rsidR="003A6574" w:rsidRPr="00BF2976" w:rsidRDefault="003A6574" w:rsidP="00A35748">
            <w:pPr>
              <w:pStyle w:val="Tabellentext"/>
            </w:pPr>
            <w:r w:rsidRPr="00BF2976">
              <w:t>In der Softwareentwicklung wird zur Qualitätssicherung regelmäßig das Refactoring zur Quellcode</w:t>
            </w:r>
            <w:r w:rsidR="006B044E">
              <w:noBreakHyphen/>
            </w:r>
            <w:r w:rsidRPr="00BF2976">
              <w:t>Refrakturierung angewandt.</w:t>
            </w:r>
          </w:p>
        </w:tc>
        <w:tc>
          <w:tcPr>
            <w:tcW w:w="2268" w:type="pct"/>
          </w:tcPr>
          <w:p w14:paraId="48CD2E44" w14:textId="67A9330B" w:rsidR="003A6574" w:rsidRPr="00BF2976" w:rsidRDefault="003A6574" w:rsidP="00A35748">
            <w:pPr>
              <w:pStyle w:val="Tabellentext"/>
            </w:pPr>
            <w:r w:rsidRPr="00BF2976">
              <w:t>Für die Gewährleistung der Software</w:t>
            </w:r>
            <w:r w:rsidR="006B044E">
              <w:noBreakHyphen/>
            </w:r>
            <w:r w:rsidRPr="00BF2976">
              <w:t>Qualität ist der Quellcode regelmäßig zu refrakturieren.</w:t>
            </w:r>
          </w:p>
        </w:tc>
      </w:tr>
      <w:tr w:rsidR="003A6574" w:rsidRPr="0091658C" w14:paraId="53E78004" w14:textId="77777777" w:rsidTr="002E438F">
        <w:tblPrEx>
          <w:tblBorders>
            <w:insideH w:val="single" w:sz="4" w:space="0" w:color="auto"/>
            <w:insideV w:val="single" w:sz="6" w:space="0" w:color="auto"/>
          </w:tblBorders>
        </w:tblPrEx>
        <w:tc>
          <w:tcPr>
            <w:tcW w:w="463" w:type="pct"/>
          </w:tcPr>
          <w:p w14:paraId="5541D833" w14:textId="77777777" w:rsidR="003A6574" w:rsidRPr="00093208" w:rsidRDefault="003A6574" w:rsidP="003A6574">
            <w:pPr>
              <w:pStyle w:val="Tabellentext"/>
              <w:numPr>
                <w:ilvl w:val="0"/>
                <w:numId w:val="8"/>
              </w:numPr>
              <w:ind w:left="153" w:hanging="74"/>
            </w:pPr>
          </w:p>
        </w:tc>
        <w:tc>
          <w:tcPr>
            <w:tcW w:w="2269" w:type="pct"/>
          </w:tcPr>
          <w:p w14:paraId="5A100534" w14:textId="77777777" w:rsidR="003A6574" w:rsidRPr="00BF2976" w:rsidRDefault="003A6574" w:rsidP="00A35748">
            <w:pPr>
              <w:pStyle w:val="Tabellentext"/>
            </w:pPr>
            <w:r w:rsidRPr="00BF2976">
              <w:t>Zur Überprüfung der Ausführung und Korrektheit wird der Quellcode kontinuierlich und automatisiert durch Modultests (Unit Tests) validiert und verifiziert.</w:t>
            </w:r>
          </w:p>
        </w:tc>
        <w:tc>
          <w:tcPr>
            <w:tcW w:w="2268" w:type="pct"/>
          </w:tcPr>
          <w:p w14:paraId="33A48338" w14:textId="7B701135" w:rsidR="003A6574" w:rsidRPr="00BF2976" w:rsidRDefault="003A6574" w:rsidP="00A35748">
            <w:pPr>
              <w:pStyle w:val="Tabellentext"/>
            </w:pPr>
            <w:r w:rsidRPr="00BF2976">
              <w:t>Der Quellcode ist kontinuierlich und automatisiert nach den Vorgaben im Validation</w:t>
            </w:r>
            <w:r w:rsidR="006B044E">
              <w:noBreakHyphen/>
            </w:r>
            <w:r w:rsidRPr="00BF2976">
              <w:t xml:space="preserve"> und Verification</w:t>
            </w:r>
            <w:r w:rsidR="006B044E">
              <w:noBreakHyphen/>
            </w:r>
            <w:r w:rsidRPr="00BF2976">
              <w:t>Plan durch Modultests (Unit Tests) zu validieren und verifizieren.</w:t>
            </w:r>
          </w:p>
          <w:p w14:paraId="494AC154" w14:textId="7B336E6E" w:rsidR="003A6574" w:rsidRPr="00BF2976" w:rsidRDefault="003A6574" w:rsidP="00A35748">
            <w:pPr>
              <w:pStyle w:val="Tabellentext"/>
            </w:pPr>
            <w:r w:rsidRPr="00BF2976">
              <w:t>Der Validation</w:t>
            </w:r>
            <w:r w:rsidR="006B044E">
              <w:noBreakHyphen/>
            </w:r>
            <w:r w:rsidRPr="00BF2976">
              <w:t xml:space="preserve"> und Verification</w:t>
            </w:r>
            <w:r w:rsidR="006B044E">
              <w:noBreakHyphen/>
            </w:r>
            <w:r w:rsidRPr="00BF2976">
              <w:t>Plan ist ein essentieller Bestandteil der Qualitätssicherung.</w:t>
            </w:r>
          </w:p>
        </w:tc>
      </w:tr>
      <w:tr w:rsidR="003A6574" w:rsidRPr="0091658C" w14:paraId="0F4B732F" w14:textId="77777777" w:rsidTr="002E438F">
        <w:tblPrEx>
          <w:tblBorders>
            <w:insideH w:val="single" w:sz="4" w:space="0" w:color="auto"/>
            <w:insideV w:val="single" w:sz="6" w:space="0" w:color="auto"/>
          </w:tblBorders>
        </w:tblPrEx>
        <w:tc>
          <w:tcPr>
            <w:tcW w:w="463" w:type="pct"/>
          </w:tcPr>
          <w:p w14:paraId="732704BF" w14:textId="77777777" w:rsidR="003A6574" w:rsidRPr="00093208" w:rsidRDefault="003A6574" w:rsidP="003A6574">
            <w:pPr>
              <w:pStyle w:val="Tabellentext"/>
              <w:numPr>
                <w:ilvl w:val="0"/>
                <w:numId w:val="8"/>
              </w:numPr>
              <w:ind w:left="153" w:hanging="74"/>
            </w:pPr>
          </w:p>
        </w:tc>
        <w:tc>
          <w:tcPr>
            <w:tcW w:w="2269" w:type="pct"/>
          </w:tcPr>
          <w:p w14:paraId="3AEE17C9" w14:textId="77777777" w:rsidR="003A6574" w:rsidRPr="00BF2976" w:rsidRDefault="003A6574" w:rsidP="00A35748">
            <w:pPr>
              <w:pStyle w:val="Tabellentext"/>
            </w:pPr>
            <w:r w:rsidRPr="00BF2976">
              <w:t>Die Ausführung und korrekte Umsetzung der geforderten Funktionalitäten in der Software wird kontinuierlich durch Produkttests und Akzeptanztests verifiziert.</w:t>
            </w:r>
          </w:p>
        </w:tc>
        <w:tc>
          <w:tcPr>
            <w:tcW w:w="2268" w:type="pct"/>
          </w:tcPr>
          <w:p w14:paraId="5B13525C" w14:textId="1AC3AE5C" w:rsidR="003A6574" w:rsidRPr="00BF2976" w:rsidRDefault="003A6574" w:rsidP="00A35748">
            <w:pPr>
              <w:pStyle w:val="Tabellentext"/>
            </w:pPr>
            <w:r w:rsidRPr="00BF2976">
              <w:t>Die korrekte Umsetzung der geforderten Funktionalitäten ist regelmäßig durch Produkttests und Akzeptanztests, die nach den Vorgaben im Validation</w:t>
            </w:r>
            <w:r w:rsidR="006B044E">
              <w:noBreakHyphen/>
            </w:r>
            <w:r w:rsidRPr="00BF2976">
              <w:t xml:space="preserve"> und Verification</w:t>
            </w:r>
            <w:r w:rsidR="006B044E">
              <w:noBreakHyphen/>
            </w:r>
            <w:r w:rsidRPr="00BF2976">
              <w:t>Plan ausgeführt werden, nachzuweisen. Der Validation</w:t>
            </w:r>
            <w:r w:rsidR="006B044E">
              <w:noBreakHyphen/>
            </w:r>
            <w:r w:rsidRPr="00BF2976">
              <w:t xml:space="preserve"> und Verification</w:t>
            </w:r>
            <w:r w:rsidR="006B044E">
              <w:noBreakHyphen/>
            </w:r>
            <w:r w:rsidRPr="00BF2976">
              <w:t>Plan ist ein essentieller Bestandteil der Qualitätssicherung.</w:t>
            </w:r>
          </w:p>
        </w:tc>
      </w:tr>
    </w:tbl>
    <w:p w14:paraId="5C8E8ACB" w14:textId="77777777" w:rsidR="003A6574" w:rsidRDefault="003A6574" w:rsidP="003A6574">
      <w:pPr>
        <w:pStyle w:val="Grundtext"/>
      </w:pPr>
    </w:p>
    <w:p w14:paraId="636F7AD7" w14:textId="77777777" w:rsidR="003A6574" w:rsidRDefault="003A6574" w:rsidP="003A6574">
      <w:pPr>
        <w:pStyle w:val="Grundtext"/>
        <w:sectPr w:rsidR="003A6574" w:rsidSect="004E11A3">
          <w:pgSz w:w="11906" w:h="16838" w:code="9"/>
          <w:pgMar w:top="1701" w:right="1701" w:bottom="1134" w:left="1701" w:header="720" w:footer="720" w:gutter="0"/>
          <w:cols w:space="708"/>
          <w:docGrid w:linePitch="360"/>
        </w:sectPr>
      </w:pPr>
    </w:p>
    <w:p w14:paraId="30BC3ABB" w14:textId="799CBE71" w:rsidR="0067466A" w:rsidRDefault="0067466A" w:rsidP="0067466A">
      <w:pPr>
        <w:pStyle w:val="berschrift8"/>
        <w:spacing w:before="0"/>
        <w:rPr>
          <w:rStyle w:val="Grundzenglisch"/>
          <w:bCs/>
          <w:lang w:val="de-DE"/>
        </w:rPr>
      </w:pPr>
      <w:bookmarkStart w:id="84" w:name="_Toc144150372"/>
      <w:r>
        <w:rPr>
          <w:rStyle w:val="Grundzenglisch"/>
          <w:bCs/>
          <w:lang w:val="de-DE"/>
        </w:rPr>
        <w:lastRenderedPageBreak/>
        <w:t>Das BPMN</w:t>
      </w:r>
      <w:r w:rsidR="006B044E">
        <w:rPr>
          <w:rStyle w:val="Grundzenglisch"/>
          <w:bCs/>
          <w:lang w:val="de-DE"/>
        </w:rPr>
        <w:noBreakHyphen/>
      </w:r>
      <w:r>
        <w:rPr>
          <w:rStyle w:val="Grundzenglisch"/>
          <w:bCs/>
          <w:lang w:val="de-DE"/>
        </w:rPr>
        <w:t>Diagramm zum Prozess ‚Software</w:t>
      </w:r>
      <w:r w:rsidR="006B044E">
        <w:rPr>
          <w:rStyle w:val="Grundzenglisch"/>
          <w:bCs/>
          <w:lang w:val="de-DE"/>
        </w:rPr>
        <w:noBreakHyphen/>
      </w:r>
      <w:r>
        <w:rPr>
          <w:rStyle w:val="Grundzenglisch"/>
          <w:bCs/>
          <w:lang w:val="de-DE"/>
        </w:rPr>
        <w:t>Test’</w:t>
      </w:r>
      <w:bookmarkEnd w:id="84"/>
    </w:p>
    <w:p w14:paraId="4025DDD8" w14:textId="5E473E2C" w:rsidR="0067466A" w:rsidRPr="004F65A9" w:rsidRDefault="0067466A" w:rsidP="0067466A">
      <w:pPr>
        <w:pStyle w:val="Grundtext"/>
      </w:pPr>
      <w:r>
        <w:t>Der Geschäftsprozess ‚Software</w:t>
      </w:r>
      <w:r w:rsidR="006B044E">
        <w:noBreakHyphen/>
      </w:r>
      <w:r>
        <w:t xml:space="preserve">Test‘ wird in der nachstehenden Abbildung ‚Abb. </w:t>
      </w:r>
      <w:r w:rsidR="0092762C">
        <w:t>F</w:t>
      </w:r>
      <w:r>
        <w:t>.1‘ als BPMN</w:t>
      </w:r>
      <w:r w:rsidR="006B044E">
        <w:noBreakHyphen/>
      </w:r>
      <w:r>
        <w:t>Diagramm veranschaulicht.</w:t>
      </w:r>
    </w:p>
    <w:p w14:paraId="07BC6D02" w14:textId="77777777" w:rsidR="0067466A" w:rsidRDefault="0067466A" w:rsidP="0067466A">
      <w:pPr>
        <w:pStyle w:val="Grundtext"/>
        <w:keepNext/>
        <w:jc w:val="center"/>
      </w:pPr>
      <w:r w:rsidRPr="0040009C">
        <w:rPr>
          <w:noProof/>
        </w:rPr>
        <w:drawing>
          <wp:inline distT="0" distB="0" distL="0" distR="0" wp14:anchorId="7E5CAC31" wp14:editId="4446DB7F">
            <wp:extent cx="8898903" cy="2903863"/>
            <wp:effectExtent l="0" t="0" r="0" b="0"/>
            <wp:docPr id="74824413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44138" name=""/>
                    <pic:cNvPicPr/>
                  </pic:nvPicPr>
                  <pic:blipFill>
                    <a:blip r:embed="rId26">
                      <a:extLst>
                        <a:ext uri="{28A0092B-C50C-407E-A947-70E740481C1C}">
                          <a14:useLocalDpi xmlns:a14="http://schemas.microsoft.com/office/drawing/2010/main" val="0"/>
                        </a:ext>
                      </a:extLst>
                    </a:blip>
                    <a:stretch>
                      <a:fillRect/>
                    </a:stretch>
                  </pic:blipFill>
                  <pic:spPr>
                    <a:xfrm>
                      <a:off x="0" y="0"/>
                      <a:ext cx="8942903" cy="2918221"/>
                    </a:xfrm>
                    <a:prstGeom prst="rect">
                      <a:avLst/>
                    </a:prstGeom>
                  </pic:spPr>
                </pic:pic>
              </a:graphicData>
            </a:graphic>
          </wp:inline>
        </w:drawing>
      </w:r>
    </w:p>
    <w:p w14:paraId="62AE886B" w14:textId="5951249A" w:rsidR="0067466A" w:rsidRDefault="0067466A" w:rsidP="0067466A">
      <w:pPr>
        <w:pStyle w:val="Abbildungstitel"/>
      </w:pPr>
      <w:bookmarkStart w:id="85" w:name="_Ref143715044"/>
      <w:bookmarkStart w:id="86" w:name="_Toc144150418"/>
      <w:r w:rsidRPr="0037734E">
        <w:rPr>
          <w:rStyle w:val="Grundzfett"/>
        </w:rPr>
        <w:t xml:space="preserve">Abb. </w:t>
      </w:r>
      <w:r>
        <w:rPr>
          <w:rStyle w:val="Grundzfett"/>
        </w:rPr>
        <w:fldChar w:fldCharType="begin"/>
      </w:r>
      <w:r>
        <w:rPr>
          <w:rStyle w:val="Grundzfett"/>
        </w:rPr>
        <w:instrText xml:space="preserve"> STYLEREF 8 \s </w:instrText>
      </w:r>
      <w:r>
        <w:rPr>
          <w:rStyle w:val="Grundzfett"/>
        </w:rPr>
        <w:fldChar w:fldCharType="separate"/>
      </w:r>
      <w:r w:rsidR="0092762C">
        <w:rPr>
          <w:rStyle w:val="Grundzfett"/>
          <w:noProof/>
        </w:rPr>
        <w:t>F</w:t>
      </w:r>
      <w:r>
        <w:rPr>
          <w:rStyle w:val="Grundzfett"/>
        </w:rPr>
        <w:fldChar w:fldCharType="end"/>
      </w:r>
      <w:r>
        <w:rPr>
          <w:rStyle w:val="Grundzfett"/>
        </w:rPr>
        <w:t>.</w:t>
      </w:r>
      <w:r>
        <w:rPr>
          <w:rStyle w:val="Grundzfett"/>
        </w:rPr>
        <w:fldChar w:fldCharType="begin"/>
      </w:r>
      <w:r>
        <w:rPr>
          <w:rStyle w:val="Grundzfett"/>
        </w:rPr>
        <w:instrText xml:space="preserve"> SEQ Abb. \* ARABIC \s 8 </w:instrText>
      </w:r>
      <w:r>
        <w:rPr>
          <w:rStyle w:val="Grundzfett"/>
        </w:rPr>
        <w:fldChar w:fldCharType="separate"/>
      </w:r>
      <w:r>
        <w:rPr>
          <w:rStyle w:val="Grundzfett"/>
          <w:noProof/>
        </w:rPr>
        <w:t>1</w:t>
      </w:r>
      <w:r>
        <w:rPr>
          <w:rStyle w:val="Grundzfett"/>
        </w:rPr>
        <w:fldChar w:fldCharType="end"/>
      </w:r>
      <w:bookmarkEnd w:id="85"/>
      <w:r w:rsidRPr="0037734E">
        <w:rPr>
          <w:rStyle w:val="Grundzfett"/>
        </w:rPr>
        <w:t>:</w:t>
      </w:r>
      <w:r>
        <w:t xml:space="preserve"> Das </w:t>
      </w:r>
      <w:r w:rsidRPr="009712B3">
        <w:t>BPMN</w:t>
      </w:r>
      <w:r w:rsidR="006B044E">
        <w:noBreakHyphen/>
      </w:r>
      <w:r>
        <w:t>Diagramm</w:t>
      </w:r>
      <w:r w:rsidRPr="009712B3">
        <w:t xml:space="preserve"> zum Prozess </w:t>
      </w:r>
      <w:r>
        <w:t>‚</w:t>
      </w:r>
      <w:r w:rsidRPr="009712B3">
        <w:t>Software</w:t>
      </w:r>
      <w:r w:rsidR="006B044E">
        <w:noBreakHyphen/>
      </w:r>
      <w:r>
        <w:t>T</w:t>
      </w:r>
      <w:r w:rsidRPr="009712B3">
        <w:t>est</w:t>
      </w:r>
      <w:r>
        <w:t>’</w:t>
      </w:r>
      <w:bookmarkEnd w:id="86"/>
    </w:p>
    <w:p w14:paraId="5CB44E88" w14:textId="77777777" w:rsidR="0067466A" w:rsidRDefault="0067466A" w:rsidP="0067466A">
      <w:pPr>
        <w:pStyle w:val="Grundtext"/>
      </w:pPr>
    </w:p>
    <w:p w14:paraId="0C359332" w14:textId="77777777" w:rsidR="0067466A" w:rsidRDefault="0067466A" w:rsidP="0067466A">
      <w:pPr>
        <w:pStyle w:val="Grundtext"/>
        <w:sectPr w:rsidR="0067466A" w:rsidSect="0037734E">
          <w:pgSz w:w="16838" w:h="11906" w:orient="landscape" w:code="9"/>
          <w:pgMar w:top="1701" w:right="1701" w:bottom="1701" w:left="1134" w:header="720" w:footer="720" w:gutter="0"/>
          <w:cols w:space="708"/>
          <w:docGrid w:linePitch="360"/>
        </w:sectPr>
      </w:pPr>
    </w:p>
    <w:p w14:paraId="6DD62DCF" w14:textId="5BAB56E4" w:rsidR="00022DB5" w:rsidRDefault="00562EA3" w:rsidP="00022DB5">
      <w:pPr>
        <w:pStyle w:val="berschrift8"/>
        <w:spacing w:before="0"/>
        <w:rPr>
          <w:rStyle w:val="Grundzenglisch"/>
          <w:bCs/>
          <w:lang w:val="de-DE"/>
        </w:rPr>
      </w:pPr>
      <w:bookmarkStart w:id="87" w:name="_Toc144150373"/>
      <w:r>
        <w:rPr>
          <w:rStyle w:val="Grundzenglisch"/>
          <w:bCs/>
          <w:lang w:val="de-DE"/>
        </w:rPr>
        <w:lastRenderedPageBreak/>
        <w:t xml:space="preserve">Der </w:t>
      </w:r>
      <w:r w:rsidR="00022DB5" w:rsidRPr="00022DB5">
        <w:rPr>
          <w:rStyle w:val="Grundzenglisch"/>
          <w:bCs/>
          <w:lang w:val="de-DE"/>
        </w:rPr>
        <w:t xml:space="preserve">Testbericht </w:t>
      </w:r>
      <w:r w:rsidR="00686BA1">
        <w:rPr>
          <w:rStyle w:val="Grundzenglisch"/>
          <w:bCs/>
          <w:lang w:val="de-DE"/>
        </w:rPr>
        <w:t>zum Test</w:t>
      </w:r>
      <w:r w:rsidR="00FF108B">
        <w:rPr>
          <w:rStyle w:val="Grundzenglisch"/>
          <w:bCs/>
          <w:lang w:val="de-DE"/>
        </w:rPr>
        <w:t>fall 6.1.3</w:t>
      </w:r>
      <w:bookmarkEnd w:id="71"/>
      <w:bookmarkEnd w:id="87"/>
    </w:p>
    <w:p w14:paraId="57315F10" w14:textId="06FB7A7F" w:rsidR="007D5101" w:rsidRPr="007D5101" w:rsidRDefault="007D5101" w:rsidP="007D5101">
      <w:pPr>
        <w:pStyle w:val="Grundtext"/>
      </w:pPr>
      <w:r>
        <w:t xml:space="preserve">Die folgenden Abbildungen ‚Abb. </w:t>
      </w:r>
      <w:r w:rsidR="00CF5F71">
        <w:t>G</w:t>
      </w:r>
      <w:r>
        <w:t xml:space="preserve">.1‘ bis ‚Abb. </w:t>
      </w:r>
      <w:r w:rsidR="00CF5F71">
        <w:t>G</w:t>
      </w:r>
      <w:r>
        <w:t>.5‘ dokumentieren das Testergebnis zum Testfall 6.1.3.</w:t>
      </w:r>
    </w:p>
    <w:p w14:paraId="674F03B9" w14:textId="26B95A6E" w:rsidR="00B34B76" w:rsidRDefault="004235C1" w:rsidP="00334DC2">
      <w:pPr>
        <w:pStyle w:val="Grundtext"/>
        <w:jc w:val="center"/>
      </w:pPr>
      <w:r w:rsidRPr="004235C1">
        <w:rPr>
          <w:noProof/>
        </w:rPr>
        <w:drawing>
          <wp:inline distT="0" distB="0" distL="0" distR="0" wp14:anchorId="2FCF0385" wp14:editId="2467D59A">
            <wp:extent cx="5400040" cy="6507480"/>
            <wp:effectExtent l="0" t="0" r="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400040" cy="6507480"/>
                    </a:xfrm>
                    <a:prstGeom prst="rect">
                      <a:avLst/>
                    </a:prstGeom>
                  </pic:spPr>
                </pic:pic>
              </a:graphicData>
            </a:graphic>
          </wp:inline>
        </w:drawing>
      </w:r>
    </w:p>
    <w:p w14:paraId="5D4EBC1A" w14:textId="54AD4052" w:rsidR="00B34B76" w:rsidRDefault="00B34B76" w:rsidP="00B34B76">
      <w:pPr>
        <w:pStyle w:val="Abbildungstitel"/>
      </w:pPr>
      <w:bookmarkStart w:id="88" w:name="_Ref143715071"/>
      <w:bookmarkStart w:id="89" w:name="_Toc144150419"/>
      <w:r w:rsidRPr="00B34B76">
        <w:rPr>
          <w:rStyle w:val="Grundzfett"/>
        </w:rPr>
        <w:t xml:space="preserve">Abb. </w:t>
      </w:r>
      <w:r w:rsidRPr="00B34B76">
        <w:rPr>
          <w:rStyle w:val="Grundzfett"/>
        </w:rPr>
        <w:fldChar w:fldCharType="begin"/>
      </w:r>
      <w:r w:rsidRPr="00B34B76">
        <w:rPr>
          <w:rStyle w:val="Grundzfett"/>
        </w:rPr>
        <w:instrText xml:space="preserve"> STYLEREF 8 \s </w:instrText>
      </w:r>
      <w:r w:rsidRPr="00B34B76">
        <w:rPr>
          <w:rStyle w:val="Grundzfett"/>
        </w:rPr>
        <w:fldChar w:fldCharType="separate"/>
      </w:r>
      <w:r w:rsidR="00CF5F71">
        <w:rPr>
          <w:rStyle w:val="Grundzfett"/>
          <w:noProof/>
        </w:rPr>
        <w:t>G</w:t>
      </w:r>
      <w:r w:rsidRPr="00B34B76">
        <w:rPr>
          <w:rStyle w:val="Grundzfett"/>
        </w:rPr>
        <w:fldChar w:fldCharType="end"/>
      </w:r>
      <w:r w:rsidRPr="00B34B76">
        <w:rPr>
          <w:rStyle w:val="Grundzfett"/>
        </w:rPr>
        <w:t>.</w:t>
      </w:r>
      <w:r w:rsidRPr="00B34B76">
        <w:rPr>
          <w:rStyle w:val="Grundzfett"/>
        </w:rPr>
        <w:fldChar w:fldCharType="begin"/>
      </w:r>
      <w:r w:rsidRPr="00B34B76">
        <w:rPr>
          <w:rStyle w:val="Grundzfett"/>
        </w:rPr>
        <w:instrText xml:space="preserve"> SEQ Abb. \* ARABIC \s 8 </w:instrText>
      </w:r>
      <w:r w:rsidRPr="00B34B76">
        <w:rPr>
          <w:rStyle w:val="Grundzfett"/>
        </w:rPr>
        <w:fldChar w:fldCharType="separate"/>
      </w:r>
      <w:r w:rsidR="006B67A0">
        <w:rPr>
          <w:rStyle w:val="Grundzfett"/>
          <w:noProof/>
        </w:rPr>
        <w:t>1</w:t>
      </w:r>
      <w:r w:rsidRPr="00B34B76">
        <w:rPr>
          <w:rStyle w:val="Grundzfett"/>
        </w:rPr>
        <w:fldChar w:fldCharType="end"/>
      </w:r>
      <w:bookmarkEnd w:id="88"/>
      <w:r w:rsidRPr="00B34B76">
        <w:rPr>
          <w:rStyle w:val="Grundzfett"/>
        </w:rPr>
        <w:t>:</w:t>
      </w:r>
      <w:r>
        <w:t xml:space="preserve"> </w:t>
      </w:r>
      <w:r w:rsidR="00A776D4">
        <w:t xml:space="preserve">Der </w:t>
      </w:r>
      <w:r w:rsidRPr="00C22423">
        <w:t>Testbericht zum Test</w:t>
      </w:r>
      <w:r w:rsidR="00FF108B">
        <w:t>fall 6.1.3</w:t>
      </w:r>
      <w:r w:rsidRPr="00C22423">
        <w:t>, Seite 2</w:t>
      </w:r>
      <w:bookmarkEnd w:id="89"/>
    </w:p>
    <w:p w14:paraId="7AE9B419" w14:textId="2030D75C" w:rsidR="00022DB5" w:rsidRPr="00022DB5" w:rsidRDefault="00022DB5" w:rsidP="00B34B76">
      <w:pPr>
        <w:pStyle w:val="Grundtext"/>
      </w:pPr>
    </w:p>
    <w:p w14:paraId="356C9F1F" w14:textId="1755A34A" w:rsidR="001A3382" w:rsidRDefault="001A3382">
      <w:pPr>
        <w:rPr>
          <w:szCs w:val="20"/>
        </w:rPr>
      </w:pPr>
      <w:r>
        <w:br w:type="page"/>
      </w:r>
    </w:p>
    <w:p w14:paraId="49B65E13" w14:textId="5A68ADA5" w:rsidR="00F8192E" w:rsidRDefault="00C32D0F" w:rsidP="00D1609C">
      <w:pPr>
        <w:pStyle w:val="Grundtextzentriert"/>
        <w:rPr>
          <w:rStyle w:val="Grundzfett"/>
        </w:rPr>
      </w:pPr>
      <w:r w:rsidRPr="00C32D0F">
        <w:rPr>
          <w:rStyle w:val="Grundzfett"/>
          <w:noProof/>
        </w:rPr>
        <w:lastRenderedPageBreak/>
        <w:drawing>
          <wp:inline distT="0" distB="0" distL="0" distR="0" wp14:anchorId="7CDA8474" wp14:editId="067E5B53">
            <wp:extent cx="5400040" cy="6447155"/>
            <wp:effectExtent l="0" t="0" r="0" b="0"/>
            <wp:docPr id="171975579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55792" name=""/>
                    <pic:cNvPicPr/>
                  </pic:nvPicPr>
                  <pic:blipFill>
                    <a:blip r:embed="rId28">
                      <a:extLst>
                        <a:ext uri="{28A0092B-C50C-407E-A947-70E740481C1C}">
                          <a14:useLocalDpi xmlns:a14="http://schemas.microsoft.com/office/drawing/2010/main" val="0"/>
                        </a:ext>
                      </a:extLst>
                    </a:blip>
                    <a:stretch>
                      <a:fillRect/>
                    </a:stretch>
                  </pic:blipFill>
                  <pic:spPr>
                    <a:xfrm>
                      <a:off x="0" y="0"/>
                      <a:ext cx="5400040" cy="6447155"/>
                    </a:xfrm>
                    <a:prstGeom prst="rect">
                      <a:avLst/>
                    </a:prstGeom>
                  </pic:spPr>
                </pic:pic>
              </a:graphicData>
            </a:graphic>
          </wp:inline>
        </w:drawing>
      </w:r>
    </w:p>
    <w:p w14:paraId="4B661909" w14:textId="537DA0A0" w:rsidR="00E54777" w:rsidRPr="001A3382" w:rsidRDefault="00274F75" w:rsidP="00F8192E">
      <w:pPr>
        <w:pStyle w:val="Abbildungstitel"/>
      </w:pPr>
      <w:bookmarkStart w:id="90" w:name="_Toc144150420"/>
      <w:r w:rsidRPr="00274F75">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CF5F71">
        <w:rPr>
          <w:rStyle w:val="Grundzfett"/>
          <w:noProof/>
        </w:rPr>
        <w:t>G</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FA32C8">
        <w:rPr>
          <w:rStyle w:val="Grundzfett"/>
          <w:noProof/>
        </w:rPr>
        <w:t>2</w:t>
      </w:r>
      <w:r w:rsidR="00B34B76">
        <w:rPr>
          <w:rStyle w:val="Grundzfett"/>
        </w:rPr>
        <w:fldChar w:fldCharType="end"/>
      </w:r>
      <w:r w:rsidRPr="00274F75">
        <w:rPr>
          <w:rStyle w:val="Grundzfett"/>
        </w:rPr>
        <w:t>:</w:t>
      </w:r>
      <w:r w:rsidRPr="005F1CBE">
        <w:t xml:space="preserve"> </w:t>
      </w:r>
      <w:r w:rsidR="00FF108B">
        <w:t xml:space="preserve">Der </w:t>
      </w:r>
      <w:r w:rsidR="00FF108B" w:rsidRPr="00C22423">
        <w:t>Testbericht zum Test</w:t>
      </w:r>
      <w:r w:rsidR="00FF108B">
        <w:t>fall 6.1.3</w:t>
      </w:r>
      <w:r>
        <w:t>,</w:t>
      </w:r>
      <w:r w:rsidRPr="005F1CBE">
        <w:t xml:space="preserve"> Seite </w:t>
      </w:r>
      <w:r>
        <w:rPr>
          <w:noProof/>
        </w:rPr>
        <w:t>3</w:t>
      </w:r>
      <w:bookmarkEnd w:id="90"/>
    </w:p>
    <w:p w14:paraId="72B0B089" w14:textId="77777777" w:rsidR="008C0CE0" w:rsidRDefault="00E54777">
      <w:pPr>
        <w:rPr>
          <w:szCs w:val="20"/>
        </w:rPr>
      </w:pPr>
      <w:r>
        <w:rPr>
          <w:szCs w:val="20"/>
        </w:rPr>
        <w:br w:type="page"/>
      </w:r>
    </w:p>
    <w:p w14:paraId="3DDEB8FB" w14:textId="71DEB76B" w:rsidR="0082686D" w:rsidRDefault="00617735" w:rsidP="00D1609C">
      <w:pPr>
        <w:pStyle w:val="Grundtextzentriert"/>
        <w:rPr>
          <w:rStyle w:val="Grundzfett"/>
        </w:rPr>
      </w:pPr>
      <w:r w:rsidRPr="00D1609C">
        <w:rPr>
          <w:rStyle w:val="Grundzfett"/>
          <w:b w:val="0"/>
          <w:noProof/>
        </w:rPr>
        <w:lastRenderedPageBreak/>
        <w:drawing>
          <wp:inline distT="0" distB="0" distL="0" distR="0" wp14:anchorId="082F8713" wp14:editId="6BB181EE">
            <wp:extent cx="5400040" cy="650049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400040" cy="6500495"/>
                    </a:xfrm>
                    <a:prstGeom prst="rect">
                      <a:avLst/>
                    </a:prstGeom>
                  </pic:spPr>
                </pic:pic>
              </a:graphicData>
            </a:graphic>
          </wp:inline>
        </w:drawing>
      </w:r>
    </w:p>
    <w:p w14:paraId="3D766FD4" w14:textId="1B11A321" w:rsidR="008C0CE0" w:rsidRDefault="00274F75" w:rsidP="00FA32C8">
      <w:pPr>
        <w:pStyle w:val="Abbildungstitel"/>
      </w:pPr>
      <w:bookmarkStart w:id="91" w:name="_Toc144150421"/>
      <w:r w:rsidRPr="00274F75">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CF5F71">
        <w:rPr>
          <w:rStyle w:val="Grundzfett"/>
          <w:noProof/>
        </w:rPr>
        <w:t>G</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6B67A0">
        <w:rPr>
          <w:rStyle w:val="Grundzfett"/>
          <w:noProof/>
        </w:rPr>
        <w:t>3</w:t>
      </w:r>
      <w:r w:rsidR="00B34B76">
        <w:rPr>
          <w:rStyle w:val="Grundzfett"/>
        </w:rPr>
        <w:fldChar w:fldCharType="end"/>
      </w:r>
      <w:r w:rsidRPr="00274F75">
        <w:rPr>
          <w:rStyle w:val="Grundzfett"/>
        </w:rPr>
        <w:t>:</w:t>
      </w:r>
      <w:r w:rsidRPr="0061433C">
        <w:t xml:space="preserve"> </w:t>
      </w:r>
      <w:r w:rsidR="00FF108B" w:rsidRPr="00FF108B">
        <w:t>Der Testbericht zum Testfall 6.1.3</w:t>
      </w:r>
      <w:r w:rsidRPr="0061433C">
        <w:t xml:space="preserve">, Seite </w:t>
      </w:r>
      <w:r>
        <w:t>4</w:t>
      </w:r>
      <w:bookmarkEnd w:id="91"/>
    </w:p>
    <w:p w14:paraId="06B11C3A" w14:textId="12B75A20" w:rsidR="001A3382" w:rsidRDefault="001A3382">
      <w:pPr>
        <w:rPr>
          <w:szCs w:val="20"/>
        </w:rPr>
      </w:pPr>
      <w:r>
        <w:rPr>
          <w:szCs w:val="20"/>
        </w:rPr>
        <w:br w:type="page"/>
      </w:r>
    </w:p>
    <w:p w14:paraId="792C9097" w14:textId="1E9BA454" w:rsidR="009B0196" w:rsidRDefault="00105A7B" w:rsidP="00105A7B">
      <w:pPr>
        <w:pStyle w:val="Grundtextzentriert"/>
        <w:rPr>
          <w:rStyle w:val="Grundzfett"/>
        </w:rPr>
      </w:pPr>
      <w:r w:rsidRPr="00105A7B">
        <w:rPr>
          <w:rStyle w:val="Grundzfett"/>
          <w:b w:val="0"/>
          <w:noProof/>
        </w:rPr>
        <w:lastRenderedPageBreak/>
        <w:drawing>
          <wp:inline distT="0" distB="0" distL="0" distR="0" wp14:anchorId="53FBF2AC" wp14:editId="03732356">
            <wp:extent cx="5400040" cy="648335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400040" cy="6483350"/>
                    </a:xfrm>
                    <a:prstGeom prst="rect">
                      <a:avLst/>
                    </a:prstGeom>
                  </pic:spPr>
                </pic:pic>
              </a:graphicData>
            </a:graphic>
          </wp:inline>
        </w:drawing>
      </w:r>
    </w:p>
    <w:p w14:paraId="702A5F88" w14:textId="7582ACE1" w:rsidR="008C0CE0" w:rsidRDefault="00274F75" w:rsidP="00FA32C8">
      <w:pPr>
        <w:pStyle w:val="Abbildungstitel"/>
      </w:pPr>
      <w:bookmarkStart w:id="92" w:name="_Toc144150422"/>
      <w:r w:rsidRPr="00274F75">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CF5F71">
        <w:rPr>
          <w:rStyle w:val="Grundzfett"/>
          <w:noProof/>
        </w:rPr>
        <w:t>G</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6B67A0">
        <w:rPr>
          <w:rStyle w:val="Grundzfett"/>
          <w:noProof/>
        </w:rPr>
        <w:t>4</w:t>
      </w:r>
      <w:r w:rsidR="00B34B76">
        <w:rPr>
          <w:rStyle w:val="Grundzfett"/>
        </w:rPr>
        <w:fldChar w:fldCharType="end"/>
      </w:r>
      <w:r w:rsidRPr="00274F75">
        <w:rPr>
          <w:rStyle w:val="Grundzfett"/>
        </w:rPr>
        <w:t>:</w:t>
      </w:r>
      <w:r w:rsidRPr="006C5109">
        <w:t xml:space="preserve"> </w:t>
      </w:r>
      <w:r w:rsidR="00F323B2">
        <w:t xml:space="preserve">Der </w:t>
      </w:r>
      <w:r w:rsidR="00F323B2" w:rsidRPr="00C22423">
        <w:t>Testbericht zum Test</w:t>
      </w:r>
      <w:r w:rsidR="00F323B2">
        <w:t>fall 6.1.3</w:t>
      </w:r>
      <w:r w:rsidRPr="006C5109">
        <w:t xml:space="preserve">, Seite </w:t>
      </w:r>
      <w:r>
        <w:t>5</w:t>
      </w:r>
      <w:bookmarkEnd w:id="92"/>
    </w:p>
    <w:p w14:paraId="109CF01D" w14:textId="77777777" w:rsidR="008C0CE0" w:rsidRDefault="008C0CE0">
      <w:pPr>
        <w:rPr>
          <w:szCs w:val="20"/>
        </w:rPr>
      </w:pPr>
      <w:r>
        <w:rPr>
          <w:szCs w:val="20"/>
        </w:rPr>
        <w:br w:type="page"/>
      </w:r>
    </w:p>
    <w:p w14:paraId="6579AADE" w14:textId="371340D5" w:rsidR="003D5BE3" w:rsidRDefault="00105A7B" w:rsidP="00105A7B">
      <w:pPr>
        <w:pStyle w:val="Grundtextzentriert"/>
        <w:rPr>
          <w:rStyle w:val="Grundzfett"/>
        </w:rPr>
      </w:pPr>
      <w:r w:rsidRPr="00105A7B">
        <w:rPr>
          <w:rStyle w:val="Grundzfett"/>
          <w:b w:val="0"/>
          <w:noProof/>
        </w:rPr>
        <w:lastRenderedPageBreak/>
        <w:drawing>
          <wp:inline distT="0" distB="0" distL="0" distR="0" wp14:anchorId="78AB0990" wp14:editId="56C0127F">
            <wp:extent cx="5400040" cy="65024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400040" cy="6502400"/>
                    </a:xfrm>
                    <a:prstGeom prst="rect">
                      <a:avLst/>
                    </a:prstGeom>
                  </pic:spPr>
                </pic:pic>
              </a:graphicData>
            </a:graphic>
          </wp:inline>
        </w:drawing>
      </w:r>
    </w:p>
    <w:p w14:paraId="3381D3F6" w14:textId="777E9D9C" w:rsidR="00E54777" w:rsidRDefault="00274F75" w:rsidP="00274F75">
      <w:pPr>
        <w:pStyle w:val="Abbildungstitel"/>
      </w:pPr>
      <w:bookmarkStart w:id="93" w:name="_Ref143715083"/>
      <w:bookmarkStart w:id="94" w:name="_Toc144150423"/>
      <w:r w:rsidRPr="00274F75">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CF5F71">
        <w:rPr>
          <w:rStyle w:val="Grundzfett"/>
          <w:noProof/>
        </w:rPr>
        <w:t>G</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6B67A0">
        <w:rPr>
          <w:rStyle w:val="Grundzfett"/>
          <w:noProof/>
        </w:rPr>
        <w:t>5</w:t>
      </w:r>
      <w:r w:rsidR="00B34B76">
        <w:rPr>
          <w:rStyle w:val="Grundzfett"/>
        </w:rPr>
        <w:fldChar w:fldCharType="end"/>
      </w:r>
      <w:bookmarkEnd w:id="93"/>
      <w:r w:rsidRPr="00274F75">
        <w:rPr>
          <w:rStyle w:val="Grundzfett"/>
        </w:rPr>
        <w:t>:</w:t>
      </w:r>
      <w:r w:rsidRPr="008076C7">
        <w:t xml:space="preserve"> </w:t>
      </w:r>
      <w:r w:rsidR="00F323B2">
        <w:t xml:space="preserve">Der </w:t>
      </w:r>
      <w:r w:rsidR="00F323B2" w:rsidRPr="00C22423">
        <w:t>Testbericht zum Test</w:t>
      </w:r>
      <w:r w:rsidR="00F323B2">
        <w:t>fall 6.1.3</w:t>
      </w:r>
      <w:r w:rsidRPr="008076C7">
        <w:t xml:space="preserve">, Seite </w:t>
      </w:r>
      <w:r>
        <w:t>6</w:t>
      </w:r>
      <w:bookmarkEnd w:id="94"/>
    </w:p>
    <w:p w14:paraId="053F2F21" w14:textId="77777777" w:rsidR="0037734E" w:rsidRDefault="0037734E" w:rsidP="0037734E">
      <w:pPr>
        <w:pStyle w:val="Grundtext"/>
      </w:pPr>
    </w:p>
    <w:p w14:paraId="3877BD8B" w14:textId="77777777" w:rsidR="0040009C" w:rsidRDefault="0040009C" w:rsidP="0037734E">
      <w:pPr>
        <w:pStyle w:val="Grundtext"/>
        <w:sectPr w:rsidR="0040009C" w:rsidSect="005B3B58">
          <w:pgSz w:w="11906" w:h="16838" w:code="9"/>
          <w:pgMar w:top="1701" w:right="1701" w:bottom="1134" w:left="1701" w:header="720" w:footer="720" w:gutter="0"/>
          <w:cols w:space="708"/>
          <w:docGrid w:linePitch="360"/>
        </w:sectPr>
      </w:pPr>
    </w:p>
    <w:p w14:paraId="0BFA9F2C" w14:textId="7E3F733E" w:rsidR="00554A27" w:rsidRDefault="00F07FAC">
      <w:pPr>
        <w:pStyle w:val="berschriftVerzeichnis"/>
        <w:numPr>
          <w:ilvl w:val="0"/>
          <w:numId w:val="0"/>
        </w:numPr>
        <w:ind w:left="851" w:hanging="851"/>
      </w:pPr>
      <w:bookmarkStart w:id="95" w:name="Literaturverzeichnis"/>
      <w:bookmarkStart w:id="96" w:name="_Toc395354983"/>
      <w:bookmarkStart w:id="97" w:name="_Toc144150374"/>
      <w:bookmarkEnd w:id="31"/>
      <w:r w:rsidRPr="003B7C82">
        <w:lastRenderedPageBreak/>
        <w:t>Literaturverzeichnis</w:t>
      </w:r>
      <w:bookmarkEnd w:id="95"/>
      <w:bookmarkEnd w:id="96"/>
      <w:bookmarkEnd w:id="97"/>
    </w:p>
    <w:p w14:paraId="1700989C" w14:textId="77777777" w:rsidR="003A17E8" w:rsidRPr="003A17E8" w:rsidRDefault="00554A27" w:rsidP="003A17E8">
      <w:pPr>
        <w:pStyle w:val="Literaturverzeichnis"/>
      </w:pPr>
      <w:r w:rsidRPr="00554A27">
        <w:fldChar w:fldCharType="begin"/>
      </w:r>
      <w:r w:rsidR="003274BA">
        <w:instrText xml:space="preserve"> ADDIN ZOTERO_BIBL {"uncited":[],"omitted":[],"custom":[]} CSL_BIBLIOGRAPHY </w:instrText>
      </w:r>
      <w:r w:rsidRPr="00554A27">
        <w:fldChar w:fldCharType="separate"/>
      </w:r>
      <w:r w:rsidR="003A17E8" w:rsidRPr="003A17E8">
        <w:t xml:space="preserve">Aichele, C., &amp; Schönberger, M. (Hrsg.). (2014). </w:t>
      </w:r>
      <w:r w:rsidR="003A17E8" w:rsidRPr="003A17E8">
        <w:rPr>
          <w:i/>
          <w:iCs/>
        </w:rPr>
        <w:t>App4U: Mehrwerte durch Apps im B2B und B2C</w:t>
      </w:r>
      <w:r w:rsidR="003A17E8" w:rsidRPr="003A17E8">
        <w:t>. Springer Fachmedien Wiesbaden. https://doi.org/10.1007/978-3-8348-2436-3</w:t>
      </w:r>
    </w:p>
    <w:p w14:paraId="0CEB590A" w14:textId="77777777" w:rsidR="003A17E8" w:rsidRPr="003A17E8" w:rsidRDefault="003A17E8" w:rsidP="003A17E8">
      <w:pPr>
        <w:pStyle w:val="Literaturverzeichnis"/>
      </w:pPr>
      <w:r w:rsidRPr="003A17E8">
        <w:t xml:space="preserve">Alam, D., &amp; Gühl, U. (2020). </w:t>
      </w:r>
      <w:r w:rsidRPr="003A17E8">
        <w:rPr>
          <w:i/>
          <w:iCs/>
        </w:rPr>
        <w:t>Projektmanagement für die Praxis: Ein Leitfaden und Werkzeugkasten für erfolgreiche Projekte</w:t>
      </w:r>
      <w:r w:rsidRPr="003A17E8">
        <w:t>. Springer Berlin Heidelberg. https://doi.org/10.1007/978-3-662-62170-7</w:t>
      </w:r>
    </w:p>
    <w:p w14:paraId="3BC3893C" w14:textId="77777777" w:rsidR="003A17E8" w:rsidRPr="003A17E8" w:rsidRDefault="003A17E8" w:rsidP="003A17E8">
      <w:pPr>
        <w:pStyle w:val="Literaturverzeichnis"/>
      </w:pPr>
      <w:r w:rsidRPr="003A17E8">
        <w:t xml:space="preserve">Alpar, P., Alt, R., Bensberg, F., &amp; Czarnecki, C. (2023). </w:t>
      </w:r>
      <w:r w:rsidRPr="003A17E8">
        <w:rPr>
          <w:i/>
          <w:iCs/>
        </w:rPr>
        <w:t>Anwendungsorientierte Wirtschaftsinformatik: Strategische Planung, Entwicklung und Nutzung von Informationssystemen</w:t>
      </w:r>
      <w:r w:rsidRPr="003A17E8">
        <w:t>. Springer Fachmedien Wiesbaden. https://doi.org/10.1007/978-3-658-40352-2</w:t>
      </w:r>
    </w:p>
    <w:p w14:paraId="577489E7" w14:textId="77777777" w:rsidR="003A17E8" w:rsidRPr="003A17E8" w:rsidRDefault="003A17E8" w:rsidP="003A17E8">
      <w:pPr>
        <w:pStyle w:val="Literaturverzeichnis"/>
      </w:pPr>
      <w:r w:rsidRPr="003A17E8">
        <w:t xml:space="preserve">Alt, R., Auth, G., &amp; Kögler, C. (2017). </w:t>
      </w:r>
      <w:r w:rsidRPr="003A17E8">
        <w:rPr>
          <w:i/>
          <w:iCs/>
        </w:rPr>
        <w:t>Innovationsorientiertes IT-Management mit DevOps</w:t>
      </w:r>
      <w:r w:rsidRPr="003A17E8">
        <w:t>. Springer Fachmedien Wiesbaden. https://doi.org/10.1007/978-3-658-18704-0</w:t>
      </w:r>
    </w:p>
    <w:p w14:paraId="2CDB4B38" w14:textId="77777777" w:rsidR="003A17E8" w:rsidRPr="003A17E8" w:rsidRDefault="003A17E8" w:rsidP="003A17E8">
      <w:pPr>
        <w:pStyle w:val="Literaturverzeichnis"/>
      </w:pPr>
      <w:r w:rsidRPr="003A17E8">
        <w:t xml:space="preserve">Bayer, M. (2023). </w:t>
      </w:r>
      <w:r w:rsidRPr="003A17E8">
        <w:rPr>
          <w:i/>
          <w:iCs/>
        </w:rPr>
        <w:t>Installation von Tomcat und EDI-Portal</w:t>
      </w:r>
      <w:r w:rsidRPr="003A17E8">
        <w:t>. Softzoll GmbH &amp; Co. KG.</w:t>
      </w:r>
    </w:p>
    <w:p w14:paraId="73E17730" w14:textId="77777777" w:rsidR="003A17E8" w:rsidRPr="003A17E8" w:rsidRDefault="003A17E8" w:rsidP="003A17E8">
      <w:pPr>
        <w:pStyle w:val="Literaturverzeichnis"/>
      </w:pPr>
      <w:r w:rsidRPr="003A17E8">
        <w:t xml:space="preserve">Bechmann, R., &amp; Landerer, S. (2010). </w:t>
      </w:r>
      <w:r w:rsidRPr="003A17E8">
        <w:rPr>
          <w:i/>
          <w:iCs/>
        </w:rPr>
        <w:t>Qualitätsmanagement und kontinuierlicher Verbesserungsprozess</w:t>
      </w:r>
      <w:r w:rsidRPr="003A17E8">
        <w:t>. Bund-Verl.</w:t>
      </w:r>
    </w:p>
    <w:p w14:paraId="2BA65018" w14:textId="77777777" w:rsidR="003A17E8" w:rsidRPr="003A17E8" w:rsidRDefault="003A17E8" w:rsidP="003A17E8">
      <w:pPr>
        <w:pStyle w:val="Literaturverzeichnis"/>
      </w:pPr>
      <w:r w:rsidRPr="003A17E8">
        <w:t xml:space="preserve">Beifuss, A., &amp; Holzbaur, U. (2020). </w:t>
      </w:r>
      <w:r w:rsidRPr="003A17E8">
        <w:rPr>
          <w:i/>
          <w:iCs/>
        </w:rPr>
        <w:t>Projektmanagement für Studierende: Strategie und Methode für ein erfolgreiches Studium</w:t>
      </w:r>
      <w:r w:rsidRPr="003A17E8">
        <w:t>. Springer Fachmedien Wiesbaden. https://doi.org/10.1007/978-3-658-32664-7</w:t>
      </w:r>
    </w:p>
    <w:p w14:paraId="265B72AD" w14:textId="77777777" w:rsidR="003A17E8" w:rsidRPr="003A17E8" w:rsidRDefault="003A17E8" w:rsidP="003A17E8">
      <w:pPr>
        <w:pStyle w:val="Literaturverzeichnis"/>
      </w:pPr>
      <w:r w:rsidRPr="003A17E8">
        <w:t xml:space="preserve">Broy, M. (2023). </w:t>
      </w:r>
      <w:r w:rsidRPr="003A17E8">
        <w:rPr>
          <w:i/>
          <w:iCs/>
        </w:rPr>
        <w:t>Logische und Methodische Grundlagen der Entwicklung verteilter Systeme: Unter Mitarbeit von Alexander Malkis</w:t>
      </w:r>
      <w:r w:rsidRPr="003A17E8">
        <w:t>. Springer Berlin Heidelberg. https://doi.org/10.1007/978-3-662-67317-1</w:t>
      </w:r>
    </w:p>
    <w:p w14:paraId="1D4B150A" w14:textId="70740B59" w:rsidR="003A17E8" w:rsidRPr="003A17E8" w:rsidRDefault="003A17E8" w:rsidP="003A17E8">
      <w:pPr>
        <w:pStyle w:val="Literaturverzeichnis"/>
      </w:pPr>
      <w:r w:rsidRPr="003A17E8">
        <w:lastRenderedPageBreak/>
        <w:t xml:space="preserve">Burnus, H. (2008). </w:t>
      </w:r>
      <w:r w:rsidRPr="003A17E8">
        <w:rPr>
          <w:i/>
          <w:iCs/>
        </w:rPr>
        <w:t>Datenbankentwicklung in IT-Berufen: Eine praktisch orientierte Einführung mit MS Access und MySQL ; [mit Online-Service zum Buch]</w:t>
      </w:r>
      <w:r w:rsidRPr="003A17E8">
        <w:t xml:space="preserve"> (1. Aufl</w:t>
      </w:r>
      <w:r w:rsidR="005F2768">
        <w:t>.</w:t>
      </w:r>
      <w:r w:rsidRPr="003A17E8">
        <w:t>). Vieweg.</w:t>
      </w:r>
    </w:p>
    <w:p w14:paraId="6472F154" w14:textId="77777777" w:rsidR="003A17E8" w:rsidRPr="003A17E8" w:rsidRDefault="003A17E8" w:rsidP="003A17E8">
      <w:pPr>
        <w:pStyle w:val="Literaturverzeichnis"/>
      </w:pPr>
      <w:r w:rsidRPr="003A17E8">
        <w:t xml:space="preserve">Carle, G., Günther, S., Herold, N., &amp; Posselt, S. (2013). </w:t>
      </w:r>
      <w:r w:rsidRPr="003A17E8">
        <w:rPr>
          <w:i/>
          <w:iCs/>
        </w:rPr>
        <w:t>Was_ist_Subversion_TU_Munich.pdf</w:t>
      </w:r>
      <w:r w:rsidRPr="003A17E8">
        <w:t>. Technische Universität München. https://www.net.in.tum.de/pub/grnvs/2013/svnintro.pdf</w:t>
      </w:r>
    </w:p>
    <w:p w14:paraId="28A11569" w14:textId="77777777" w:rsidR="003A17E8" w:rsidRPr="003A17E8" w:rsidRDefault="003A17E8" w:rsidP="003A17E8">
      <w:pPr>
        <w:pStyle w:val="Literaturverzeichnis"/>
      </w:pPr>
      <w:r w:rsidRPr="003A17E8">
        <w:t xml:space="preserve">Droste, O., &amp; Merz, C. (2019). </w:t>
      </w:r>
      <w:r w:rsidRPr="003A17E8">
        <w:rPr>
          <w:i/>
          <w:iCs/>
        </w:rPr>
        <w:t>Testmanagement in der Praxis</w:t>
      </w:r>
      <w:r w:rsidRPr="003A17E8">
        <w:t>. Springer Berlin Heidelberg. https://doi.org/10.1007/978-3-662-49653-4</w:t>
      </w:r>
    </w:p>
    <w:p w14:paraId="46BF1437" w14:textId="77777777" w:rsidR="003A17E8" w:rsidRPr="003A17E8" w:rsidRDefault="003A17E8" w:rsidP="003A17E8">
      <w:pPr>
        <w:pStyle w:val="Literaturverzeichnis"/>
      </w:pPr>
      <w:r w:rsidRPr="003A17E8">
        <w:t xml:space="preserve">Frühauf, K., Ludewig, J., &amp; Sandmayr, H. (2007). </w:t>
      </w:r>
      <w:r w:rsidRPr="003A17E8">
        <w:rPr>
          <w:i/>
          <w:iCs/>
        </w:rPr>
        <w:t>Software-Prüfung: Eine Anleitung zum Test und zur Inspektion</w:t>
      </w:r>
      <w:r w:rsidRPr="003A17E8">
        <w:t xml:space="preserve"> (6.). vdf Hochschulverlag AG.</w:t>
      </w:r>
    </w:p>
    <w:p w14:paraId="2B776F3A" w14:textId="77777777" w:rsidR="003A17E8" w:rsidRPr="003A17E8" w:rsidRDefault="003A17E8" w:rsidP="003A17E8">
      <w:pPr>
        <w:pStyle w:val="Literaturverzeichnis"/>
      </w:pPr>
      <w:r w:rsidRPr="003A17E8">
        <w:t xml:space="preserve">Gehring, H., &amp; Gabriel, R. (2022). </w:t>
      </w:r>
      <w:r w:rsidRPr="003A17E8">
        <w:rPr>
          <w:i/>
          <w:iCs/>
        </w:rPr>
        <w:t>Wirtschaftsinformatik</w:t>
      </w:r>
      <w:r w:rsidRPr="003A17E8">
        <w:t>. Springer Fachmedien Wiesbaden. https://doi.org/10.1007/978-3-658-37702-1</w:t>
      </w:r>
    </w:p>
    <w:p w14:paraId="1FF2D778" w14:textId="77777777" w:rsidR="003A17E8" w:rsidRPr="003A17E8" w:rsidRDefault="003A17E8" w:rsidP="003A17E8">
      <w:pPr>
        <w:pStyle w:val="Literaturverzeichnis"/>
      </w:pPr>
      <w:r w:rsidRPr="003A17E8">
        <w:t xml:space="preserve">Halstenberg, J., Pfitzinger, B., &amp; Jestädt, T. (2020). </w:t>
      </w:r>
      <w:r w:rsidRPr="003A17E8">
        <w:rPr>
          <w:i/>
          <w:iCs/>
        </w:rPr>
        <w:t>DevOps: Ein Überblick</w:t>
      </w:r>
      <w:r w:rsidRPr="003A17E8">
        <w:t>. Springer Fachmedien Wiesbaden. https://doi.org/10.1007/978-3-658-31405-7</w:t>
      </w:r>
    </w:p>
    <w:p w14:paraId="4240D070" w14:textId="7741F26E" w:rsidR="003A17E8" w:rsidRPr="003A17E8" w:rsidRDefault="003A17E8" w:rsidP="003A17E8">
      <w:pPr>
        <w:pStyle w:val="Literaturverzeichnis"/>
      </w:pPr>
      <w:r w:rsidRPr="003A17E8">
        <w:t xml:space="preserve">Herrmann, A. (2022). </w:t>
      </w:r>
      <w:r w:rsidRPr="003A17E8">
        <w:rPr>
          <w:i/>
          <w:iCs/>
        </w:rPr>
        <w:t>Grundlagen der Anforderungsanalyse: Standardkonformes Requirements Engineering</w:t>
      </w:r>
      <w:r w:rsidRPr="003A17E8">
        <w:t>. Springer Fachmedien Wiesbaden. https://doi.org/10.1007/978-3-658-35460-2</w:t>
      </w:r>
    </w:p>
    <w:p w14:paraId="6AB1A7B6" w14:textId="77777777" w:rsidR="003A17E8" w:rsidRPr="003A17E8" w:rsidRDefault="003A17E8" w:rsidP="003A17E8">
      <w:pPr>
        <w:pStyle w:val="Literaturverzeichnis"/>
      </w:pPr>
      <w:r w:rsidRPr="003A17E8">
        <w:t xml:space="preserve">Hoffmann, D. W. (2013). </w:t>
      </w:r>
      <w:r w:rsidRPr="003A17E8">
        <w:rPr>
          <w:i/>
          <w:iCs/>
        </w:rPr>
        <w:t>Software-Qualität</w:t>
      </w:r>
      <w:r w:rsidRPr="003A17E8">
        <w:t>. Springer Berlin Heidelberg. https://doi.org/10.1007/978-3-642-35700-8</w:t>
      </w:r>
    </w:p>
    <w:p w14:paraId="3C7BDF30" w14:textId="37FE5D9F" w:rsidR="003A17E8" w:rsidRPr="003A17E8" w:rsidRDefault="003A17E8" w:rsidP="003A17E8">
      <w:pPr>
        <w:pStyle w:val="Literaturverzeichnis"/>
      </w:pPr>
      <w:r w:rsidRPr="003A17E8">
        <w:t xml:space="preserve">Kaufmann, J., &amp; Mülder, W. (2023). </w:t>
      </w:r>
      <w:r w:rsidRPr="003A17E8">
        <w:rPr>
          <w:i/>
          <w:iCs/>
        </w:rPr>
        <w:t>Grundkurs Wirtschaftsinformatik: Eine kompakte und praxisorientierte Einführung</w:t>
      </w:r>
      <w:r w:rsidRPr="003A17E8">
        <w:t>. Springer Fachmedien Wiesbaden. https://doi.org/10.1007/978-3-658-37937-7</w:t>
      </w:r>
    </w:p>
    <w:p w14:paraId="3BEC76B7" w14:textId="77777777" w:rsidR="003A17E8" w:rsidRPr="003A17E8" w:rsidRDefault="003A17E8" w:rsidP="003A17E8">
      <w:pPr>
        <w:pStyle w:val="Literaturverzeichnis"/>
      </w:pPr>
      <w:r w:rsidRPr="003A17E8">
        <w:t xml:space="preserve">Kirner, E., Armbruster, H., &amp; Kinkel, S. (2006). </w:t>
      </w:r>
      <w:r w:rsidRPr="003A17E8">
        <w:rPr>
          <w:i/>
          <w:iCs/>
        </w:rPr>
        <w:t xml:space="preserve">Kontinuierlicher Verbesserungsprozess-Baustein zur Prozessinnovation in KMU: Nutzung und </w:t>
      </w:r>
      <w:r w:rsidRPr="003A17E8">
        <w:rPr>
          <w:i/>
          <w:iCs/>
        </w:rPr>
        <w:lastRenderedPageBreak/>
        <w:t>Effekte von KVP im Verarbeitenden Gewerbe</w:t>
      </w:r>
      <w:r w:rsidRPr="003A17E8">
        <w:t>. Mitteilungen aus der ISI-Erhebung-Modernisierung der Produktion.</w:t>
      </w:r>
    </w:p>
    <w:p w14:paraId="79933134" w14:textId="77777777" w:rsidR="003A17E8" w:rsidRPr="003A17E8" w:rsidRDefault="003A17E8" w:rsidP="003A17E8">
      <w:pPr>
        <w:pStyle w:val="Literaturverzeichnis"/>
      </w:pPr>
      <w:r w:rsidRPr="003A17E8">
        <w:t xml:space="preserve">Krallmann, H., Schönherr, M., &amp; Trier, M. (2013). </w:t>
      </w:r>
      <w:r w:rsidRPr="003A17E8">
        <w:rPr>
          <w:i/>
          <w:iCs/>
        </w:rPr>
        <w:t>Systemanalyse im Unternehmen</w:t>
      </w:r>
      <w:r w:rsidRPr="003A17E8">
        <w:t xml:space="preserve"> (6. Aufl.). Oldenbourg Verlag München Wien.</w:t>
      </w:r>
    </w:p>
    <w:p w14:paraId="1ED39938" w14:textId="77777777" w:rsidR="003A17E8" w:rsidRPr="003A17E8" w:rsidRDefault="003A17E8" w:rsidP="003A17E8">
      <w:pPr>
        <w:pStyle w:val="Literaturverzeichnis"/>
      </w:pPr>
      <w:r w:rsidRPr="003A17E8">
        <w:t xml:space="preserve">Kusay-Merkle, U. (2018). </w:t>
      </w:r>
      <w:r w:rsidRPr="003A17E8">
        <w:rPr>
          <w:i/>
          <w:iCs/>
        </w:rPr>
        <w:t>Agiles Projektmanagement im Berufsalltag: Für mittlere und kleine Projekte</w:t>
      </w:r>
      <w:r w:rsidRPr="003A17E8">
        <w:t>. Springer Berlin Heidelberg. https://doi.org/10.1007/978-3-662-56800-2</w:t>
      </w:r>
    </w:p>
    <w:p w14:paraId="36A9C09A" w14:textId="77777777" w:rsidR="003A17E8" w:rsidRPr="003A17E8" w:rsidRDefault="003A17E8" w:rsidP="003A17E8">
      <w:pPr>
        <w:pStyle w:val="Literaturverzeichnis"/>
      </w:pPr>
      <w:r w:rsidRPr="003A17E8">
        <w:t xml:space="preserve">Meier, A. (2010). </w:t>
      </w:r>
      <w:r w:rsidRPr="003A17E8">
        <w:rPr>
          <w:i/>
          <w:iCs/>
        </w:rPr>
        <w:t>Relationale und postrelationale Datenbanken</w:t>
      </w:r>
      <w:r w:rsidRPr="003A17E8">
        <w:t>. Springer Berlin Heidelberg. https://doi.org/10.1007/978-3-642-05256-9</w:t>
      </w:r>
    </w:p>
    <w:p w14:paraId="294EA3D2" w14:textId="77777777" w:rsidR="003A17E8" w:rsidRPr="003A17E8" w:rsidRDefault="003A17E8" w:rsidP="003A17E8">
      <w:pPr>
        <w:pStyle w:val="Literaturverzeichnis"/>
      </w:pPr>
      <w:r w:rsidRPr="003A17E8">
        <w:t xml:space="preserve">ORACLE. (2023). </w:t>
      </w:r>
      <w:r w:rsidRPr="003A17E8">
        <w:rPr>
          <w:i/>
          <w:iCs/>
        </w:rPr>
        <w:t>ORACLE Java Tutorials</w:t>
      </w:r>
      <w:r w:rsidRPr="003A17E8">
        <w:t>. https://docs.oracle.com/javase/tutorial/jdbc/overview/index.html</w:t>
      </w:r>
    </w:p>
    <w:p w14:paraId="48EF7AE4" w14:textId="77777777" w:rsidR="003A17E8" w:rsidRPr="003A17E8" w:rsidRDefault="003A17E8" w:rsidP="003A17E8">
      <w:pPr>
        <w:pStyle w:val="Literaturverzeichnis"/>
      </w:pPr>
      <w:r w:rsidRPr="003A17E8">
        <w:t xml:space="preserve">Scheer, A.-W., Abolhassan, F., Jost, W., &amp; Kirchmer, M. (Hrsg.). (2003). </w:t>
      </w:r>
      <w:r w:rsidRPr="003A17E8">
        <w:rPr>
          <w:i/>
          <w:iCs/>
        </w:rPr>
        <w:t>Change Management im Unternehmen</w:t>
      </w:r>
      <w:r w:rsidRPr="003A17E8">
        <w:t>. Springer Berlin Heidelberg. https://doi.org/10.1007/978-3-642-19020-9</w:t>
      </w:r>
    </w:p>
    <w:p w14:paraId="264A613C" w14:textId="77777777" w:rsidR="003A17E8" w:rsidRPr="003A17E8" w:rsidRDefault="003A17E8" w:rsidP="003A17E8">
      <w:pPr>
        <w:pStyle w:val="Literaturverzeichnis"/>
      </w:pPr>
      <w:r w:rsidRPr="003A17E8">
        <w:t xml:space="preserve">Timinger, H. (2015). </w:t>
      </w:r>
      <w:r w:rsidRPr="003A17E8">
        <w:rPr>
          <w:i/>
          <w:iCs/>
        </w:rPr>
        <w:t>Wiley-Schnellkurs Projektmanagement</w:t>
      </w:r>
      <w:r w:rsidRPr="003A17E8">
        <w:t>. Wiley-VCH Verlag GmbH &amp; Co. KGaA.</w:t>
      </w:r>
    </w:p>
    <w:p w14:paraId="0E80FD90" w14:textId="77777777" w:rsidR="003A17E8" w:rsidRPr="003A17E8" w:rsidRDefault="003A17E8" w:rsidP="003A17E8">
      <w:pPr>
        <w:pStyle w:val="Literaturverzeichnis"/>
      </w:pPr>
      <w:r w:rsidRPr="003A17E8">
        <w:t xml:space="preserve">Valentini, U., Weißbach, R., Fahney, R., Gartung, T., Glunde, J., Herrmann, A., Hoffmann, A., &amp; Knauss, E. (2013). </w:t>
      </w:r>
      <w:r w:rsidRPr="003A17E8">
        <w:rPr>
          <w:i/>
          <w:iCs/>
        </w:rPr>
        <w:t>Requirements Engineering und Projektmanagement</w:t>
      </w:r>
      <w:r w:rsidRPr="003A17E8">
        <w:t xml:space="preserve"> (A. Herrmann, E. Knauss, &amp; R. Weißbach, Hrsg.). Springer Berlin Heidelberg. https://doi.org/10.1007/978-3-642-29432-7</w:t>
      </w:r>
    </w:p>
    <w:p w14:paraId="058C2AB9" w14:textId="2EE458D5" w:rsidR="003A17E8" w:rsidRPr="003A17E8" w:rsidRDefault="003A17E8" w:rsidP="003A17E8">
      <w:pPr>
        <w:pStyle w:val="Literaturverzeichnis"/>
      </w:pPr>
      <w:r w:rsidRPr="003A17E8">
        <w:t xml:space="preserve">Wack, J. (2007). </w:t>
      </w:r>
      <w:r w:rsidRPr="003A17E8">
        <w:rPr>
          <w:i/>
          <w:iCs/>
        </w:rPr>
        <w:t>Risikomanagement für IT-Projekte</w:t>
      </w:r>
      <w:r w:rsidRPr="003A17E8">
        <w:t xml:space="preserve"> (1. Aufl</w:t>
      </w:r>
      <w:r w:rsidR="005F2768">
        <w:t>.</w:t>
      </w:r>
      <w:r w:rsidRPr="003A17E8">
        <w:t>). Dt. Univ.-Verl.</w:t>
      </w:r>
    </w:p>
    <w:p w14:paraId="2A6A5458" w14:textId="1B609F20" w:rsidR="00554A27" w:rsidRPr="00554A27" w:rsidRDefault="00554A27" w:rsidP="00D00FC1">
      <w:pPr>
        <w:pStyle w:val="Literaturverzeichnis"/>
      </w:pPr>
      <w:r w:rsidRPr="00554A27">
        <w:fldChar w:fldCharType="end"/>
      </w:r>
    </w:p>
    <w:p w14:paraId="1DD65CBF" w14:textId="77777777" w:rsidR="0070488F" w:rsidRPr="003B7C82" w:rsidRDefault="00F07FAC">
      <w:pPr>
        <w:pStyle w:val="Grundtextwieberschr1"/>
        <w:numPr>
          <w:ilvl w:val="0"/>
          <w:numId w:val="0"/>
        </w:numPr>
        <w:ind w:left="851" w:hanging="851"/>
      </w:pPr>
      <w:r w:rsidRPr="003B7C82">
        <w:lastRenderedPageBreak/>
        <w:t>Abschließende Erklärung</w:t>
      </w:r>
    </w:p>
    <w:p w14:paraId="43B0C18F" w14:textId="77777777" w:rsidR="0070488F" w:rsidRPr="003B7C82" w:rsidRDefault="0070488F">
      <w:pPr>
        <w:pStyle w:val="Grundtext"/>
      </w:pPr>
    </w:p>
    <w:p w14:paraId="6EFE714C" w14:textId="7C976753" w:rsidR="0070488F" w:rsidRPr="0052585C" w:rsidRDefault="00F07FAC">
      <w:pPr>
        <w:pStyle w:val="Grundtext"/>
      </w:pPr>
      <w:r w:rsidRPr="0052585C">
        <w:t xml:space="preserve">Ich versichere, </w:t>
      </w:r>
      <w:r w:rsidR="004644EE" w:rsidRPr="0052585C">
        <w:t>dass</w:t>
      </w:r>
      <w:r w:rsidR="0052585C" w:rsidRPr="0052585C">
        <w:t xml:space="preserve"> ich die vorliegende A</w:t>
      </w:r>
      <w:r w:rsidRPr="0052585C">
        <w:t>rbeit selb</w:t>
      </w:r>
      <w:r w:rsidR="00AA685A">
        <w:t>stständig, ohne unzu</w:t>
      </w:r>
      <w:r w:rsidRPr="0052585C">
        <w:t>lässige Hilfe Dritter und ohne Benutzung anderer als d</w:t>
      </w:r>
      <w:r w:rsidR="00AA685A">
        <w:t>er angegebenen Hilfsmittel ange</w:t>
      </w:r>
      <w:r w:rsidRPr="0052585C">
        <w:t xml:space="preserve">fertigt habe. Die aus fremden Quellen direkt oder indirekt übernommenen Gedanken sind als solche kenntlich gemacht. </w:t>
      </w:r>
    </w:p>
    <w:p w14:paraId="324D7575" w14:textId="17EA36F1" w:rsidR="0070488F" w:rsidRPr="003B7C82" w:rsidRDefault="00F07FAC">
      <w:pPr>
        <w:pStyle w:val="Grundtext"/>
      </w:pPr>
      <w:r w:rsidRPr="0052585C">
        <w:t xml:space="preserve">Berlin, den </w:t>
      </w:r>
      <w:r w:rsidR="008247E1">
        <w:t>25</w:t>
      </w:r>
      <w:r w:rsidR="00361DFD">
        <w:t xml:space="preserve">. </w:t>
      </w:r>
      <w:r w:rsidR="008247E1">
        <w:t xml:space="preserve">August </w:t>
      </w:r>
      <w:r w:rsidR="00101EF8">
        <w:t>2023</w:t>
      </w:r>
    </w:p>
    <w:p w14:paraId="609FE54A" w14:textId="77777777" w:rsidR="00F07FAC" w:rsidRPr="003B7C82" w:rsidRDefault="00F07FAC">
      <w:pPr>
        <w:pStyle w:val="Grundtext"/>
      </w:pPr>
    </w:p>
    <w:sectPr w:rsidR="00F07FAC" w:rsidRPr="003B7C82" w:rsidSect="005B3B58">
      <w:pgSz w:w="11906" w:h="16838" w:code="9"/>
      <w:pgMar w:top="1701" w:right="1701" w:bottom="1134" w:left="1701"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E3C734" w14:textId="77777777" w:rsidR="009F6B62" w:rsidRDefault="009F6B62">
      <w:r>
        <w:separator/>
      </w:r>
    </w:p>
  </w:endnote>
  <w:endnote w:type="continuationSeparator" w:id="0">
    <w:p w14:paraId="62EEF93C" w14:textId="77777777" w:rsidR="009F6B62" w:rsidRDefault="009F6B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C3A41C" w14:textId="77777777" w:rsidR="009F6B62" w:rsidRDefault="009F6B62">
      <w:r>
        <w:separator/>
      </w:r>
    </w:p>
  </w:footnote>
  <w:footnote w:type="continuationSeparator" w:id="0">
    <w:p w14:paraId="6656AF7A" w14:textId="77777777" w:rsidR="009F6B62" w:rsidRDefault="009F6B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C50EC" w14:textId="77777777" w:rsidR="0096404C" w:rsidRDefault="0096404C">
    <w:pPr>
      <w:pStyle w:val="Kopfzeile"/>
      <w:pBdr>
        <w:bottom w:val="single" w:sz="6" w:space="1" w:color="auto"/>
      </w:pBdr>
      <w:jc w:val="center"/>
    </w:pPr>
    <w:r>
      <w:t>Beuth Hochschule für Technik Berlin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79FF0" w14:textId="6AF7256C" w:rsidR="0096404C" w:rsidRDefault="0096404C">
    <w:pPr>
      <w:pStyle w:val="Kopfzeile"/>
      <w:pBdr>
        <w:bottom w:val="single" w:sz="6" w:space="1" w:color="auto"/>
      </w:pBdr>
      <w:jc w:val="center"/>
    </w:pPr>
    <w:r>
      <w:t>Berliner Hochschule für Technik</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97FF6" w14:textId="77777777" w:rsidR="0096404C" w:rsidRDefault="0096404C">
    <w:pPr>
      <w:pStyle w:val="Kopfzeile"/>
      <w:jc w:val="right"/>
    </w:pPr>
    <w:r>
      <w:rPr>
        <w:rStyle w:val="Seitenzahl"/>
      </w:rPr>
      <w:fldChar w:fldCharType="begin"/>
    </w:r>
    <w:r>
      <w:rPr>
        <w:rStyle w:val="Seitenzahl"/>
      </w:rPr>
      <w:instrText xml:space="preserve"> PAGE </w:instrText>
    </w:r>
    <w:r>
      <w:rPr>
        <w:rStyle w:val="Seitenzahl"/>
      </w:rPr>
      <w:fldChar w:fldCharType="separate"/>
    </w:r>
    <w:r>
      <w:rPr>
        <w:rStyle w:val="Seitenzahl"/>
        <w:noProof/>
      </w:rPr>
      <w:t>VII</w:t>
    </w:r>
    <w:r>
      <w:rPr>
        <w:rStyle w:val="Seitenzahl"/>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58919" w14:textId="77777777" w:rsidR="0096404C" w:rsidRDefault="0096404C">
    <w:pPr>
      <w:pStyle w:val="Kopfzeile"/>
      <w:jc w:val="right"/>
    </w:pPr>
    <w:r>
      <w:rPr>
        <w:rStyle w:val="Seitenzahl"/>
      </w:rPr>
      <w:fldChar w:fldCharType="begin"/>
    </w:r>
    <w:r>
      <w:rPr>
        <w:rStyle w:val="Seitenzahl"/>
      </w:rPr>
      <w:instrText xml:space="preserve"> PAGE </w:instrText>
    </w:r>
    <w:r>
      <w:rPr>
        <w:rStyle w:val="Seitenzahl"/>
      </w:rPr>
      <w:fldChar w:fldCharType="separate"/>
    </w:r>
    <w:r>
      <w:rPr>
        <w:rStyle w:val="Seitenzahl"/>
        <w:noProof/>
      </w:rPr>
      <w:t>III</w:t>
    </w:r>
    <w:r>
      <w:rPr>
        <w:rStyle w:val="Seitenzahl"/>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F28F6" w14:textId="77777777" w:rsidR="0096404C" w:rsidRDefault="0096404C">
    <w:pPr>
      <w:pStyle w:val="Kopfzeile"/>
      <w:ind w:right="360"/>
      <w:jc w:val="right"/>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C22482"/>
    <w:lvl w:ilvl="0">
      <w:start w:val="1"/>
      <w:numFmt w:val="decimal"/>
      <w:pStyle w:val="berschrift1"/>
      <w:lvlText w:val="%1"/>
      <w:legacy w:legacy="1" w:legacySpace="144" w:legacyIndent="0"/>
      <w:lvlJc w:val="left"/>
    </w:lvl>
    <w:lvl w:ilvl="1">
      <w:start w:val="1"/>
      <w:numFmt w:val="decimal"/>
      <w:pStyle w:val="berschrift2"/>
      <w:lvlText w:val="%1.%2"/>
      <w:legacy w:legacy="1" w:legacySpace="144" w:legacyIndent="0"/>
      <w:lvlJc w:val="left"/>
    </w:lvl>
    <w:lvl w:ilvl="2">
      <w:start w:val="1"/>
      <w:numFmt w:val="decimal"/>
      <w:pStyle w:val="berschrift3"/>
      <w:lvlText w:val="%1.%2.%3"/>
      <w:legacy w:legacy="1" w:legacySpace="144" w:legacyIndent="0"/>
      <w:lvlJc w:val="left"/>
    </w:lvl>
    <w:lvl w:ilvl="3">
      <w:start w:val="1"/>
      <w:numFmt w:val="decimal"/>
      <w:pStyle w:val="berschrift4"/>
      <w:lvlText w:val="%1.%2.%3.%4"/>
      <w:legacy w:legacy="1" w:legacySpace="144" w:legacyIndent="0"/>
      <w:lvlJc w:val="left"/>
    </w:lvl>
    <w:lvl w:ilvl="4">
      <w:start w:val="1"/>
      <w:numFmt w:val="decimal"/>
      <w:pStyle w:val="berschrift5"/>
      <w:lvlText w:val="%1.%2.%3.%4.%5"/>
      <w:legacy w:legacy="1" w:legacySpace="144" w:legacyIndent="0"/>
      <w:lvlJc w:val="left"/>
    </w:lvl>
    <w:lvl w:ilvl="5">
      <w:start w:val="1"/>
      <w:numFmt w:val="decimal"/>
      <w:pStyle w:val="berschrift6"/>
      <w:lvlText w:val="%1.%2.%3.%4.%5.%6"/>
      <w:legacy w:legacy="1" w:legacySpace="144" w:legacyIndent="0"/>
      <w:lvlJc w:val="left"/>
    </w:lvl>
    <w:lvl w:ilvl="6">
      <w:start w:val="1"/>
      <w:numFmt w:val="decimal"/>
      <w:pStyle w:val="berschrift7"/>
      <w:lvlText w:val="%1.%2.%3.%4.%5.%6.%7"/>
      <w:legacy w:legacy="1" w:legacySpace="144" w:legacyIndent="0"/>
      <w:lvlJc w:val="left"/>
    </w:lvl>
    <w:lvl w:ilvl="7">
      <w:start w:val="1"/>
      <w:numFmt w:val="upperLetter"/>
      <w:pStyle w:val="berschrift8"/>
      <w:lvlText w:val="%8"/>
      <w:legacy w:legacy="1" w:legacySpace="144" w:legacyIndent="0"/>
      <w:lvlJc w:val="left"/>
    </w:lvl>
    <w:lvl w:ilvl="8">
      <w:start w:val="1"/>
      <w:numFmt w:val="lowerLetter"/>
      <w:pStyle w:val="berschrift9"/>
      <w:lvlText w:val="%9"/>
      <w:legacy w:legacy="1" w:legacySpace="144" w:legacyIndent="0"/>
      <w:lvlJc w:val="left"/>
    </w:lvl>
  </w:abstractNum>
  <w:abstractNum w:abstractNumId="1" w15:restartNumberingAfterBreak="0">
    <w:nsid w:val="FFFFFFFE"/>
    <w:multiLevelType w:val="singleLevel"/>
    <w:tmpl w:val="74EAA566"/>
    <w:lvl w:ilvl="0">
      <w:numFmt w:val="decimal"/>
      <w:pStyle w:val="AnmdAutorsAufz"/>
      <w:lvlText w:val="*"/>
      <w:lvlJc w:val="left"/>
    </w:lvl>
  </w:abstractNum>
  <w:abstractNum w:abstractNumId="2" w15:restartNumberingAfterBreak="0">
    <w:nsid w:val="11022A34"/>
    <w:multiLevelType w:val="hybridMultilevel"/>
    <w:tmpl w:val="B1EAF99E"/>
    <w:lvl w:ilvl="0" w:tplc="BB621D0A">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88D0786"/>
    <w:multiLevelType w:val="hybridMultilevel"/>
    <w:tmpl w:val="BCF69CCC"/>
    <w:lvl w:ilvl="0" w:tplc="88D02CDE">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AEB4DC4"/>
    <w:multiLevelType w:val="hybridMultilevel"/>
    <w:tmpl w:val="0600ADEE"/>
    <w:lvl w:ilvl="0" w:tplc="577A5366">
      <w:start w:val="1"/>
      <w:numFmt w:val="decimal"/>
      <w:pStyle w:val="GrundtextNumerierung"/>
      <w:lvlText w:val="%1."/>
      <w:lvlJc w:val="left"/>
      <w:pPr>
        <w:tabs>
          <w:tab w:val="num" w:pos="360"/>
        </w:tabs>
        <w:ind w:left="284" w:hanging="284"/>
      </w:pPr>
      <w:rPr>
        <w:rFonts w:hint="default"/>
      </w:rPr>
    </w:lvl>
    <w:lvl w:ilvl="1" w:tplc="0722FB96" w:tentative="1">
      <w:start w:val="1"/>
      <w:numFmt w:val="bullet"/>
      <w:lvlText w:val="o"/>
      <w:lvlJc w:val="left"/>
      <w:pPr>
        <w:tabs>
          <w:tab w:val="num" w:pos="1440"/>
        </w:tabs>
        <w:ind w:left="1440" w:hanging="360"/>
      </w:pPr>
      <w:rPr>
        <w:rFonts w:ascii="Courier New" w:hAnsi="Courier New" w:hint="default"/>
      </w:rPr>
    </w:lvl>
    <w:lvl w:ilvl="2" w:tplc="6AD6152C" w:tentative="1">
      <w:start w:val="1"/>
      <w:numFmt w:val="bullet"/>
      <w:lvlText w:val=""/>
      <w:lvlJc w:val="left"/>
      <w:pPr>
        <w:tabs>
          <w:tab w:val="num" w:pos="2160"/>
        </w:tabs>
        <w:ind w:left="2160" w:hanging="360"/>
      </w:pPr>
      <w:rPr>
        <w:rFonts w:ascii="Wingdings" w:hAnsi="Wingdings" w:hint="default"/>
      </w:rPr>
    </w:lvl>
    <w:lvl w:ilvl="3" w:tplc="BC1CF432" w:tentative="1">
      <w:start w:val="1"/>
      <w:numFmt w:val="bullet"/>
      <w:lvlText w:val=""/>
      <w:lvlJc w:val="left"/>
      <w:pPr>
        <w:tabs>
          <w:tab w:val="num" w:pos="2880"/>
        </w:tabs>
        <w:ind w:left="2880" w:hanging="360"/>
      </w:pPr>
      <w:rPr>
        <w:rFonts w:ascii="Symbol" w:hAnsi="Symbol" w:hint="default"/>
      </w:rPr>
    </w:lvl>
    <w:lvl w:ilvl="4" w:tplc="B53E9BF6" w:tentative="1">
      <w:start w:val="1"/>
      <w:numFmt w:val="bullet"/>
      <w:lvlText w:val="o"/>
      <w:lvlJc w:val="left"/>
      <w:pPr>
        <w:tabs>
          <w:tab w:val="num" w:pos="3600"/>
        </w:tabs>
        <w:ind w:left="3600" w:hanging="360"/>
      </w:pPr>
      <w:rPr>
        <w:rFonts w:ascii="Courier New" w:hAnsi="Courier New" w:hint="default"/>
      </w:rPr>
    </w:lvl>
    <w:lvl w:ilvl="5" w:tplc="A664C58C" w:tentative="1">
      <w:start w:val="1"/>
      <w:numFmt w:val="bullet"/>
      <w:lvlText w:val=""/>
      <w:lvlJc w:val="left"/>
      <w:pPr>
        <w:tabs>
          <w:tab w:val="num" w:pos="4320"/>
        </w:tabs>
        <w:ind w:left="4320" w:hanging="360"/>
      </w:pPr>
      <w:rPr>
        <w:rFonts w:ascii="Wingdings" w:hAnsi="Wingdings" w:hint="default"/>
      </w:rPr>
    </w:lvl>
    <w:lvl w:ilvl="6" w:tplc="2BCEE20E" w:tentative="1">
      <w:start w:val="1"/>
      <w:numFmt w:val="bullet"/>
      <w:lvlText w:val=""/>
      <w:lvlJc w:val="left"/>
      <w:pPr>
        <w:tabs>
          <w:tab w:val="num" w:pos="5040"/>
        </w:tabs>
        <w:ind w:left="5040" w:hanging="360"/>
      </w:pPr>
      <w:rPr>
        <w:rFonts w:ascii="Symbol" w:hAnsi="Symbol" w:hint="default"/>
      </w:rPr>
    </w:lvl>
    <w:lvl w:ilvl="7" w:tplc="E8FA500A" w:tentative="1">
      <w:start w:val="1"/>
      <w:numFmt w:val="bullet"/>
      <w:lvlText w:val="o"/>
      <w:lvlJc w:val="left"/>
      <w:pPr>
        <w:tabs>
          <w:tab w:val="num" w:pos="5760"/>
        </w:tabs>
        <w:ind w:left="5760" w:hanging="360"/>
      </w:pPr>
      <w:rPr>
        <w:rFonts w:ascii="Courier New" w:hAnsi="Courier New" w:hint="default"/>
      </w:rPr>
    </w:lvl>
    <w:lvl w:ilvl="8" w:tplc="18D64984"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8AF691C"/>
    <w:multiLevelType w:val="hybridMultilevel"/>
    <w:tmpl w:val="F1D06E3E"/>
    <w:lvl w:ilvl="0" w:tplc="FFFFFFFF">
      <w:start w:val="1"/>
      <w:numFmt w:val="bullet"/>
      <w:pStyle w:val="GrundtextAufzhlung"/>
      <w:lvlText w:val=""/>
      <w:lvlJc w:val="left"/>
      <w:pPr>
        <w:tabs>
          <w:tab w:val="num" w:pos="360"/>
        </w:tabs>
        <w:ind w:left="284" w:hanging="284"/>
      </w:pPr>
      <w:rPr>
        <w:rFonts w:ascii="Symbol" w:hAnsi="Symbol" w:hint="default"/>
      </w:rPr>
    </w:lvl>
    <w:lvl w:ilvl="1" w:tplc="E02C82EC">
      <w:start w:val="16"/>
      <w:numFmt w:val="bullet"/>
      <w:lvlText w:val="-"/>
      <w:lvlJc w:val="left"/>
      <w:pPr>
        <w:tabs>
          <w:tab w:val="num" w:pos="1440"/>
        </w:tabs>
        <w:ind w:left="1440" w:hanging="360"/>
      </w:pPr>
      <w:rPr>
        <w:rFonts w:ascii="Times New Roman" w:eastAsia="Times New Roman" w:hAnsi="Times New Roman" w:cs="Times New Roman"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F4F6FF3"/>
    <w:multiLevelType w:val="hybridMultilevel"/>
    <w:tmpl w:val="C4220666"/>
    <w:lvl w:ilvl="0" w:tplc="ED6E147C">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4BD4A7D"/>
    <w:multiLevelType w:val="hybridMultilevel"/>
    <w:tmpl w:val="227EC4E4"/>
    <w:lvl w:ilvl="0" w:tplc="5804F4F2">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52B43CA"/>
    <w:multiLevelType w:val="hybridMultilevel"/>
    <w:tmpl w:val="B19C4B4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27650A4"/>
    <w:multiLevelType w:val="hybridMultilevel"/>
    <w:tmpl w:val="D6586816"/>
    <w:lvl w:ilvl="0" w:tplc="B168629E">
      <w:start w:val="1"/>
      <w:numFmt w:val="bullet"/>
      <w:pStyle w:val="AnmdAutorsAufz0"/>
      <w:lvlText w:val=""/>
      <w:lvlJc w:val="left"/>
      <w:pPr>
        <w:tabs>
          <w:tab w:val="num" w:pos="1287"/>
        </w:tabs>
        <w:ind w:left="1287" w:hanging="360"/>
      </w:pPr>
      <w:rPr>
        <w:rFonts w:ascii="Symbol" w:hAnsi="Symbol" w:hint="default"/>
      </w:rPr>
    </w:lvl>
    <w:lvl w:ilvl="1" w:tplc="D57207DC" w:tentative="1">
      <w:start w:val="1"/>
      <w:numFmt w:val="bullet"/>
      <w:lvlText w:val="o"/>
      <w:lvlJc w:val="left"/>
      <w:pPr>
        <w:tabs>
          <w:tab w:val="num" w:pos="2007"/>
        </w:tabs>
        <w:ind w:left="2007" w:hanging="360"/>
      </w:pPr>
      <w:rPr>
        <w:rFonts w:ascii="Courier New" w:hAnsi="Courier New" w:hint="default"/>
      </w:rPr>
    </w:lvl>
    <w:lvl w:ilvl="2" w:tplc="C4D0F658" w:tentative="1">
      <w:start w:val="1"/>
      <w:numFmt w:val="bullet"/>
      <w:lvlText w:val=""/>
      <w:lvlJc w:val="left"/>
      <w:pPr>
        <w:tabs>
          <w:tab w:val="num" w:pos="2727"/>
        </w:tabs>
        <w:ind w:left="2727" w:hanging="360"/>
      </w:pPr>
      <w:rPr>
        <w:rFonts w:ascii="Wingdings" w:hAnsi="Wingdings" w:hint="default"/>
      </w:rPr>
    </w:lvl>
    <w:lvl w:ilvl="3" w:tplc="4D169510" w:tentative="1">
      <w:start w:val="1"/>
      <w:numFmt w:val="bullet"/>
      <w:lvlText w:val=""/>
      <w:lvlJc w:val="left"/>
      <w:pPr>
        <w:tabs>
          <w:tab w:val="num" w:pos="3447"/>
        </w:tabs>
        <w:ind w:left="3447" w:hanging="360"/>
      </w:pPr>
      <w:rPr>
        <w:rFonts w:ascii="Symbol" w:hAnsi="Symbol" w:hint="default"/>
      </w:rPr>
    </w:lvl>
    <w:lvl w:ilvl="4" w:tplc="15026A9C" w:tentative="1">
      <w:start w:val="1"/>
      <w:numFmt w:val="bullet"/>
      <w:lvlText w:val="o"/>
      <w:lvlJc w:val="left"/>
      <w:pPr>
        <w:tabs>
          <w:tab w:val="num" w:pos="4167"/>
        </w:tabs>
        <w:ind w:left="4167" w:hanging="360"/>
      </w:pPr>
      <w:rPr>
        <w:rFonts w:ascii="Courier New" w:hAnsi="Courier New" w:hint="default"/>
      </w:rPr>
    </w:lvl>
    <w:lvl w:ilvl="5" w:tplc="57DC1012" w:tentative="1">
      <w:start w:val="1"/>
      <w:numFmt w:val="bullet"/>
      <w:lvlText w:val=""/>
      <w:lvlJc w:val="left"/>
      <w:pPr>
        <w:tabs>
          <w:tab w:val="num" w:pos="4887"/>
        </w:tabs>
        <w:ind w:left="4887" w:hanging="360"/>
      </w:pPr>
      <w:rPr>
        <w:rFonts w:ascii="Wingdings" w:hAnsi="Wingdings" w:hint="default"/>
      </w:rPr>
    </w:lvl>
    <w:lvl w:ilvl="6" w:tplc="DD42DCDE" w:tentative="1">
      <w:start w:val="1"/>
      <w:numFmt w:val="bullet"/>
      <w:lvlText w:val=""/>
      <w:lvlJc w:val="left"/>
      <w:pPr>
        <w:tabs>
          <w:tab w:val="num" w:pos="5607"/>
        </w:tabs>
        <w:ind w:left="5607" w:hanging="360"/>
      </w:pPr>
      <w:rPr>
        <w:rFonts w:ascii="Symbol" w:hAnsi="Symbol" w:hint="default"/>
      </w:rPr>
    </w:lvl>
    <w:lvl w:ilvl="7" w:tplc="ED9C38F8" w:tentative="1">
      <w:start w:val="1"/>
      <w:numFmt w:val="bullet"/>
      <w:lvlText w:val="o"/>
      <w:lvlJc w:val="left"/>
      <w:pPr>
        <w:tabs>
          <w:tab w:val="num" w:pos="6327"/>
        </w:tabs>
        <w:ind w:left="6327" w:hanging="360"/>
      </w:pPr>
      <w:rPr>
        <w:rFonts w:ascii="Courier New" w:hAnsi="Courier New" w:hint="default"/>
      </w:rPr>
    </w:lvl>
    <w:lvl w:ilvl="8" w:tplc="E9BA0ADA" w:tentative="1">
      <w:start w:val="1"/>
      <w:numFmt w:val="bullet"/>
      <w:lvlText w:val=""/>
      <w:lvlJc w:val="left"/>
      <w:pPr>
        <w:tabs>
          <w:tab w:val="num" w:pos="7047"/>
        </w:tabs>
        <w:ind w:left="7047" w:hanging="360"/>
      </w:pPr>
      <w:rPr>
        <w:rFonts w:ascii="Wingdings" w:hAnsi="Wingdings" w:hint="default"/>
      </w:rPr>
    </w:lvl>
  </w:abstractNum>
  <w:abstractNum w:abstractNumId="10" w15:restartNumberingAfterBreak="0">
    <w:nsid w:val="638A6BED"/>
    <w:multiLevelType w:val="hybridMultilevel"/>
    <w:tmpl w:val="4A1470EE"/>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224872405">
    <w:abstractNumId w:val="1"/>
    <w:lvlOverride w:ilvl="0">
      <w:lvl w:ilvl="0">
        <w:start w:val="1"/>
        <w:numFmt w:val="bullet"/>
        <w:pStyle w:val="AnmdAutorsAufz"/>
        <w:lvlText w:val=""/>
        <w:legacy w:legacy="1" w:legacySpace="0" w:legacyIndent="283"/>
        <w:lvlJc w:val="left"/>
        <w:pPr>
          <w:ind w:left="283" w:hanging="283"/>
        </w:pPr>
        <w:rPr>
          <w:rFonts w:ascii="Symbol" w:hAnsi="Symbol" w:hint="default"/>
        </w:rPr>
      </w:lvl>
    </w:lvlOverride>
  </w:num>
  <w:num w:numId="2" w16cid:durableId="1480265688">
    <w:abstractNumId w:val="4"/>
  </w:num>
  <w:num w:numId="3" w16cid:durableId="1662807181">
    <w:abstractNumId w:val="0"/>
  </w:num>
  <w:num w:numId="4" w16cid:durableId="1889535096">
    <w:abstractNumId w:val="9"/>
  </w:num>
  <w:num w:numId="5" w16cid:durableId="1369454552">
    <w:abstractNumId w:val="5"/>
  </w:num>
  <w:num w:numId="6" w16cid:durableId="1901553166">
    <w:abstractNumId w:val="8"/>
  </w:num>
  <w:num w:numId="7" w16cid:durableId="1049690454">
    <w:abstractNumId w:val="10"/>
  </w:num>
  <w:num w:numId="8" w16cid:durableId="297421170">
    <w:abstractNumId w:val="6"/>
  </w:num>
  <w:num w:numId="9" w16cid:durableId="1572034907">
    <w:abstractNumId w:val="2"/>
  </w:num>
  <w:num w:numId="10" w16cid:durableId="14427543">
    <w:abstractNumId w:val="7"/>
  </w:num>
  <w:num w:numId="11" w16cid:durableId="995501422">
    <w:abstractNumId w:val="3"/>
  </w:num>
  <w:num w:numId="12" w16cid:durableId="1910262634">
    <w:abstractNumId w:val="0"/>
  </w:num>
  <w:num w:numId="13" w16cid:durableId="1402286162">
    <w:abstractNumId w:val="0"/>
  </w:num>
  <w:num w:numId="14" w16cid:durableId="1139566801">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it-IT" w:vendorID="64" w:dllVersion="6" w:nlCheck="1" w:checkStyle="0"/>
  <w:activeWritingStyle w:appName="MSWord" w:lang="de-DE" w:vendorID="64" w:dllVersion="6" w:nlCheck="1" w:checkStyle="1"/>
  <w:activeWritingStyle w:appName="MSWord" w:lang="en-GB" w:vendorID="64" w:dllVersion="6" w:nlCheck="1" w:checkStyle="1"/>
  <w:activeWritingStyle w:appName="MSWord" w:lang="en-US" w:vendorID="64" w:dllVersion="6" w:nlCheck="1" w:checkStyle="1"/>
  <w:activeWritingStyle w:appName="MSWord" w:lang="de-DE" w:vendorID="64" w:dllVersion="0" w:nlCheck="1" w:checkStyle="0"/>
  <w:activeWritingStyle w:appName="MSWord" w:lang="en-US" w:vendorID="64" w:dllVersion="0" w:nlCheck="1" w:checkStyle="0"/>
  <w:activeWritingStyle w:appName="MSWord" w:lang="de-DE" w:vendorID="64" w:dllVersion="4096" w:nlCheck="1" w:checkStyle="0"/>
  <w:activeWritingStyle w:appName="MSWord" w:lang="en-GB" w:vendorID="64" w:dllVersion="0" w:nlCheck="1" w:checkStyle="0"/>
  <w:activeWritingStyle w:appName="MSWord" w:lang="en-US" w:vendorID="64" w:dllVersion="4096" w:nlCheck="1" w:checkStyle="0"/>
  <w:activeWritingStyle w:appName="MSWord" w:lang="en-GB" w:vendorID="64" w:dllVersion="4096" w:nlCheck="1" w:checkStyle="0"/>
  <w:activeWritingStyle w:appName="MSWord" w:lang="de-DE" w:vendorID="9" w:dllVersion="512" w:checkStyle="1"/>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4E4"/>
    <w:rsid w:val="000000DE"/>
    <w:rsid w:val="0000043E"/>
    <w:rsid w:val="00000DA1"/>
    <w:rsid w:val="000020B5"/>
    <w:rsid w:val="000027E0"/>
    <w:rsid w:val="00003747"/>
    <w:rsid w:val="00005751"/>
    <w:rsid w:val="00005F86"/>
    <w:rsid w:val="00010B75"/>
    <w:rsid w:val="000111FB"/>
    <w:rsid w:val="000135DE"/>
    <w:rsid w:val="00015B2D"/>
    <w:rsid w:val="0001736D"/>
    <w:rsid w:val="00017CA4"/>
    <w:rsid w:val="0002169B"/>
    <w:rsid w:val="00022A4B"/>
    <w:rsid w:val="00022DB5"/>
    <w:rsid w:val="0002465D"/>
    <w:rsid w:val="0002590B"/>
    <w:rsid w:val="00026456"/>
    <w:rsid w:val="00026C64"/>
    <w:rsid w:val="00027A51"/>
    <w:rsid w:val="00030C33"/>
    <w:rsid w:val="00031532"/>
    <w:rsid w:val="000317E7"/>
    <w:rsid w:val="00031B99"/>
    <w:rsid w:val="00031C62"/>
    <w:rsid w:val="0003447A"/>
    <w:rsid w:val="0003536A"/>
    <w:rsid w:val="00035B03"/>
    <w:rsid w:val="00036227"/>
    <w:rsid w:val="00036364"/>
    <w:rsid w:val="0003787E"/>
    <w:rsid w:val="00037C19"/>
    <w:rsid w:val="00041F15"/>
    <w:rsid w:val="000420F3"/>
    <w:rsid w:val="00044C9D"/>
    <w:rsid w:val="00045279"/>
    <w:rsid w:val="00045792"/>
    <w:rsid w:val="00046160"/>
    <w:rsid w:val="00047EE4"/>
    <w:rsid w:val="000501F7"/>
    <w:rsid w:val="000510F9"/>
    <w:rsid w:val="00051BCA"/>
    <w:rsid w:val="00052B2B"/>
    <w:rsid w:val="00055B07"/>
    <w:rsid w:val="00055FBF"/>
    <w:rsid w:val="000572A6"/>
    <w:rsid w:val="00061301"/>
    <w:rsid w:val="000627CB"/>
    <w:rsid w:val="00062E55"/>
    <w:rsid w:val="0006399C"/>
    <w:rsid w:val="00064A9F"/>
    <w:rsid w:val="000650A9"/>
    <w:rsid w:val="00065D41"/>
    <w:rsid w:val="00066509"/>
    <w:rsid w:val="0006716A"/>
    <w:rsid w:val="000679C5"/>
    <w:rsid w:val="00067EA5"/>
    <w:rsid w:val="0007068C"/>
    <w:rsid w:val="00071EFA"/>
    <w:rsid w:val="00072BAB"/>
    <w:rsid w:val="0007344A"/>
    <w:rsid w:val="00073833"/>
    <w:rsid w:val="000755CA"/>
    <w:rsid w:val="00075B8B"/>
    <w:rsid w:val="0007601F"/>
    <w:rsid w:val="00076CE3"/>
    <w:rsid w:val="00077646"/>
    <w:rsid w:val="0007779E"/>
    <w:rsid w:val="00077977"/>
    <w:rsid w:val="00077FC0"/>
    <w:rsid w:val="00081237"/>
    <w:rsid w:val="00081B82"/>
    <w:rsid w:val="00081D9B"/>
    <w:rsid w:val="000836B8"/>
    <w:rsid w:val="00084B15"/>
    <w:rsid w:val="000863B7"/>
    <w:rsid w:val="00087326"/>
    <w:rsid w:val="00087AC9"/>
    <w:rsid w:val="00090AE1"/>
    <w:rsid w:val="00091469"/>
    <w:rsid w:val="00091744"/>
    <w:rsid w:val="000924E4"/>
    <w:rsid w:val="00093208"/>
    <w:rsid w:val="000935B2"/>
    <w:rsid w:val="00093F08"/>
    <w:rsid w:val="00094343"/>
    <w:rsid w:val="00094A32"/>
    <w:rsid w:val="00095BFA"/>
    <w:rsid w:val="0009789C"/>
    <w:rsid w:val="000A1DE7"/>
    <w:rsid w:val="000A25AC"/>
    <w:rsid w:val="000A2C18"/>
    <w:rsid w:val="000A2E9D"/>
    <w:rsid w:val="000A4233"/>
    <w:rsid w:val="000A4338"/>
    <w:rsid w:val="000A516A"/>
    <w:rsid w:val="000A66D7"/>
    <w:rsid w:val="000A6821"/>
    <w:rsid w:val="000B118D"/>
    <w:rsid w:val="000B2432"/>
    <w:rsid w:val="000B34B6"/>
    <w:rsid w:val="000B3E9F"/>
    <w:rsid w:val="000B48D2"/>
    <w:rsid w:val="000B4995"/>
    <w:rsid w:val="000B4A15"/>
    <w:rsid w:val="000B52AE"/>
    <w:rsid w:val="000B5AFC"/>
    <w:rsid w:val="000B69CF"/>
    <w:rsid w:val="000B6C80"/>
    <w:rsid w:val="000B794D"/>
    <w:rsid w:val="000C044B"/>
    <w:rsid w:val="000C0789"/>
    <w:rsid w:val="000C11F3"/>
    <w:rsid w:val="000C31DB"/>
    <w:rsid w:val="000C545C"/>
    <w:rsid w:val="000C57D6"/>
    <w:rsid w:val="000D0D15"/>
    <w:rsid w:val="000D196D"/>
    <w:rsid w:val="000D1A52"/>
    <w:rsid w:val="000D5A18"/>
    <w:rsid w:val="000D6053"/>
    <w:rsid w:val="000D6D3A"/>
    <w:rsid w:val="000D7C42"/>
    <w:rsid w:val="000E1A50"/>
    <w:rsid w:val="000E2726"/>
    <w:rsid w:val="000E4219"/>
    <w:rsid w:val="000E4545"/>
    <w:rsid w:val="000E4E26"/>
    <w:rsid w:val="000E5672"/>
    <w:rsid w:val="000E5E5D"/>
    <w:rsid w:val="000F061C"/>
    <w:rsid w:val="000F0833"/>
    <w:rsid w:val="000F0BFA"/>
    <w:rsid w:val="000F17EA"/>
    <w:rsid w:val="000F266A"/>
    <w:rsid w:val="000F3371"/>
    <w:rsid w:val="000F34CC"/>
    <w:rsid w:val="000F35E0"/>
    <w:rsid w:val="000F4F1F"/>
    <w:rsid w:val="000F6289"/>
    <w:rsid w:val="000F6C26"/>
    <w:rsid w:val="000F75F5"/>
    <w:rsid w:val="0010067D"/>
    <w:rsid w:val="00101403"/>
    <w:rsid w:val="00101EF8"/>
    <w:rsid w:val="00102AA3"/>
    <w:rsid w:val="00104024"/>
    <w:rsid w:val="00105A7B"/>
    <w:rsid w:val="00106103"/>
    <w:rsid w:val="00106246"/>
    <w:rsid w:val="0011094C"/>
    <w:rsid w:val="00112485"/>
    <w:rsid w:val="00113D2D"/>
    <w:rsid w:val="00113F02"/>
    <w:rsid w:val="00113FB5"/>
    <w:rsid w:val="0011426C"/>
    <w:rsid w:val="00114807"/>
    <w:rsid w:val="001226C5"/>
    <w:rsid w:val="001228A5"/>
    <w:rsid w:val="00122BF3"/>
    <w:rsid w:val="001230E8"/>
    <w:rsid w:val="00123D29"/>
    <w:rsid w:val="00123F3E"/>
    <w:rsid w:val="00124C30"/>
    <w:rsid w:val="001269F5"/>
    <w:rsid w:val="001338D6"/>
    <w:rsid w:val="00133AFE"/>
    <w:rsid w:val="001341B4"/>
    <w:rsid w:val="00135882"/>
    <w:rsid w:val="00135ECB"/>
    <w:rsid w:val="001366FB"/>
    <w:rsid w:val="001369E3"/>
    <w:rsid w:val="00136F1D"/>
    <w:rsid w:val="00137801"/>
    <w:rsid w:val="00137980"/>
    <w:rsid w:val="0014049A"/>
    <w:rsid w:val="001414A9"/>
    <w:rsid w:val="001418B6"/>
    <w:rsid w:val="00142AF7"/>
    <w:rsid w:val="0014493C"/>
    <w:rsid w:val="00145831"/>
    <w:rsid w:val="001469A6"/>
    <w:rsid w:val="0014749D"/>
    <w:rsid w:val="001476CF"/>
    <w:rsid w:val="00147919"/>
    <w:rsid w:val="00152309"/>
    <w:rsid w:val="001552FE"/>
    <w:rsid w:val="00156BDF"/>
    <w:rsid w:val="0015708B"/>
    <w:rsid w:val="00160178"/>
    <w:rsid w:val="00160FA0"/>
    <w:rsid w:val="00162E39"/>
    <w:rsid w:val="00164D84"/>
    <w:rsid w:val="001711CD"/>
    <w:rsid w:val="001722A2"/>
    <w:rsid w:val="00174814"/>
    <w:rsid w:val="00175347"/>
    <w:rsid w:val="00175A3B"/>
    <w:rsid w:val="0017666D"/>
    <w:rsid w:val="00176E18"/>
    <w:rsid w:val="00177814"/>
    <w:rsid w:val="0018008D"/>
    <w:rsid w:val="00180176"/>
    <w:rsid w:val="00180631"/>
    <w:rsid w:val="00180868"/>
    <w:rsid w:val="00181A7A"/>
    <w:rsid w:val="00182AFA"/>
    <w:rsid w:val="00182C2C"/>
    <w:rsid w:val="00182D58"/>
    <w:rsid w:val="00182DE0"/>
    <w:rsid w:val="0018314F"/>
    <w:rsid w:val="00183F65"/>
    <w:rsid w:val="0018678E"/>
    <w:rsid w:val="001903D8"/>
    <w:rsid w:val="001925DD"/>
    <w:rsid w:val="00192F8D"/>
    <w:rsid w:val="00196DA7"/>
    <w:rsid w:val="00196E53"/>
    <w:rsid w:val="00197648"/>
    <w:rsid w:val="00197660"/>
    <w:rsid w:val="00197AAC"/>
    <w:rsid w:val="00197AF9"/>
    <w:rsid w:val="00197BB9"/>
    <w:rsid w:val="001A0563"/>
    <w:rsid w:val="001A0D6F"/>
    <w:rsid w:val="001A1B20"/>
    <w:rsid w:val="001A25A5"/>
    <w:rsid w:val="001A2779"/>
    <w:rsid w:val="001A2B3A"/>
    <w:rsid w:val="001A3382"/>
    <w:rsid w:val="001A4E97"/>
    <w:rsid w:val="001A5C9A"/>
    <w:rsid w:val="001A6F61"/>
    <w:rsid w:val="001A75CB"/>
    <w:rsid w:val="001B3007"/>
    <w:rsid w:val="001B35B8"/>
    <w:rsid w:val="001B5CEA"/>
    <w:rsid w:val="001B60BD"/>
    <w:rsid w:val="001B6794"/>
    <w:rsid w:val="001B6DE7"/>
    <w:rsid w:val="001B6DF6"/>
    <w:rsid w:val="001B768A"/>
    <w:rsid w:val="001C09CC"/>
    <w:rsid w:val="001C21C3"/>
    <w:rsid w:val="001C26F3"/>
    <w:rsid w:val="001C2969"/>
    <w:rsid w:val="001C38A3"/>
    <w:rsid w:val="001C3E88"/>
    <w:rsid w:val="001C4074"/>
    <w:rsid w:val="001C5723"/>
    <w:rsid w:val="001C5FA4"/>
    <w:rsid w:val="001C608A"/>
    <w:rsid w:val="001C67FC"/>
    <w:rsid w:val="001C71ED"/>
    <w:rsid w:val="001C756C"/>
    <w:rsid w:val="001D1308"/>
    <w:rsid w:val="001D1BFE"/>
    <w:rsid w:val="001D2C64"/>
    <w:rsid w:val="001D3F1C"/>
    <w:rsid w:val="001D4EC0"/>
    <w:rsid w:val="001D58A6"/>
    <w:rsid w:val="001D5B35"/>
    <w:rsid w:val="001D7B57"/>
    <w:rsid w:val="001E069B"/>
    <w:rsid w:val="001E0F3A"/>
    <w:rsid w:val="001E2764"/>
    <w:rsid w:val="001E2DA1"/>
    <w:rsid w:val="001E684B"/>
    <w:rsid w:val="001E711D"/>
    <w:rsid w:val="001E71C9"/>
    <w:rsid w:val="001E729F"/>
    <w:rsid w:val="001E7812"/>
    <w:rsid w:val="001F11C5"/>
    <w:rsid w:val="001F1EB4"/>
    <w:rsid w:val="001F28EC"/>
    <w:rsid w:val="001F2F23"/>
    <w:rsid w:val="001F44C0"/>
    <w:rsid w:val="001F4AA7"/>
    <w:rsid w:val="001F763D"/>
    <w:rsid w:val="001F7659"/>
    <w:rsid w:val="001F76B2"/>
    <w:rsid w:val="001F7892"/>
    <w:rsid w:val="00202383"/>
    <w:rsid w:val="00203E69"/>
    <w:rsid w:val="00205E63"/>
    <w:rsid w:val="00210052"/>
    <w:rsid w:val="00210AFF"/>
    <w:rsid w:val="00210F8D"/>
    <w:rsid w:val="00212176"/>
    <w:rsid w:val="00212B2A"/>
    <w:rsid w:val="00215752"/>
    <w:rsid w:val="00216FE0"/>
    <w:rsid w:val="00217321"/>
    <w:rsid w:val="002203CB"/>
    <w:rsid w:val="00227AED"/>
    <w:rsid w:val="00230C47"/>
    <w:rsid w:val="00230ED4"/>
    <w:rsid w:val="00232687"/>
    <w:rsid w:val="00233979"/>
    <w:rsid w:val="00233B58"/>
    <w:rsid w:val="00235775"/>
    <w:rsid w:val="002357A8"/>
    <w:rsid w:val="002370AF"/>
    <w:rsid w:val="002375F0"/>
    <w:rsid w:val="00242305"/>
    <w:rsid w:val="002424D1"/>
    <w:rsid w:val="00243A08"/>
    <w:rsid w:val="00244171"/>
    <w:rsid w:val="00244F4E"/>
    <w:rsid w:val="002507A0"/>
    <w:rsid w:val="0025448D"/>
    <w:rsid w:val="00254EE4"/>
    <w:rsid w:val="002556CB"/>
    <w:rsid w:val="002556F4"/>
    <w:rsid w:val="002557ED"/>
    <w:rsid w:val="00256E65"/>
    <w:rsid w:val="00260C38"/>
    <w:rsid w:val="00260E1B"/>
    <w:rsid w:val="00262F17"/>
    <w:rsid w:val="0026415D"/>
    <w:rsid w:val="0026787A"/>
    <w:rsid w:val="00270213"/>
    <w:rsid w:val="002709D9"/>
    <w:rsid w:val="00270B9A"/>
    <w:rsid w:val="00271EDC"/>
    <w:rsid w:val="00272559"/>
    <w:rsid w:val="00272CAB"/>
    <w:rsid w:val="002742E7"/>
    <w:rsid w:val="00274F75"/>
    <w:rsid w:val="0027596D"/>
    <w:rsid w:val="00275D7A"/>
    <w:rsid w:val="002760C3"/>
    <w:rsid w:val="00276E96"/>
    <w:rsid w:val="0028393D"/>
    <w:rsid w:val="002849FC"/>
    <w:rsid w:val="0028532B"/>
    <w:rsid w:val="00285C50"/>
    <w:rsid w:val="002867B8"/>
    <w:rsid w:val="00290868"/>
    <w:rsid w:val="00290D87"/>
    <w:rsid w:val="002925FF"/>
    <w:rsid w:val="00293BFE"/>
    <w:rsid w:val="00295A83"/>
    <w:rsid w:val="002962D2"/>
    <w:rsid w:val="00296D38"/>
    <w:rsid w:val="002A7118"/>
    <w:rsid w:val="002A7760"/>
    <w:rsid w:val="002A7853"/>
    <w:rsid w:val="002B00F3"/>
    <w:rsid w:val="002B1093"/>
    <w:rsid w:val="002B1638"/>
    <w:rsid w:val="002B4C9A"/>
    <w:rsid w:val="002B560C"/>
    <w:rsid w:val="002B6415"/>
    <w:rsid w:val="002B6430"/>
    <w:rsid w:val="002C0336"/>
    <w:rsid w:val="002C08A0"/>
    <w:rsid w:val="002C0D0E"/>
    <w:rsid w:val="002C1425"/>
    <w:rsid w:val="002C2C3D"/>
    <w:rsid w:val="002C2EAD"/>
    <w:rsid w:val="002C3727"/>
    <w:rsid w:val="002C3CE0"/>
    <w:rsid w:val="002C71EC"/>
    <w:rsid w:val="002C7941"/>
    <w:rsid w:val="002D077A"/>
    <w:rsid w:val="002D176C"/>
    <w:rsid w:val="002D201B"/>
    <w:rsid w:val="002D4806"/>
    <w:rsid w:val="002D4C51"/>
    <w:rsid w:val="002D4FF0"/>
    <w:rsid w:val="002D71CB"/>
    <w:rsid w:val="002D77B3"/>
    <w:rsid w:val="002D79F1"/>
    <w:rsid w:val="002E012A"/>
    <w:rsid w:val="002E0EF3"/>
    <w:rsid w:val="002E205E"/>
    <w:rsid w:val="002E2C74"/>
    <w:rsid w:val="002E33A2"/>
    <w:rsid w:val="002E438F"/>
    <w:rsid w:val="002E5B1E"/>
    <w:rsid w:val="002E69BC"/>
    <w:rsid w:val="002E6A65"/>
    <w:rsid w:val="002E7042"/>
    <w:rsid w:val="002F0D6D"/>
    <w:rsid w:val="002F151C"/>
    <w:rsid w:val="002F163C"/>
    <w:rsid w:val="002F2E6F"/>
    <w:rsid w:val="002F4806"/>
    <w:rsid w:val="002F4A9A"/>
    <w:rsid w:val="002F4FA4"/>
    <w:rsid w:val="002F55FE"/>
    <w:rsid w:val="002F631C"/>
    <w:rsid w:val="00301115"/>
    <w:rsid w:val="0030386A"/>
    <w:rsid w:val="00305706"/>
    <w:rsid w:val="00306F14"/>
    <w:rsid w:val="00310081"/>
    <w:rsid w:val="0031417F"/>
    <w:rsid w:val="00314645"/>
    <w:rsid w:val="003147D5"/>
    <w:rsid w:val="00315E59"/>
    <w:rsid w:val="00320C43"/>
    <w:rsid w:val="00321EF0"/>
    <w:rsid w:val="00322F59"/>
    <w:rsid w:val="003236DD"/>
    <w:rsid w:val="00323EE4"/>
    <w:rsid w:val="00323F01"/>
    <w:rsid w:val="003241D4"/>
    <w:rsid w:val="003258A1"/>
    <w:rsid w:val="0032638D"/>
    <w:rsid w:val="003273A5"/>
    <w:rsid w:val="003274BA"/>
    <w:rsid w:val="00327503"/>
    <w:rsid w:val="003302CB"/>
    <w:rsid w:val="00331830"/>
    <w:rsid w:val="00333923"/>
    <w:rsid w:val="00334DC2"/>
    <w:rsid w:val="00335183"/>
    <w:rsid w:val="00335A51"/>
    <w:rsid w:val="003374CA"/>
    <w:rsid w:val="0034169E"/>
    <w:rsid w:val="00341AA3"/>
    <w:rsid w:val="00344918"/>
    <w:rsid w:val="00345008"/>
    <w:rsid w:val="00345EC6"/>
    <w:rsid w:val="003469B7"/>
    <w:rsid w:val="00346C2E"/>
    <w:rsid w:val="00347E70"/>
    <w:rsid w:val="00350277"/>
    <w:rsid w:val="003504F3"/>
    <w:rsid w:val="00351753"/>
    <w:rsid w:val="003517C8"/>
    <w:rsid w:val="003523B3"/>
    <w:rsid w:val="00352605"/>
    <w:rsid w:val="0035464B"/>
    <w:rsid w:val="0035476A"/>
    <w:rsid w:val="00357833"/>
    <w:rsid w:val="0036006C"/>
    <w:rsid w:val="00360767"/>
    <w:rsid w:val="0036194F"/>
    <w:rsid w:val="00361DFD"/>
    <w:rsid w:val="00363720"/>
    <w:rsid w:val="003662A4"/>
    <w:rsid w:val="00367509"/>
    <w:rsid w:val="00367F2F"/>
    <w:rsid w:val="00371205"/>
    <w:rsid w:val="00372BEA"/>
    <w:rsid w:val="00374A8F"/>
    <w:rsid w:val="00375E07"/>
    <w:rsid w:val="0037734E"/>
    <w:rsid w:val="0037747D"/>
    <w:rsid w:val="00380709"/>
    <w:rsid w:val="00384578"/>
    <w:rsid w:val="003864DB"/>
    <w:rsid w:val="0038717C"/>
    <w:rsid w:val="003877E1"/>
    <w:rsid w:val="00390318"/>
    <w:rsid w:val="0039039D"/>
    <w:rsid w:val="00390533"/>
    <w:rsid w:val="00390894"/>
    <w:rsid w:val="0039158C"/>
    <w:rsid w:val="0039183E"/>
    <w:rsid w:val="00392F9C"/>
    <w:rsid w:val="00393A07"/>
    <w:rsid w:val="00395C14"/>
    <w:rsid w:val="00395D37"/>
    <w:rsid w:val="003979F5"/>
    <w:rsid w:val="003A17E8"/>
    <w:rsid w:val="003A2603"/>
    <w:rsid w:val="003A2786"/>
    <w:rsid w:val="003A2C33"/>
    <w:rsid w:val="003A2EA5"/>
    <w:rsid w:val="003A327B"/>
    <w:rsid w:val="003A40CB"/>
    <w:rsid w:val="003A4437"/>
    <w:rsid w:val="003A4919"/>
    <w:rsid w:val="003A6574"/>
    <w:rsid w:val="003A6D6A"/>
    <w:rsid w:val="003A7146"/>
    <w:rsid w:val="003A78B3"/>
    <w:rsid w:val="003B094A"/>
    <w:rsid w:val="003B45DB"/>
    <w:rsid w:val="003B648C"/>
    <w:rsid w:val="003B7C82"/>
    <w:rsid w:val="003C04A0"/>
    <w:rsid w:val="003C1ECA"/>
    <w:rsid w:val="003C31DA"/>
    <w:rsid w:val="003C4389"/>
    <w:rsid w:val="003C454B"/>
    <w:rsid w:val="003C782D"/>
    <w:rsid w:val="003D1BD1"/>
    <w:rsid w:val="003D1CA7"/>
    <w:rsid w:val="003D2140"/>
    <w:rsid w:val="003D2D0D"/>
    <w:rsid w:val="003D5A68"/>
    <w:rsid w:val="003D5BE3"/>
    <w:rsid w:val="003D68B2"/>
    <w:rsid w:val="003D6AD9"/>
    <w:rsid w:val="003E044B"/>
    <w:rsid w:val="003E0E29"/>
    <w:rsid w:val="003E1D4C"/>
    <w:rsid w:val="003E2B05"/>
    <w:rsid w:val="003E3999"/>
    <w:rsid w:val="003E42E7"/>
    <w:rsid w:val="003E4771"/>
    <w:rsid w:val="003E6094"/>
    <w:rsid w:val="003E6B95"/>
    <w:rsid w:val="003F015A"/>
    <w:rsid w:val="003F0E98"/>
    <w:rsid w:val="003F1973"/>
    <w:rsid w:val="003F1ECE"/>
    <w:rsid w:val="003F1FE7"/>
    <w:rsid w:val="003F320B"/>
    <w:rsid w:val="003F3642"/>
    <w:rsid w:val="003F3DED"/>
    <w:rsid w:val="003F4B3B"/>
    <w:rsid w:val="003F56A7"/>
    <w:rsid w:val="003F5F99"/>
    <w:rsid w:val="003F7612"/>
    <w:rsid w:val="0040009C"/>
    <w:rsid w:val="00400FA8"/>
    <w:rsid w:val="004027C8"/>
    <w:rsid w:val="00402B74"/>
    <w:rsid w:val="00402E1E"/>
    <w:rsid w:val="00404673"/>
    <w:rsid w:val="00405ACB"/>
    <w:rsid w:val="00405C3B"/>
    <w:rsid w:val="00406D74"/>
    <w:rsid w:val="00411719"/>
    <w:rsid w:val="00411DBD"/>
    <w:rsid w:val="00411E23"/>
    <w:rsid w:val="00414F50"/>
    <w:rsid w:val="0041632F"/>
    <w:rsid w:val="00416713"/>
    <w:rsid w:val="00417146"/>
    <w:rsid w:val="0041749D"/>
    <w:rsid w:val="004204B7"/>
    <w:rsid w:val="004216B0"/>
    <w:rsid w:val="00421EBE"/>
    <w:rsid w:val="0042259B"/>
    <w:rsid w:val="004235C1"/>
    <w:rsid w:val="00423799"/>
    <w:rsid w:val="00423E9D"/>
    <w:rsid w:val="00425BDE"/>
    <w:rsid w:val="004309F9"/>
    <w:rsid w:val="00431864"/>
    <w:rsid w:val="00432D7B"/>
    <w:rsid w:val="00432DDB"/>
    <w:rsid w:val="0043450F"/>
    <w:rsid w:val="0043458D"/>
    <w:rsid w:val="004347CA"/>
    <w:rsid w:val="004362E0"/>
    <w:rsid w:val="004366DE"/>
    <w:rsid w:val="00437285"/>
    <w:rsid w:val="00440B9D"/>
    <w:rsid w:val="004433BB"/>
    <w:rsid w:val="004501ED"/>
    <w:rsid w:val="0045094F"/>
    <w:rsid w:val="004512F0"/>
    <w:rsid w:val="004517A2"/>
    <w:rsid w:val="00451CA3"/>
    <w:rsid w:val="00452DF4"/>
    <w:rsid w:val="00455AC4"/>
    <w:rsid w:val="00456041"/>
    <w:rsid w:val="00460B35"/>
    <w:rsid w:val="00460EE5"/>
    <w:rsid w:val="00461902"/>
    <w:rsid w:val="00461F13"/>
    <w:rsid w:val="004644EE"/>
    <w:rsid w:val="004657AF"/>
    <w:rsid w:val="0047001D"/>
    <w:rsid w:val="00470BB0"/>
    <w:rsid w:val="00474393"/>
    <w:rsid w:val="00474964"/>
    <w:rsid w:val="00474CC6"/>
    <w:rsid w:val="0047519B"/>
    <w:rsid w:val="004805CE"/>
    <w:rsid w:val="0048178A"/>
    <w:rsid w:val="004836D2"/>
    <w:rsid w:val="004839A7"/>
    <w:rsid w:val="004852C4"/>
    <w:rsid w:val="00486098"/>
    <w:rsid w:val="00486154"/>
    <w:rsid w:val="00486884"/>
    <w:rsid w:val="00492B4A"/>
    <w:rsid w:val="00494E06"/>
    <w:rsid w:val="00496868"/>
    <w:rsid w:val="004A1729"/>
    <w:rsid w:val="004A1909"/>
    <w:rsid w:val="004A1AE8"/>
    <w:rsid w:val="004A2934"/>
    <w:rsid w:val="004A4366"/>
    <w:rsid w:val="004A48AD"/>
    <w:rsid w:val="004A52BA"/>
    <w:rsid w:val="004A54D9"/>
    <w:rsid w:val="004A68D7"/>
    <w:rsid w:val="004A7E7D"/>
    <w:rsid w:val="004B58A0"/>
    <w:rsid w:val="004B7DF0"/>
    <w:rsid w:val="004C0348"/>
    <w:rsid w:val="004C0E4E"/>
    <w:rsid w:val="004C5756"/>
    <w:rsid w:val="004C5889"/>
    <w:rsid w:val="004C62AE"/>
    <w:rsid w:val="004C682F"/>
    <w:rsid w:val="004C7B75"/>
    <w:rsid w:val="004D1508"/>
    <w:rsid w:val="004D1BEE"/>
    <w:rsid w:val="004D2541"/>
    <w:rsid w:val="004D420C"/>
    <w:rsid w:val="004D6D93"/>
    <w:rsid w:val="004D6DE8"/>
    <w:rsid w:val="004E0547"/>
    <w:rsid w:val="004E08E6"/>
    <w:rsid w:val="004E11A3"/>
    <w:rsid w:val="004E1593"/>
    <w:rsid w:val="004E203C"/>
    <w:rsid w:val="004E7E6D"/>
    <w:rsid w:val="004F0483"/>
    <w:rsid w:val="004F12DE"/>
    <w:rsid w:val="004F1FE0"/>
    <w:rsid w:val="004F25DB"/>
    <w:rsid w:val="004F2706"/>
    <w:rsid w:val="004F5549"/>
    <w:rsid w:val="004F65A9"/>
    <w:rsid w:val="0050241A"/>
    <w:rsid w:val="00505223"/>
    <w:rsid w:val="00505792"/>
    <w:rsid w:val="00506D7B"/>
    <w:rsid w:val="00507C3C"/>
    <w:rsid w:val="005104E8"/>
    <w:rsid w:val="00513194"/>
    <w:rsid w:val="00513D6C"/>
    <w:rsid w:val="00514AB8"/>
    <w:rsid w:val="005158A5"/>
    <w:rsid w:val="00516729"/>
    <w:rsid w:val="0051722B"/>
    <w:rsid w:val="005179A4"/>
    <w:rsid w:val="00517C43"/>
    <w:rsid w:val="00520191"/>
    <w:rsid w:val="00520347"/>
    <w:rsid w:val="00520AF8"/>
    <w:rsid w:val="0052133E"/>
    <w:rsid w:val="005218CA"/>
    <w:rsid w:val="0052233F"/>
    <w:rsid w:val="005233CF"/>
    <w:rsid w:val="00523F70"/>
    <w:rsid w:val="005240A4"/>
    <w:rsid w:val="00524660"/>
    <w:rsid w:val="0052585C"/>
    <w:rsid w:val="00526104"/>
    <w:rsid w:val="0052613C"/>
    <w:rsid w:val="005272BE"/>
    <w:rsid w:val="00527B87"/>
    <w:rsid w:val="00527EFB"/>
    <w:rsid w:val="0053103F"/>
    <w:rsid w:val="00532071"/>
    <w:rsid w:val="005320DB"/>
    <w:rsid w:val="00532446"/>
    <w:rsid w:val="00534661"/>
    <w:rsid w:val="00534B26"/>
    <w:rsid w:val="00534E6D"/>
    <w:rsid w:val="00537B29"/>
    <w:rsid w:val="00540297"/>
    <w:rsid w:val="0054181C"/>
    <w:rsid w:val="005424D5"/>
    <w:rsid w:val="00543EAA"/>
    <w:rsid w:val="00545978"/>
    <w:rsid w:val="00546ACF"/>
    <w:rsid w:val="005477F6"/>
    <w:rsid w:val="00547970"/>
    <w:rsid w:val="00547D08"/>
    <w:rsid w:val="00550051"/>
    <w:rsid w:val="00551C67"/>
    <w:rsid w:val="00551FD6"/>
    <w:rsid w:val="00552FE0"/>
    <w:rsid w:val="00553C52"/>
    <w:rsid w:val="00553EE0"/>
    <w:rsid w:val="00554291"/>
    <w:rsid w:val="00554A27"/>
    <w:rsid w:val="00555899"/>
    <w:rsid w:val="005566F7"/>
    <w:rsid w:val="00556B35"/>
    <w:rsid w:val="005570DD"/>
    <w:rsid w:val="005573DA"/>
    <w:rsid w:val="005600C1"/>
    <w:rsid w:val="0056078A"/>
    <w:rsid w:val="00562219"/>
    <w:rsid w:val="00562C87"/>
    <w:rsid w:val="00562EA3"/>
    <w:rsid w:val="005638E0"/>
    <w:rsid w:val="005639AC"/>
    <w:rsid w:val="00563AC6"/>
    <w:rsid w:val="00564313"/>
    <w:rsid w:val="00566570"/>
    <w:rsid w:val="00566D8D"/>
    <w:rsid w:val="00567F3D"/>
    <w:rsid w:val="00570956"/>
    <w:rsid w:val="00572BD3"/>
    <w:rsid w:val="005744C8"/>
    <w:rsid w:val="005744D6"/>
    <w:rsid w:val="00574E2C"/>
    <w:rsid w:val="00574FBE"/>
    <w:rsid w:val="00575610"/>
    <w:rsid w:val="00576D71"/>
    <w:rsid w:val="005812D0"/>
    <w:rsid w:val="0058141F"/>
    <w:rsid w:val="0058227A"/>
    <w:rsid w:val="0058250B"/>
    <w:rsid w:val="00582783"/>
    <w:rsid w:val="005834F7"/>
    <w:rsid w:val="00583681"/>
    <w:rsid w:val="005837DD"/>
    <w:rsid w:val="005846BB"/>
    <w:rsid w:val="00590055"/>
    <w:rsid w:val="00590A8C"/>
    <w:rsid w:val="00593148"/>
    <w:rsid w:val="0059332E"/>
    <w:rsid w:val="00595E08"/>
    <w:rsid w:val="005A27BE"/>
    <w:rsid w:val="005A2B41"/>
    <w:rsid w:val="005A2CB1"/>
    <w:rsid w:val="005A375B"/>
    <w:rsid w:val="005A3DB9"/>
    <w:rsid w:val="005A4DC4"/>
    <w:rsid w:val="005A51A7"/>
    <w:rsid w:val="005A5DB0"/>
    <w:rsid w:val="005A6702"/>
    <w:rsid w:val="005A716D"/>
    <w:rsid w:val="005A7227"/>
    <w:rsid w:val="005B3B58"/>
    <w:rsid w:val="005B706E"/>
    <w:rsid w:val="005C04E5"/>
    <w:rsid w:val="005C1369"/>
    <w:rsid w:val="005C1C25"/>
    <w:rsid w:val="005C34D0"/>
    <w:rsid w:val="005C36EE"/>
    <w:rsid w:val="005C406A"/>
    <w:rsid w:val="005C4199"/>
    <w:rsid w:val="005C45EB"/>
    <w:rsid w:val="005C6F37"/>
    <w:rsid w:val="005C73D6"/>
    <w:rsid w:val="005C774F"/>
    <w:rsid w:val="005C77CD"/>
    <w:rsid w:val="005C7ECB"/>
    <w:rsid w:val="005D016C"/>
    <w:rsid w:val="005D0DCE"/>
    <w:rsid w:val="005D29E5"/>
    <w:rsid w:val="005D62A9"/>
    <w:rsid w:val="005D67D6"/>
    <w:rsid w:val="005D6892"/>
    <w:rsid w:val="005D69FE"/>
    <w:rsid w:val="005D751F"/>
    <w:rsid w:val="005E266A"/>
    <w:rsid w:val="005E2E05"/>
    <w:rsid w:val="005E5F9F"/>
    <w:rsid w:val="005E698D"/>
    <w:rsid w:val="005E6EFB"/>
    <w:rsid w:val="005E7F55"/>
    <w:rsid w:val="005F1734"/>
    <w:rsid w:val="005F1B41"/>
    <w:rsid w:val="005F1E91"/>
    <w:rsid w:val="005F2768"/>
    <w:rsid w:val="005F4125"/>
    <w:rsid w:val="005F4DB1"/>
    <w:rsid w:val="005F6364"/>
    <w:rsid w:val="0060051E"/>
    <w:rsid w:val="006062DE"/>
    <w:rsid w:val="00607896"/>
    <w:rsid w:val="00610A5D"/>
    <w:rsid w:val="00611CB5"/>
    <w:rsid w:val="00613DC1"/>
    <w:rsid w:val="00615C47"/>
    <w:rsid w:val="00617735"/>
    <w:rsid w:val="00617FF3"/>
    <w:rsid w:val="00622DC3"/>
    <w:rsid w:val="0062407D"/>
    <w:rsid w:val="00624923"/>
    <w:rsid w:val="00624A27"/>
    <w:rsid w:val="00625616"/>
    <w:rsid w:val="00625CF7"/>
    <w:rsid w:val="00626326"/>
    <w:rsid w:val="006269C9"/>
    <w:rsid w:val="0062753F"/>
    <w:rsid w:val="00630301"/>
    <w:rsid w:val="00630B2A"/>
    <w:rsid w:val="006320FC"/>
    <w:rsid w:val="00634DCD"/>
    <w:rsid w:val="00635CC2"/>
    <w:rsid w:val="00635FE0"/>
    <w:rsid w:val="006365EC"/>
    <w:rsid w:val="0063776B"/>
    <w:rsid w:val="00637C08"/>
    <w:rsid w:val="00640B2D"/>
    <w:rsid w:val="006410FE"/>
    <w:rsid w:val="006414F9"/>
    <w:rsid w:val="00643082"/>
    <w:rsid w:val="0064466C"/>
    <w:rsid w:val="00644859"/>
    <w:rsid w:val="00644C73"/>
    <w:rsid w:val="00645708"/>
    <w:rsid w:val="00646244"/>
    <w:rsid w:val="0064661F"/>
    <w:rsid w:val="0064774F"/>
    <w:rsid w:val="00647D7C"/>
    <w:rsid w:val="00651522"/>
    <w:rsid w:val="00651649"/>
    <w:rsid w:val="0065189B"/>
    <w:rsid w:val="00651E89"/>
    <w:rsid w:val="0065386F"/>
    <w:rsid w:val="00653BE8"/>
    <w:rsid w:val="006541AF"/>
    <w:rsid w:val="00655372"/>
    <w:rsid w:val="00655E50"/>
    <w:rsid w:val="00655F48"/>
    <w:rsid w:val="00656F73"/>
    <w:rsid w:val="00657408"/>
    <w:rsid w:val="00657618"/>
    <w:rsid w:val="0065790F"/>
    <w:rsid w:val="00661139"/>
    <w:rsid w:val="006611C0"/>
    <w:rsid w:val="00661C30"/>
    <w:rsid w:val="0066260D"/>
    <w:rsid w:val="00662E54"/>
    <w:rsid w:val="00662FE5"/>
    <w:rsid w:val="00663220"/>
    <w:rsid w:val="00663F7C"/>
    <w:rsid w:val="0066475A"/>
    <w:rsid w:val="0066557E"/>
    <w:rsid w:val="00670938"/>
    <w:rsid w:val="00670968"/>
    <w:rsid w:val="0067222A"/>
    <w:rsid w:val="0067385E"/>
    <w:rsid w:val="0067466A"/>
    <w:rsid w:val="0067562E"/>
    <w:rsid w:val="00680307"/>
    <w:rsid w:val="00681E12"/>
    <w:rsid w:val="006820CB"/>
    <w:rsid w:val="006849EB"/>
    <w:rsid w:val="00684F72"/>
    <w:rsid w:val="00685258"/>
    <w:rsid w:val="00686BA1"/>
    <w:rsid w:val="0069348D"/>
    <w:rsid w:val="00694CB8"/>
    <w:rsid w:val="00695E3D"/>
    <w:rsid w:val="00696E64"/>
    <w:rsid w:val="00696EA5"/>
    <w:rsid w:val="00697154"/>
    <w:rsid w:val="00697753"/>
    <w:rsid w:val="006A0098"/>
    <w:rsid w:val="006A0488"/>
    <w:rsid w:val="006A21DD"/>
    <w:rsid w:val="006A267E"/>
    <w:rsid w:val="006A2C96"/>
    <w:rsid w:val="006A2E6B"/>
    <w:rsid w:val="006A374D"/>
    <w:rsid w:val="006A3837"/>
    <w:rsid w:val="006A3F8E"/>
    <w:rsid w:val="006A4EA1"/>
    <w:rsid w:val="006A5CFD"/>
    <w:rsid w:val="006A630F"/>
    <w:rsid w:val="006A783B"/>
    <w:rsid w:val="006A7899"/>
    <w:rsid w:val="006A7E5E"/>
    <w:rsid w:val="006A7F36"/>
    <w:rsid w:val="006B044E"/>
    <w:rsid w:val="006B0CA0"/>
    <w:rsid w:val="006B2B08"/>
    <w:rsid w:val="006B3D3B"/>
    <w:rsid w:val="006B44B3"/>
    <w:rsid w:val="006B5DA0"/>
    <w:rsid w:val="006B62B4"/>
    <w:rsid w:val="006B67A0"/>
    <w:rsid w:val="006B6EB9"/>
    <w:rsid w:val="006B70A6"/>
    <w:rsid w:val="006C0A8E"/>
    <w:rsid w:val="006C1438"/>
    <w:rsid w:val="006C5219"/>
    <w:rsid w:val="006C56AF"/>
    <w:rsid w:val="006C5F97"/>
    <w:rsid w:val="006C6A6D"/>
    <w:rsid w:val="006C75A7"/>
    <w:rsid w:val="006C7A6B"/>
    <w:rsid w:val="006C7AB5"/>
    <w:rsid w:val="006D04D6"/>
    <w:rsid w:val="006D0AD4"/>
    <w:rsid w:val="006D0C45"/>
    <w:rsid w:val="006D2206"/>
    <w:rsid w:val="006D332A"/>
    <w:rsid w:val="006D54BF"/>
    <w:rsid w:val="006D66DC"/>
    <w:rsid w:val="006D6BC5"/>
    <w:rsid w:val="006D6C5F"/>
    <w:rsid w:val="006D7CBB"/>
    <w:rsid w:val="006E15FF"/>
    <w:rsid w:val="006E2AF8"/>
    <w:rsid w:val="006E53BA"/>
    <w:rsid w:val="006E7E5F"/>
    <w:rsid w:val="006F1304"/>
    <w:rsid w:val="006F2687"/>
    <w:rsid w:val="006F3E5F"/>
    <w:rsid w:val="006F5700"/>
    <w:rsid w:val="006F5729"/>
    <w:rsid w:val="006F5811"/>
    <w:rsid w:val="006F7498"/>
    <w:rsid w:val="00701B30"/>
    <w:rsid w:val="0070283D"/>
    <w:rsid w:val="00703A22"/>
    <w:rsid w:val="0070488F"/>
    <w:rsid w:val="0070500F"/>
    <w:rsid w:val="00705560"/>
    <w:rsid w:val="00707450"/>
    <w:rsid w:val="00710665"/>
    <w:rsid w:val="00710988"/>
    <w:rsid w:val="00712339"/>
    <w:rsid w:val="00712DE4"/>
    <w:rsid w:val="007147A2"/>
    <w:rsid w:val="00715F3B"/>
    <w:rsid w:val="00717712"/>
    <w:rsid w:val="00720583"/>
    <w:rsid w:val="00721C01"/>
    <w:rsid w:val="00722DB0"/>
    <w:rsid w:val="007236FD"/>
    <w:rsid w:val="00723A9F"/>
    <w:rsid w:val="00723B0E"/>
    <w:rsid w:val="00723E90"/>
    <w:rsid w:val="0072573F"/>
    <w:rsid w:val="00725939"/>
    <w:rsid w:val="00725CDC"/>
    <w:rsid w:val="00727843"/>
    <w:rsid w:val="007305B0"/>
    <w:rsid w:val="00730D88"/>
    <w:rsid w:val="00731308"/>
    <w:rsid w:val="0073229E"/>
    <w:rsid w:val="0073297B"/>
    <w:rsid w:val="00736AD4"/>
    <w:rsid w:val="00736D69"/>
    <w:rsid w:val="0074235A"/>
    <w:rsid w:val="00743204"/>
    <w:rsid w:val="00744A9F"/>
    <w:rsid w:val="00745679"/>
    <w:rsid w:val="00745DBC"/>
    <w:rsid w:val="00746982"/>
    <w:rsid w:val="007475C0"/>
    <w:rsid w:val="00747D4C"/>
    <w:rsid w:val="00750C82"/>
    <w:rsid w:val="00751AFF"/>
    <w:rsid w:val="00751ECE"/>
    <w:rsid w:val="0075319F"/>
    <w:rsid w:val="0075327B"/>
    <w:rsid w:val="00753445"/>
    <w:rsid w:val="007537C8"/>
    <w:rsid w:val="007538D5"/>
    <w:rsid w:val="00755327"/>
    <w:rsid w:val="007553A2"/>
    <w:rsid w:val="0075674B"/>
    <w:rsid w:val="0075716C"/>
    <w:rsid w:val="00760400"/>
    <w:rsid w:val="007606CD"/>
    <w:rsid w:val="00761AD6"/>
    <w:rsid w:val="00761C7D"/>
    <w:rsid w:val="00762AED"/>
    <w:rsid w:val="00763848"/>
    <w:rsid w:val="0076498E"/>
    <w:rsid w:val="00764C21"/>
    <w:rsid w:val="007673A4"/>
    <w:rsid w:val="00771B73"/>
    <w:rsid w:val="007725D2"/>
    <w:rsid w:val="00772C86"/>
    <w:rsid w:val="0077489F"/>
    <w:rsid w:val="0077549B"/>
    <w:rsid w:val="00780054"/>
    <w:rsid w:val="007822E7"/>
    <w:rsid w:val="00782786"/>
    <w:rsid w:val="00783275"/>
    <w:rsid w:val="0078384B"/>
    <w:rsid w:val="00783FD5"/>
    <w:rsid w:val="00784AAC"/>
    <w:rsid w:val="00790F2B"/>
    <w:rsid w:val="00790FDC"/>
    <w:rsid w:val="00792A76"/>
    <w:rsid w:val="007931EB"/>
    <w:rsid w:val="00793CA2"/>
    <w:rsid w:val="00793E9D"/>
    <w:rsid w:val="00794636"/>
    <w:rsid w:val="00796DCB"/>
    <w:rsid w:val="007973EE"/>
    <w:rsid w:val="00797EA5"/>
    <w:rsid w:val="007A2A17"/>
    <w:rsid w:val="007A2ABA"/>
    <w:rsid w:val="007A2AC6"/>
    <w:rsid w:val="007A32BE"/>
    <w:rsid w:val="007A37C0"/>
    <w:rsid w:val="007A3954"/>
    <w:rsid w:val="007A4D45"/>
    <w:rsid w:val="007A59E9"/>
    <w:rsid w:val="007A70AB"/>
    <w:rsid w:val="007A744F"/>
    <w:rsid w:val="007B1DBB"/>
    <w:rsid w:val="007B2A1E"/>
    <w:rsid w:val="007B2AE0"/>
    <w:rsid w:val="007B5E4A"/>
    <w:rsid w:val="007B7953"/>
    <w:rsid w:val="007C3F3F"/>
    <w:rsid w:val="007C408D"/>
    <w:rsid w:val="007C4452"/>
    <w:rsid w:val="007C4EC3"/>
    <w:rsid w:val="007C5FD0"/>
    <w:rsid w:val="007C71C4"/>
    <w:rsid w:val="007C7510"/>
    <w:rsid w:val="007C7911"/>
    <w:rsid w:val="007D16C3"/>
    <w:rsid w:val="007D2BC7"/>
    <w:rsid w:val="007D42DA"/>
    <w:rsid w:val="007D4777"/>
    <w:rsid w:val="007D4D42"/>
    <w:rsid w:val="007D5101"/>
    <w:rsid w:val="007D549E"/>
    <w:rsid w:val="007D6129"/>
    <w:rsid w:val="007D6D4E"/>
    <w:rsid w:val="007D791B"/>
    <w:rsid w:val="007E0C54"/>
    <w:rsid w:val="007E2138"/>
    <w:rsid w:val="007E2812"/>
    <w:rsid w:val="007E560E"/>
    <w:rsid w:val="007E574C"/>
    <w:rsid w:val="007E61D7"/>
    <w:rsid w:val="007E786B"/>
    <w:rsid w:val="007F0980"/>
    <w:rsid w:val="007F1518"/>
    <w:rsid w:val="007F1FCE"/>
    <w:rsid w:val="007F3957"/>
    <w:rsid w:val="007F3D10"/>
    <w:rsid w:val="007F53AD"/>
    <w:rsid w:val="007F5681"/>
    <w:rsid w:val="007F63CD"/>
    <w:rsid w:val="007F6D60"/>
    <w:rsid w:val="007F7659"/>
    <w:rsid w:val="00800A68"/>
    <w:rsid w:val="008017D9"/>
    <w:rsid w:val="00801EFD"/>
    <w:rsid w:val="00802C62"/>
    <w:rsid w:val="0080442E"/>
    <w:rsid w:val="00804A53"/>
    <w:rsid w:val="00804C7D"/>
    <w:rsid w:val="00805DF5"/>
    <w:rsid w:val="00806AF3"/>
    <w:rsid w:val="00806F49"/>
    <w:rsid w:val="00807017"/>
    <w:rsid w:val="00807328"/>
    <w:rsid w:val="00810163"/>
    <w:rsid w:val="00812329"/>
    <w:rsid w:val="0081291A"/>
    <w:rsid w:val="008153F9"/>
    <w:rsid w:val="00815C1E"/>
    <w:rsid w:val="00816A70"/>
    <w:rsid w:val="008209FB"/>
    <w:rsid w:val="00820AEC"/>
    <w:rsid w:val="008217A8"/>
    <w:rsid w:val="00822BD5"/>
    <w:rsid w:val="00822FFD"/>
    <w:rsid w:val="00823691"/>
    <w:rsid w:val="00823788"/>
    <w:rsid w:val="008247E1"/>
    <w:rsid w:val="008250A7"/>
    <w:rsid w:val="0082600C"/>
    <w:rsid w:val="0082686D"/>
    <w:rsid w:val="00826FB7"/>
    <w:rsid w:val="00827219"/>
    <w:rsid w:val="0082737F"/>
    <w:rsid w:val="00831F08"/>
    <w:rsid w:val="00832D95"/>
    <w:rsid w:val="00832E9F"/>
    <w:rsid w:val="00833FA5"/>
    <w:rsid w:val="008340DD"/>
    <w:rsid w:val="008358AD"/>
    <w:rsid w:val="008416F8"/>
    <w:rsid w:val="00841852"/>
    <w:rsid w:val="00841A39"/>
    <w:rsid w:val="00841EB7"/>
    <w:rsid w:val="0084279C"/>
    <w:rsid w:val="008435B2"/>
    <w:rsid w:val="008437CD"/>
    <w:rsid w:val="00843D59"/>
    <w:rsid w:val="00844186"/>
    <w:rsid w:val="0084522E"/>
    <w:rsid w:val="00850C1D"/>
    <w:rsid w:val="00850CDC"/>
    <w:rsid w:val="008531A9"/>
    <w:rsid w:val="00855A9E"/>
    <w:rsid w:val="00856735"/>
    <w:rsid w:val="0086071A"/>
    <w:rsid w:val="00860902"/>
    <w:rsid w:val="00860D56"/>
    <w:rsid w:val="00860DC5"/>
    <w:rsid w:val="00860E64"/>
    <w:rsid w:val="00860FA7"/>
    <w:rsid w:val="0086168C"/>
    <w:rsid w:val="00861B6E"/>
    <w:rsid w:val="00864E23"/>
    <w:rsid w:val="008670AC"/>
    <w:rsid w:val="00870B3A"/>
    <w:rsid w:val="00870CC7"/>
    <w:rsid w:val="008732B5"/>
    <w:rsid w:val="00873B6B"/>
    <w:rsid w:val="00874EEE"/>
    <w:rsid w:val="00880B8B"/>
    <w:rsid w:val="00881E28"/>
    <w:rsid w:val="00881FA9"/>
    <w:rsid w:val="00883730"/>
    <w:rsid w:val="00883DD9"/>
    <w:rsid w:val="008845D4"/>
    <w:rsid w:val="00884F4B"/>
    <w:rsid w:val="00885570"/>
    <w:rsid w:val="008862A9"/>
    <w:rsid w:val="00886FED"/>
    <w:rsid w:val="00887901"/>
    <w:rsid w:val="00887903"/>
    <w:rsid w:val="00890D12"/>
    <w:rsid w:val="00891DF7"/>
    <w:rsid w:val="008943FF"/>
    <w:rsid w:val="008946A6"/>
    <w:rsid w:val="00894792"/>
    <w:rsid w:val="00895CC9"/>
    <w:rsid w:val="00896CA3"/>
    <w:rsid w:val="00896E35"/>
    <w:rsid w:val="008A2491"/>
    <w:rsid w:val="008A27E7"/>
    <w:rsid w:val="008A282E"/>
    <w:rsid w:val="008A4287"/>
    <w:rsid w:val="008A4DA6"/>
    <w:rsid w:val="008A5174"/>
    <w:rsid w:val="008A711C"/>
    <w:rsid w:val="008A71AB"/>
    <w:rsid w:val="008A7F6B"/>
    <w:rsid w:val="008B0615"/>
    <w:rsid w:val="008B178B"/>
    <w:rsid w:val="008B1E10"/>
    <w:rsid w:val="008B2713"/>
    <w:rsid w:val="008B2E6C"/>
    <w:rsid w:val="008B36F4"/>
    <w:rsid w:val="008B4391"/>
    <w:rsid w:val="008B4BEA"/>
    <w:rsid w:val="008B6748"/>
    <w:rsid w:val="008C08D9"/>
    <w:rsid w:val="008C0CE0"/>
    <w:rsid w:val="008C0E1D"/>
    <w:rsid w:val="008C187F"/>
    <w:rsid w:val="008C1B5C"/>
    <w:rsid w:val="008C1DCD"/>
    <w:rsid w:val="008C1F0E"/>
    <w:rsid w:val="008C4292"/>
    <w:rsid w:val="008C4708"/>
    <w:rsid w:val="008C48EF"/>
    <w:rsid w:val="008C5016"/>
    <w:rsid w:val="008C5D0E"/>
    <w:rsid w:val="008C78B7"/>
    <w:rsid w:val="008D05D5"/>
    <w:rsid w:val="008D0D38"/>
    <w:rsid w:val="008D1AF3"/>
    <w:rsid w:val="008D1EC4"/>
    <w:rsid w:val="008D33C4"/>
    <w:rsid w:val="008D3EF2"/>
    <w:rsid w:val="008D52E8"/>
    <w:rsid w:val="008D6A9C"/>
    <w:rsid w:val="008E05C6"/>
    <w:rsid w:val="008E0A2B"/>
    <w:rsid w:val="008E0D70"/>
    <w:rsid w:val="008E14B7"/>
    <w:rsid w:val="008E394E"/>
    <w:rsid w:val="008E489B"/>
    <w:rsid w:val="008E7123"/>
    <w:rsid w:val="008E7298"/>
    <w:rsid w:val="008E7535"/>
    <w:rsid w:val="008F00C6"/>
    <w:rsid w:val="008F196B"/>
    <w:rsid w:val="008F21B0"/>
    <w:rsid w:val="008F3D4F"/>
    <w:rsid w:val="008F4A23"/>
    <w:rsid w:val="008F59B0"/>
    <w:rsid w:val="008F766E"/>
    <w:rsid w:val="008F76AF"/>
    <w:rsid w:val="009003E4"/>
    <w:rsid w:val="009008D0"/>
    <w:rsid w:val="00900DC3"/>
    <w:rsid w:val="00901479"/>
    <w:rsid w:val="00901B6A"/>
    <w:rsid w:val="009023B2"/>
    <w:rsid w:val="00902908"/>
    <w:rsid w:val="00904D88"/>
    <w:rsid w:val="0090532C"/>
    <w:rsid w:val="009054DD"/>
    <w:rsid w:val="00905645"/>
    <w:rsid w:val="00906257"/>
    <w:rsid w:val="00906B95"/>
    <w:rsid w:val="00907693"/>
    <w:rsid w:val="009104C4"/>
    <w:rsid w:val="00911B22"/>
    <w:rsid w:val="00912063"/>
    <w:rsid w:val="00913D86"/>
    <w:rsid w:val="00913E83"/>
    <w:rsid w:val="00914040"/>
    <w:rsid w:val="00915063"/>
    <w:rsid w:val="00915A3F"/>
    <w:rsid w:val="0091602B"/>
    <w:rsid w:val="009162F0"/>
    <w:rsid w:val="00916BBB"/>
    <w:rsid w:val="009172BE"/>
    <w:rsid w:val="00917959"/>
    <w:rsid w:val="00917A38"/>
    <w:rsid w:val="009206FF"/>
    <w:rsid w:val="00922E6F"/>
    <w:rsid w:val="00922FBF"/>
    <w:rsid w:val="00925A6B"/>
    <w:rsid w:val="0092762C"/>
    <w:rsid w:val="0093251D"/>
    <w:rsid w:val="00934F04"/>
    <w:rsid w:val="009375E9"/>
    <w:rsid w:val="0093773C"/>
    <w:rsid w:val="00940A53"/>
    <w:rsid w:val="00940F9A"/>
    <w:rsid w:val="00942F4A"/>
    <w:rsid w:val="00943951"/>
    <w:rsid w:val="00943D34"/>
    <w:rsid w:val="00945A63"/>
    <w:rsid w:val="00945E7F"/>
    <w:rsid w:val="0094778F"/>
    <w:rsid w:val="0095086B"/>
    <w:rsid w:val="0095135A"/>
    <w:rsid w:val="00951AFD"/>
    <w:rsid w:val="009529B1"/>
    <w:rsid w:val="00953030"/>
    <w:rsid w:val="009534DD"/>
    <w:rsid w:val="00953E47"/>
    <w:rsid w:val="00954A1C"/>
    <w:rsid w:val="00954F6A"/>
    <w:rsid w:val="00957805"/>
    <w:rsid w:val="00957FD6"/>
    <w:rsid w:val="00963662"/>
    <w:rsid w:val="0096404C"/>
    <w:rsid w:val="00965AD3"/>
    <w:rsid w:val="009665FD"/>
    <w:rsid w:val="00966A78"/>
    <w:rsid w:val="00970CC0"/>
    <w:rsid w:val="00972775"/>
    <w:rsid w:val="00973515"/>
    <w:rsid w:val="00973F11"/>
    <w:rsid w:val="00974D3D"/>
    <w:rsid w:val="009751B0"/>
    <w:rsid w:val="00975913"/>
    <w:rsid w:val="009761D6"/>
    <w:rsid w:val="009814C8"/>
    <w:rsid w:val="00981EB9"/>
    <w:rsid w:val="0098210F"/>
    <w:rsid w:val="0098223D"/>
    <w:rsid w:val="0098224A"/>
    <w:rsid w:val="00982433"/>
    <w:rsid w:val="00982B7B"/>
    <w:rsid w:val="00983DB0"/>
    <w:rsid w:val="009849EB"/>
    <w:rsid w:val="009876BD"/>
    <w:rsid w:val="0098778F"/>
    <w:rsid w:val="00990233"/>
    <w:rsid w:val="00990CC4"/>
    <w:rsid w:val="009918A7"/>
    <w:rsid w:val="00992141"/>
    <w:rsid w:val="00994166"/>
    <w:rsid w:val="0099721F"/>
    <w:rsid w:val="009A095E"/>
    <w:rsid w:val="009A2B9D"/>
    <w:rsid w:val="009A2BDF"/>
    <w:rsid w:val="009A4D12"/>
    <w:rsid w:val="009A514E"/>
    <w:rsid w:val="009A6B92"/>
    <w:rsid w:val="009A6FBF"/>
    <w:rsid w:val="009B0196"/>
    <w:rsid w:val="009B143A"/>
    <w:rsid w:val="009B2910"/>
    <w:rsid w:val="009B4E97"/>
    <w:rsid w:val="009B5006"/>
    <w:rsid w:val="009B5D09"/>
    <w:rsid w:val="009B60F0"/>
    <w:rsid w:val="009B63E6"/>
    <w:rsid w:val="009B7D39"/>
    <w:rsid w:val="009C18D2"/>
    <w:rsid w:val="009C64C2"/>
    <w:rsid w:val="009D00C4"/>
    <w:rsid w:val="009D14A2"/>
    <w:rsid w:val="009D151C"/>
    <w:rsid w:val="009D4DAB"/>
    <w:rsid w:val="009D4E21"/>
    <w:rsid w:val="009D585B"/>
    <w:rsid w:val="009D63DE"/>
    <w:rsid w:val="009D6C59"/>
    <w:rsid w:val="009D6DDD"/>
    <w:rsid w:val="009E0F7C"/>
    <w:rsid w:val="009E1E83"/>
    <w:rsid w:val="009E48B8"/>
    <w:rsid w:val="009E78A6"/>
    <w:rsid w:val="009F1762"/>
    <w:rsid w:val="009F1B97"/>
    <w:rsid w:val="009F4575"/>
    <w:rsid w:val="009F5DCE"/>
    <w:rsid w:val="009F6B62"/>
    <w:rsid w:val="009F6E61"/>
    <w:rsid w:val="009F76F3"/>
    <w:rsid w:val="00A010F4"/>
    <w:rsid w:val="00A0165E"/>
    <w:rsid w:val="00A03D01"/>
    <w:rsid w:val="00A04400"/>
    <w:rsid w:val="00A053BE"/>
    <w:rsid w:val="00A079DF"/>
    <w:rsid w:val="00A10659"/>
    <w:rsid w:val="00A10E78"/>
    <w:rsid w:val="00A129F5"/>
    <w:rsid w:val="00A13585"/>
    <w:rsid w:val="00A15403"/>
    <w:rsid w:val="00A1677A"/>
    <w:rsid w:val="00A173F1"/>
    <w:rsid w:val="00A178E3"/>
    <w:rsid w:val="00A17D96"/>
    <w:rsid w:val="00A20979"/>
    <w:rsid w:val="00A215D6"/>
    <w:rsid w:val="00A2186E"/>
    <w:rsid w:val="00A21E9C"/>
    <w:rsid w:val="00A220A2"/>
    <w:rsid w:val="00A22F14"/>
    <w:rsid w:val="00A253A5"/>
    <w:rsid w:val="00A25757"/>
    <w:rsid w:val="00A27252"/>
    <w:rsid w:val="00A30202"/>
    <w:rsid w:val="00A30EFF"/>
    <w:rsid w:val="00A31CAA"/>
    <w:rsid w:val="00A31F59"/>
    <w:rsid w:val="00A356B6"/>
    <w:rsid w:val="00A35748"/>
    <w:rsid w:val="00A3788B"/>
    <w:rsid w:val="00A37D72"/>
    <w:rsid w:val="00A400B8"/>
    <w:rsid w:val="00A4083E"/>
    <w:rsid w:val="00A413ED"/>
    <w:rsid w:val="00A44CCE"/>
    <w:rsid w:val="00A46006"/>
    <w:rsid w:val="00A4652D"/>
    <w:rsid w:val="00A46EC5"/>
    <w:rsid w:val="00A47206"/>
    <w:rsid w:val="00A50BAF"/>
    <w:rsid w:val="00A51854"/>
    <w:rsid w:val="00A52513"/>
    <w:rsid w:val="00A52CAE"/>
    <w:rsid w:val="00A535AE"/>
    <w:rsid w:val="00A54788"/>
    <w:rsid w:val="00A5541D"/>
    <w:rsid w:val="00A55E44"/>
    <w:rsid w:val="00A57017"/>
    <w:rsid w:val="00A57484"/>
    <w:rsid w:val="00A57734"/>
    <w:rsid w:val="00A60531"/>
    <w:rsid w:val="00A60C61"/>
    <w:rsid w:val="00A622A1"/>
    <w:rsid w:val="00A634E8"/>
    <w:rsid w:val="00A6635B"/>
    <w:rsid w:val="00A66C48"/>
    <w:rsid w:val="00A66EEF"/>
    <w:rsid w:val="00A71E8C"/>
    <w:rsid w:val="00A72D56"/>
    <w:rsid w:val="00A73D19"/>
    <w:rsid w:val="00A751B1"/>
    <w:rsid w:val="00A75FE1"/>
    <w:rsid w:val="00A77344"/>
    <w:rsid w:val="00A776D4"/>
    <w:rsid w:val="00A802A2"/>
    <w:rsid w:val="00A81866"/>
    <w:rsid w:val="00A81CA6"/>
    <w:rsid w:val="00A8255B"/>
    <w:rsid w:val="00A8301F"/>
    <w:rsid w:val="00A85832"/>
    <w:rsid w:val="00A86915"/>
    <w:rsid w:val="00A8754C"/>
    <w:rsid w:val="00A87666"/>
    <w:rsid w:val="00A90A4D"/>
    <w:rsid w:val="00A914D5"/>
    <w:rsid w:val="00A92C78"/>
    <w:rsid w:val="00A935CE"/>
    <w:rsid w:val="00A95A89"/>
    <w:rsid w:val="00AA029D"/>
    <w:rsid w:val="00AA0A20"/>
    <w:rsid w:val="00AA13E0"/>
    <w:rsid w:val="00AA1BEF"/>
    <w:rsid w:val="00AA3D8E"/>
    <w:rsid w:val="00AA497B"/>
    <w:rsid w:val="00AA5EF1"/>
    <w:rsid w:val="00AA619D"/>
    <w:rsid w:val="00AA685A"/>
    <w:rsid w:val="00AB1406"/>
    <w:rsid w:val="00AB27ED"/>
    <w:rsid w:val="00AB28BF"/>
    <w:rsid w:val="00AB3C18"/>
    <w:rsid w:val="00AB40DF"/>
    <w:rsid w:val="00AB44C6"/>
    <w:rsid w:val="00AB5D98"/>
    <w:rsid w:val="00AB6B43"/>
    <w:rsid w:val="00AB6FD7"/>
    <w:rsid w:val="00AB70E3"/>
    <w:rsid w:val="00AC03FE"/>
    <w:rsid w:val="00AC16D4"/>
    <w:rsid w:val="00AC1D67"/>
    <w:rsid w:val="00AC1FC5"/>
    <w:rsid w:val="00AC2E12"/>
    <w:rsid w:val="00AC2EE9"/>
    <w:rsid w:val="00AC2F1C"/>
    <w:rsid w:val="00AC3817"/>
    <w:rsid w:val="00AC3855"/>
    <w:rsid w:val="00AC386E"/>
    <w:rsid w:val="00AC67D8"/>
    <w:rsid w:val="00AC7E0C"/>
    <w:rsid w:val="00AD0218"/>
    <w:rsid w:val="00AD05D0"/>
    <w:rsid w:val="00AD092C"/>
    <w:rsid w:val="00AD263A"/>
    <w:rsid w:val="00AD2895"/>
    <w:rsid w:val="00AD3667"/>
    <w:rsid w:val="00AD550B"/>
    <w:rsid w:val="00AD564D"/>
    <w:rsid w:val="00AD7A74"/>
    <w:rsid w:val="00AE0958"/>
    <w:rsid w:val="00AE0CFA"/>
    <w:rsid w:val="00AE189B"/>
    <w:rsid w:val="00AE19C8"/>
    <w:rsid w:val="00AE5161"/>
    <w:rsid w:val="00AE690E"/>
    <w:rsid w:val="00AE780B"/>
    <w:rsid w:val="00AE79F7"/>
    <w:rsid w:val="00AF0B00"/>
    <w:rsid w:val="00AF1447"/>
    <w:rsid w:val="00AF35E9"/>
    <w:rsid w:val="00AF43AB"/>
    <w:rsid w:val="00AF4947"/>
    <w:rsid w:val="00AF4BED"/>
    <w:rsid w:val="00AF5F77"/>
    <w:rsid w:val="00AF61CA"/>
    <w:rsid w:val="00AF7423"/>
    <w:rsid w:val="00B00E44"/>
    <w:rsid w:val="00B01C2E"/>
    <w:rsid w:val="00B0406F"/>
    <w:rsid w:val="00B067A6"/>
    <w:rsid w:val="00B0781D"/>
    <w:rsid w:val="00B07E0F"/>
    <w:rsid w:val="00B11351"/>
    <w:rsid w:val="00B1333B"/>
    <w:rsid w:val="00B139A6"/>
    <w:rsid w:val="00B13DC3"/>
    <w:rsid w:val="00B14707"/>
    <w:rsid w:val="00B15DAE"/>
    <w:rsid w:val="00B1652D"/>
    <w:rsid w:val="00B1763B"/>
    <w:rsid w:val="00B17DE9"/>
    <w:rsid w:val="00B213A6"/>
    <w:rsid w:val="00B22540"/>
    <w:rsid w:val="00B22F7B"/>
    <w:rsid w:val="00B2332F"/>
    <w:rsid w:val="00B233BB"/>
    <w:rsid w:val="00B2512E"/>
    <w:rsid w:val="00B27139"/>
    <w:rsid w:val="00B30CDF"/>
    <w:rsid w:val="00B310E9"/>
    <w:rsid w:val="00B321DE"/>
    <w:rsid w:val="00B32B15"/>
    <w:rsid w:val="00B32E5F"/>
    <w:rsid w:val="00B33A88"/>
    <w:rsid w:val="00B33FA6"/>
    <w:rsid w:val="00B34A00"/>
    <w:rsid w:val="00B34B76"/>
    <w:rsid w:val="00B35E14"/>
    <w:rsid w:val="00B41CAF"/>
    <w:rsid w:val="00B443C2"/>
    <w:rsid w:val="00B447DF"/>
    <w:rsid w:val="00B4577F"/>
    <w:rsid w:val="00B45BC7"/>
    <w:rsid w:val="00B45D46"/>
    <w:rsid w:val="00B46273"/>
    <w:rsid w:val="00B479C7"/>
    <w:rsid w:val="00B5048B"/>
    <w:rsid w:val="00B5197F"/>
    <w:rsid w:val="00B5211A"/>
    <w:rsid w:val="00B532D2"/>
    <w:rsid w:val="00B54937"/>
    <w:rsid w:val="00B54D97"/>
    <w:rsid w:val="00B56B71"/>
    <w:rsid w:val="00B57AB6"/>
    <w:rsid w:val="00B60F93"/>
    <w:rsid w:val="00B623AA"/>
    <w:rsid w:val="00B62C7A"/>
    <w:rsid w:val="00B62DEF"/>
    <w:rsid w:val="00B6355F"/>
    <w:rsid w:val="00B637F8"/>
    <w:rsid w:val="00B63E25"/>
    <w:rsid w:val="00B642EC"/>
    <w:rsid w:val="00B643F7"/>
    <w:rsid w:val="00B64A16"/>
    <w:rsid w:val="00B66A4F"/>
    <w:rsid w:val="00B71FC3"/>
    <w:rsid w:val="00B720B6"/>
    <w:rsid w:val="00B732FB"/>
    <w:rsid w:val="00B73ADA"/>
    <w:rsid w:val="00B73B79"/>
    <w:rsid w:val="00B74A0A"/>
    <w:rsid w:val="00B76291"/>
    <w:rsid w:val="00B76C13"/>
    <w:rsid w:val="00B80510"/>
    <w:rsid w:val="00B8093A"/>
    <w:rsid w:val="00B80CA3"/>
    <w:rsid w:val="00B818FA"/>
    <w:rsid w:val="00B81C83"/>
    <w:rsid w:val="00B82914"/>
    <w:rsid w:val="00B82DB9"/>
    <w:rsid w:val="00B82FDB"/>
    <w:rsid w:val="00B8410E"/>
    <w:rsid w:val="00B852C5"/>
    <w:rsid w:val="00B87902"/>
    <w:rsid w:val="00B8791D"/>
    <w:rsid w:val="00B92086"/>
    <w:rsid w:val="00B93576"/>
    <w:rsid w:val="00BA00A8"/>
    <w:rsid w:val="00BA209D"/>
    <w:rsid w:val="00BA383D"/>
    <w:rsid w:val="00BA49B4"/>
    <w:rsid w:val="00BA5BB6"/>
    <w:rsid w:val="00BA66EB"/>
    <w:rsid w:val="00BA7109"/>
    <w:rsid w:val="00BB1EEB"/>
    <w:rsid w:val="00BB2F52"/>
    <w:rsid w:val="00BB3979"/>
    <w:rsid w:val="00BB52A6"/>
    <w:rsid w:val="00BB5471"/>
    <w:rsid w:val="00BB6654"/>
    <w:rsid w:val="00BB729F"/>
    <w:rsid w:val="00BB7946"/>
    <w:rsid w:val="00BC0F4B"/>
    <w:rsid w:val="00BC0FC2"/>
    <w:rsid w:val="00BC25B4"/>
    <w:rsid w:val="00BC2EF1"/>
    <w:rsid w:val="00BC38A2"/>
    <w:rsid w:val="00BC3ECE"/>
    <w:rsid w:val="00BC4B05"/>
    <w:rsid w:val="00BC4F4B"/>
    <w:rsid w:val="00BC526C"/>
    <w:rsid w:val="00BC5730"/>
    <w:rsid w:val="00BC7D27"/>
    <w:rsid w:val="00BD43F9"/>
    <w:rsid w:val="00BD4A9C"/>
    <w:rsid w:val="00BD4F9F"/>
    <w:rsid w:val="00BD673F"/>
    <w:rsid w:val="00BD6A38"/>
    <w:rsid w:val="00BD7B7B"/>
    <w:rsid w:val="00BE0513"/>
    <w:rsid w:val="00BE10CF"/>
    <w:rsid w:val="00BE2688"/>
    <w:rsid w:val="00BE3665"/>
    <w:rsid w:val="00BE4FCD"/>
    <w:rsid w:val="00BE574B"/>
    <w:rsid w:val="00BE5D5F"/>
    <w:rsid w:val="00BE62E1"/>
    <w:rsid w:val="00BE6829"/>
    <w:rsid w:val="00BE6ADC"/>
    <w:rsid w:val="00BF053A"/>
    <w:rsid w:val="00BF0B92"/>
    <w:rsid w:val="00BF0D39"/>
    <w:rsid w:val="00BF0D3E"/>
    <w:rsid w:val="00BF2205"/>
    <w:rsid w:val="00BF2277"/>
    <w:rsid w:val="00BF22A1"/>
    <w:rsid w:val="00BF2976"/>
    <w:rsid w:val="00BF33C6"/>
    <w:rsid w:val="00BF6B37"/>
    <w:rsid w:val="00BF7AC7"/>
    <w:rsid w:val="00C027E9"/>
    <w:rsid w:val="00C02A47"/>
    <w:rsid w:val="00C041EC"/>
    <w:rsid w:val="00C07A03"/>
    <w:rsid w:val="00C10817"/>
    <w:rsid w:val="00C124C7"/>
    <w:rsid w:val="00C12E7D"/>
    <w:rsid w:val="00C13887"/>
    <w:rsid w:val="00C13D24"/>
    <w:rsid w:val="00C141D9"/>
    <w:rsid w:val="00C1494E"/>
    <w:rsid w:val="00C2080A"/>
    <w:rsid w:val="00C20EAC"/>
    <w:rsid w:val="00C20F2A"/>
    <w:rsid w:val="00C23008"/>
    <w:rsid w:val="00C238BB"/>
    <w:rsid w:val="00C2530C"/>
    <w:rsid w:val="00C25FA8"/>
    <w:rsid w:val="00C2738A"/>
    <w:rsid w:val="00C32D0F"/>
    <w:rsid w:val="00C32DFD"/>
    <w:rsid w:val="00C345A3"/>
    <w:rsid w:val="00C347F5"/>
    <w:rsid w:val="00C37A18"/>
    <w:rsid w:val="00C40299"/>
    <w:rsid w:val="00C40976"/>
    <w:rsid w:val="00C41A13"/>
    <w:rsid w:val="00C43118"/>
    <w:rsid w:val="00C432C9"/>
    <w:rsid w:val="00C44F37"/>
    <w:rsid w:val="00C450ED"/>
    <w:rsid w:val="00C50321"/>
    <w:rsid w:val="00C50908"/>
    <w:rsid w:val="00C50923"/>
    <w:rsid w:val="00C51280"/>
    <w:rsid w:val="00C5174C"/>
    <w:rsid w:val="00C52354"/>
    <w:rsid w:val="00C529E5"/>
    <w:rsid w:val="00C52E6F"/>
    <w:rsid w:val="00C532C3"/>
    <w:rsid w:val="00C56388"/>
    <w:rsid w:val="00C571B4"/>
    <w:rsid w:val="00C60F88"/>
    <w:rsid w:val="00C631DF"/>
    <w:rsid w:val="00C64817"/>
    <w:rsid w:val="00C65FA8"/>
    <w:rsid w:val="00C66225"/>
    <w:rsid w:val="00C662CD"/>
    <w:rsid w:val="00C66618"/>
    <w:rsid w:val="00C67FE9"/>
    <w:rsid w:val="00C70969"/>
    <w:rsid w:val="00C72720"/>
    <w:rsid w:val="00C747C9"/>
    <w:rsid w:val="00C74C2D"/>
    <w:rsid w:val="00C757E4"/>
    <w:rsid w:val="00C80276"/>
    <w:rsid w:val="00C80499"/>
    <w:rsid w:val="00C806BD"/>
    <w:rsid w:val="00C80ADD"/>
    <w:rsid w:val="00C810EB"/>
    <w:rsid w:val="00C8171E"/>
    <w:rsid w:val="00C8222B"/>
    <w:rsid w:val="00C8370D"/>
    <w:rsid w:val="00C87D7D"/>
    <w:rsid w:val="00C913DB"/>
    <w:rsid w:val="00C9238D"/>
    <w:rsid w:val="00C928BE"/>
    <w:rsid w:val="00C92B85"/>
    <w:rsid w:val="00C95D72"/>
    <w:rsid w:val="00C973BC"/>
    <w:rsid w:val="00CA2C83"/>
    <w:rsid w:val="00CA2F23"/>
    <w:rsid w:val="00CA5939"/>
    <w:rsid w:val="00CA6A14"/>
    <w:rsid w:val="00CA79A2"/>
    <w:rsid w:val="00CB00ED"/>
    <w:rsid w:val="00CB03FF"/>
    <w:rsid w:val="00CB0C5B"/>
    <w:rsid w:val="00CB0CB2"/>
    <w:rsid w:val="00CB1095"/>
    <w:rsid w:val="00CB19F7"/>
    <w:rsid w:val="00CB239B"/>
    <w:rsid w:val="00CB3F25"/>
    <w:rsid w:val="00CB49B3"/>
    <w:rsid w:val="00CB49E6"/>
    <w:rsid w:val="00CB4BEB"/>
    <w:rsid w:val="00CB5747"/>
    <w:rsid w:val="00CB5C08"/>
    <w:rsid w:val="00CC1144"/>
    <w:rsid w:val="00CC2051"/>
    <w:rsid w:val="00CC38BF"/>
    <w:rsid w:val="00CC4AD1"/>
    <w:rsid w:val="00CC748E"/>
    <w:rsid w:val="00CC7C4F"/>
    <w:rsid w:val="00CD199A"/>
    <w:rsid w:val="00CD6A63"/>
    <w:rsid w:val="00CD7722"/>
    <w:rsid w:val="00CD7900"/>
    <w:rsid w:val="00CE00C0"/>
    <w:rsid w:val="00CE3353"/>
    <w:rsid w:val="00CE5EC9"/>
    <w:rsid w:val="00CE6276"/>
    <w:rsid w:val="00CF07DF"/>
    <w:rsid w:val="00CF0A7E"/>
    <w:rsid w:val="00CF16D7"/>
    <w:rsid w:val="00CF17BC"/>
    <w:rsid w:val="00CF1813"/>
    <w:rsid w:val="00CF22CA"/>
    <w:rsid w:val="00CF263C"/>
    <w:rsid w:val="00CF36DC"/>
    <w:rsid w:val="00CF37C6"/>
    <w:rsid w:val="00CF397A"/>
    <w:rsid w:val="00CF39CC"/>
    <w:rsid w:val="00CF3F62"/>
    <w:rsid w:val="00CF4920"/>
    <w:rsid w:val="00CF5E43"/>
    <w:rsid w:val="00CF5F71"/>
    <w:rsid w:val="00D00219"/>
    <w:rsid w:val="00D00FC1"/>
    <w:rsid w:val="00D025BB"/>
    <w:rsid w:val="00D04B9F"/>
    <w:rsid w:val="00D04E60"/>
    <w:rsid w:val="00D05478"/>
    <w:rsid w:val="00D05762"/>
    <w:rsid w:val="00D069FC"/>
    <w:rsid w:val="00D079E5"/>
    <w:rsid w:val="00D109BA"/>
    <w:rsid w:val="00D10EE3"/>
    <w:rsid w:val="00D11E27"/>
    <w:rsid w:val="00D147D2"/>
    <w:rsid w:val="00D15ABD"/>
    <w:rsid w:val="00D15AC1"/>
    <w:rsid w:val="00D1609C"/>
    <w:rsid w:val="00D16196"/>
    <w:rsid w:val="00D16EF8"/>
    <w:rsid w:val="00D1796F"/>
    <w:rsid w:val="00D21409"/>
    <w:rsid w:val="00D227E9"/>
    <w:rsid w:val="00D2297F"/>
    <w:rsid w:val="00D24BBF"/>
    <w:rsid w:val="00D2516B"/>
    <w:rsid w:val="00D25B4D"/>
    <w:rsid w:val="00D262CF"/>
    <w:rsid w:val="00D26D70"/>
    <w:rsid w:val="00D305A1"/>
    <w:rsid w:val="00D306FD"/>
    <w:rsid w:val="00D33340"/>
    <w:rsid w:val="00D34DC3"/>
    <w:rsid w:val="00D36EEC"/>
    <w:rsid w:val="00D3736B"/>
    <w:rsid w:val="00D376F1"/>
    <w:rsid w:val="00D37EDD"/>
    <w:rsid w:val="00D402B4"/>
    <w:rsid w:val="00D41662"/>
    <w:rsid w:val="00D435A1"/>
    <w:rsid w:val="00D43BF1"/>
    <w:rsid w:val="00D44BDF"/>
    <w:rsid w:val="00D44F47"/>
    <w:rsid w:val="00D508E8"/>
    <w:rsid w:val="00D50F4F"/>
    <w:rsid w:val="00D52300"/>
    <w:rsid w:val="00D52912"/>
    <w:rsid w:val="00D54DCA"/>
    <w:rsid w:val="00D55E0D"/>
    <w:rsid w:val="00D56D3B"/>
    <w:rsid w:val="00D612D4"/>
    <w:rsid w:val="00D63C62"/>
    <w:rsid w:val="00D64FB3"/>
    <w:rsid w:val="00D66067"/>
    <w:rsid w:val="00D66FAA"/>
    <w:rsid w:val="00D679D5"/>
    <w:rsid w:val="00D67CA6"/>
    <w:rsid w:val="00D702E1"/>
    <w:rsid w:val="00D70AB2"/>
    <w:rsid w:val="00D72A8B"/>
    <w:rsid w:val="00D74701"/>
    <w:rsid w:val="00D749C0"/>
    <w:rsid w:val="00D74CB7"/>
    <w:rsid w:val="00D768F1"/>
    <w:rsid w:val="00D769ED"/>
    <w:rsid w:val="00D803E2"/>
    <w:rsid w:val="00D81EC5"/>
    <w:rsid w:val="00D8279E"/>
    <w:rsid w:val="00D82F17"/>
    <w:rsid w:val="00D83A24"/>
    <w:rsid w:val="00D849D9"/>
    <w:rsid w:val="00D850DF"/>
    <w:rsid w:val="00D8539F"/>
    <w:rsid w:val="00D8683A"/>
    <w:rsid w:val="00D9080F"/>
    <w:rsid w:val="00D93A23"/>
    <w:rsid w:val="00D93BFF"/>
    <w:rsid w:val="00D94C33"/>
    <w:rsid w:val="00D952F8"/>
    <w:rsid w:val="00D96719"/>
    <w:rsid w:val="00D96E61"/>
    <w:rsid w:val="00DA0FE0"/>
    <w:rsid w:val="00DA2BF6"/>
    <w:rsid w:val="00DA341C"/>
    <w:rsid w:val="00DA4138"/>
    <w:rsid w:val="00DA4B87"/>
    <w:rsid w:val="00DA5706"/>
    <w:rsid w:val="00DA65DB"/>
    <w:rsid w:val="00DB18BF"/>
    <w:rsid w:val="00DB2349"/>
    <w:rsid w:val="00DB46A1"/>
    <w:rsid w:val="00DB4FA4"/>
    <w:rsid w:val="00DB5DD7"/>
    <w:rsid w:val="00DB6AD9"/>
    <w:rsid w:val="00DB746F"/>
    <w:rsid w:val="00DC0448"/>
    <w:rsid w:val="00DC074E"/>
    <w:rsid w:val="00DC0AAD"/>
    <w:rsid w:val="00DC2916"/>
    <w:rsid w:val="00DC465B"/>
    <w:rsid w:val="00DC5511"/>
    <w:rsid w:val="00DD18FD"/>
    <w:rsid w:val="00DD1D7F"/>
    <w:rsid w:val="00DD7963"/>
    <w:rsid w:val="00DD7E0E"/>
    <w:rsid w:val="00DD7E81"/>
    <w:rsid w:val="00DE03EA"/>
    <w:rsid w:val="00DE16B7"/>
    <w:rsid w:val="00DE1E12"/>
    <w:rsid w:val="00DE476C"/>
    <w:rsid w:val="00DE499B"/>
    <w:rsid w:val="00DE5633"/>
    <w:rsid w:val="00DE6874"/>
    <w:rsid w:val="00DE6C7D"/>
    <w:rsid w:val="00DF080F"/>
    <w:rsid w:val="00DF0F61"/>
    <w:rsid w:val="00DF1263"/>
    <w:rsid w:val="00DF214E"/>
    <w:rsid w:val="00DF22DD"/>
    <w:rsid w:val="00DF2FE0"/>
    <w:rsid w:val="00DF3A66"/>
    <w:rsid w:val="00DF4A55"/>
    <w:rsid w:val="00DF619D"/>
    <w:rsid w:val="00E00341"/>
    <w:rsid w:val="00E014DB"/>
    <w:rsid w:val="00E01886"/>
    <w:rsid w:val="00E01900"/>
    <w:rsid w:val="00E03DB6"/>
    <w:rsid w:val="00E0407A"/>
    <w:rsid w:val="00E04BE7"/>
    <w:rsid w:val="00E05573"/>
    <w:rsid w:val="00E05B0E"/>
    <w:rsid w:val="00E06704"/>
    <w:rsid w:val="00E10B83"/>
    <w:rsid w:val="00E1163D"/>
    <w:rsid w:val="00E11902"/>
    <w:rsid w:val="00E12412"/>
    <w:rsid w:val="00E12EEB"/>
    <w:rsid w:val="00E1340C"/>
    <w:rsid w:val="00E13F62"/>
    <w:rsid w:val="00E15745"/>
    <w:rsid w:val="00E15D0A"/>
    <w:rsid w:val="00E16786"/>
    <w:rsid w:val="00E170A0"/>
    <w:rsid w:val="00E210E5"/>
    <w:rsid w:val="00E21671"/>
    <w:rsid w:val="00E21E43"/>
    <w:rsid w:val="00E22641"/>
    <w:rsid w:val="00E22660"/>
    <w:rsid w:val="00E22A11"/>
    <w:rsid w:val="00E2307F"/>
    <w:rsid w:val="00E23B3E"/>
    <w:rsid w:val="00E23D75"/>
    <w:rsid w:val="00E24249"/>
    <w:rsid w:val="00E246C1"/>
    <w:rsid w:val="00E2557C"/>
    <w:rsid w:val="00E26816"/>
    <w:rsid w:val="00E26BC3"/>
    <w:rsid w:val="00E278ED"/>
    <w:rsid w:val="00E31581"/>
    <w:rsid w:val="00E321AD"/>
    <w:rsid w:val="00E32BCF"/>
    <w:rsid w:val="00E34EE9"/>
    <w:rsid w:val="00E36064"/>
    <w:rsid w:val="00E36A46"/>
    <w:rsid w:val="00E42C0A"/>
    <w:rsid w:val="00E42F90"/>
    <w:rsid w:val="00E44806"/>
    <w:rsid w:val="00E44F20"/>
    <w:rsid w:val="00E45A3D"/>
    <w:rsid w:val="00E46679"/>
    <w:rsid w:val="00E46CAB"/>
    <w:rsid w:val="00E47833"/>
    <w:rsid w:val="00E527B2"/>
    <w:rsid w:val="00E53137"/>
    <w:rsid w:val="00E54777"/>
    <w:rsid w:val="00E54B81"/>
    <w:rsid w:val="00E572B6"/>
    <w:rsid w:val="00E5753A"/>
    <w:rsid w:val="00E61894"/>
    <w:rsid w:val="00E620D8"/>
    <w:rsid w:val="00E623EB"/>
    <w:rsid w:val="00E65CBC"/>
    <w:rsid w:val="00E669DC"/>
    <w:rsid w:val="00E66C29"/>
    <w:rsid w:val="00E67587"/>
    <w:rsid w:val="00E70C01"/>
    <w:rsid w:val="00E71D22"/>
    <w:rsid w:val="00E720A0"/>
    <w:rsid w:val="00E736BE"/>
    <w:rsid w:val="00E77CAB"/>
    <w:rsid w:val="00E81027"/>
    <w:rsid w:val="00E833EF"/>
    <w:rsid w:val="00E83DD4"/>
    <w:rsid w:val="00E84852"/>
    <w:rsid w:val="00E84CFB"/>
    <w:rsid w:val="00E84EF4"/>
    <w:rsid w:val="00E85EE3"/>
    <w:rsid w:val="00E86CCC"/>
    <w:rsid w:val="00E879E0"/>
    <w:rsid w:val="00E90354"/>
    <w:rsid w:val="00E92FF5"/>
    <w:rsid w:val="00E94A10"/>
    <w:rsid w:val="00E94B9D"/>
    <w:rsid w:val="00E94E9C"/>
    <w:rsid w:val="00E96144"/>
    <w:rsid w:val="00E969A7"/>
    <w:rsid w:val="00E97035"/>
    <w:rsid w:val="00EA1091"/>
    <w:rsid w:val="00EA12F6"/>
    <w:rsid w:val="00EA147C"/>
    <w:rsid w:val="00EA18C2"/>
    <w:rsid w:val="00EA1A96"/>
    <w:rsid w:val="00EA3367"/>
    <w:rsid w:val="00EA4C31"/>
    <w:rsid w:val="00EA6FE7"/>
    <w:rsid w:val="00EB0E57"/>
    <w:rsid w:val="00EB1020"/>
    <w:rsid w:val="00EB1432"/>
    <w:rsid w:val="00EB1ACA"/>
    <w:rsid w:val="00EB1C82"/>
    <w:rsid w:val="00EB2334"/>
    <w:rsid w:val="00EB2DD2"/>
    <w:rsid w:val="00EB551B"/>
    <w:rsid w:val="00EB5943"/>
    <w:rsid w:val="00EB5ACB"/>
    <w:rsid w:val="00EB71BE"/>
    <w:rsid w:val="00EC2494"/>
    <w:rsid w:val="00EC2A97"/>
    <w:rsid w:val="00EC4B26"/>
    <w:rsid w:val="00EC6FCB"/>
    <w:rsid w:val="00EC7B19"/>
    <w:rsid w:val="00EC7D71"/>
    <w:rsid w:val="00EC7E53"/>
    <w:rsid w:val="00ED0B12"/>
    <w:rsid w:val="00ED0EB7"/>
    <w:rsid w:val="00ED287B"/>
    <w:rsid w:val="00ED307D"/>
    <w:rsid w:val="00ED357B"/>
    <w:rsid w:val="00ED3B0F"/>
    <w:rsid w:val="00ED52FA"/>
    <w:rsid w:val="00ED594A"/>
    <w:rsid w:val="00ED60D6"/>
    <w:rsid w:val="00ED6FB6"/>
    <w:rsid w:val="00ED71C1"/>
    <w:rsid w:val="00EE0CFF"/>
    <w:rsid w:val="00EE1013"/>
    <w:rsid w:val="00EE41F6"/>
    <w:rsid w:val="00EE716B"/>
    <w:rsid w:val="00EE735D"/>
    <w:rsid w:val="00EE7C91"/>
    <w:rsid w:val="00EE7F35"/>
    <w:rsid w:val="00EF010D"/>
    <w:rsid w:val="00EF082E"/>
    <w:rsid w:val="00EF0EB0"/>
    <w:rsid w:val="00EF1F6F"/>
    <w:rsid w:val="00EF206E"/>
    <w:rsid w:val="00EF32D6"/>
    <w:rsid w:val="00EF3D72"/>
    <w:rsid w:val="00EF62A4"/>
    <w:rsid w:val="00EF661A"/>
    <w:rsid w:val="00EF71B1"/>
    <w:rsid w:val="00EF7C5F"/>
    <w:rsid w:val="00F00A9A"/>
    <w:rsid w:val="00F00D84"/>
    <w:rsid w:val="00F00F55"/>
    <w:rsid w:val="00F01544"/>
    <w:rsid w:val="00F03E34"/>
    <w:rsid w:val="00F056CF"/>
    <w:rsid w:val="00F0577F"/>
    <w:rsid w:val="00F0665D"/>
    <w:rsid w:val="00F07E5B"/>
    <w:rsid w:val="00F07FAC"/>
    <w:rsid w:val="00F100AC"/>
    <w:rsid w:val="00F12C6F"/>
    <w:rsid w:val="00F15530"/>
    <w:rsid w:val="00F159EC"/>
    <w:rsid w:val="00F16CAF"/>
    <w:rsid w:val="00F17529"/>
    <w:rsid w:val="00F1780F"/>
    <w:rsid w:val="00F179E8"/>
    <w:rsid w:val="00F20D8B"/>
    <w:rsid w:val="00F21C84"/>
    <w:rsid w:val="00F21D2E"/>
    <w:rsid w:val="00F230B2"/>
    <w:rsid w:val="00F2389B"/>
    <w:rsid w:val="00F25FBA"/>
    <w:rsid w:val="00F262F5"/>
    <w:rsid w:val="00F26B58"/>
    <w:rsid w:val="00F26D73"/>
    <w:rsid w:val="00F27C5D"/>
    <w:rsid w:val="00F31CE3"/>
    <w:rsid w:val="00F31EC6"/>
    <w:rsid w:val="00F320AB"/>
    <w:rsid w:val="00F323B2"/>
    <w:rsid w:val="00F33154"/>
    <w:rsid w:val="00F33759"/>
    <w:rsid w:val="00F34806"/>
    <w:rsid w:val="00F34F41"/>
    <w:rsid w:val="00F414DA"/>
    <w:rsid w:val="00F42786"/>
    <w:rsid w:val="00F42F5F"/>
    <w:rsid w:val="00F466B9"/>
    <w:rsid w:val="00F47DC9"/>
    <w:rsid w:val="00F5006A"/>
    <w:rsid w:val="00F506A5"/>
    <w:rsid w:val="00F525E7"/>
    <w:rsid w:val="00F5594C"/>
    <w:rsid w:val="00F60386"/>
    <w:rsid w:val="00F6235D"/>
    <w:rsid w:val="00F62E00"/>
    <w:rsid w:val="00F645EE"/>
    <w:rsid w:val="00F66BE2"/>
    <w:rsid w:val="00F67555"/>
    <w:rsid w:val="00F67D40"/>
    <w:rsid w:val="00F70167"/>
    <w:rsid w:val="00F70552"/>
    <w:rsid w:val="00F70DA1"/>
    <w:rsid w:val="00F7177B"/>
    <w:rsid w:val="00F73D51"/>
    <w:rsid w:val="00F744C7"/>
    <w:rsid w:val="00F74A13"/>
    <w:rsid w:val="00F774FB"/>
    <w:rsid w:val="00F8192E"/>
    <w:rsid w:val="00F8241E"/>
    <w:rsid w:val="00F828EB"/>
    <w:rsid w:val="00F83172"/>
    <w:rsid w:val="00F8326B"/>
    <w:rsid w:val="00F83734"/>
    <w:rsid w:val="00F83EF9"/>
    <w:rsid w:val="00F851E0"/>
    <w:rsid w:val="00F85C7F"/>
    <w:rsid w:val="00F87EC9"/>
    <w:rsid w:val="00F90F4A"/>
    <w:rsid w:val="00F91360"/>
    <w:rsid w:val="00F91C8B"/>
    <w:rsid w:val="00F94C16"/>
    <w:rsid w:val="00F94CE2"/>
    <w:rsid w:val="00F951B5"/>
    <w:rsid w:val="00F95C34"/>
    <w:rsid w:val="00F96ED9"/>
    <w:rsid w:val="00FA1C77"/>
    <w:rsid w:val="00FA32C8"/>
    <w:rsid w:val="00FA3A36"/>
    <w:rsid w:val="00FA4227"/>
    <w:rsid w:val="00FA447C"/>
    <w:rsid w:val="00FA71FF"/>
    <w:rsid w:val="00FB2C05"/>
    <w:rsid w:val="00FB2E93"/>
    <w:rsid w:val="00FB3031"/>
    <w:rsid w:val="00FB5203"/>
    <w:rsid w:val="00FB56D9"/>
    <w:rsid w:val="00FB5BE8"/>
    <w:rsid w:val="00FC081F"/>
    <w:rsid w:val="00FC2D26"/>
    <w:rsid w:val="00FC3718"/>
    <w:rsid w:val="00FC4FCF"/>
    <w:rsid w:val="00FC5D59"/>
    <w:rsid w:val="00FC6AF8"/>
    <w:rsid w:val="00FC7E1A"/>
    <w:rsid w:val="00FD1768"/>
    <w:rsid w:val="00FD183C"/>
    <w:rsid w:val="00FD184F"/>
    <w:rsid w:val="00FD4B71"/>
    <w:rsid w:val="00FD4FBD"/>
    <w:rsid w:val="00FD511B"/>
    <w:rsid w:val="00FD6298"/>
    <w:rsid w:val="00FE0B62"/>
    <w:rsid w:val="00FE3DA1"/>
    <w:rsid w:val="00FE51BA"/>
    <w:rsid w:val="00FE588F"/>
    <w:rsid w:val="00FE6BD2"/>
    <w:rsid w:val="00FE7903"/>
    <w:rsid w:val="00FE79AF"/>
    <w:rsid w:val="00FF108B"/>
    <w:rsid w:val="00FF1788"/>
    <w:rsid w:val="00FF25BD"/>
    <w:rsid w:val="00FF2907"/>
    <w:rsid w:val="00FF4EA1"/>
    <w:rsid w:val="00FF5202"/>
    <w:rsid w:val="00FF5E4B"/>
    <w:rsid w:val="00FF7383"/>
    <w:rsid w:val="00FF793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D278D6"/>
  <w15:docId w15:val="{2188D762-0DDE-48EF-A002-9C5712651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iPriority="39"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D16196"/>
    <w:rPr>
      <w:sz w:val="24"/>
      <w:szCs w:val="24"/>
    </w:rPr>
  </w:style>
  <w:style w:type="paragraph" w:styleId="berschrift1">
    <w:name w:val="heading 1"/>
    <w:next w:val="Grundtext"/>
    <w:link w:val="berschrift1Zchn"/>
    <w:uiPriority w:val="9"/>
    <w:qFormat/>
    <w:pPr>
      <w:keepNext/>
      <w:keepLines/>
      <w:pageBreakBefore/>
      <w:numPr>
        <w:numId w:val="3"/>
      </w:numPr>
      <w:tabs>
        <w:tab w:val="right" w:leader="dot" w:pos="8494"/>
      </w:tabs>
      <w:suppressAutoHyphens/>
      <w:spacing w:after="160" w:line="360" w:lineRule="exact"/>
      <w:outlineLvl w:val="0"/>
    </w:pPr>
    <w:rPr>
      <w:b/>
      <w:kern w:val="28"/>
      <w:sz w:val="28"/>
    </w:rPr>
  </w:style>
  <w:style w:type="paragraph" w:styleId="berschrift2">
    <w:name w:val="heading 2"/>
    <w:basedOn w:val="berschrift1"/>
    <w:next w:val="Grundtext"/>
    <w:link w:val="berschrift2Zchn"/>
    <w:qFormat/>
    <w:pPr>
      <w:pageBreakBefore w:val="0"/>
      <w:numPr>
        <w:ilvl w:val="1"/>
      </w:numPr>
      <w:spacing w:before="600"/>
      <w:outlineLvl w:val="1"/>
    </w:pPr>
    <w:rPr>
      <w:sz w:val="24"/>
    </w:rPr>
  </w:style>
  <w:style w:type="paragraph" w:styleId="berschrift3">
    <w:name w:val="heading 3"/>
    <w:basedOn w:val="berschrift2"/>
    <w:next w:val="Grundtext"/>
    <w:link w:val="berschrift3Zchn"/>
    <w:qFormat/>
    <w:pPr>
      <w:numPr>
        <w:ilvl w:val="2"/>
      </w:numPr>
      <w:outlineLvl w:val="2"/>
    </w:pPr>
  </w:style>
  <w:style w:type="paragraph" w:styleId="berschrift4">
    <w:name w:val="heading 4"/>
    <w:basedOn w:val="berschrift3"/>
    <w:next w:val="Grundtext"/>
    <w:qFormat/>
    <w:pPr>
      <w:numPr>
        <w:ilvl w:val="3"/>
      </w:numPr>
      <w:outlineLvl w:val="3"/>
    </w:pPr>
  </w:style>
  <w:style w:type="paragraph" w:styleId="berschrift5">
    <w:name w:val="heading 5"/>
    <w:basedOn w:val="berschrift4"/>
    <w:next w:val="Grundtext"/>
    <w:qFormat/>
    <w:pPr>
      <w:numPr>
        <w:ilvl w:val="4"/>
      </w:numPr>
      <w:spacing w:before="160"/>
      <w:outlineLvl w:val="4"/>
    </w:pPr>
    <w:rPr>
      <w:b w:val="0"/>
    </w:rPr>
  </w:style>
  <w:style w:type="paragraph" w:styleId="berschrift6">
    <w:name w:val="heading 6"/>
    <w:basedOn w:val="Standard"/>
    <w:next w:val="Standard"/>
    <w:qFormat/>
    <w:pPr>
      <w:numPr>
        <w:ilvl w:val="5"/>
        <w:numId w:val="3"/>
      </w:numPr>
      <w:spacing w:before="240" w:after="60"/>
      <w:outlineLvl w:val="5"/>
    </w:pPr>
    <w:rPr>
      <w:i/>
      <w:sz w:val="22"/>
      <w:szCs w:val="20"/>
    </w:rPr>
  </w:style>
  <w:style w:type="paragraph" w:styleId="berschrift7">
    <w:name w:val="heading 7"/>
    <w:basedOn w:val="Standard"/>
    <w:next w:val="Standard"/>
    <w:qFormat/>
    <w:pPr>
      <w:numPr>
        <w:ilvl w:val="6"/>
        <w:numId w:val="3"/>
      </w:numPr>
      <w:spacing w:before="240" w:after="60"/>
      <w:outlineLvl w:val="6"/>
    </w:pPr>
    <w:rPr>
      <w:rFonts w:ascii="Arial" w:hAnsi="Arial"/>
      <w:sz w:val="20"/>
      <w:szCs w:val="20"/>
    </w:rPr>
  </w:style>
  <w:style w:type="paragraph" w:styleId="berschrift8">
    <w:name w:val="heading 8"/>
    <w:basedOn w:val="berschrift2"/>
    <w:next w:val="Grundtext"/>
    <w:link w:val="berschrift8Zchn"/>
    <w:qFormat/>
    <w:pPr>
      <w:numPr>
        <w:ilvl w:val="7"/>
      </w:numPr>
      <w:outlineLvl w:val="7"/>
    </w:pPr>
  </w:style>
  <w:style w:type="paragraph" w:styleId="berschrift9">
    <w:name w:val="heading 9"/>
    <w:basedOn w:val="berschrift3"/>
    <w:next w:val="Grundtext"/>
    <w:qFormat/>
    <w:pPr>
      <w:numPr>
        <w:ilvl w:val="8"/>
      </w:numPr>
      <w:tabs>
        <w:tab w:val="num" w:pos="360"/>
      </w:tabs>
      <w:outlineLvl w:val="8"/>
    </w:p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Grundtext">
    <w:name w:val="Grundtext"/>
    <w:pPr>
      <w:spacing w:after="240" w:line="360" w:lineRule="atLeast"/>
      <w:jc w:val="both"/>
    </w:pPr>
    <w:rPr>
      <w:sz w:val="24"/>
    </w:rPr>
  </w:style>
  <w:style w:type="paragraph" w:styleId="Kopfzeile">
    <w:name w:val="header"/>
    <w:basedOn w:val="Standard"/>
    <w:pPr>
      <w:tabs>
        <w:tab w:val="center" w:pos="4153"/>
        <w:tab w:val="right" w:pos="8306"/>
      </w:tabs>
    </w:pPr>
  </w:style>
  <w:style w:type="paragraph" w:styleId="Fuzeile">
    <w:name w:val="footer"/>
    <w:basedOn w:val="Standard"/>
    <w:pPr>
      <w:tabs>
        <w:tab w:val="center" w:pos="4153"/>
        <w:tab w:val="right" w:pos="8306"/>
      </w:tabs>
    </w:pPr>
  </w:style>
  <w:style w:type="paragraph" w:customStyle="1" w:styleId="Grundtextzentriert">
    <w:name w:val="Grundtext (zentriert)"/>
    <w:basedOn w:val="Grundtext"/>
    <w:pPr>
      <w:spacing w:after="0" w:line="320" w:lineRule="atLeast"/>
      <w:jc w:val="center"/>
    </w:pPr>
  </w:style>
  <w:style w:type="character" w:customStyle="1" w:styleId="Grundzfett">
    <w:name w:val="Grundz. (fett)"/>
    <w:rPr>
      <w:b/>
    </w:rPr>
  </w:style>
  <w:style w:type="paragraph" w:customStyle="1" w:styleId="AnmdAutors">
    <w:name w:val="Anm.d.Autors"/>
    <w:next w:val="Grundtext"/>
    <w:pPr>
      <w:spacing w:before="160" w:after="320"/>
      <w:ind w:left="567" w:right="567"/>
    </w:pPr>
    <w:rPr>
      <w:i/>
      <w:sz w:val="24"/>
    </w:rPr>
  </w:style>
  <w:style w:type="paragraph" w:styleId="Funotentext">
    <w:name w:val="footnote text"/>
    <w:semiHidden/>
    <w:pPr>
      <w:tabs>
        <w:tab w:val="left" w:pos="284"/>
      </w:tabs>
      <w:ind w:left="284" w:hanging="284"/>
      <w:jc w:val="both"/>
    </w:pPr>
  </w:style>
  <w:style w:type="character" w:customStyle="1" w:styleId="Grundzkursiv">
    <w:name w:val="Grundz. (kursiv)"/>
    <w:rPr>
      <w:i/>
    </w:rPr>
  </w:style>
  <w:style w:type="character" w:styleId="Funotenzeichen">
    <w:name w:val="footnote reference"/>
    <w:semiHidden/>
    <w:rPr>
      <w:sz w:val="20"/>
      <w:vertAlign w:val="superscript"/>
    </w:rPr>
  </w:style>
  <w:style w:type="paragraph" w:customStyle="1" w:styleId="GrundtextAufzhlung">
    <w:name w:val="Grundtext (Aufzählung)"/>
    <w:basedOn w:val="Grundtext"/>
    <w:pPr>
      <w:numPr>
        <w:numId w:val="5"/>
      </w:numPr>
      <w:tabs>
        <w:tab w:val="left" w:pos="284"/>
      </w:tabs>
    </w:pPr>
  </w:style>
  <w:style w:type="character" w:customStyle="1" w:styleId="GrundzKapitlchen">
    <w:name w:val="Grundz. (Kapitälchen)"/>
    <w:rPr>
      <w:smallCaps/>
    </w:rPr>
  </w:style>
  <w:style w:type="character" w:customStyle="1" w:styleId="Grundzunterstr">
    <w:name w:val="Grundz. (unterstr.)"/>
    <w:rPr>
      <w:u w:val="single"/>
    </w:rPr>
  </w:style>
  <w:style w:type="paragraph" w:customStyle="1" w:styleId="GrundtextEinrckung">
    <w:name w:val="Grundtext (Einrückung)"/>
    <w:basedOn w:val="Grundtext"/>
    <w:pPr>
      <w:spacing w:after="0" w:line="240" w:lineRule="auto"/>
      <w:ind w:left="1701" w:hanging="1701"/>
      <w:jc w:val="left"/>
    </w:pPr>
  </w:style>
  <w:style w:type="paragraph" w:customStyle="1" w:styleId="AnmdAutorsAufz">
    <w:name w:val="Anm.d.Autors(Aufz."/>
    <w:aliases w:val="Stufe 2)"/>
    <w:basedOn w:val="Standard"/>
    <w:pPr>
      <w:numPr>
        <w:numId w:val="1"/>
      </w:numPr>
      <w:tabs>
        <w:tab w:val="left" w:pos="284"/>
        <w:tab w:val="left" w:pos="851"/>
      </w:tabs>
      <w:spacing w:before="80" w:after="160"/>
      <w:ind w:left="1135" w:right="567" w:hanging="284"/>
    </w:pPr>
    <w:rPr>
      <w:i/>
      <w:szCs w:val="20"/>
    </w:rPr>
  </w:style>
  <w:style w:type="character" w:styleId="Seitenzahl">
    <w:name w:val="page number"/>
    <w:basedOn w:val="Absatz-Standardschriftart"/>
  </w:style>
  <w:style w:type="paragraph" w:customStyle="1" w:styleId="berschriftVerzeichnis">
    <w:name w:val="Überschrift Verzeichnis"/>
    <w:basedOn w:val="berschrift1"/>
    <w:next w:val="Grundtext"/>
    <w:pPr>
      <w:spacing w:after="360"/>
      <w:outlineLvl w:val="9"/>
    </w:pPr>
  </w:style>
  <w:style w:type="paragraph" w:customStyle="1" w:styleId="AnmdAutorsAufz0">
    <w:name w:val="Anm.d.Autors(Aufz.)"/>
    <w:basedOn w:val="AnmdAutors"/>
    <w:pPr>
      <w:numPr>
        <w:numId w:val="4"/>
      </w:numPr>
      <w:tabs>
        <w:tab w:val="clear" w:pos="1287"/>
        <w:tab w:val="left" w:pos="284"/>
        <w:tab w:val="left" w:pos="851"/>
      </w:tabs>
      <w:spacing w:before="80" w:after="160"/>
      <w:ind w:left="851" w:hanging="284"/>
    </w:pPr>
  </w:style>
  <w:style w:type="paragraph" w:styleId="Verzeichnis1">
    <w:name w:val="toc 1"/>
    <w:next w:val="Verzeichnis2"/>
    <w:autoRedefine/>
    <w:uiPriority w:val="39"/>
    <w:rsid w:val="006C5219"/>
    <w:pPr>
      <w:keepNext/>
      <w:tabs>
        <w:tab w:val="left" w:pos="1134"/>
        <w:tab w:val="right" w:leader="dot" w:pos="8505"/>
      </w:tabs>
      <w:spacing w:before="120"/>
      <w:ind w:left="284" w:hanging="284"/>
    </w:pPr>
    <w:rPr>
      <w:noProof/>
      <w:sz w:val="24"/>
    </w:rPr>
  </w:style>
  <w:style w:type="paragraph" w:styleId="Verzeichnis2">
    <w:name w:val="toc 2"/>
    <w:basedOn w:val="Verzeichnis1"/>
    <w:next w:val="Verzeichnis3"/>
    <w:autoRedefine/>
    <w:uiPriority w:val="39"/>
    <w:pPr>
      <w:keepNext w:val="0"/>
      <w:tabs>
        <w:tab w:val="left" w:pos="960"/>
      </w:tabs>
      <w:spacing w:before="60"/>
      <w:ind w:left="851" w:hanging="567"/>
    </w:pPr>
  </w:style>
  <w:style w:type="paragraph" w:styleId="Verzeichnis3">
    <w:name w:val="toc 3"/>
    <w:basedOn w:val="Standard"/>
    <w:next w:val="Standard"/>
    <w:autoRedefine/>
    <w:uiPriority w:val="39"/>
    <w:pPr>
      <w:tabs>
        <w:tab w:val="right" w:pos="737"/>
        <w:tab w:val="right" w:leader="dot" w:pos="8505"/>
      </w:tabs>
      <w:spacing w:before="60"/>
      <w:ind w:left="1588" w:hanging="737"/>
    </w:pPr>
    <w:rPr>
      <w:noProof/>
    </w:rPr>
  </w:style>
  <w:style w:type="paragraph" w:customStyle="1" w:styleId="Zwberschr1">
    <w:name w:val="ZwÜberschr1"/>
    <w:next w:val="Grundtext"/>
    <w:pPr>
      <w:keepNext/>
      <w:spacing w:before="600" w:after="60" w:line="360" w:lineRule="auto"/>
    </w:pPr>
    <w:rPr>
      <w:i/>
      <w:sz w:val="24"/>
    </w:rPr>
  </w:style>
  <w:style w:type="character" w:customStyle="1" w:styleId="GrundzCourier">
    <w:name w:val="Grundz. (Courier)"/>
    <w:rPr>
      <w:rFonts w:ascii="Courier New" w:hAnsi="Courier New"/>
      <w:sz w:val="24"/>
    </w:rPr>
  </w:style>
  <w:style w:type="paragraph" w:customStyle="1" w:styleId="GrundtextSQL">
    <w:name w:val="Grundtext (SQL)"/>
    <w:basedOn w:val="Grundtext"/>
    <w:pPr>
      <w:tabs>
        <w:tab w:val="left" w:pos="1134"/>
      </w:tabs>
      <w:spacing w:after="0"/>
      <w:ind w:left="1134" w:hanging="1134"/>
      <w:jc w:val="left"/>
    </w:pPr>
    <w:rPr>
      <w:rFonts w:ascii="Courier New" w:hAnsi="Courier New"/>
    </w:rPr>
  </w:style>
  <w:style w:type="paragraph" w:customStyle="1" w:styleId="GrundtextSQLletzteZeile">
    <w:name w:val="Grundtext (SQL): letzte Zeile"/>
    <w:basedOn w:val="GrundtextSQL"/>
    <w:pPr>
      <w:spacing w:after="240"/>
    </w:pPr>
  </w:style>
  <w:style w:type="paragraph" w:customStyle="1" w:styleId="Anmerkungenklein">
    <w:name w:val="Anmerkungen/klein"/>
  </w:style>
  <w:style w:type="character" w:customStyle="1" w:styleId="Grundzenglisch">
    <w:name w:val="Grundz. (englisch)"/>
    <w:rPr>
      <w:noProof w:val="0"/>
      <w:lang w:val="en-GB"/>
    </w:rPr>
  </w:style>
  <w:style w:type="character" w:customStyle="1" w:styleId="GrundzkeineSprache">
    <w:name w:val="Grundz. (keine Sprache)"/>
    <w:rPr>
      <w:noProof/>
    </w:rPr>
  </w:style>
  <w:style w:type="paragraph" w:styleId="Abbildungsverzeichnis">
    <w:name w:val="table of figures"/>
    <w:next w:val="Grundtext"/>
    <w:uiPriority w:val="99"/>
    <w:pPr>
      <w:tabs>
        <w:tab w:val="right" w:leader="dot" w:pos="8505"/>
      </w:tabs>
      <w:spacing w:before="120"/>
      <w:ind w:left="1134" w:hanging="1134"/>
    </w:pPr>
    <w:rPr>
      <w:sz w:val="24"/>
    </w:rPr>
  </w:style>
  <w:style w:type="paragraph" w:customStyle="1" w:styleId="Grafik">
    <w:name w:val="Grafik"/>
    <w:basedOn w:val="Grundtext"/>
    <w:next w:val="Standard"/>
    <w:pPr>
      <w:keepNext/>
      <w:spacing w:line="240" w:lineRule="auto"/>
      <w:jc w:val="center"/>
    </w:pPr>
  </w:style>
  <w:style w:type="paragraph" w:customStyle="1" w:styleId="Abbildungstitel">
    <w:name w:val="Abbildungstitel"/>
    <w:pPr>
      <w:spacing w:before="120" w:after="240"/>
      <w:jc w:val="center"/>
    </w:pPr>
  </w:style>
  <w:style w:type="paragraph" w:styleId="Beschriftung">
    <w:name w:val="caption"/>
    <w:basedOn w:val="Standard"/>
    <w:next w:val="Standard"/>
    <w:qFormat/>
    <w:pPr>
      <w:spacing w:before="120" w:after="120"/>
    </w:pPr>
    <w:rPr>
      <w:b/>
      <w:bCs/>
      <w:sz w:val="20"/>
      <w:szCs w:val="20"/>
    </w:rPr>
  </w:style>
  <w:style w:type="paragraph" w:customStyle="1" w:styleId="Tabellentitel">
    <w:name w:val="Tabellentitel"/>
    <w:basedOn w:val="Abbildungstitel"/>
    <w:pPr>
      <w:keepNext/>
      <w:spacing w:before="0" w:after="120"/>
    </w:pPr>
  </w:style>
  <w:style w:type="paragraph" w:customStyle="1" w:styleId="GrafikQuelle">
    <w:name w:val="GrafikQuelle"/>
    <w:basedOn w:val="Grundtext"/>
    <w:next w:val="Beschriftung"/>
    <w:pPr>
      <w:keepNext/>
      <w:spacing w:before="120" w:line="240" w:lineRule="auto"/>
      <w:jc w:val="center"/>
    </w:pPr>
    <w:rPr>
      <w:sz w:val="20"/>
    </w:rPr>
  </w:style>
  <w:style w:type="paragraph" w:customStyle="1" w:styleId="Grundtextwieberschr1">
    <w:name w:val="Grundtext (wie Überschr1)"/>
    <w:basedOn w:val="berschrift1"/>
    <w:next w:val="Grundtext"/>
    <w:pPr>
      <w:outlineLvl w:val="9"/>
    </w:pPr>
  </w:style>
  <w:style w:type="paragraph" w:customStyle="1" w:styleId="Tabellentext">
    <w:name w:val="Tabellentext"/>
    <w:pPr>
      <w:keepNext/>
      <w:spacing w:before="40" w:after="40"/>
    </w:pPr>
  </w:style>
  <w:style w:type="paragraph" w:customStyle="1" w:styleId="GrundtextnachTabelle">
    <w:name w:val="Grundtext (nach Tabelle)"/>
    <w:basedOn w:val="Grundtext"/>
    <w:pPr>
      <w:spacing w:before="240"/>
    </w:pPr>
  </w:style>
  <w:style w:type="paragraph" w:customStyle="1" w:styleId="Literatureintrag">
    <w:name w:val="Literatureintrag"/>
    <w:pPr>
      <w:spacing w:line="320" w:lineRule="atLeast"/>
      <w:ind w:left="851" w:hanging="851"/>
    </w:pPr>
    <w:rPr>
      <w:sz w:val="24"/>
    </w:rPr>
  </w:style>
  <w:style w:type="paragraph" w:styleId="Verzeichnis4">
    <w:name w:val="toc 4"/>
    <w:basedOn w:val="Standard"/>
    <w:next w:val="Standard"/>
    <w:autoRedefine/>
    <w:semiHidden/>
    <w:pPr>
      <w:tabs>
        <w:tab w:val="left" w:pos="851"/>
        <w:tab w:val="right" w:leader="dot" w:pos="8505"/>
      </w:tabs>
      <w:spacing w:before="60"/>
      <w:ind w:left="2439" w:hanging="851"/>
    </w:pPr>
  </w:style>
  <w:style w:type="character" w:styleId="Hyperlink">
    <w:name w:val="Hyperlink"/>
    <w:uiPriority w:val="99"/>
    <w:rPr>
      <w:color w:val="0000FF"/>
      <w:u w:val="single"/>
    </w:rPr>
  </w:style>
  <w:style w:type="paragraph" w:styleId="Index1">
    <w:name w:val="index 1"/>
    <w:basedOn w:val="Standard"/>
    <w:next w:val="Standard"/>
    <w:autoRedefine/>
    <w:semiHidden/>
    <w:pPr>
      <w:ind w:left="240" w:hanging="240"/>
    </w:pPr>
  </w:style>
  <w:style w:type="paragraph" w:styleId="Verzeichnis8">
    <w:name w:val="toc 8"/>
    <w:basedOn w:val="Verzeichnis1"/>
    <w:next w:val="Standard"/>
    <w:autoRedefine/>
    <w:uiPriority w:val="39"/>
    <w:pPr>
      <w:tabs>
        <w:tab w:val="left" w:pos="284"/>
      </w:tabs>
    </w:pPr>
  </w:style>
  <w:style w:type="paragraph" w:styleId="Verzeichnis5">
    <w:name w:val="toc 5"/>
    <w:basedOn w:val="Standard"/>
    <w:next w:val="Standard"/>
    <w:autoRedefine/>
    <w:semiHidden/>
    <w:pPr>
      <w:ind w:left="960"/>
    </w:pPr>
  </w:style>
  <w:style w:type="paragraph" w:customStyle="1" w:styleId="GrundtextStufe2-Aufzhlung">
    <w:name w:val="Grundtext (Stufe 2-Aufzählung)"/>
    <w:basedOn w:val="GrundtextAufzhlung"/>
    <w:pPr>
      <w:ind w:left="568"/>
    </w:pPr>
  </w:style>
  <w:style w:type="paragraph" w:styleId="Verzeichnis6">
    <w:name w:val="toc 6"/>
    <w:basedOn w:val="Standard"/>
    <w:next w:val="Standard"/>
    <w:autoRedefine/>
    <w:semiHidden/>
    <w:pPr>
      <w:ind w:left="1200"/>
    </w:pPr>
  </w:style>
  <w:style w:type="paragraph" w:styleId="Verzeichnis7">
    <w:name w:val="toc 7"/>
    <w:basedOn w:val="Standard"/>
    <w:next w:val="Standard"/>
    <w:autoRedefine/>
    <w:semiHidden/>
    <w:pPr>
      <w:ind w:left="1440"/>
    </w:pPr>
  </w:style>
  <w:style w:type="paragraph" w:styleId="Verzeichnis9">
    <w:name w:val="toc 9"/>
    <w:basedOn w:val="Standard"/>
    <w:next w:val="Standard"/>
    <w:autoRedefine/>
    <w:semiHidden/>
    <w:pPr>
      <w:ind w:left="1920"/>
    </w:pPr>
  </w:style>
  <w:style w:type="paragraph" w:customStyle="1" w:styleId="GrundtextNumerierung">
    <w:name w:val="Grundtext (Numerierung)"/>
    <w:basedOn w:val="GrundtextAufzhlung"/>
    <w:pPr>
      <w:numPr>
        <w:numId w:val="2"/>
      </w:numPr>
      <w:tabs>
        <w:tab w:val="clear" w:pos="360"/>
      </w:tabs>
    </w:pPr>
  </w:style>
  <w:style w:type="paragraph" w:styleId="Sprechblasentext">
    <w:name w:val="Balloon Text"/>
    <w:basedOn w:val="Standard"/>
    <w:link w:val="SprechblasentextZchn"/>
    <w:rsid w:val="0001736D"/>
    <w:rPr>
      <w:rFonts w:ascii="Tahoma" w:hAnsi="Tahoma" w:cs="Tahoma"/>
      <w:sz w:val="16"/>
      <w:szCs w:val="16"/>
    </w:rPr>
  </w:style>
  <w:style w:type="character" w:customStyle="1" w:styleId="SprechblasentextZchn">
    <w:name w:val="Sprechblasentext Zchn"/>
    <w:basedOn w:val="Absatz-Standardschriftart"/>
    <w:link w:val="Sprechblasentext"/>
    <w:rsid w:val="0001736D"/>
    <w:rPr>
      <w:rFonts w:ascii="Tahoma" w:hAnsi="Tahoma" w:cs="Tahoma"/>
      <w:sz w:val="16"/>
      <w:szCs w:val="16"/>
    </w:rPr>
  </w:style>
  <w:style w:type="character" w:styleId="BesuchterLink">
    <w:name w:val="FollowedHyperlink"/>
    <w:basedOn w:val="Absatz-Standardschriftart"/>
    <w:semiHidden/>
    <w:unhideWhenUsed/>
    <w:rsid w:val="00470BB0"/>
    <w:rPr>
      <w:color w:val="954F72" w:themeColor="followedHyperlink"/>
      <w:u w:val="single"/>
    </w:rPr>
  </w:style>
  <w:style w:type="character" w:styleId="NichtaufgelsteErwhnung">
    <w:name w:val="Unresolved Mention"/>
    <w:basedOn w:val="Absatz-Standardschriftart"/>
    <w:uiPriority w:val="99"/>
    <w:semiHidden/>
    <w:unhideWhenUsed/>
    <w:rsid w:val="00470BB0"/>
    <w:rPr>
      <w:color w:val="605E5C"/>
      <w:shd w:val="clear" w:color="auto" w:fill="E1DFDD"/>
    </w:rPr>
  </w:style>
  <w:style w:type="character" w:customStyle="1" w:styleId="berschrift3Zchn">
    <w:name w:val="Überschrift 3 Zchn"/>
    <w:basedOn w:val="Absatz-Standardschriftart"/>
    <w:link w:val="berschrift3"/>
    <w:rsid w:val="00065D41"/>
    <w:rPr>
      <w:b/>
      <w:kern w:val="28"/>
      <w:sz w:val="24"/>
    </w:rPr>
  </w:style>
  <w:style w:type="character" w:customStyle="1" w:styleId="berschrift8Zchn">
    <w:name w:val="Überschrift 8 Zchn"/>
    <w:basedOn w:val="Absatz-Standardschriftart"/>
    <w:link w:val="berschrift8"/>
    <w:rsid w:val="00BE0513"/>
    <w:rPr>
      <w:b/>
      <w:kern w:val="28"/>
      <w:sz w:val="24"/>
    </w:rPr>
  </w:style>
  <w:style w:type="character" w:customStyle="1" w:styleId="berschrift2Zchn">
    <w:name w:val="Überschrift 2 Zchn"/>
    <w:basedOn w:val="Absatz-Standardschriftart"/>
    <w:link w:val="berschrift2"/>
    <w:rsid w:val="00C50321"/>
    <w:rPr>
      <w:b/>
      <w:kern w:val="28"/>
      <w:sz w:val="24"/>
    </w:rPr>
  </w:style>
  <w:style w:type="character" w:customStyle="1" w:styleId="berschrift1Zchn">
    <w:name w:val="Überschrift 1 Zchn"/>
    <w:basedOn w:val="Absatz-Standardschriftart"/>
    <w:link w:val="berschrift1"/>
    <w:uiPriority w:val="9"/>
    <w:rsid w:val="00554A27"/>
    <w:rPr>
      <w:b/>
      <w:kern w:val="28"/>
      <w:sz w:val="28"/>
    </w:rPr>
  </w:style>
  <w:style w:type="paragraph" w:styleId="Literaturverzeichnis">
    <w:name w:val="Bibliography"/>
    <w:basedOn w:val="Standard"/>
    <w:next w:val="Standard"/>
    <w:uiPriority w:val="37"/>
    <w:unhideWhenUsed/>
    <w:rsid w:val="00D00FC1"/>
    <w:pPr>
      <w:spacing w:line="480" w:lineRule="auto"/>
      <w:ind w:left="720" w:hanging="720"/>
    </w:pPr>
  </w:style>
  <w:style w:type="paragraph" w:styleId="Textkrper">
    <w:name w:val="Body Text"/>
    <w:basedOn w:val="Standard"/>
    <w:link w:val="TextkrperZchn"/>
    <w:uiPriority w:val="1"/>
    <w:qFormat/>
    <w:rsid w:val="003C782D"/>
    <w:pPr>
      <w:widowControl w:val="0"/>
      <w:ind w:left="119"/>
    </w:pPr>
    <w:rPr>
      <w:rFonts w:cstheme="minorBidi"/>
      <w:sz w:val="25"/>
      <w:szCs w:val="25"/>
      <w:lang w:val="en-US" w:eastAsia="en-US"/>
    </w:rPr>
  </w:style>
  <w:style w:type="character" w:customStyle="1" w:styleId="TextkrperZchn">
    <w:name w:val="Textkörper Zchn"/>
    <w:basedOn w:val="Absatz-Standardschriftart"/>
    <w:link w:val="Textkrper"/>
    <w:uiPriority w:val="1"/>
    <w:rsid w:val="003C782D"/>
    <w:rPr>
      <w:rFonts w:cstheme="minorBidi"/>
      <w:sz w:val="25"/>
      <w:szCs w:val="25"/>
      <w:lang w:val="en-US" w:eastAsia="en-US"/>
    </w:rPr>
  </w:style>
  <w:style w:type="paragraph" w:customStyle="1" w:styleId="Danksagung">
    <w:name w:val="Danksagung"/>
    <w:basedOn w:val="berschriftVerzeichnis"/>
    <w:next w:val="Grundtext"/>
    <w:qFormat/>
    <w:rsid w:val="005600C1"/>
    <w:pPr>
      <w:numPr>
        <w:numId w:val="0"/>
      </w:numPr>
      <w:ind w:left="851" w:hanging="851"/>
    </w:pPr>
  </w:style>
  <w:style w:type="character" w:customStyle="1" w:styleId="ui-provider">
    <w:name w:val="ui-provider"/>
    <w:basedOn w:val="Absatz-Standardschriftart"/>
    <w:rsid w:val="00B57A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uber\Desktop\Vorlagen\Vorlage_Word_TFH_A-Huber_V1_Aug-2005.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5267CC-6E3C-44BB-ABC6-8318A4D7B8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Vorlage_Word_TFH_A-Huber_V1_Aug-2005.dot</Template>
  <TotalTime>0</TotalTime>
  <Pages>60</Pages>
  <Words>23091</Words>
  <Characters>145476</Characters>
  <Application>Microsoft Office Word</Application>
  <DocSecurity>0</DocSecurity>
  <Lines>1212</Lines>
  <Paragraphs>336</Paragraphs>
  <ScaleCrop>false</ScaleCrop>
  <HeadingPairs>
    <vt:vector size="2" baseType="variant">
      <vt:variant>
        <vt:lpstr>Titel</vt:lpstr>
      </vt:variant>
      <vt:variant>
        <vt:i4>1</vt:i4>
      </vt:variant>
    </vt:vector>
  </HeadingPairs>
  <TitlesOfParts>
    <vt:vector size="1" baseType="lpstr">
      <vt:lpstr>Bereitstellung und Test der Software 'Progress Monitor' zum Monitoring und zur Analyse von Dateikonvertierungen für den elektronischen Datenaustausch (EDI)</vt:lpstr>
    </vt:vector>
  </TitlesOfParts>
  <Manager>s76826@teams.bht-berlin.de</Manager>
  <Company>Softzoll GmbH &amp; Co. KG</Company>
  <LinksUpToDate>false</LinksUpToDate>
  <CharactersWithSpaces>168231</CharactersWithSpaces>
  <SharedDoc>false</SharedDoc>
  <HLinks>
    <vt:vector size="24" baseType="variant">
      <vt:variant>
        <vt:i4>1507378</vt:i4>
      </vt:variant>
      <vt:variant>
        <vt:i4>104</vt:i4>
      </vt:variant>
      <vt:variant>
        <vt:i4>0</vt:i4>
      </vt:variant>
      <vt:variant>
        <vt:i4>5</vt:i4>
      </vt:variant>
      <vt:variant>
        <vt:lpwstr/>
      </vt:variant>
      <vt:variant>
        <vt:lpwstr>_Toc532813482</vt:lpwstr>
      </vt:variant>
      <vt:variant>
        <vt:i4>1507378</vt:i4>
      </vt:variant>
      <vt:variant>
        <vt:i4>98</vt:i4>
      </vt:variant>
      <vt:variant>
        <vt:i4>0</vt:i4>
      </vt:variant>
      <vt:variant>
        <vt:i4>5</vt:i4>
      </vt:variant>
      <vt:variant>
        <vt:lpwstr/>
      </vt:variant>
      <vt:variant>
        <vt:lpwstr>_Toc532813481</vt:lpwstr>
      </vt:variant>
      <vt:variant>
        <vt:i4>1638450</vt:i4>
      </vt:variant>
      <vt:variant>
        <vt:i4>89</vt:i4>
      </vt:variant>
      <vt:variant>
        <vt:i4>0</vt:i4>
      </vt:variant>
      <vt:variant>
        <vt:i4>5</vt:i4>
      </vt:variant>
      <vt:variant>
        <vt:lpwstr/>
      </vt:variant>
      <vt:variant>
        <vt:lpwstr>_Toc532813469</vt:lpwstr>
      </vt:variant>
      <vt:variant>
        <vt:i4>1638450</vt:i4>
      </vt:variant>
      <vt:variant>
        <vt:i4>83</vt:i4>
      </vt:variant>
      <vt:variant>
        <vt:i4>0</vt:i4>
      </vt:variant>
      <vt:variant>
        <vt:i4>5</vt:i4>
      </vt:variant>
      <vt:variant>
        <vt:lpwstr/>
      </vt:variant>
      <vt:variant>
        <vt:lpwstr>_Toc532813468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Bereitstellung und Test der Software 'Progress Monitor' zum Monitoring und zur Analyse von Dateikonvertierungen für den elektronischen Datenaustausch (EDI)</dc:title>
  <dc:subject>Integration, Bereitstellung und Test der Software 'Progress Monitor' zum Monitoring und zur Analyse von Dateikonvertierungen für den elektronischen Datenaustausch (EDI)</dc:subject>
  <dc:creator>s76826@teams.bht-berlin.de</dc:creator>
  <cp:keywords>Progress Monitor, Test</cp:keywords>
  <cp:lastModifiedBy>Wischniewski, Michael</cp:lastModifiedBy>
  <cp:revision>1532</cp:revision>
  <cp:lastPrinted>2001-12-20T08:45:00Z</cp:lastPrinted>
  <dcterms:created xsi:type="dcterms:W3CDTF">2023-07-17T17:41:00Z</dcterms:created>
  <dcterms:modified xsi:type="dcterms:W3CDTF">2023-08-28T19:28:00Z</dcterms:modified>
  <cp:contentStatus>finale Version</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id="JWk2cRhC"/&gt;&lt;style id="http://www.zotero.org/styles/apa-7th-edition-bht" locale="de-DE" hasBibliography="1" bibliographyStyleHasBeenSet="1"/&gt;&lt;prefs&gt;&lt;pref name="fieldType" value="Field"/&gt;&lt;/prefs&gt;&lt;/</vt:lpwstr>
  </property>
  <property fmtid="{D5CDD505-2E9C-101B-9397-08002B2CF9AE}" pid="3" name="ZOTERO_PREF_2">
    <vt:lpwstr>data&gt;</vt:lpwstr>
  </property>
</Properties>
</file>