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08FD183B" w:rsidR="0070488F" w:rsidRDefault="001D3F1C">
      <w:pPr>
        <w:pStyle w:val="GrundtextEinrckung"/>
      </w:pPr>
      <w:r>
        <w:t xml:space="preserve">betrieblicher </w:t>
      </w:r>
      <w:r w:rsidR="00D93BFF" w:rsidRPr="00D93BFF">
        <w:t>Betreuer</w:t>
      </w:r>
      <w:r w:rsidR="00D93BFF">
        <w:t xml:space="preserve"> </w:t>
      </w:r>
      <w:r w:rsidR="00D93BFF" w:rsidRPr="00D93BFF">
        <w:t xml:space="preserve">: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1FFEFF37" w:rsidR="00894792" w:rsidRDefault="00C80ADD" w:rsidP="00A8301F">
      <w:pPr>
        <w:pStyle w:val="Grundtext"/>
      </w:pPr>
      <w:r>
        <w:t>Mein besonderer Dank gilt der Projektleitung und dem Kollegium aus der Abteilung ‚Softwareentwicklung‘, die mich im Projekt in allen Belangen mit viel Geduld unterstütz</w:t>
      </w:r>
      <w:r w:rsidR="00D24BBF">
        <w:t>t</w:t>
      </w:r>
      <w:r>
        <w:t>en. Insbesondere die enge Zusammenarbeit</w:t>
      </w:r>
      <w:r w:rsidR="00393A07">
        <w:t xml:space="preserve"> </w:t>
      </w:r>
      <w:r w:rsidR="00870B3A">
        <w:t>mit de</w:t>
      </w:r>
      <w:r w:rsidR="00E82B20">
        <w:t>n Mitarbeitenden aus 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321723"/>
      <w:r w:rsidRPr="003B7C82">
        <w:lastRenderedPageBreak/>
        <w:t>Inhaltsverzeichnis</w:t>
      </w:r>
      <w:bookmarkEnd w:id="0"/>
      <w:bookmarkEnd w:id="1"/>
      <w:bookmarkEnd w:id="2"/>
      <w:bookmarkEnd w:id="3"/>
    </w:p>
    <w:p w14:paraId="69024B8E" w14:textId="630FF9FB" w:rsidR="0021505B" w:rsidRDefault="00F07FAC" w:rsidP="0021505B">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21505B">
        <w:t>Inhaltsverzeichnis</w:t>
      </w:r>
      <w:r w:rsidR="0021505B">
        <w:tab/>
      </w:r>
      <w:r w:rsidR="0021505B">
        <w:fldChar w:fldCharType="begin"/>
      </w:r>
      <w:r w:rsidR="0021505B">
        <w:instrText xml:space="preserve"> PAGEREF _Toc144321723 \h </w:instrText>
      </w:r>
      <w:r w:rsidR="0021505B">
        <w:fldChar w:fldCharType="separate"/>
      </w:r>
      <w:r w:rsidR="00C243A6">
        <w:t>IV</w:t>
      </w:r>
      <w:r w:rsidR="0021505B">
        <w:fldChar w:fldCharType="end"/>
      </w:r>
    </w:p>
    <w:p w14:paraId="181977A8" w14:textId="54AB857F" w:rsidR="0021505B" w:rsidRDefault="0021505B" w:rsidP="0021505B">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_Toc144321724 \h </w:instrText>
      </w:r>
      <w:r>
        <w:fldChar w:fldCharType="separate"/>
      </w:r>
      <w:r w:rsidR="00C243A6">
        <w:t>V</w:t>
      </w:r>
      <w:r>
        <w:fldChar w:fldCharType="end"/>
      </w:r>
    </w:p>
    <w:p w14:paraId="24101F2E" w14:textId="086B2E19" w:rsidR="0021505B" w:rsidRDefault="0021505B" w:rsidP="0021505B">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_Toc144321725 \h </w:instrText>
      </w:r>
      <w:r>
        <w:fldChar w:fldCharType="separate"/>
      </w:r>
      <w:r w:rsidR="00C243A6">
        <w:t>VI</w:t>
      </w:r>
      <w:r>
        <w:fldChar w:fldCharType="end"/>
      </w:r>
    </w:p>
    <w:p w14:paraId="1988F590" w14:textId="72133160" w:rsidR="0021505B" w:rsidRDefault="0021505B" w:rsidP="0021505B">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_Toc144321726 \h </w:instrText>
      </w:r>
      <w:r>
        <w:fldChar w:fldCharType="separate"/>
      </w:r>
      <w:r w:rsidR="00C243A6">
        <w:t>VII</w:t>
      </w:r>
      <w:r>
        <w:fldChar w:fldCharType="end"/>
      </w:r>
    </w:p>
    <w:p w14:paraId="36416496" w14:textId="4D24A158" w:rsidR="0021505B" w:rsidRDefault="0021505B" w:rsidP="0021505B">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_Toc144321727 \h </w:instrText>
      </w:r>
      <w:r>
        <w:fldChar w:fldCharType="separate"/>
      </w:r>
      <w:r w:rsidR="00C243A6">
        <w:t>VIII</w:t>
      </w:r>
      <w:r>
        <w:fldChar w:fldCharType="end"/>
      </w:r>
    </w:p>
    <w:p w14:paraId="05BCAF14" w14:textId="0CBBE331" w:rsidR="0021505B" w:rsidRDefault="0021505B" w:rsidP="0021505B">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_Toc144321728 \h </w:instrText>
      </w:r>
      <w:r>
        <w:fldChar w:fldCharType="separate"/>
      </w:r>
      <w:r w:rsidR="00C243A6">
        <w:t>1</w:t>
      </w:r>
      <w:r>
        <w:fldChar w:fldCharType="end"/>
      </w:r>
    </w:p>
    <w:p w14:paraId="32954AEA" w14:textId="0184A849" w:rsidR="0021505B" w:rsidRDefault="0021505B" w:rsidP="0021505B">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_Toc144321729 \h </w:instrText>
      </w:r>
      <w:r>
        <w:fldChar w:fldCharType="separate"/>
      </w:r>
      <w:r w:rsidR="00C243A6">
        <w:t>2</w:t>
      </w:r>
      <w:r>
        <w:fldChar w:fldCharType="end"/>
      </w:r>
    </w:p>
    <w:p w14:paraId="2467B2C6" w14:textId="6AF22C6D"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3</w:t>
      </w:r>
      <w:r>
        <w:rPr>
          <w:rFonts w:asciiTheme="minorHAnsi" w:eastAsiaTheme="minorEastAsia" w:hAnsiTheme="minorHAnsi" w:cstheme="minorBidi"/>
          <w:kern w:val="2"/>
          <w:sz w:val="22"/>
          <w:szCs w:val="22"/>
          <w14:ligatures w14:val="standardContextual"/>
        </w:rPr>
        <w:tab/>
      </w:r>
      <w:r w:rsidRPr="000242F6">
        <w:t>Analyse der Anforderungen und Projektrisiken</w:t>
      </w:r>
      <w:r>
        <w:tab/>
      </w:r>
      <w:r>
        <w:fldChar w:fldCharType="begin"/>
      </w:r>
      <w:r>
        <w:instrText xml:space="preserve"> PAGEREF _Toc144321730 \h </w:instrText>
      </w:r>
      <w:r>
        <w:fldChar w:fldCharType="separate"/>
      </w:r>
      <w:r w:rsidR="00C243A6">
        <w:t>3</w:t>
      </w:r>
      <w:r>
        <w:fldChar w:fldCharType="end"/>
      </w:r>
    </w:p>
    <w:p w14:paraId="39421F83" w14:textId="60FEB1AC" w:rsidR="0021505B" w:rsidRDefault="0021505B" w:rsidP="0021505B">
      <w:pPr>
        <w:pStyle w:val="Verzeichnis2"/>
        <w:rPr>
          <w:rFonts w:asciiTheme="minorHAnsi" w:eastAsiaTheme="minorEastAsia" w:hAnsiTheme="minorHAnsi" w:cstheme="minorBidi"/>
          <w:kern w:val="2"/>
          <w:sz w:val="22"/>
          <w:szCs w:val="22"/>
          <w14:ligatures w14:val="standardContextual"/>
        </w:rPr>
      </w:pPr>
      <w:r w:rsidRPr="000242F6">
        <w:rPr>
          <w:bCs/>
        </w:rPr>
        <w:t>3.1</w:t>
      </w:r>
      <w:r>
        <w:rPr>
          <w:rFonts w:asciiTheme="minorHAnsi" w:eastAsiaTheme="minorEastAsia" w:hAnsiTheme="minorHAnsi" w:cstheme="minorBidi"/>
          <w:kern w:val="2"/>
          <w:sz w:val="22"/>
          <w:szCs w:val="22"/>
          <w14:ligatures w14:val="standardContextual"/>
        </w:rPr>
        <w:tab/>
      </w:r>
      <w:r w:rsidRPr="000242F6">
        <w:rPr>
          <w:bCs/>
        </w:rPr>
        <w:t>Anforderungsanalyse</w:t>
      </w:r>
      <w:r>
        <w:tab/>
      </w:r>
      <w:r>
        <w:fldChar w:fldCharType="begin"/>
      </w:r>
      <w:r>
        <w:instrText xml:space="preserve"> PAGEREF _Toc144321731 \h </w:instrText>
      </w:r>
      <w:r>
        <w:fldChar w:fldCharType="separate"/>
      </w:r>
      <w:r w:rsidR="00C243A6">
        <w:t>3</w:t>
      </w:r>
      <w:r>
        <w:fldChar w:fldCharType="end"/>
      </w:r>
    </w:p>
    <w:p w14:paraId="38BFA64D" w14:textId="77B1CAD7" w:rsidR="0021505B" w:rsidRDefault="0021505B" w:rsidP="0021505B">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_Toc144321732 \h </w:instrText>
      </w:r>
      <w:r>
        <w:fldChar w:fldCharType="separate"/>
      </w:r>
      <w:r w:rsidR="00C243A6">
        <w:t>4</w:t>
      </w:r>
      <w:r>
        <w:fldChar w:fldCharType="end"/>
      </w:r>
    </w:p>
    <w:p w14:paraId="2B5BBD47" w14:textId="2455F173"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4</w:t>
      </w:r>
      <w:r>
        <w:rPr>
          <w:rFonts w:asciiTheme="minorHAnsi" w:eastAsiaTheme="minorEastAsia" w:hAnsiTheme="minorHAnsi" w:cstheme="minorBidi"/>
          <w:kern w:val="2"/>
          <w:sz w:val="22"/>
          <w:szCs w:val="22"/>
          <w14:ligatures w14:val="standardContextual"/>
        </w:rPr>
        <w:tab/>
      </w:r>
      <w:r w:rsidRPr="000242F6">
        <w:t>Projektbegründung und Projektziel</w:t>
      </w:r>
      <w:r>
        <w:tab/>
      </w:r>
      <w:r>
        <w:fldChar w:fldCharType="begin"/>
      </w:r>
      <w:r>
        <w:instrText xml:space="preserve"> PAGEREF _Toc144321733 \h </w:instrText>
      </w:r>
      <w:r>
        <w:fldChar w:fldCharType="separate"/>
      </w:r>
      <w:r w:rsidR="00C243A6">
        <w:t>5</w:t>
      </w:r>
      <w:r>
        <w:fldChar w:fldCharType="end"/>
      </w:r>
    </w:p>
    <w:p w14:paraId="79791672" w14:textId="332A7501" w:rsidR="0021505B" w:rsidRDefault="0021505B" w:rsidP="0021505B">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_Toc144321734 \h </w:instrText>
      </w:r>
      <w:r>
        <w:fldChar w:fldCharType="separate"/>
      </w:r>
      <w:r w:rsidR="00C243A6">
        <w:t>6</w:t>
      </w:r>
      <w:r>
        <w:fldChar w:fldCharType="end"/>
      </w:r>
    </w:p>
    <w:p w14:paraId="355F0275" w14:textId="2D9E2CE4" w:rsidR="0021505B" w:rsidRDefault="0021505B" w:rsidP="0021505B">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_Toc144321735 \h </w:instrText>
      </w:r>
      <w:r>
        <w:fldChar w:fldCharType="separate"/>
      </w:r>
      <w:r w:rsidR="00C243A6">
        <w:t>9</w:t>
      </w:r>
      <w:r>
        <w:fldChar w:fldCharType="end"/>
      </w:r>
    </w:p>
    <w:p w14:paraId="18EE23D7" w14:textId="5E66157C" w:rsidR="0021505B" w:rsidRDefault="0021505B" w:rsidP="0021505B">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_Toc144321736 \h </w:instrText>
      </w:r>
      <w:r>
        <w:fldChar w:fldCharType="separate"/>
      </w:r>
      <w:r w:rsidR="00C243A6">
        <w:t>10</w:t>
      </w:r>
      <w:r>
        <w:fldChar w:fldCharType="end"/>
      </w:r>
    </w:p>
    <w:p w14:paraId="02E1A0B6" w14:textId="4A3E5EFA"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rPr>
          <w:bCs/>
        </w:rPr>
        <w:t>8</w:t>
      </w:r>
      <w:r>
        <w:rPr>
          <w:rFonts w:asciiTheme="minorHAnsi" w:eastAsiaTheme="minorEastAsia" w:hAnsiTheme="minorHAnsi" w:cstheme="minorBidi"/>
          <w:kern w:val="2"/>
          <w:sz w:val="22"/>
          <w:szCs w:val="22"/>
          <w14:ligatures w14:val="standardContextual"/>
        </w:rPr>
        <w:tab/>
      </w:r>
      <w:r w:rsidRPr="000242F6">
        <w:rPr>
          <w:bCs/>
        </w:rPr>
        <w:t>Software</w:t>
      </w:r>
      <w:r w:rsidRPr="000242F6">
        <w:rPr>
          <w:bCs/>
        </w:rPr>
        <w:noBreakHyphen/>
        <w:t>Test</w:t>
      </w:r>
      <w:r>
        <w:tab/>
      </w:r>
      <w:r>
        <w:fldChar w:fldCharType="begin"/>
      </w:r>
      <w:r>
        <w:instrText xml:space="preserve"> PAGEREF _Toc144321737 \h </w:instrText>
      </w:r>
      <w:r>
        <w:fldChar w:fldCharType="separate"/>
      </w:r>
      <w:r w:rsidR="00C243A6">
        <w:t>11</w:t>
      </w:r>
      <w:r>
        <w:fldChar w:fldCharType="end"/>
      </w:r>
    </w:p>
    <w:p w14:paraId="24DF2309" w14:textId="6C7D0522" w:rsidR="0021505B" w:rsidRDefault="0021505B" w:rsidP="0021505B">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_Toc144321738 \h </w:instrText>
      </w:r>
      <w:r>
        <w:fldChar w:fldCharType="separate"/>
      </w:r>
      <w:r w:rsidR="00C243A6">
        <w:t>11</w:t>
      </w:r>
      <w:r>
        <w:fldChar w:fldCharType="end"/>
      </w:r>
    </w:p>
    <w:p w14:paraId="1F4FDD9A" w14:textId="546F91BB" w:rsidR="0021505B" w:rsidRDefault="0021505B" w:rsidP="0021505B">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_Toc144321739 \h </w:instrText>
      </w:r>
      <w:r>
        <w:fldChar w:fldCharType="separate"/>
      </w:r>
      <w:r w:rsidR="00C243A6">
        <w:t>16</w:t>
      </w:r>
      <w:r>
        <w:fldChar w:fldCharType="end"/>
      </w:r>
    </w:p>
    <w:p w14:paraId="55F51271" w14:textId="646426D9" w:rsidR="0021505B" w:rsidRDefault="0021505B" w:rsidP="0021505B">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_Toc144321740 \h </w:instrText>
      </w:r>
      <w:r>
        <w:fldChar w:fldCharType="separate"/>
      </w:r>
      <w:r w:rsidR="00C243A6">
        <w:t>18</w:t>
      </w:r>
      <w:r>
        <w:fldChar w:fldCharType="end"/>
      </w:r>
    </w:p>
    <w:p w14:paraId="35D16D6A" w14:textId="55A418DE" w:rsidR="0021505B" w:rsidRDefault="0021505B" w:rsidP="0021505B">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_Toc144321741 \h </w:instrText>
      </w:r>
      <w:r>
        <w:fldChar w:fldCharType="separate"/>
      </w:r>
      <w:r w:rsidR="00C243A6">
        <w:t>22</w:t>
      </w:r>
      <w:r>
        <w:fldChar w:fldCharType="end"/>
      </w:r>
    </w:p>
    <w:p w14:paraId="3E5F58B8" w14:textId="20C0759E" w:rsidR="0021505B" w:rsidRDefault="0021505B" w:rsidP="0021505B">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_Toc144321742 \h </w:instrText>
      </w:r>
      <w:r>
        <w:fldChar w:fldCharType="separate"/>
      </w:r>
      <w:r w:rsidR="00C243A6">
        <w:t>24</w:t>
      </w:r>
      <w:r>
        <w:fldChar w:fldCharType="end"/>
      </w:r>
    </w:p>
    <w:p w14:paraId="6ADB632F" w14:textId="770815B3"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A</w:t>
      </w:r>
      <w:r>
        <w:rPr>
          <w:rFonts w:asciiTheme="minorHAnsi" w:eastAsiaTheme="minorEastAsia" w:hAnsiTheme="minorHAnsi" w:cstheme="minorBidi"/>
          <w:kern w:val="2"/>
          <w:sz w:val="22"/>
          <w:szCs w:val="22"/>
          <w14:ligatures w14:val="standardContextual"/>
        </w:rPr>
        <w:tab/>
      </w:r>
      <w:r w:rsidRPr="000242F6">
        <w:t>Die Anforderungen aus dem Anforderungsdokument ReqSpec 1.001</w:t>
      </w:r>
      <w:r>
        <w:tab/>
      </w:r>
      <w:r>
        <w:fldChar w:fldCharType="begin"/>
      </w:r>
      <w:r>
        <w:instrText xml:space="preserve"> PAGEREF _Toc144321743 \h </w:instrText>
      </w:r>
      <w:r>
        <w:fldChar w:fldCharType="separate"/>
      </w:r>
      <w:r w:rsidR="00C243A6">
        <w:t>25</w:t>
      </w:r>
      <w:r>
        <w:fldChar w:fldCharType="end"/>
      </w:r>
    </w:p>
    <w:p w14:paraId="7D78E1D4" w14:textId="763DB545"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rPr>
          <w:bCs/>
        </w:rPr>
        <w:t>B</w:t>
      </w:r>
      <w:r>
        <w:rPr>
          <w:rFonts w:asciiTheme="minorHAnsi" w:eastAsiaTheme="minorEastAsia" w:hAnsiTheme="minorHAnsi" w:cstheme="minorBidi"/>
          <w:kern w:val="2"/>
          <w:sz w:val="22"/>
          <w:szCs w:val="22"/>
          <w14:ligatures w14:val="standardContextual"/>
        </w:rPr>
        <w:tab/>
      </w:r>
      <w:r w:rsidRPr="000242F6">
        <w:rPr>
          <w:bCs/>
        </w:rPr>
        <w:t>Auszug aus dem Risikokatalog</w:t>
      </w:r>
      <w:r>
        <w:tab/>
      </w:r>
      <w:r>
        <w:fldChar w:fldCharType="begin"/>
      </w:r>
      <w:r>
        <w:instrText xml:space="preserve"> PAGEREF _Toc144321744 \h </w:instrText>
      </w:r>
      <w:r>
        <w:fldChar w:fldCharType="separate"/>
      </w:r>
      <w:r w:rsidR="00C243A6">
        <w:t>28</w:t>
      </w:r>
      <w:r>
        <w:fldChar w:fldCharType="end"/>
      </w:r>
    </w:p>
    <w:p w14:paraId="217C879D" w14:textId="5684E3C9"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C</w:t>
      </w:r>
      <w:r>
        <w:rPr>
          <w:rFonts w:asciiTheme="minorHAnsi" w:eastAsiaTheme="minorEastAsia" w:hAnsiTheme="minorHAnsi" w:cstheme="minorBidi"/>
          <w:kern w:val="2"/>
          <w:sz w:val="22"/>
          <w:szCs w:val="22"/>
          <w14:ligatures w14:val="standardContextual"/>
        </w:rPr>
        <w:tab/>
      </w:r>
      <w:r w:rsidRPr="000242F6">
        <w:t>Die unterstützten Datenformate und Kommunikationsprotokolle</w:t>
      </w:r>
      <w:r>
        <w:tab/>
      </w:r>
      <w:r>
        <w:fldChar w:fldCharType="begin"/>
      </w:r>
      <w:r>
        <w:instrText xml:space="preserve"> PAGEREF _Toc144321745 \h </w:instrText>
      </w:r>
      <w:r>
        <w:fldChar w:fldCharType="separate"/>
      </w:r>
      <w:r w:rsidR="00C243A6">
        <w:t>31</w:t>
      </w:r>
      <w:r>
        <w:fldChar w:fldCharType="end"/>
      </w:r>
    </w:p>
    <w:p w14:paraId="416B66C7" w14:textId="4219B600"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D</w:t>
      </w:r>
      <w:r>
        <w:rPr>
          <w:rFonts w:asciiTheme="minorHAnsi" w:eastAsiaTheme="minorEastAsia" w:hAnsiTheme="minorHAnsi" w:cstheme="minorBidi"/>
          <w:kern w:val="2"/>
          <w:sz w:val="22"/>
          <w:szCs w:val="22"/>
          <w14:ligatures w14:val="standardContextual"/>
        </w:rPr>
        <w:tab/>
      </w:r>
      <w:r w:rsidRPr="000242F6">
        <w:t>Die in der Ist</w:t>
      </w:r>
      <w:r w:rsidRPr="000242F6">
        <w:noBreakHyphen/>
        <w:t>Analyse identifizierten Systemkomponenten</w:t>
      </w:r>
      <w:r>
        <w:tab/>
      </w:r>
      <w:r>
        <w:fldChar w:fldCharType="begin"/>
      </w:r>
      <w:r>
        <w:instrText xml:space="preserve"> PAGEREF _Toc144321746 \h </w:instrText>
      </w:r>
      <w:r>
        <w:fldChar w:fldCharType="separate"/>
      </w:r>
      <w:r w:rsidR="00C243A6">
        <w:t>32</w:t>
      </w:r>
      <w:r>
        <w:fldChar w:fldCharType="end"/>
      </w:r>
    </w:p>
    <w:p w14:paraId="5052CAD7" w14:textId="7FCA453C" w:rsidR="0021505B" w:rsidRDefault="0021505B" w:rsidP="0021505B">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_Toc144321747 \h </w:instrText>
      </w:r>
      <w:r>
        <w:fldChar w:fldCharType="separate"/>
      </w:r>
      <w:r w:rsidR="00C243A6">
        <w:t>36</w:t>
      </w:r>
      <w:r>
        <w:fldChar w:fldCharType="end"/>
      </w:r>
    </w:p>
    <w:p w14:paraId="133C7F30" w14:textId="5B3A47D9"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F</w:t>
      </w:r>
      <w:r>
        <w:rPr>
          <w:rFonts w:asciiTheme="minorHAnsi" w:eastAsiaTheme="minorEastAsia" w:hAnsiTheme="minorHAnsi" w:cstheme="minorBidi"/>
          <w:kern w:val="2"/>
          <w:sz w:val="22"/>
          <w:szCs w:val="22"/>
          <w14:ligatures w14:val="standardContextual"/>
        </w:rPr>
        <w:tab/>
      </w:r>
      <w:r w:rsidRPr="000242F6">
        <w:t>Das BPMN</w:t>
      </w:r>
      <w:r w:rsidRPr="000242F6">
        <w:noBreakHyphen/>
        <w:t>Diagramm zum Prozess ‚Software</w:t>
      </w:r>
      <w:r w:rsidRPr="000242F6">
        <w:noBreakHyphen/>
        <w:t>Test’</w:t>
      </w:r>
      <w:r>
        <w:tab/>
      </w:r>
      <w:r>
        <w:fldChar w:fldCharType="begin"/>
      </w:r>
      <w:r>
        <w:instrText xml:space="preserve"> PAGEREF _Toc144321748 \h </w:instrText>
      </w:r>
      <w:r>
        <w:fldChar w:fldCharType="separate"/>
      </w:r>
      <w:r w:rsidR="00C243A6">
        <w:t>39</w:t>
      </w:r>
      <w:r>
        <w:fldChar w:fldCharType="end"/>
      </w:r>
    </w:p>
    <w:p w14:paraId="12E80931" w14:textId="5B0F6BA0"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G</w:t>
      </w:r>
      <w:r>
        <w:rPr>
          <w:rFonts w:asciiTheme="minorHAnsi" w:eastAsiaTheme="minorEastAsia" w:hAnsiTheme="minorHAnsi" w:cstheme="minorBidi"/>
          <w:kern w:val="2"/>
          <w:sz w:val="22"/>
          <w:szCs w:val="22"/>
          <w14:ligatures w14:val="standardContextual"/>
        </w:rPr>
        <w:tab/>
      </w:r>
      <w:r w:rsidRPr="000242F6">
        <w:t>Der Testbericht zum Testfall 6.1.3</w:t>
      </w:r>
      <w:r>
        <w:tab/>
      </w:r>
      <w:r>
        <w:fldChar w:fldCharType="begin"/>
      </w:r>
      <w:r>
        <w:instrText xml:space="preserve"> PAGEREF _Toc144321749 \h </w:instrText>
      </w:r>
      <w:r>
        <w:fldChar w:fldCharType="separate"/>
      </w:r>
      <w:r w:rsidR="00C243A6">
        <w:t>40</w:t>
      </w:r>
      <w:r>
        <w:fldChar w:fldCharType="end"/>
      </w:r>
    </w:p>
    <w:p w14:paraId="6AB54B7B" w14:textId="241B699F" w:rsidR="0021505B" w:rsidRDefault="0021505B" w:rsidP="0021505B">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_Toc144321750 \h </w:instrText>
      </w:r>
      <w:r>
        <w:fldChar w:fldCharType="separate"/>
      </w:r>
      <w:r w:rsidR="00C243A6">
        <w:t>45</w:t>
      </w:r>
      <w:r>
        <w:fldChar w:fldCharType="end"/>
      </w:r>
    </w:p>
    <w:p w14:paraId="6C85EC48" w14:textId="481D8DBE"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32172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321725"/>
      <w:r w:rsidRPr="003B7C82">
        <w:lastRenderedPageBreak/>
        <w:t>Abbildungsverzeichnis</w:t>
      </w:r>
      <w:bookmarkEnd w:id="9"/>
      <w:bookmarkEnd w:id="10"/>
      <w:bookmarkEnd w:id="11"/>
      <w:bookmarkEnd w:id="12"/>
    </w:p>
    <w:p w14:paraId="5426CB04" w14:textId="7779BD88"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4321756" w:history="1">
        <w:r w:rsidR="0021505B" w:rsidRPr="003249B1">
          <w:rPr>
            <w:rStyle w:val="Hyperlink"/>
            <w:b/>
            <w:noProof/>
          </w:rPr>
          <w:t>Abb. 3.1:</w:t>
        </w:r>
        <w:r w:rsidR="0021505B" w:rsidRPr="003249B1">
          <w:rPr>
            <w:rStyle w:val="Hyperlink"/>
            <w:noProof/>
          </w:rPr>
          <w:t xml:space="preserve"> Ein Auszug aus der User Story Map</w:t>
        </w:r>
        <w:r w:rsidR="0021505B">
          <w:rPr>
            <w:noProof/>
            <w:webHidden/>
          </w:rPr>
          <w:tab/>
        </w:r>
        <w:r w:rsidR="0021505B">
          <w:rPr>
            <w:noProof/>
            <w:webHidden/>
          </w:rPr>
          <w:fldChar w:fldCharType="begin"/>
        </w:r>
        <w:r w:rsidR="0021505B">
          <w:rPr>
            <w:noProof/>
            <w:webHidden/>
          </w:rPr>
          <w:instrText xml:space="preserve"> PAGEREF _Toc144321756 \h </w:instrText>
        </w:r>
        <w:r w:rsidR="0021505B">
          <w:rPr>
            <w:noProof/>
            <w:webHidden/>
          </w:rPr>
        </w:r>
        <w:r w:rsidR="0021505B">
          <w:rPr>
            <w:noProof/>
            <w:webHidden/>
          </w:rPr>
          <w:fldChar w:fldCharType="separate"/>
        </w:r>
        <w:r w:rsidR="00C243A6">
          <w:rPr>
            <w:noProof/>
            <w:webHidden/>
          </w:rPr>
          <w:t>3</w:t>
        </w:r>
        <w:r w:rsidR="0021505B">
          <w:rPr>
            <w:noProof/>
            <w:webHidden/>
          </w:rPr>
          <w:fldChar w:fldCharType="end"/>
        </w:r>
      </w:hyperlink>
    </w:p>
    <w:p w14:paraId="6F473570" w14:textId="1A649B6F"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57" w:history="1">
        <w:r w:rsidRPr="003249B1">
          <w:rPr>
            <w:rStyle w:val="Hyperlink"/>
            <w:b/>
            <w:noProof/>
          </w:rPr>
          <w:t>Abb. 5.1:</w:t>
        </w:r>
        <w:r w:rsidRPr="003249B1">
          <w:rPr>
            <w:rStyle w:val="Hyperlink"/>
            <w:noProof/>
          </w:rPr>
          <w:t xml:space="preserve"> Das BPMN</w:t>
        </w:r>
        <w:r w:rsidRPr="003249B1">
          <w:rPr>
            <w:rStyle w:val="Hyperlink"/>
            <w:noProof/>
          </w:rPr>
          <w:noBreakHyphen/>
          <w:t>Diagramm zum Prozess ‚Datenkonvertierung‘</w:t>
        </w:r>
        <w:r>
          <w:rPr>
            <w:noProof/>
            <w:webHidden/>
          </w:rPr>
          <w:tab/>
        </w:r>
        <w:r>
          <w:rPr>
            <w:noProof/>
            <w:webHidden/>
          </w:rPr>
          <w:fldChar w:fldCharType="begin"/>
        </w:r>
        <w:r>
          <w:rPr>
            <w:noProof/>
            <w:webHidden/>
          </w:rPr>
          <w:instrText xml:space="preserve"> PAGEREF _Toc144321757 \h </w:instrText>
        </w:r>
        <w:r>
          <w:rPr>
            <w:noProof/>
            <w:webHidden/>
          </w:rPr>
        </w:r>
        <w:r>
          <w:rPr>
            <w:noProof/>
            <w:webHidden/>
          </w:rPr>
          <w:fldChar w:fldCharType="separate"/>
        </w:r>
        <w:r w:rsidR="00C243A6">
          <w:rPr>
            <w:noProof/>
            <w:webHidden/>
          </w:rPr>
          <w:t>8</w:t>
        </w:r>
        <w:r>
          <w:rPr>
            <w:noProof/>
            <w:webHidden/>
          </w:rPr>
          <w:fldChar w:fldCharType="end"/>
        </w:r>
      </w:hyperlink>
    </w:p>
    <w:p w14:paraId="19D9F37D" w14:textId="72F5489E"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58" w:history="1">
        <w:r w:rsidRPr="003249B1">
          <w:rPr>
            <w:rStyle w:val="Hyperlink"/>
            <w:b/>
            <w:noProof/>
          </w:rPr>
          <w:t>Abb. 8.1:</w:t>
        </w:r>
        <w:r w:rsidRPr="003249B1">
          <w:rPr>
            <w:rStyle w:val="Hyperlink"/>
            <w:noProof/>
          </w:rPr>
          <w:t xml:space="preserve"> Die grundlegende Teststrategie</w:t>
        </w:r>
        <w:r>
          <w:rPr>
            <w:noProof/>
            <w:webHidden/>
          </w:rPr>
          <w:tab/>
        </w:r>
        <w:r>
          <w:rPr>
            <w:noProof/>
            <w:webHidden/>
          </w:rPr>
          <w:fldChar w:fldCharType="begin"/>
        </w:r>
        <w:r>
          <w:rPr>
            <w:noProof/>
            <w:webHidden/>
          </w:rPr>
          <w:instrText xml:space="preserve"> PAGEREF _Toc144321758 \h </w:instrText>
        </w:r>
        <w:r>
          <w:rPr>
            <w:noProof/>
            <w:webHidden/>
          </w:rPr>
        </w:r>
        <w:r>
          <w:rPr>
            <w:noProof/>
            <w:webHidden/>
          </w:rPr>
          <w:fldChar w:fldCharType="separate"/>
        </w:r>
        <w:r w:rsidR="00C243A6">
          <w:rPr>
            <w:noProof/>
            <w:webHidden/>
          </w:rPr>
          <w:t>11</w:t>
        </w:r>
        <w:r>
          <w:rPr>
            <w:noProof/>
            <w:webHidden/>
          </w:rPr>
          <w:fldChar w:fldCharType="end"/>
        </w:r>
      </w:hyperlink>
    </w:p>
    <w:p w14:paraId="595EC82B" w14:textId="78193B2D"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59" w:history="1">
        <w:r w:rsidRPr="003249B1">
          <w:rPr>
            <w:rStyle w:val="Hyperlink"/>
            <w:b/>
            <w:noProof/>
          </w:rPr>
          <w:t>Abb. 8.2:</w:t>
        </w:r>
        <w:r w:rsidRPr="003249B1">
          <w:rPr>
            <w:rStyle w:val="Hyperlink"/>
            <w:noProof/>
          </w:rPr>
          <w:t xml:space="preserve"> Die vier Prüfebenen des Software</w:t>
        </w:r>
        <w:r w:rsidRPr="003249B1">
          <w:rPr>
            <w:rStyle w:val="Hyperlink"/>
            <w:noProof/>
          </w:rPr>
          <w:noBreakHyphen/>
          <w:t>Tests</w:t>
        </w:r>
        <w:r>
          <w:rPr>
            <w:noProof/>
            <w:webHidden/>
          </w:rPr>
          <w:tab/>
        </w:r>
        <w:r>
          <w:rPr>
            <w:noProof/>
            <w:webHidden/>
          </w:rPr>
          <w:fldChar w:fldCharType="begin"/>
        </w:r>
        <w:r>
          <w:rPr>
            <w:noProof/>
            <w:webHidden/>
          </w:rPr>
          <w:instrText xml:space="preserve"> PAGEREF _Toc144321759 \h </w:instrText>
        </w:r>
        <w:r>
          <w:rPr>
            <w:noProof/>
            <w:webHidden/>
          </w:rPr>
        </w:r>
        <w:r>
          <w:rPr>
            <w:noProof/>
            <w:webHidden/>
          </w:rPr>
          <w:fldChar w:fldCharType="separate"/>
        </w:r>
        <w:r w:rsidR="00C243A6">
          <w:rPr>
            <w:noProof/>
            <w:webHidden/>
          </w:rPr>
          <w:t>13</w:t>
        </w:r>
        <w:r>
          <w:rPr>
            <w:noProof/>
            <w:webHidden/>
          </w:rPr>
          <w:fldChar w:fldCharType="end"/>
        </w:r>
      </w:hyperlink>
    </w:p>
    <w:p w14:paraId="2431F795" w14:textId="5144E784"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0" w:history="1">
        <w:r w:rsidRPr="003249B1">
          <w:rPr>
            <w:rStyle w:val="Hyperlink"/>
            <w:b/>
            <w:noProof/>
          </w:rPr>
          <w:t>Abb. 8.3:</w:t>
        </w:r>
        <w:r w:rsidRPr="003249B1">
          <w:rPr>
            <w:rStyle w:val="Hyperlink"/>
            <w:noProof/>
          </w:rPr>
          <w:t xml:space="preserve"> Die schematische Darstellung eines Black</w:t>
        </w:r>
        <w:r w:rsidRPr="003249B1">
          <w:rPr>
            <w:rStyle w:val="Hyperlink"/>
            <w:noProof/>
          </w:rPr>
          <w:noBreakHyphen/>
          <w:t>Box</w:t>
        </w:r>
        <w:r w:rsidRPr="003249B1">
          <w:rPr>
            <w:rStyle w:val="Hyperlink"/>
            <w:noProof/>
          </w:rPr>
          <w:noBreakHyphen/>
          <w:t>Tests</w:t>
        </w:r>
        <w:r>
          <w:rPr>
            <w:noProof/>
            <w:webHidden/>
          </w:rPr>
          <w:tab/>
        </w:r>
        <w:r>
          <w:rPr>
            <w:noProof/>
            <w:webHidden/>
          </w:rPr>
          <w:fldChar w:fldCharType="begin"/>
        </w:r>
        <w:r>
          <w:rPr>
            <w:noProof/>
            <w:webHidden/>
          </w:rPr>
          <w:instrText xml:space="preserve"> PAGEREF _Toc144321760 \h </w:instrText>
        </w:r>
        <w:r>
          <w:rPr>
            <w:noProof/>
            <w:webHidden/>
          </w:rPr>
        </w:r>
        <w:r>
          <w:rPr>
            <w:noProof/>
            <w:webHidden/>
          </w:rPr>
          <w:fldChar w:fldCharType="separate"/>
        </w:r>
        <w:r w:rsidR="00C243A6">
          <w:rPr>
            <w:noProof/>
            <w:webHidden/>
          </w:rPr>
          <w:t>14</w:t>
        </w:r>
        <w:r>
          <w:rPr>
            <w:noProof/>
            <w:webHidden/>
          </w:rPr>
          <w:fldChar w:fldCharType="end"/>
        </w:r>
      </w:hyperlink>
    </w:p>
    <w:p w14:paraId="2BF3E06D" w14:textId="57F9F21A"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1" w:history="1">
        <w:r w:rsidRPr="003249B1">
          <w:rPr>
            <w:rStyle w:val="Hyperlink"/>
            <w:b/>
            <w:noProof/>
          </w:rPr>
          <w:t>Abb. 8.4:</w:t>
        </w:r>
        <w:r w:rsidRPr="003249B1">
          <w:rPr>
            <w:rStyle w:val="Hyperlink"/>
            <w:noProof/>
          </w:rPr>
          <w:t xml:space="preserve"> Der schematische Testablauf</w:t>
        </w:r>
        <w:r>
          <w:rPr>
            <w:noProof/>
            <w:webHidden/>
          </w:rPr>
          <w:tab/>
        </w:r>
        <w:r>
          <w:rPr>
            <w:noProof/>
            <w:webHidden/>
          </w:rPr>
          <w:fldChar w:fldCharType="begin"/>
        </w:r>
        <w:r>
          <w:rPr>
            <w:noProof/>
            <w:webHidden/>
          </w:rPr>
          <w:instrText xml:space="preserve"> PAGEREF _Toc144321761 \h </w:instrText>
        </w:r>
        <w:r>
          <w:rPr>
            <w:noProof/>
            <w:webHidden/>
          </w:rPr>
        </w:r>
        <w:r>
          <w:rPr>
            <w:noProof/>
            <w:webHidden/>
          </w:rPr>
          <w:fldChar w:fldCharType="separate"/>
        </w:r>
        <w:r w:rsidR="00C243A6">
          <w:rPr>
            <w:noProof/>
            <w:webHidden/>
          </w:rPr>
          <w:t>15</w:t>
        </w:r>
        <w:r>
          <w:rPr>
            <w:noProof/>
            <w:webHidden/>
          </w:rPr>
          <w:fldChar w:fldCharType="end"/>
        </w:r>
      </w:hyperlink>
    </w:p>
    <w:p w14:paraId="45F59282" w14:textId="1758D135"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2" w:history="1">
        <w:r w:rsidRPr="003249B1">
          <w:rPr>
            <w:rStyle w:val="Hyperlink"/>
            <w:b/>
            <w:noProof/>
          </w:rPr>
          <w:t>Abb. 8.5:</w:t>
        </w:r>
        <w:r w:rsidRPr="003249B1">
          <w:rPr>
            <w:rStyle w:val="Hyperlink"/>
            <w:noProof/>
          </w:rPr>
          <w:t xml:space="preserve"> ‚Progress Monitor‘: Die Benutzeranlage im ‚Progress Monitor‘</w:t>
        </w:r>
        <w:r>
          <w:rPr>
            <w:noProof/>
            <w:webHidden/>
          </w:rPr>
          <w:tab/>
        </w:r>
        <w:r>
          <w:rPr>
            <w:noProof/>
            <w:webHidden/>
          </w:rPr>
          <w:fldChar w:fldCharType="begin"/>
        </w:r>
        <w:r>
          <w:rPr>
            <w:noProof/>
            <w:webHidden/>
          </w:rPr>
          <w:instrText xml:space="preserve"> PAGEREF _Toc144321762 \h </w:instrText>
        </w:r>
        <w:r>
          <w:rPr>
            <w:noProof/>
            <w:webHidden/>
          </w:rPr>
        </w:r>
        <w:r>
          <w:rPr>
            <w:noProof/>
            <w:webHidden/>
          </w:rPr>
          <w:fldChar w:fldCharType="separate"/>
        </w:r>
        <w:r w:rsidR="00C243A6">
          <w:rPr>
            <w:noProof/>
            <w:webHidden/>
          </w:rPr>
          <w:t>17</w:t>
        </w:r>
        <w:r>
          <w:rPr>
            <w:noProof/>
            <w:webHidden/>
          </w:rPr>
          <w:fldChar w:fldCharType="end"/>
        </w:r>
      </w:hyperlink>
    </w:p>
    <w:p w14:paraId="7902680E" w14:textId="5C36D47F"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3" w:history="1">
        <w:r w:rsidRPr="003249B1">
          <w:rPr>
            <w:rStyle w:val="Hyperlink"/>
            <w:b/>
            <w:noProof/>
          </w:rPr>
          <w:t>Abb. 8.6</w:t>
        </w:r>
        <w:r w:rsidRPr="003249B1">
          <w:rPr>
            <w:rStyle w:val="Hyperlink"/>
            <w:noProof/>
          </w:rPr>
          <w:t>: ‚Progress Monitor‘: Die Anlage eines Workflows</w:t>
        </w:r>
        <w:r>
          <w:rPr>
            <w:noProof/>
            <w:webHidden/>
          </w:rPr>
          <w:tab/>
        </w:r>
        <w:r>
          <w:rPr>
            <w:noProof/>
            <w:webHidden/>
          </w:rPr>
          <w:fldChar w:fldCharType="begin"/>
        </w:r>
        <w:r>
          <w:rPr>
            <w:noProof/>
            <w:webHidden/>
          </w:rPr>
          <w:instrText xml:space="preserve"> PAGEREF _Toc144321763 \h </w:instrText>
        </w:r>
        <w:r>
          <w:rPr>
            <w:noProof/>
            <w:webHidden/>
          </w:rPr>
        </w:r>
        <w:r>
          <w:rPr>
            <w:noProof/>
            <w:webHidden/>
          </w:rPr>
          <w:fldChar w:fldCharType="separate"/>
        </w:r>
        <w:r w:rsidR="00C243A6">
          <w:rPr>
            <w:noProof/>
            <w:webHidden/>
          </w:rPr>
          <w:t>18</w:t>
        </w:r>
        <w:r>
          <w:rPr>
            <w:noProof/>
            <w:webHidden/>
          </w:rPr>
          <w:fldChar w:fldCharType="end"/>
        </w:r>
      </w:hyperlink>
    </w:p>
    <w:p w14:paraId="6C5ED153" w14:textId="3EE5B7AF"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4" w:history="1">
        <w:r w:rsidRPr="003249B1">
          <w:rPr>
            <w:rStyle w:val="Hyperlink"/>
            <w:b/>
            <w:noProof/>
          </w:rPr>
          <w:t>Abb. 8.7:</w:t>
        </w:r>
        <w:r w:rsidRPr="003249B1">
          <w:rPr>
            <w:rStyle w:val="Hyperlink"/>
            <w:noProof/>
          </w:rPr>
          <w:t xml:space="preserve"> Die Testvorschrift zum Testfall 6.1.3</w:t>
        </w:r>
        <w:r>
          <w:rPr>
            <w:noProof/>
            <w:webHidden/>
          </w:rPr>
          <w:tab/>
        </w:r>
        <w:r>
          <w:rPr>
            <w:noProof/>
            <w:webHidden/>
          </w:rPr>
          <w:fldChar w:fldCharType="begin"/>
        </w:r>
        <w:r>
          <w:rPr>
            <w:noProof/>
            <w:webHidden/>
          </w:rPr>
          <w:instrText xml:space="preserve"> PAGEREF _Toc144321764 \h </w:instrText>
        </w:r>
        <w:r>
          <w:rPr>
            <w:noProof/>
            <w:webHidden/>
          </w:rPr>
        </w:r>
        <w:r>
          <w:rPr>
            <w:noProof/>
            <w:webHidden/>
          </w:rPr>
          <w:fldChar w:fldCharType="separate"/>
        </w:r>
        <w:r w:rsidR="00C243A6">
          <w:rPr>
            <w:noProof/>
            <w:webHidden/>
          </w:rPr>
          <w:t>20</w:t>
        </w:r>
        <w:r>
          <w:rPr>
            <w:noProof/>
            <w:webHidden/>
          </w:rPr>
          <w:fldChar w:fldCharType="end"/>
        </w:r>
      </w:hyperlink>
    </w:p>
    <w:p w14:paraId="0C916141" w14:textId="45A16C52"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5" w:history="1">
        <w:r w:rsidRPr="003249B1">
          <w:rPr>
            <w:rStyle w:val="Hyperlink"/>
            <w:b/>
            <w:noProof/>
          </w:rPr>
          <w:t xml:space="preserve">Abb. 8.8: </w:t>
        </w:r>
        <w:r w:rsidRPr="003249B1">
          <w:rPr>
            <w:rStyle w:val="Hyperlink"/>
            <w:noProof/>
          </w:rPr>
          <w:t>Die Übergabe der zum Testfall 6.1.3 erstellten Testdatei an den Datenkonverter</w:t>
        </w:r>
        <w:r>
          <w:rPr>
            <w:noProof/>
            <w:webHidden/>
          </w:rPr>
          <w:tab/>
        </w:r>
        <w:r>
          <w:rPr>
            <w:noProof/>
            <w:webHidden/>
          </w:rPr>
          <w:fldChar w:fldCharType="begin"/>
        </w:r>
        <w:r>
          <w:rPr>
            <w:noProof/>
            <w:webHidden/>
          </w:rPr>
          <w:instrText xml:space="preserve"> PAGEREF _Toc144321765 \h </w:instrText>
        </w:r>
        <w:r>
          <w:rPr>
            <w:noProof/>
            <w:webHidden/>
          </w:rPr>
        </w:r>
        <w:r>
          <w:rPr>
            <w:noProof/>
            <w:webHidden/>
          </w:rPr>
          <w:fldChar w:fldCharType="separate"/>
        </w:r>
        <w:r w:rsidR="00C243A6">
          <w:rPr>
            <w:noProof/>
            <w:webHidden/>
          </w:rPr>
          <w:t>21</w:t>
        </w:r>
        <w:r>
          <w:rPr>
            <w:noProof/>
            <w:webHidden/>
          </w:rPr>
          <w:fldChar w:fldCharType="end"/>
        </w:r>
      </w:hyperlink>
    </w:p>
    <w:p w14:paraId="404CB715" w14:textId="1CF21E25"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6" w:history="1">
        <w:r w:rsidRPr="003249B1">
          <w:rPr>
            <w:rStyle w:val="Hyperlink"/>
            <w:b/>
            <w:noProof/>
          </w:rPr>
          <w:t>Abb. 8.9:</w:t>
        </w:r>
        <w:r w:rsidRPr="003249B1">
          <w:rPr>
            <w:rStyle w:val="Hyperlink"/>
            <w:noProof/>
          </w:rPr>
          <w:t xml:space="preserve"> Die Bildschirmausgabe zum Testfall 6.1.3</w:t>
        </w:r>
        <w:r>
          <w:rPr>
            <w:noProof/>
            <w:webHidden/>
          </w:rPr>
          <w:tab/>
        </w:r>
        <w:r>
          <w:rPr>
            <w:noProof/>
            <w:webHidden/>
          </w:rPr>
          <w:fldChar w:fldCharType="begin"/>
        </w:r>
        <w:r>
          <w:rPr>
            <w:noProof/>
            <w:webHidden/>
          </w:rPr>
          <w:instrText xml:space="preserve"> PAGEREF _Toc144321766 \h </w:instrText>
        </w:r>
        <w:r>
          <w:rPr>
            <w:noProof/>
            <w:webHidden/>
          </w:rPr>
        </w:r>
        <w:r>
          <w:rPr>
            <w:noProof/>
            <w:webHidden/>
          </w:rPr>
          <w:fldChar w:fldCharType="separate"/>
        </w:r>
        <w:r w:rsidR="00C243A6">
          <w:rPr>
            <w:noProof/>
            <w:webHidden/>
          </w:rPr>
          <w:t>21</w:t>
        </w:r>
        <w:r>
          <w:rPr>
            <w:noProof/>
            <w:webHidden/>
          </w:rPr>
          <w:fldChar w:fldCharType="end"/>
        </w:r>
      </w:hyperlink>
    </w:p>
    <w:p w14:paraId="5A186A82" w14:textId="0180A5D7"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7" w:history="1">
        <w:r w:rsidRPr="003249B1">
          <w:rPr>
            <w:rStyle w:val="Hyperlink"/>
            <w:b/>
            <w:noProof/>
          </w:rPr>
          <w:t>Abb. D.1:</w:t>
        </w:r>
        <w:r w:rsidRPr="003249B1">
          <w:rPr>
            <w:rStyle w:val="Hyperlink"/>
            <w:noProof/>
          </w:rPr>
          <w:t xml:space="preserve"> Das Komponentendiagramm zu den identifizierten Systemkomponenten</w:t>
        </w:r>
        <w:r>
          <w:rPr>
            <w:noProof/>
            <w:webHidden/>
          </w:rPr>
          <w:tab/>
        </w:r>
        <w:r>
          <w:rPr>
            <w:noProof/>
            <w:webHidden/>
          </w:rPr>
          <w:fldChar w:fldCharType="begin"/>
        </w:r>
        <w:r>
          <w:rPr>
            <w:noProof/>
            <w:webHidden/>
          </w:rPr>
          <w:instrText xml:space="preserve"> PAGEREF _Toc144321767 \h </w:instrText>
        </w:r>
        <w:r>
          <w:rPr>
            <w:noProof/>
            <w:webHidden/>
          </w:rPr>
        </w:r>
        <w:r>
          <w:rPr>
            <w:noProof/>
            <w:webHidden/>
          </w:rPr>
          <w:fldChar w:fldCharType="separate"/>
        </w:r>
        <w:r w:rsidR="00C243A6">
          <w:rPr>
            <w:noProof/>
            <w:webHidden/>
          </w:rPr>
          <w:t>33</w:t>
        </w:r>
        <w:r>
          <w:rPr>
            <w:noProof/>
            <w:webHidden/>
          </w:rPr>
          <w:fldChar w:fldCharType="end"/>
        </w:r>
      </w:hyperlink>
    </w:p>
    <w:p w14:paraId="75BADACF" w14:textId="69D83E67"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8" w:history="1">
        <w:r w:rsidRPr="003249B1">
          <w:rPr>
            <w:rStyle w:val="Hyperlink"/>
            <w:b/>
            <w:noProof/>
          </w:rPr>
          <w:t>Abb. F.1:</w:t>
        </w:r>
        <w:r w:rsidRPr="003249B1">
          <w:rPr>
            <w:rStyle w:val="Hyperlink"/>
            <w:noProof/>
          </w:rPr>
          <w:t xml:space="preserve"> Das BPMN</w:t>
        </w:r>
        <w:r w:rsidRPr="003249B1">
          <w:rPr>
            <w:rStyle w:val="Hyperlink"/>
            <w:noProof/>
          </w:rPr>
          <w:noBreakHyphen/>
          <w:t>Diagramm zum Prozess ‚Software</w:t>
        </w:r>
        <w:r w:rsidRPr="003249B1">
          <w:rPr>
            <w:rStyle w:val="Hyperlink"/>
            <w:noProof/>
          </w:rPr>
          <w:noBreakHyphen/>
          <w:t>Test’</w:t>
        </w:r>
        <w:r>
          <w:rPr>
            <w:noProof/>
            <w:webHidden/>
          </w:rPr>
          <w:tab/>
        </w:r>
        <w:r>
          <w:rPr>
            <w:noProof/>
            <w:webHidden/>
          </w:rPr>
          <w:fldChar w:fldCharType="begin"/>
        </w:r>
        <w:r>
          <w:rPr>
            <w:noProof/>
            <w:webHidden/>
          </w:rPr>
          <w:instrText xml:space="preserve"> PAGEREF _Toc144321768 \h </w:instrText>
        </w:r>
        <w:r>
          <w:rPr>
            <w:noProof/>
            <w:webHidden/>
          </w:rPr>
        </w:r>
        <w:r>
          <w:rPr>
            <w:noProof/>
            <w:webHidden/>
          </w:rPr>
          <w:fldChar w:fldCharType="separate"/>
        </w:r>
        <w:r w:rsidR="00C243A6">
          <w:rPr>
            <w:noProof/>
            <w:webHidden/>
          </w:rPr>
          <w:t>39</w:t>
        </w:r>
        <w:r>
          <w:rPr>
            <w:noProof/>
            <w:webHidden/>
          </w:rPr>
          <w:fldChar w:fldCharType="end"/>
        </w:r>
      </w:hyperlink>
    </w:p>
    <w:p w14:paraId="1C693262" w14:textId="2AC1BD24"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69" w:history="1">
        <w:r w:rsidRPr="003249B1">
          <w:rPr>
            <w:rStyle w:val="Hyperlink"/>
            <w:b/>
            <w:noProof/>
          </w:rPr>
          <w:t>Abb. G.1:</w:t>
        </w:r>
        <w:r w:rsidRPr="003249B1">
          <w:rPr>
            <w:rStyle w:val="Hyperlink"/>
            <w:noProof/>
          </w:rPr>
          <w:t xml:space="preserve"> Der Testbericht zum Testfall 6.1.3, Seite 2</w:t>
        </w:r>
        <w:r>
          <w:rPr>
            <w:noProof/>
            <w:webHidden/>
          </w:rPr>
          <w:tab/>
        </w:r>
        <w:r>
          <w:rPr>
            <w:noProof/>
            <w:webHidden/>
          </w:rPr>
          <w:fldChar w:fldCharType="begin"/>
        </w:r>
        <w:r>
          <w:rPr>
            <w:noProof/>
            <w:webHidden/>
          </w:rPr>
          <w:instrText xml:space="preserve"> PAGEREF _Toc144321769 \h </w:instrText>
        </w:r>
        <w:r>
          <w:rPr>
            <w:noProof/>
            <w:webHidden/>
          </w:rPr>
        </w:r>
        <w:r>
          <w:rPr>
            <w:noProof/>
            <w:webHidden/>
          </w:rPr>
          <w:fldChar w:fldCharType="separate"/>
        </w:r>
        <w:r w:rsidR="00C243A6">
          <w:rPr>
            <w:noProof/>
            <w:webHidden/>
          </w:rPr>
          <w:t>40</w:t>
        </w:r>
        <w:r>
          <w:rPr>
            <w:noProof/>
            <w:webHidden/>
          </w:rPr>
          <w:fldChar w:fldCharType="end"/>
        </w:r>
      </w:hyperlink>
    </w:p>
    <w:p w14:paraId="0ABEA4C2" w14:textId="4060B9F0"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0" w:history="1">
        <w:r w:rsidRPr="003249B1">
          <w:rPr>
            <w:rStyle w:val="Hyperlink"/>
            <w:b/>
            <w:noProof/>
          </w:rPr>
          <w:t>Abb. G.2:</w:t>
        </w:r>
        <w:r w:rsidRPr="003249B1">
          <w:rPr>
            <w:rStyle w:val="Hyperlink"/>
            <w:noProof/>
          </w:rPr>
          <w:t xml:space="preserve"> Der Testbericht zum Testfall 6.1.3, Seite 3</w:t>
        </w:r>
        <w:r>
          <w:rPr>
            <w:noProof/>
            <w:webHidden/>
          </w:rPr>
          <w:tab/>
        </w:r>
        <w:r>
          <w:rPr>
            <w:noProof/>
            <w:webHidden/>
          </w:rPr>
          <w:fldChar w:fldCharType="begin"/>
        </w:r>
        <w:r>
          <w:rPr>
            <w:noProof/>
            <w:webHidden/>
          </w:rPr>
          <w:instrText xml:space="preserve"> PAGEREF _Toc144321770 \h </w:instrText>
        </w:r>
        <w:r>
          <w:rPr>
            <w:noProof/>
            <w:webHidden/>
          </w:rPr>
        </w:r>
        <w:r>
          <w:rPr>
            <w:noProof/>
            <w:webHidden/>
          </w:rPr>
          <w:fldChar w:fldCharType="separate"/>
        </w:r>
        <w:r w:rsidR="00C243A6">
          <w:rPr>
            <w:noProof/>
            <w:webHidden/>
          </w:rPr>
          <w:t>41</w:t>
        </w:r>
        <w:r>
          <w:rPr>
            <w:noProof/>
            <w:webHidden/>
          </w:rPr>
          <w:fldChar w:fldCharType="end"/>
        </w:r>
      </w:hyperlink>
    </w:p>
    <w:p w14:paraId="4EC36112" w14:textId="333F8FC8"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1" w:history="1">
        <w:r w:rsidRPr="003249B1">
          <w:rPr>
            <w:rStyle w:val="Hyperlink"/>
            <w:b/>
            <w:noProof/>
          </w:rPr>
          <w:t>Abb. G.3:</w:t>
        </w:r>
        <w:r w:rsidRPr="003249B1">
          <w:rPr>
            <w:rStyle w:val="Hyperlink"/>
            <w:noProof/>
          </w:rPr>
          <w:t xml:space="preserve"> Der Testbericht zum Testfall 6.1.3, Seite 4</w:t>
        </w:r>
        <w:r>
          <w:rPr>
            <w:noProof/>
            <w:webHidden/>
          </w:rPr>
          <w:tab/>
        </w:r>
        <w:r>
          <w:rPr>
            <w:noProof/>
            <w:webHidden/>
          </w:rPr>
          <w:fldChar w:fldCharType="begin"/>
        </w:r>
        <w:r>
          <w:rPr>
            <w:noProof/>
            <w:webHidden/>
          </w:rPr>
          <w:instrText xml:space="preserve"> PAGEREF _Toc144321771 \h </w:instrText>
        </w:r>
        <w:r>
          <w:rPr>
            <w:noProof/>
            <w:webHidden/>
          </w:rPr>
        </w:r>
        <w:r>
          <w:rPr>
            <w:noProof/>
            <w:webHidden/>
          </w:rPr>
          <w:fldChar w:fldCharType="separate"/>
        </w:r>
        <w:r w:rsidR="00C243A6">
          <w:rPr>
            <w:noProof/>
            <w:webHidden/>
          </w:rPr>
          <w:t>42</w:t>
        </w:r>
        <w:r>
          <w:rPr>
            <w:noProof/>
            <w:webHidden/>
          </w:rPr>
          <w:fldChar w:fldCharType="end"/>
        </w:r>
      </w:hyperlink>
    </w:p>
    <w:p w14:paraId="386FCB07" w14:textId="2C9FA9FA"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2" w:history="1">
        <w:r w:rsidRPr="003249B1">
          <w:rPr>
            <w:rStyle w:val="Hyperlink"/>
            <w:b/>
            <w:noProof/>
          </w:rPr>
          <w:t>Abb. G.4:</w:t>
        </w:r>
        <w:r w:rsidRPr="003249B1">
          <w:rPr>
            <w:rStyle w:val="Hyperlink"/>
            <w:noProof/>
          </w:rPr>
          <w:t xml:space="preserve"> Der Testbericht zum Testfall 6.1.3, Seite 5</w:t>
        </w:r>
        <w:r>
          <w:rPr>
            <w:noProof/>
            <w:webHidden/>
          </w:rPr>
          <w:tab/>
        </w:r>
        <w:r>
          <w:rPr>
            <w:noProof/>
            <w:webHidden/>
          </w:rPr>
          <w:fldChar w:fldCharType="begin"/>
        </w:r>
        <w:r>
          <w:rPr>
            <w:noProof/>
            <w:webHidden/>
          </w:rPr>
          <w:instrText xml:space="preserve"> PAGEREF _Toc144321772 \h </w:instrText>
        </w:r>
        <w:r>
          <w:rPr>
            <w:noProof/>
            <w:webHidden/>
          </w:rPr>
        </w:r>
        <w:r>
          <w:rPr>
            <w:noProof/>
            <w:webHidden/>
          </w:rPr>
          <w:fldChar w:fldCharType="separate"/>
        </w:r>
        <w:r w:rsidR="00C243A6">
          <w:rPr>
            <w:noProof/>
            <w:webHidden/>
          </w:rPr>
          <w:t>43</w:t>
        </w:r>
        <w:r>
          <w:rPr>
            <w:noProof/>
            <w:webHidden/>
          </w:rPr>
          <w:fldChar w:fldCharType="end"/>
        </w:r>
      </w:hyperlink>
    </w:p>
    <w:p w14:paraId="33CC9D11" w14:textId="73B8CE36"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3" w:history="1">
        <w:r w:rsidRPr="003249B1">
          <w:rPr>
            <w:rStyle w:val="Hyperlink"/>
            <w:b/>
            <w:noProof/>
          </w:rPr>
          <w:t>Abb. G.5:</w:t>
        </w:r>
        <w:r w:rsidRPr="003249B1">
          <w:rPr>
            <w:rStyle w:val="Hyperlink"/>
            <w:noProof/>
          </w:rPr>
          <w:t xml:space="preserve"> Der Testbericht zum Testfall 6.1.3, Seite 6</w:t>
        </w:r>
        <w:r>
          <w:rPr>
            <w:noProof/>
            <w:webHidden/>
          </w:rPr>
          <w:tab/>
        </w:r>
        <w:r>
          <w:rPr>
            <w:noProof/>
            <w:webHidden/>
          </w:rPr>
          <w:fldChar w:fldCharType="begin"/>
        </w:r>
        <w:r>
          <w:rPr>
            <w:noProof/>
            <w:webHidden/>
          </w:rPr>
          <w:instrText xml:space="preserve"> PAGEREF _Toc144321773 \h </w:instrText>
        </w:r>
        <w:r>
          <w:rPr>
            <w:noProof/>
            <w:webHidden/>
          </w:rPr>
        </w:r>
        <w:r>
          <w:rPr>
            <w:noProof/>
            <w:webHidden/>
          </w:rPr>
          <w:fldChar w:fldCharType="separate"/>
        </w:r>
        <w:r w:rsidR="00C243A6">
          <w:rPr>
            <w:noProof/>
            <w:webHidden/>
          </w:rPr>
          <w:t>44</w:t>
        </w:r>
        <w:r>
          <w:rPr>
            <w:noProof/>
            <w:webHidden/>
          </w:rPr>
          <w:fldChar w:fldCharType="end"/>
        </w:r>
      </w:hyperlink>
    </w:p>
    <w:p w14:paraId="339E0420" w14:textId="4BB260A1"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321726"/>
      <w:r w:rsidRPr="003B7C82">
        <w:lastRenderedPageBreak/>
        <w:t>Tabellenverzeichnis</w:t>
      </w:r>
      <w:bookmarkEnd w:id="13"/>
      <w:bookmarkEnd w:id="14"/>
      <w:bookmarkEnd w:id="15"/>
      <w:bookmarkEnd w:id="16"/>
    </w:p>
    <w:p w14:paraId="7D8C3B24" w14:textId="10081348"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C243A6">
          <w:rPr>
            <w:noProof/>
            <w:webHidden/>
          </w:rPr>
          <w:t>17</w:t>
        </w:r>
        <w:r w:rsidR="0021505B">
          <w:rPr>
            <w:noProof/>
            <w:webHidden/>
          </w:rPr>
          <w:fldChar w:fldCharType="end"/>
        </w:r>
      </w:hyperlink>
    </w:p>
    <w:p w14:paraId="07C5E1EC" w14:textId="27549B24"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Pr="003C5783">
          <w:rPr>
            <w:rStyle w:val="Hyperlink"/>
            <w:b/>
            <w:noProof/>
          </w:rPr>
          <w:t>Tab. A.1:</w:t>
        </w:r>
        <w:r w:rsidRPr="003C5783">
          <w:rPr>
            <w:rStyle w:val="Hyperlink"/>
            <w:noProof/>
          </w:rPr>
          <w:t xml:space="preserve"> Das Anforderungsdokument ReqSpec 1.001</w:t>
        </w:r>
        <w:r>
          <w:rPr>
            <w:noProof/>
            <w:webHidden/>
          </w:rPr>
          <w:tab/>
        </w:r>
        <w:r>
          <w:rPr>
            <w:noProof/>
            <w:webHidden/>
          </w:rPr>
          <w:fldChar w:fldCharType="begin"/>
        </w:r>
        <w:r>
          <w:rPr>
            <w:noProof/>
            <w:webHidden/>
          </w:rPr>
          <w:instrText xml:space="preserve"> PAGEREF _Toc144321775 \h </w:instrText>
        </w:r>
        <w:r>
          <w:rPr>
            <w:noProof/>
            <w:webHidden/>
          </w:rPr>
        </w:r>
        <w:r>
          <w:rPr>
            <w:noProof/>
            <w:webHidden/>
          </w:rPr>
          <w:fldChar w:fldCharType="separate"/>
        </w:r>
        <w:r w:rsidR="00C243A6">
          <w:rPr>
            <w:noProof/>
            <w:webHidden/>
          </w:rPr>
          <w:t>25</w:t>
        </w:r>
        <w:r>
          <w:rPr>
            <w:noProof/>
            <w:webHidden/>
          </w:rPr>
          <w:fldChar w:fldCharType="end"/>
        </w:r>
      </w:hyperlink>
    </w:p>
    <w:p w14:paraId="4D78DF4B" w14:textId="1DDC5BDB"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Pr="003C5783">
          <w:rPr>
            <w:rStyle w:val="Hyperlink"/>
            <w:b/>
            <w:noProof/>
          </w:rPr>
          <w:t>Tab. B.1:</w:t>
        </w:r>
        <w:r w:rsidRPr="003C5783">
          <w:rPr>
            <w:rStyle w:val="Hyperlink"/>
            <w:noProof/>
          </w:rPr>
          <w:t xml:space="preserve"> Auszug aus dem Risikokatalog</w:t>
        </w:r>
        <w:r>
          <w:rPr>
            <w:noProof/>
            <w:webHidden/>
          </w:rPr>
          <w:tab/>
        </w:r>
        <w:r>
          <w:rPr>
            <w:noProof/>
            <w:webHidden/>
          </w:rPr>
          <w:fldChar w:fldCharType="begin"/>
        </w:r>
        <w:r>
          <w:rPr>
            <w:noProof/>
            <w:webHidden/>
          </w:rPr>
          <w:instrText xml:space="preserve"> PAGEREF _Toc144321776 \h </w:instrText>
        </w:r>
        <w:r>
          <w:rPr>
            <w:noProof/>
            <w:webHidden/>
          </w:rPr>
        </w:r>
        <w:r>
          <w:rPr>
            <w:noProof/>
            <w:webHidden/>
          </w:rPr>
          <w:fldChar w:fldCharType="separate"/>
        </w:r>
        <w:r w:rsidR="00C243A6">
          <w:rPr>
            <w:noProof/>
            <w:webHidden/>
          </w:rPr>
          <w:t>28</w:t>
        </w:r>
        <w:r>
          <w:rPr>
            <w:noProof/>
            <w:webHidden/>
          </w:rPr>
          <w:fldChar w:fldCharType="end"/>
        </w:r>
      </w:hyperlink>
    </w:p>
    <w:p w14:paraId="311B21CE" w14:textId="42936E6D"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Pr="003C5783">
          <w:rPr>
            <w:rStyle w:val="Hyperlink"/>
            <w:b/>
            <w:noProof/>
          </w:rPr>
          <w:t>Tab. C.1:</w:t>
        </w:r>
        <w:r w:rsidRPr="003C5783">
          <w:rPr>
            <w:rStyle w:val="Hyperlink"/>
            <w:noProof/>
          </w:rPr>
          <w:t xml:space="preserve"> Die unterstützten Datenformate und Kommunikationsprotokolle</w:t>
        </w:r>
        <w:r>
          <w:rPr>
            <w:noProof/>
            <w:webHidden/>
          </w:rPr>
          <w:tab/>
        </w:r>
        <w:r>
          <w:rPr>
            <w:noProof/>
            <w:webHidden/>
          </w:rPr>
          <w:fldChar w:fldCharType="begin"/>
        </w:r>
        <w:r>
          <w:rPr>
            <w:noProof/>
            <w:webHidden/>
          </w:rPr>
          <w:instrText xml:space="preserve"> PAGEREF _Toc144321777 \h </w:instrText>
        </w:r>
        <w:r>
          <w:rPr>
            <w:noProof/>
            <w:webHidden/>
          </w:rPr>
        </w:r>
        <w:r>
          <w:rPr>
            <w:noProof/>
            <w:webHidden/>
          </w:rPr>
          <w:fldChar w:fldCharType="separate"/>
        </w:r>
        <w:r w:rsidR="00C243A6">
          <w:rPr>
            <w:noProof/>
            <w:webHidden/>
          </w:rPr>
          <w:t>31</w:t>
        </w:r>
        <w:r>
          <w:rPr>
            <w:noProof/>
            <w:webHidden/>
          </w:rPr>
          <w:fldChar w:fldCharType="end"/>
        </w:r>
      </w:hyperlink>
    </w:p>
    <w:p w14:paraId="78ECA257" w14:textId="771F6895"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8" w:history="1">
        <w:r w:rsidRPr="003C5783">
          <w:rPr>
            <w:rStyle w:val="Hyperlink"/>
            <w:b/>
            <w:noProof/>
          </w:rPr>
          <w:t>Tab. D.1:</w:t>
        </w:r>
        <w:r w:rsidRPr="003C5783">
          <w:rPr>
            <w:rStyle w:val="Hyperlink"/>
            <w:noProof/>
          </w:rPr>
          <w:t xml:space="preserve"> Eine Übersicht zu den in der Ist</w:t>
        </w:r>
        <w:r w:rsidRPr="003C5783">
          <w:rPr>
            <w:rStyle w:val="Hyperlink"/>
            <w:noProof/>
          </w:rPr>
          <w:noBreakHyphen/>
          <w:t>Analyse identifizierten Systemkomponenten</w:t>
        </w:r>
        <w:r>
          <w:rPr>
            <w:noProof/>
            <w:webHidden/>
          </w:rPr>
          <w:tab/>
        </w:r>
        <w:r>
          <w:rPr>
            <w:noProof/>
            <w:webHidden/>
          </w:rPr>
          <w:fldChar w:fldCharType="begin"/>
        </w:r>
        <w:r>
          <w:rPr>
            <w:noProof/>
            <w:webHidden/>
          </w:rPr>
          <w:instrText xml:space="preserve"> PAGEREF _Toc144321778 \h </w:instrText>
        </w:r>
        <w:r>
          <w:rPr>
            <w:noProof/>
            <w:webHidden/>
          </w:rPr>
        </w:r>
        <w:r>
          <w:rPr>
            <w:noProof/>
            <w:webHidden/>
          </w:rPr>
          <w:fldChar w:fldCharType="separate"/>
        </w:r>
        <w:r w:rsidR="00C243A6">
          <w:rPr>
            <w:noProof/>
            <w:webHidden/>
          </w:rPr>
          <w:t>34</w:t>
        </w:r>
        <w:r>
          <w:rPr>
            <w:noProof/>
            <w:webHidden/>
          </w:rPr>
          <w:fldChar w:fldCharType="end"/>
        </w:r>
      </w:hyperlink>
    </w:p>
    <w:p w14:paraId="291CE0E3" w14:textId="065EA90B" w:rsidR="0021505B" w:rsidRDefault="0021505B">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Pr="003C5783">
          <w:rPr>
            <w:rStyle w:val="Hyperlink"/>
            <w:b/>
            <w:noProof/>
          </w:rPr>
          <w:t>Tab. E.1</w:t>
        </w:r>
        <w:r w:rsidRPr="003C5783">
          <w:rPr>
            <w:rStyle w:val="Hyperlink"/>
            <w:noProof/>
          </w:rPr>
          <w:t>: Eine Übersicht zu den Entwurfsentscheidungen</w:t>
        </w:r>
        <w:r>
          <w:rPr>
            <w:noProof/>
            <w:webHidden/>
          </w:rPr>
          <w:tab/>
        </w:r>
        <w:r>
          <w:rPr>
            <w:noProof/>
            <w:webHidden/>
          </w:rPr>
          <w:fldChar w:fldCharType="begin"/>
        </w:r>
        <w:r>
          <w:rPr>
            <w:noProof/>
            <w:webHidden/>
          </w:rPr>
          <w:instrText xml:space="preserve"> PAGEREF _Toc144321779 \h </w:instrText>
        </w:r>
        <w:r>
          <w:rPr>
            <w:noProof/>
            <w:webHidden/>
          </w:rPr>
        </w:r>
        <w:r>
          <w:rPr>
            <w:noProof/>
            <w:webHidden/>
          </w:rPr>
          <w:fldChar w:fldCharType="separate"/>
        </w:r>
        <w:r w:rsidR="00C243A6">
          <w:rPr>
            <w:noProof/>
            <w:webHidden/>
          </w:rPr>
          <w:t>36</w:t>
        </w:r>
        <w:r>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4321727"/>
      <w:r>
        <w:lastRenderedPageBreak/>
        <w:t>Definition der Begriffe</w:t>
      </w:r>
      <w:bookmarkEnd w:id="20"/>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3F015A" w:rsidRDefault="008C4708" w:rsidP="003F015A">
      <w:pPr>
        <w:pStyle w:val="Grundtext"/>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rPr>
          <w:i/>
        </w:rPr>
      </w:pPr>
      <w:r>
        <w:rPr>
          <w:i/>
        </w:rPr>
        <w:t>Cascading Stylesheets</w:t>
      </w:r>
    </w:p>
    <w:p w14:paraId="6A818B18" w14:textId="77777777" w:rsidR="00C76645" w:rsidRDefault="00C76645" w:rsidP="00C76645">
      <w:pPr>
        <w:pStyle w:val="Grundtext"/>
        <w:rPr>
          <w:rStyle w:val="Grundzkursiv"/>
        </w:rPr>
      </w:pPr>
      <w:r>
        <w:t xml:space="preserve">Mittels </w:t>
      </w:r>
      <w:r w:rsidRPr="00EB1C82">
        <w:t>Cascading Stylesheets (CSS)</w:t>
      </w:r>
      <w:r>
        <w:t xml:space="preserve"> lässt sich das Layout von HTML</w:t>
      </w:r>
      <w:r>
        <w:noBreakHyphen/>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3F015A" w:rsidRDefault="00820AEC" w:rsidP="003F015A">
      <w:pPr>
        <w:pStyle w:val="Grundtext"/>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165B221D" w14:textId="77777777" w:rsidR="00C76645" w:rsidRDefault="00C76645">
      <w:pPr>
        <w:rPr>
          <w:szCs w:val="20"/>
        </w:rPr>
      </w:pPr>
      <w:r>
        <w:br w:type="page"/>
      </w:r>
    </w:p>
    <w:p w14:paraId="243D6A63" w14:textId="1836FD6A" w:rsidR="00820AEC" w:rsidRPr="003F015A" w:rsidRDefault="00820AEC" w:rsidP="003F015A">
      <w:pPr>
        <w:pStyle w:val="Grundtext"/>
      </w:pPr>
      <w:r w:rsidRPr="003F015A">
        <w:rPr>
          <w:i/>
        </w:rPr>
        <w:lastRenderedPageBreak/>
        <w:t>Continuous Delivery</w:t>
      </w:r>
    </w:p>
    <w:p w14:paraId="63270B4A" w14:textId="7011B93C"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BE8FFFB" w14:textId="6384B19F" w:rsidR="00820AEC" w:rsidRPr="003F015A" w:rsidRDefault="00820AEC" w:rsidP="003F015A">
      <w:pPr>
        <w:pStyle w:val="Grundtext"/>
      </w:pPr>
      <w:r w:rsidRPr="003F015A">
        <w:rPr>
          <w:i/>
        </w:rPr>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3F015A" w:rsidRDefault="00820AEC" w:rsidP="003F015A">
      <w:pPr>
        <w:pStyle w:val="Grundtext"/>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3F015A" w:rsidRDefault="00820AEC" w:rsidP="003F015A">
      <w:pPr>
        <w:pStyle w:val="Grundtext"/>
      </w:pPr>
      <w:r w:rsidRPr="003F015A">
        <w:rPr>
          <w:i/>
        </w:rPr>
        <w:t>Electronic Data Interchange for Administration, Commerce and Transport</w:t>
      </w:r>
    </w:p>
    <w:p w14:paraId="6105540F" w14:textId="6BE8EB5A"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620F6C58" w14:textId="77777777" w:rsidR="00402E1E" w:rsidRPr="00AA32FD" w:rsidRDefault="00402E1E" w:rsidP="00AA32FD">
      <w:pPr>
        <w:pStyle w:val="Grundtext"/>
        <w:rPr>
          <w:iCs/>
        </w:rPr>
      </w:pPr>
      <w:r w:rsidRPr="00AA32FD">
        <w:rPr>
          <w:iCs/>
        </w:rPr>
        <w:br w:type="page"/>
      </w:r>
    </w:p>
    <w:p w14:paraId="55113EAB" w14:textId="0E6A85B1" w:rsidR="004501ED" w:rsidRDefault="004501ED" w:rsidP="00FA7BD3">
      <w:pPr>
        <w:pStyle w:val="Grundtext"/>
        <w:tabs>
          <w:tab w:val="left" w:pos="4678"/>
        </w:tabs>
        <w:rPr>
          <w:i/>
        </w:rPr>
      </w:pPr>
      <w:r w:rsidRPr="003F015A">
        <w:rPr>
          <w:i/>
        </w:rPr>
        <w:lastRenderedPageBreak/>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rPr>
          <w:i/>
        </w:rPr>
      </w:pPr>
      <w:r w:rsidRPr="004347CA">
        <w:rPr>
          <w:i/>
        </w:rPr>
        <w:t>Hypertext Markup Language</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29F00AA8" w:rsidR="00B818FA" w:rsidRPr="003F015A" w:rsidRDefault="00B818FA" w:rsidP="003F015A">
      <w:pPr>
        <w:pStyle w:val="Grundtext"/>
      </w:pPr>
      <w:r w:rsidRPr="003F015A">
        <w:rPr>
          <w:i/>
        </w:rPr>
        <w:t xml:space="preserve">Integrated Development Environment </w:t>
      </w:r>
    </w:p>
    <w:p w14:paraId="7F31D409" w14:textId="733F2282" w:rsidR="00B818FA" w:rsidRDefault="00C238BB" w:rsidP="009D6C59">
      <w:pPr>
        <w:pStyle w:val="Grundtext"/>
      </w:pPr>
      <w:r>
        <w:t xml:space="preserve">Eine </w:t>
      </w:r>
      <w:r w:rsidR="00907E2A" w:rsidRPr="00907E2A">
        <w:t>Integrated Development Environment</w:t>
      </w:r>
      <w:r w:rsidR="00907E2A">
        <w:t xml:space="preserve"> (</w:t>
      </w:r>
      <w:r w:rsidR="00AC6917">
        <w:t>IDE</w:t>
      </w:r>
      <w:r w:rsidR="0044686A">
        <w:t>)</w:t>
      </w:r>
      <w:r w:rsidR="00611CFB">
        <w:t xml:space="preserve"> </w:t>
      </w:r>
      <w:r>
        <w:t xml:space="preserve">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3F015A" w:rsidRDefault="006A7899" w:rsidP="003F015A">
      <w:pPr>
        <w:pStyle w:val="Grundtext"/>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rPr>
          <w:i/>
        </w:rPr>
      </w:pPr>
      <w:r w:rsidRPr="00EA3367">
        <w:rPr>
          <w:i/>
        </w:rPr>
        <w:t>Release Candidate</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3F015A" w:rsidRDefault="00460B35" w:rsidP="003F015A">
      <w:pPr>
        <w:pStyle w:val="Grundtext"/>
      </w:pPr>
      <w:r w:rsidRPr="003F015A">
        <w:rPr>
          <w:i/>
        </w:rPr>
        <w:lastRenderedPageBreak/>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3F015A" w:rsidRDefault="00820AEC" w:rsidP="003F015A">
      <w:pPr>
        <w:pStyle w:val="Grundtext"/>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3F015A" w:rsidRDefault="00820AEC" w:rsidP="003F015A">
      <w:pPr>
        <w:pStyle w:val="Grundtext"/>
      </w:pPr>
      <w:r w:rsidRPr="003F015A">
        <w:rPr>
          <w:i/>
        </w:rPr>
        <w:t>Requirements Management</w:t>
      </w:r>
    </w:p>
    <w:p w14:paraId="7D478785" w14:textId="2A57D01E"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3F015A" w:rsidRDefault="00A15403" w:rsidP="003F015A">
      <w:pPr>
        <w:pStyle w:val="Grundtext"/>
      </w:pPr>
      <w:r w:rsidRPr="003F015A">
        <w:rPr>
          <w:i/>
        </w:rPr>
        <w:t>Subversion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1338F85F" w14:textId="77777777" w:rsidR="00B01C2E" w:rsidRPr="00AA32FD" w:rsidRDefault="00B01C2E">
      <w:pPr>
        <w:rPr>
          <w:iCs/>
          <w:szCs w:val="20"/>
        </w:rPr>
      </w:pPr>
      <w:r w:rsidRPr="00AA32FD">
        <w:rPr>
          <w:iCs/>
        </w:rPr>
        <w:br w:type="page"/>
      </w:r>
    </w:p>
    <w:p w14:paraId="47EBE6DA" w14:textId="550746EE" w:rsidR="00E46679" w:rsidRPr="003F015A" w:rsidRDefault="00E46679" w:rsidP="003F015A">
      <w:pPr>
        <w:pStyle w:val="Grundtext"/>
      </w:pPr>
      <w:r w:rsidRPr="003F015A">
        <w:rPr>
          <w:i/>
        </w:rPr>
        <w:lastRenderedPageBreak/>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3F015A" w:rsidRDefault="00F15530" w:rsidP="003F015A">
      <w:pPr>
        <w:pStyle w:val="Grundtext"/>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63CC431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14D95D1"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w:t>
      </w:r>
    </w:p>
    <w:p w14:paraId="14BF53FA" w14:textId="07876728"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67B299B8" w:rsidR="00177814" w:rsidRPr="000C545C" w:rsidRDefault="00C928BE" w:rsidP="00820AEC">
      <w:pPr>
        <w:pStyle w:val="Grundtext"/>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321728"/>
      <w:r>
        <w:lastRenderedPageBreak/>
        <w:t>Einleitung</w:t>
      </w:r>
      <w:bookmarkEnd w:id="17"/>
      <w:bookmarkEnd w:id="18"/>
      <w:bookmarkEnd w:id="19"/>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50EC2BAD"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w:t>
      </w:r>
      <w:r w:rsidR="00557258">
        <w:t xml:space="preserve">Verifikation der Datenkonvertierung </w:t>
      </w:r>
      <w:r w:rsidR="00557258">
        <w:t xml:space="preserve">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der Software</w:t>
      </w:r>
      <w:r w:rsidR="00324B39">
        <w:t xml:space="preserv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321729"/>
      <w:r w:rsidRPr="00915A3F">
        <w:lastRenderedPageBreak/>
        <w:t>Methodik</w:t>
      </w:r>
      <w:bookmarkEnd w:id="22"/>
    </w:p>
    <w:p w14:paraId="347AE0E5" w14:textId="3F8FC3B3"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4D09DA6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4321730"/>
      <w:r>
        <w:rPr>
          <w:bCs/>
        </w:rPr>
        <w:lastRenderedPageBreak/>
        <w:t>Analyse</w:t>
      </w:r>
      <w:r w:rsidR="005B706E">
        <w:rPr>
          <w:bCs/>
        </w:rPr>
        <w:t xml:space="preserve"> der Anforderungen und Projektrisiken</w:t>
      </w:r>
      <w:bookmarkEnd w:id="24"/>
    </w:p>
    <w:p w14:paraId="37862450" w14:textId="781E8C72" w:rsidR="00065D41" w:rsidRPr="00017CA4" w:rsidRDefault="00065D41" w:rsidP="00017CA4">
      <w:pPr>
        <w:pStyle w:val="berschrift2"/>
        <w:spacing w:before="0"/>
        <w:rPr>
          <w:bCs/>
        </w:rPr>
      </w:pPr>
      <w:bookmarkStart w:id="25" w:name="_Toc144321731"/>
      <w:r w:rsidRPr="00017CA4">
        <w:rPr>
          <w:bCs/>
        </w:rPr>
        <w:t>Anforderungsanalyse</w:t>
      </w:r>
      <w:bookmarkEnd w:id="23"/>
      <w:bookmarkEnd w:id="25"/>
    </w:p>
    <w:p w14:paraId="1B80FEF0" w14:textId="620C80A8"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3391A948" w:rsidR="00C450ED" w:rsidRDefault="006A374D" w:rsidP="006A374D">
      <w:pPr>
        <w:pStyle w:val="Abbildungstitel"/>
      </w:pPr>
      <w:bookmarkStart w:id="27" w:name="_Toc14432175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13A896E8"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C243A6" w:rsidRPr="00C243A6">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321732"/>
      <w:r>
        <w:t>Risikoanalyse</w:t>
      </w:r>
      <w:bookmarkEnd w:id="28"/>
      <w:r>
        <w:t xml:space="preserve"> </w:t>
      </w:r>
    </w:p>
    <w:p w14:paraId="26DD0D22" w14:textId="04645191"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1C5723">
        <w:t xml:space="preserve">die </w:t>
      </w:r>
      <w:r w:rsidR="00B73ADA">
        <w:t>h</w:t>
      </w:r>
      <w:r w:rsidR="00B73ADA" w:rsidRPr="00B73ADA">
        <w:t xml:space="preserve">ohe Komplexität, </w:t>
      </w:r>
      <w:r w:rsidR="001C5723">
        <w:t xml:space="preserve">ein </w:t>
      </w:r>
      <w:r w:rsidR="00B73ADA" w:rsidRPr="00B73ADA">
        <w:t xml:space="preserve">festgelegter Umfang, </w:t>
      </w:r>
      <w:r w:rsidR="001C5723">
        <w:t xml:space="preserve">die </w:t>
      </w:r>
      <w:r w:rsidR="00B73ADA" w:rsidRPr="00B73ADA">
        <w:t>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3E03052E"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63705917"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C243A6">
        <w:rPr>
          <w:rStyle w:val="Grundzenglisch"/>
          <w:bCs/>
          <w:lang w:val="de-DE"/>
        </w:rPr>
        <w:t xml:space="preserve">Auszug aus dem </w:t>
      </w:r>
      <w:r w:rsidR="00C243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C243A6" w:rsidRPr="00C243A6">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321733"/>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0B091229"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de</w:t>
      </w:r>
      <w:r w:rsidR="00EC2A0F">
        <w:t>s</w:t>
      </w:r>
      <w:r w:rsidR="00B5197F">
        <w:t xml:space="preserve">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30776931"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w:t>
      </w:r>
      <w:r w:rsidR="004638AC">
        <w:t>Projektd</w:t>
      </w:r>
      <w:r>
        <w:t xml:space="preserve">urchführung </w:t>
      </w:r>
      <w:r w:rsidR="004638AC">
        <w:t xml:space="preserve">im Unternehmen </w:t>
      </w:r>
      <w:r>
        <w:t>sowie die Mitarbeitenden der Abteilung ‚EDI</w:t>
      </w:r>
      <w:r w:rsidR="0062407D">
        <w:noBreakHyphen/>
      </w:r>
      <w:r>
        <w:t xml:space="preserve">Projektmanagement’ als </w:t>
      </w:r>
      <w:r w:rsidR="00A10E78">
        <w:t xml:space="preserve">unternehmensinterne </w:t>
      </w:r>
      <w:r>
        <w:t>Kunden.</w:t>
      </w:r>
    </w:p>
    <w:p w14:paraId="42E97DB0" w14:textId="55E97D94" w:rsidR="005C1369" w:rsidRDefault="00850C1D" w:rsidP="00F42F5F">
      <w:pPr>
        <w:pStyle w:val="berschrift1"/>
      </w:pPr>
      <w:bookmarkStart w:id="30" w:name="_Toc144321734"/>
      <w:r w:rsidRPr="003B7C82">
        <w:lastRenderedPageBreak/>
        <w:t>Ist</w:t>
      </w:r>
      <w:r w:rsidR="0062407D">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F93C380"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9820BA4" w:rsidR="008E489B" w:rsidRDefault="008E489B" w:rsidP="008E489B">
      <w:pPr>
        <w:pStyle w:val="Grundtext"/>
      </w:pPr>
      <w:r>
        <w:t>Der Ablauf der Konvertierung ist wie folgt:</w:t>
      </w:r>
    </w:p>
    <w:p w14:paraId="585BEE1A" w14:textId="77777777"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17422921"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C243A6" w:rsidRPr="00C243A6">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5132344" w:rsidR="0069348D" w:rsidRDefault="0007068C" w:rsidP="0007068C">
      <w:pPr>
        <w:pStyle w:val="Abbildungstitel"/>
      </w:pPr>
      <w:bookmarkStart w:id="32" w:name="_Toc14432175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078A840F" w14:textId="77777777" w:rsidR="00747427" w:rsidRDefault="00F94C16" w:rsidP="00EF661A">
      <w:pPr>
        <w:pStyle w:val="Grundtext"/>
      </w:pPr>
      <w:r>
        <w:t xml:space="preserve">Mit der Betrachtung der Geschäftsprozesse wurden auch die zum Untersuchungsbereich gehörigen Systemkomponenten erfasst und in einem Komponentendiagramm visualisiert. </w:t>
      </w:r>
    </w:p>
    <w:p w14:paraId="2C9154B0" w14:textId="44B3F912"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C243A6" w:rsidRPr="00C243A6">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C243A6" w:rsidRPr="00C243A6">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321735"/>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E896B94"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301B7D9B"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C243A6" w:rsidRPr="00C243A6">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321736"/>
      <w:r>
        <w:lastRenderedPageBreak/>
        <w:t>Implementierung</w:t>
      </w:r>
      <w:bookmarkEnd w:id="34"/>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5CB6F02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2A7543E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 xml:space="preserve">Seiten der </w:t>
      </w:r>
      <w:r w:rsidR="00531BD9">
        <w:rPr>
          <w:szCs w:val="24"/>
        </w:rPr>
        <w:t>WWW</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321737"/>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321738"/>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109C294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29AE679B" w:rsidR="003D1CA7" w:rsidRDefault="00315E59" w:rsidP="00315E59">
      <w:pPr>
        <w:pStyle w:val="Abbildungstitel"/>
      </w:pPr>
      <w:bookmarkStart w:id="37" w:name="_Toc14432175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9E77FBA"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678CA39C"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5C780368" w14:textId="02C47A4E" w:rsidR="00411DBD" w:rsidRDefault="00411DBD" w:rsidP="00411DBD">
      <w:pPr>
        <w:pStyle w:val="Grundtext"/>
      </w:pPr>
      <w:r>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2C6F53D4" w:rsidR="00B213A6" w:rsidRDefault="00BC3ECE" w:rsidP="00BC3ECE">
      <w:pPr>
        <w:pStyle w:val="Abbildungstitel"/>
      </w:pPr>
      <w:bookmarkStart w:id="38" w:name="_Toc14432175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6150C555"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2C423821"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das Softwareverhalten beim Überschreiten der G</w:t>
      </w:r>
      <w:r w:rsidR="00567270" w:rsidRPr="00567270">
        <w:t>renz</w:t>
      </w:r>
      <w:r w:rsidR="00614E4B">
        <w:t>bereiche</w:t>
      </w:r>
      <w:r w:rsidR="00567270">
        <w:t xml:space="preserve"> </w:t>
      </w:r>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6DDC876"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26104711" w:rsidR="00B15DAE" w:rsidRDefault="00A802A2" w:rsidP="00A802A2">
      <w:pPr>
        <w:pStyle w:val="Abbildungstitel"/>
      </w:pPr>
      <w:bookmarkStart w:id="39" w:name="_Toc14432176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6C8E1D64"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 oder datenflussorientierte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EC7B19" w:rsidRDefault="00EC7B19" w:rsidP="00F07E5B">
      <w:pPr>
        <w:pStyle w:val="Grundtext"/>
        <w:rPr>
          <w:i/>
          <w:iCs/>
        </w:rPr>
      </w:pPr>
      <w:r w:rsidRPr="00EC7B19">
        <w:rPr>
          <w:i/>
          <w:iCs/>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3FA6AE3B" w14:textId="77777777" w:rsidR="00045792" w:rsidRDefault="00045792">
      <w:pPr>
        <w:rPr>
          <w:szCs w:val="20"/>
        </w:rPr>
      </w:pPr>
      <w:r>
        <w:br w:type="page"/>
      </w:r>
    </w:p>
    <w:p w14:paraId="0C7E9731" w14:textId="34691DBD" w:rsidR="00B15DAE" w:rsidRDefault="00753445" w:rsidP="00152309">
      <w:pPr>
        <w:pStyle w:val="Grundtext"/>
      </w:pPr>
      <w:r>
        <w:lastRenderedPageBreak/>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3A66F08E"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562219">
        <w:t>A</w:t>
      </w:r>
      <w:r w:rsidR="00F96ED9">
        <w:t>blauf</w:t>
      </w:r>
      <w:r w:rsidR="00562219">
        <w:t xml:space="preserve"> eines Tests.</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1A9819" w:rsidR="00E969A7" w:rsidRDefault="00E969A7" w:rsidP="00E969A7">
      <w:pPr>
        <w:pStyle w:val="Abbildungstitel"/>
      </w:pPr>
      <w:bookmarkStart w:id="40" w:name="_Toc14432176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20430B3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321739"/>
      <w:r w:rsidRPr="00EC7B19">
        <w:lastRenderedPageBreak/>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1874CA4B"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C243A6">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C243A6">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58078689" w:rsidR="0064466C" w:rsidRDefault="0064466C" w:rsidP="00951AFD">
      <w:pPr>
        <w:pStyle w:val="Tabellentitel"/>
      </w:pPr>
      <w:bookmarkStart w:id="42" w:name="_Toc144321774"/>
      <w:r w:rsidRPr="00951AFD">
        <w:rPr>
          <w:rStyle w:val="Grundzfett"/>
        </w:rPr>
        <w:lastRenderedPageBreak/>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C243A6">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C243A6">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7665A6">
        <w:t>WWW-S</w:t>
      </w:r>
      <w:r w:rsidR="00B60F93">
        <w:t>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5DD7F84A" w:rsidR="00F1780F" w:rsidRDefault="009D585B" w:rsidP="00520191">
      <w:pPr>
        <w:pStyle w:val="Grundtext"/>
      </w:pPr>
      <w:r>
        <w:t xml:space="preserve">Nach der Installation des </w:t>
      </w:r>
      <w:r w:rsidR="007665A6">
        <w:t>WWW</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6616C0AD" w:rsidR="00F31CE3" w:rsidRDefault="00081B82" w:rsidP="00081B82">
      <w:pPr>
        <w:pStyle w:val="Abbildungstitel"/>
      </w:pPr>
      <w:bookmarkStart w:id="46" w:name="_Toc14432176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4F9D204D" w:rsidR="00646244" w:rsidRDefault="00081B82" w:rsidP="00646244">
      <w:pPr>
        <w:pStyle w:val="Grundtext"/>
      </w:pPr>
      <w:r>
        <w:lastRenderedPageBreak/>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4CDCC82A" w:rsidR="00F1780F" w:rsidRDefault="00F1780F" w:rsidP="00646244">
      <w:pPr>
        <w:pStyle w:val="Grundtext"/>
      </w:pPr>
      <w:r>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0B825879" w:rsidR="00D64FB3" w:rsidRDefault="003E42E7" w:rsidP="000B6C80">
      <w:pPr>
        <w:pStyle w:val="Abbildungstitel"/>
      </w:pPr>
      <w:bookmarkStart w:id="47" w:name="_Toc14432176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321740"/>
      <w:r>
        <w:t>Testausführung</w:t>
      </w:r>
      <w:bookmarkEnd w:id="48"/>
      <w:bookmarkEnd w:id="49"/>
      <w:bookmarkEnd w:id="50"/>
      <w:bookmarkEnd w:id="51"/>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lastRenderedPageBreak/>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57D34739"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542ED478" w14:textId="43CC5F0C" w:rsidR="00D376F1" w:rsidRDefault="00D376F1" w:rsidP="005570DD">
      <w:pPr>
        <w:pStyle w:val="Grundtext"/>
      </w:pPr>
      <w:r w:rsidRPr="00D376F1">
        <w:rPr>
          <w:i/>
          <w:iCs/>
        </w:rPr>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15190209"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7B6FDB92"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Dokumentationen etc.)</w:t>
      </w:r>
      <w:r w:rsidR="00CB6D04">
        <w:t>,</w:t>
      </w:r>
      <w:r w:rsidR="00590A8C">
        <w:t xml:space="preserve">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22EC8B9C" w14:textId="67B49C70" w:rsidR="00C25FA8" w:rsidRDefault="00C25FA8">
      <w:pPr>
        <w:rPr>
          <w:szCs w:val="20"/>
        </w:rPr>
      </w:pPr>
      <w:r>
        <w:br w:type="page"/>
      </w:r>
    </w:p>
    <w:p w14:paraId="775066A9" w14:textId="12D93329" w:rsidR="007A2A17" w:rsidRDefault="00917A38" w:rsidP="007A2A17">
      <w:pPr>
        <w:pStyle w:val="Grundtext"/>
        <w:rPr>
          <w:i/>
          <w:iCs/>
        </w:rPr>
      </w:pPr>
      <w:r w:rsidRPr="00917A38">
        <w:rPr>
          <w:i/>
          <w:iCs/>
        </w:rPr>
        <w:lastRenderedPageBreak/>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41D2B886" w:rsidR="0075716C"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C243A6" w:rsidRPr="00C243A6">
        <w:t>Abb. F.1</w:t>
      </w:r>
      <w:r w:rsidR="000A25AC" w:rsidRPr="000A25AC">
        <w:fldChar w:fldCharType="end"/>
      </w:r>
      <w:r>
        <w:t>‘ als BPMN</w:t>
      </w:r>
      <w:r w:rsidR="0062407D">
        <w:noBreakHyphen/>
      </w:r>
      <w:r>
        <w:t>Diagramm dargestellt.</w:t>
      </w:r>
    </w:p>
    <w:p w14:paraId="2A5FA82C" w14:textId="3911E34E" w:rsidR="0045094F" w:rsidRDefault="0045094F" w:rsidP="0045094F">
      <w:pPr>
        <w:pStyle w:val="Grundtext"/>
      </w:pPr>
      <w:r>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6.1.3.</w:t>
      </w:r>
    </w:p>
    <w:bookmarkEnd w:id="53"/>
    <w:p w14:paraId="6B3509D1" w14:textId="2992E80F" w:rsidR="00CA6A14" w:rsidRDefault="00CB6D04" w:rsidP="0041632F">
      <w:pPr>
        <w:pStyle w:val="Grundtext"/>
        <w:keepNext/>
        <w:jc w:val="center"/>
      </w:pPr>
      <w:r w:rsidRPr="00CB6D04">
        <w:drawing>
          <wp:inline distT="0" distB="0" distL="0" distR="0" wp14:anchorId="03DD56BA" wp14:editId="3477C575">
            <wp:extent cx="5400040" cy="3716655"/>
            <wp:effectExtent l="0" t="0" r="0" b="0"/>
            <wp:docPr id="733472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2826"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162B4692" w14:textId="6F97237A" w:rsidR="00CA6A14" w:rsidRDefault="00CA6A14" w:rsidP="00CA6A14">
      <w:pPr>
        <w:pStyle w:val="Abbildungstitel"/>
      </w:pPr>
      <w:bookmarkStart w:id="54" w:name="_Toc14432176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lastRenderedPageBreak/>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D3089C4" w:rsidR="00907693" w:rsidRDefault="00907693" w:rsidP="00907693">
      <w:pPr>
        <w:pStyle w:val="Abbildungstitel"/>
      </w:pPr>
      <w:bookmarkStart w:id="55" w:name="_Toc14432176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33754A7C" w:rsidR="00EF62A4" w:rsidRDefault="00ED3B0F" w:rsidP="00ED3B0F">
      <w:pPr>
        <w:pStyle w:val="Abbildungstitel"/>
      </w:pPr>
      <w:bookmarkStart w:id="56" w:name="_Toc14432176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lastRenderedPageBreak/>
        <w:t>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4A67BD5" w:rsidR="00DB5DD7" w:rsidRPr="00831F08" w:rsidRDefault="00DB5DD7" w:rsidP="00BC38A2">
      <w:pPr>
        <w:pStyle w:val="berschrift2"/>
      </w:pPr>
      <w:bookmarkStart w:id="57" w:name="_Toc144321741"/>
      <w:r w:rsidRPr="00831F08">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1C4963DF" w:rsidR="00D74CB7" w:rsidRDefault="00E92FF5" w:rsidP="006062DE">
      <w:pPr>
        <w:pStyle w:val="Grundtext"/>
      </w:pPr>
      <w:r>
        <w:lastRenderedPageBreak/>
        <w:t xml:space="preserve">Der </w:t>
      </w:r>
      <w:r w:rsidR="006062DE">
        <w:t xml:space="preserve">im </w:t>
      </w:r>
      <w:r w:rsidR="00D769ED">
        <w:t>Testfall 6.1.3 durchgeführte</w:t>
      </w:r>
      <w:r>
        <w:t xml:space="preserve"> Test </w:t>
      </w:r>
      <w:r w:rsidR="00D769ED">
        <w:t xml:space="preserve">erfolgte </w:t>
      </w:r>
      <w:r>
        <w:t xml:space="preserve">nach </w:t>
      </w:r>
      <w:r w:rsidR="001F28EC">
        <w:t xml:space="preserve">den nach </w:t>
      </w:r>
      <w:r w:rsidR="007D49EF">
        <w:t xml:space="preserve">den </w:t>
      </w:r>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Eignungsprüfung und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671B0D19"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C243A6" w:rsidRPr="00C243A6">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C243A6" w:rsidRPr="00C243A6">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65558D0E" w:rsidR="00745679" w:rsidRDefault="00C72720" w:rsidP="00F07E5B">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4321742"/>
      <w:r>
        <w:lastRenderedPageBreak/>
        <w:t>Fazit</w:t>
      </w:r>
      <w:bookmarkEnd w:id="58"/>
    </w:p>
    <w:p w14:paraId="7065FC15" w14:textId="20067A56"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73F5D331"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38B3F723"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9" w:name="_Ref140852198"/>
      <w:bookmarkStart w:id="60" w:name="_Ref141543127"/>
      <w:bookmarkStart w:id="61" w:name="_Toc144321743"/>
      <w:r>
        <w:rPr>
          <w:rStyle w:val="Grundzenglisch"/>
          <w:bCs/>
          <w:lang w:val="de-DE"/>
        </w:rPr>
        <w:t xml:space="preserve">Die </w:t>
      </w:r>
      <w:r w:rsidR="00751AFF"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3F719F6F" w:rsidR="00B532D2" w:rsidRDefault="00B532D2" w:rsidP="00B532D2">
      <w:pPr>
        <w:pStyle w:val="Tabellentitel"/>
      </w:pPr>
      <w:bookmarkStart w:id="62" w:name="_Ref143708096"/>
      <w:bookmarkStart w:id="6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30733E">
            <w:pPr>
              <w:pStyle w:val="Tabellentext"/>
              <w:rPr>
                <w:rStyle w:val="Grundzfett"/>
              </w:rPr>
            </w:pPr>
            <w:r w:rsidRPr="006F7498">
              <w:rPr>
                <w:rStyle w:val="Grundzfett"/>
              </w:rPr>
              <w:lastRenderedPageBreak/>
              <w:t>Nr.</w:t>
            </w:r>
          </w:p>
        </w:tc>
        <w:tc>
          <w:tcPr>
            <w:tcW w:w="3827" w:type="dxa"/>
          </w:tcPr>
          <w:p w14:paraId="2D20E320" w14:textId="77777777" w:rsidR="00D16196" w:rsidRPr="006F7498" w:rsidRDefault="00D16196" w:rsidP="0030733E">
            <w:pPr>
              <w:pStyle w:val="Tabellentext"/>
              <w:rPr>
                <w:rStyle w:val="Grundzfett"/>
              </w:rPr>
            </w:pPr>
            <w:r w:rsidRPr="006F7498">
              <w:rPr>
                <w:rStyle w:val="Grundzfett"/>
              </w:rPr>
              <w:t>Anforderung</w:t>
            </w:r>
          </w:p>
        </w:tc>
        <w:tc>
          <w:tcPr>
            <w:tcW w:w="8364" w:type="dxa"/>
          </w:tcPr>
          <w:p w14:paraId="61B5FF9D" w14:textId="77777777" w:rsidR="00D16196" w:rsidRPr="006F7498" w:rsidRDefault="00D16196" w:rsidP="0030733E">
            <w:pPr>
              <w:pStyle w:val="Tabellentext"/>
              <w:rPr>
                <w:rStyle w:val="Grundzfett"/>
              </w:rPr>
            </w:pPr>
            <w:r w:rsidRPr="006F7498">
              <w:rPr>
                <w:rStyle w:val="Grundzfett"/>
              </w:rPr>
              <w:t>Beschreibung</w:t>
            </w:r>
          </w:p>
        </w:tc>
        <w:tc>
          <w:tcPr>
            <w:tcW w:w="1276" w:type="dxa"/>
          </w:tcPr>
          <w:p w14:paraId="1E1C24B2" w14:textId="77777777" w:rsidR="00D16196" w:rsidRPr="006F7498" w:rsidRDefault="00D16196" w:rsidP="0030733E">
            <w:pPr>
              <w:pStyle w:val="Tabellentext"/>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 xml:space="preserve">Benutzerschnittstelle </w:t>
            </w:r>
            <w:r w:rsidR="007A7231">
              <w:t>(GUI)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Default="00D52912" w:rsidP="00E54777">
      <w:pPr>
        <w:pStyle w:val="berschrift8"/>
        <w:spacing w:before="0"/>
        <w:rPr>
          <w:rStyle w:val="Grundzenglisch"/>
          <w:bCs/>
          <w:lang w:val="de-DE"/>
        </w:rPr>
      </w:pPr>
      <w:bookmarkStart w:id="66" w:name="_Ref141606622"/>
      <w:bookmarkStart w:id="67" w:name="_Ref141606639"/>
      <w:bookmarkStart w:id="68" w:name="_Toc144321744"/>
      <w:r>
        <w:rPr>
          <w:rStyle w:val="Grundzenglisch"/>
          <w:bCs/>
          <w:lang w:val="de-DE"/>
        </w:rPr>
        <w:lastRenderedPageBreak/>
        <w:t xml:space="preserve">Auszug aus dem </w:t>
      </w:r>
      <w:r w:rsidR="00E54777" w:rsidRPr="00E54777">
        <w:rPr>
          <w:rStyle w:val="Grundzenglisch"/>
          <w:bCs/>
          <w:lang w:val="de-DE"/>
        </w:rPr>
        <w:t>Risikokatalog</w:t>
      </w:r>
      <w:bookmarkEnd w:id="65"/>
      <w:bookmarkEnd w:id="66"/>
      <w:bookmarkEnd w:id="67"/>
      <w:bookmarkEnd w:id="68"/>
      <w:r w:rsidR="00E54777" w:rsidRPr="00E54777">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E18A403" w:rsidR="003374CA" w:rsidRDefault="003374CA" w:rsidP="003374CA">
      <w:pPr>
        <w:pStyle w:val="Tabellentitel"/>
      </w:pPr>
      <w:bookmarkStart w:id="69" w:name="_Ref143714682"/>
      <w:bookmarkStart w:id="70"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F63A487" w:rsidR="00F2389B"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6896F9B1" w:rsidR="00A57484" w:rsidRPr="00197660" w:rsidRDefault="00071EFA" w:rsidP="00197660">
            <w:pPr>
              <w:pStyle w:val="Tabellentext"/>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65F56B90" w:rsidR="00645708"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71" w:name="_Ref141634165"/>
      <w:bookmarkStart w:id="72" w:name="_Toc144321745"/>
      <w:r>
        <w:rPr>
          <w:rStyle w:val="Grundzenglisch"/>
          <w:bCs/>
          <w:lang w:val="de-DE"/>
        </w:rPr>
        <w:lastRenderedPageBreak/>
        <w:t>Die</w:t>
      </w:r>
      <w:r w:rsidR="008F196B">
        <w:rPr>
          <w:rStyle w:val="Grundzenglisch"/>
          <w:bCs/>
          <w:lang w:val="de-DE"/>
        </w:rPr>
        <w:t xml:space="preserve"> unterstützten Datenformate und Kommunikationsprotokolle</w:t>
      </w:r>
      <w:bookmarkEnd w:id="72"/>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6EAA855B" w:rsidR="0065386F" w:rsidRDefault="003374CA" w:rsidP="003374CA">
      <w:pPr>
        <w:pStyle w:val="Tabellentitel"/>
        <w:rPr>
          <w:rStyle w:val="Grundzenglisch"/>
          <w:bCs/>
          <w:lang w:val="de-DE"/>
        </w:rPr>
      </w:pPr>
      <w:bookmarkStart w:id="73" w:name="_Ref143714757"/>
      <w:bookmarkStart w:id="74"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02E4112D" w14:textId="77777777" w:rsidR="002F0D6D" w:rsidRDefault="002F0D6D" w:rsidP="00A44CCE">
            <w:pPr>
              <w:pStyle w:val="Tabellentext"/>
              <w:rPr>
                <w:rStyle w:val="Grundzfett"/>
                <w:bCs/>
              </w:rPr>
            </w:pPr>
            <w:r w:rsidRPr="002F0D6D">
              <w:rPr>
                <w:rStyle w:val="Grundzfett"/>
                <w:bCs/>
              </w:rPr>
              <w:t>Richtung</w:t>
            </w:r>
          </w:p>
          <w:p w14:paraId="3A77C2DC" w14:textId="3D6456C7" w:rsidR="0007779E" w:rsidRPr="00783FD5" w:rsidRDefault="0007779E" w:rsidP="00A44CCE">
            <w:pPr>
              <w:pStyle w:val="Tabellentext"/>
            </w:pPr>
            <w:r>
              <w:rPr>
                <w:rStyle w:val="Grundzfett"/>
                <w:bCs/>
              </w:rPr>
              <w:t>des Datenflusses</w:t>
            </w:r>
          </w:p>
        </w:tc>
        <w:tc>
          <w:tcPr>
            <w:tcW w:w="3402" w:type="dxa"/>
          </w:tcPr>
          <w:p w14:paraId="1F7B4D56" w14:textId="279D00A2" w:rsidR="002F0D6D" w:rsidRPr="00E26816" w:rsidRDefault="002F0D6D" w:rsidP="00A44CCE">
            <w:pPr>
              <w:pStyle w:val="Tabellentext"/>
            </w:pPr>
            <w:r>
              <w:rPr>
                <w:rStyle w:val="Grundzfett"/>
                <w:bCs/>
              </w:rPr>
              <w:t>Datenformat</w:t>
            </w:r>
          </w:p>
        </w:tc>
        <w:tc>
          <w:tcPr>
            <w:tcW w:w="3543" w:type="dxa"/>
          </w:tcPr>
          <w:p w14:paraId="5852A6CB" w14:textId="1CBB9D36" w:rsidR="002F0D6D" w:rsidRPr="005F1B41" w:rsidRDefault="002F0D6D" w:rsidP="00A44CCE">
            <w:pPr>
              <w:pStyle w:val="Tabellentext"/>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Default="004B58A0" w:rsidP="004E11A3">
      <w:pPr>
        <w:pStyle w:val="berschrift8"/>
        <w:spacing w:before="0"/>
        <w:rPr>
          <w:rStyle w:val="Grundzenglisch"/>
          <w:bCs/>
          <w:lang w:val="de-DE"/>
        </w:rPr>
      </w:pPr>
      <w:bookmarkStart w:id="75" w:name="_Toc144321746"/>
      <w:r>
        <w:rPr>
          <w:rStyle w:val="Grundzenglisch"/>
          <w:bCs/>
          <w:lang w:val="de-DE"/>
        </w:rPr>
        <w:lastRenderedPageBreak/>
        <w:t>Die i</w:t>
      </w:r>
      <w:r w:rsidR="00841852" w:rsidRPr="00841852">
        <w:rPr>
          <w:rStyle w:val="Grundzenglisch"/>
          <w:bCs/>
          <w:lang w:val="de-DE"/>
        </w:rPr>
        <w:t>n der Ist</w:t>
      </w:r>
      <w:r w:rsidR="00C87D7D">
        <w:rPr>
          <w:rStyle w:val="Grundzenglisch"/>
          <w:bCs/>
          <w:lang w:val="de-DE"/>
        </w:rPr>
        <w:noBreakHyphen/>
      </w:r>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64CCD78"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r w:rsidR="00130EDA">
        <w:noBreakHyphen/>
      </w:r>
      <w:r w:rsidR="00130EDA" w:rsidRPr="003A7146">
        <w:t>Aufnahme identifizierten Systemkomponenten</w:t>
      </w:r>
      <w:r w:rsidR="00130EDA">
        <w: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37B0313A" w:rsidR="004E11A3" w:rsidRDefault="004E11A3" w:rsidP="00942F4A">
      <w:pPr>
        <w:pStyle w:val="Abbildungstitel"/>
        <w:rPr>
          <w:rStyle w:val="Grundzenglisch"/>
          <w:lang w:val="de-DE"/>
        </w:rPr>
      </w:pPr>
      <w:bookmarkStart w:id="77" w:name="_Ref143714916"/>
      <w:bookmarkStart w:id="78" w:name="_Toc14432176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4B73188F" w:rsidR="00F0577F" w:rsidRPr="00F0577F" w:rsidRDefault="00841852" w:rsidP="00F0577F">
      <w:pPr>
        <w:pStyle w:val="Grundtext"/>
      </w:pPr>
      <w:r>
        <w:lastRenderedPageBreak/>
        <w:t>Tabelle ‚Tab. D.1‘ listet alle in der Ist</w:t>
      </w:r>
      <w:r w:rsidR="00C87D7D">
        <w:noBreakHyphen/>
      </w:r>
      <w:r>
        <w:t xml:space="preserve">Analyse bestimmten Systemkomponenten </w:t>
      </w:r>
      <w:r w:rsidR="0098778F">
        <w:t xml:space="preserve">übersichtlich </w:t>
      </w:r>
      <w:r>
        <w:t>auf.</w:t>
      </w:r>
    </w:p>
    <w:p w14:paraId="49A1E83E" w14:textId="1E020FC3" w:rsidR="005104E8" w:rsidRDefault="005104E8" w:rsidP="005104E8">
      <w:pPr>
        <w:pStyle w:val="Tabellentitel"/>
      </w:pPr>
      <w:bookmarkStart w:id="79" w:name="_Ref143714830"/>
      <w:bookmarkStart w:id="80"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1" w:name="_Toc144321747"/>
      <w:r>
        <w:rPr>
          <w:rStyle w:val="Grundzenglisch"/>
          <w:lang w:val="de-DE"/>
        </w:rPr>
        <w:lastRenderedPageBreak/>
        <w:t xml:space="preserve">Die </w:t>
      </w:r>
      <w:r w:rsidR="006D6C5F" w:rsidRPr="006D6C5F">
        <w:rPr>
          <w:rStyle w:val="Grundzenglisch"/>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72F6B24C" w:rsidR="001418B6" w:rsidRDefault="001418B6" w:rsidP="001418B6">
      <w:pPr>
        <w:pStyle w:val="Tabellentitel"/>
      </w:pPr>
      <w:bookmarkStart w:id="82" w:name="_Ref143715599"/>
      <w:bookmarkStart w:id="83"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C243A6">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C243A6">
        <w:rPr>
          <w:rStyle w:val="Grundzfett"/>
          <w:noProof/>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369B9C43" w:rsidR="003A6574" w:rsidRPr="007C408D" w:rsidRDefault="003A6574" w:rsidP="00A35748">
            <w:pPr>
              <w:pStyle w:val="Tabellentext"/>
            </w:pPr>
            <w:r w:rsidRPr="007C408D">
              <w:t xml:space="preserve">Für den </w:t>
            </w:r>
            <w:r w:rsidR="00BA4422">
              <w:t>WWW-S</w:t>
            </w:r>
            <w:r w:rsidRPr="007C408D">
              <w:t>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07025415" w:rsidR="003A6574" w:rsidRPr="007C408D" w:rsidRDefault="003A6574" w:rsidP="00A35748">
            <w:pPr>
              <w:pStyle w:val="Tabellentext"/>
            </w:pPr>
            <w:r w:rsidRPr="007C408D">
              <w:t xml:space="preserve">Für den </w:t>
            </w:r>
            <w:r w:rsidR="007E72D2">
              <w:t>WWW</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4" w:name="_Toc144321748"/>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3EFC793C" w:rsidR="0067466A" w:rsidRDefault="0067466A" w:rsidP="0067466A">
      <w:pPr>
        <w:pStyle w:val="Abbildungstitel"/>
      </w:pPr>
      <w:bookmarkStart w:id="85" w:name="_Ref143715044"/>
      <w:bookmarkStart w:id="86" w:name="_Toc14432176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321749"/>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1"/>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4DEA3C8A" w:rsidR="00B34B76" w:rsidRDefault="00B34B76" w:rsidP="00B34B76">
      <w:pPr>
        <w:pStyle w:val="Abbildungstitel"/>
      </w:pPr>
      <w:bookmarkStart w:id="88" w:name="_Ref143715071"/>
      <w:bookmarkStart w:id="89" w:name="_Toc14432176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243A6">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C243A6">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Seite 2</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noProof/>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5F7B98D3" w:rsidR="00E54777" w:rsidRPr="001A3382" w:rsidRDefault="00274F75" w:rsidP="00F8192E">
      <w:pPr>
        <w:pStyle w:val="Abbildungstitel"/>
      </w:pPr>
      <w:bookmarkStart w:id="90" w:name="_Toc14432177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90"/>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349935E2" w:rsidR="008C0CE0" w:rsidRDefault="00274F75" w:rsidP="00FA32C8">
      <w:pPr>
        <w:pStyle w:val="Abbildungstitel"/>
      </w:pPr>
      <w:bookmarkStart w:id="91" w:name="_Toc14432177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91"/>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D1C12F1" w:rsidR="008C0CE0" w:rsidRDefault="00274F75" w:rsidP="00FA32C8">
      <w:pPr>
        <w:pStyle w:val="Abbildungstitel"/>
      </w:pPr>
      <w:bookmarkStart w:id="92" w:name="_Toc14432177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92"/>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2FD928E2" w:rsidR="00E54777" w:rsidRDefault="00274F75" w:rsidP="00274F75">
      <w:pPr>
        <w:pStyle w:val="Abbildungstitel"/>
      </w:pPr>
      <w:bookmarkStart w:id="93" w:name="_Ref143715083"/>
      <w:bookmarkStart w:id="94" w:name="_Toc14432177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321750"/>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ECCB3" w14:textId="77777777" w:rsidR="00B42F07" w:rsidRDefault="00B42F07">
      <w:r>
        <w:separator/>
      </w:r>
    </w:p>
  </w:endnote>
  <w:endnote w:type="continuationSeparator" w:id="0">
    <w:p w14:paraId="6C1E08EC" w14:textId="77777777" w:rsidR="00B42F07" w:rsidRDefault="00B4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448D5" w14:textId="77777777" w:rsidR="00B42F07" w:rsidRDefault="00B42F07">
      <w:r>
        <w:separator/>
      </w:r>
    </w:p>
  </w:footnote>
  <w:footnote w:type="continuationSeparator" w:id="0">
    <w:p w14:paraId="12E00573" w14:textId="77777777" w:rsidR="00B42F07" w:rsidRDefault="00B42F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30733E" w:rsidRDefault="0030733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30733E" w:rsidRDefault="0030733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30733E" w:rsidRDefault="0030733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30733E" w:rsidRDefault="0030733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30733E" w:rsidRDefault="0030733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58867185">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271326101">
    <w:abstractNumId w:val="4"/>
  </w:num>
  <w:num w:numId="3" w16cid:durableId="343633764">
    <w:abstractNumId w:val="0"/>
  </w:num>
  <w:num w:numId="4" w16cid:durableId="323749495">
    <w:abstractNumId w:val="9"/>
  </w:num>
  <w:num w:numId="5" w16cid:durableId="992832407">
    <w:abstractNumId w:val="5"/>
  </w:num>
  <w:num w:numId="6" w16cid:durableId="420104804">
    <w:abstractNumId w:val="8"/>
  </w:num>
  <w:num w:numId="7" w16cid:durableId="1352030118">
    <w:abstractNumId w:val="10"/>
  </w:num>
  <w:num w:numId="8" w16cid:durableId="217203023">
    <w:abstractNumId w:val="6"/>
  </w:num>
  <w:num w:numId="9" w16cid:durableId="1346176632">
    <w:abstractNumId w:val="2"/>
  </w:num>
  <w:num w:numId="10" w16cid:durableId="1529945691">
    <w:abstractNumId w:val="7"/>
  </w:num>
  <w:num w:numId="11" w16cid:durableId="612982496">
    <w:abstractNumId w:val="3"/>
  </w:num>
  <w:num w:numId="12" w16cid:durableId="1769041411">
    <w:abstractNumId w:val="0"/>
  </w:num>
  <w:num w:numId="13" w16cid:durableId="175123176">
    <w:abstractNumId w:val="0"/>
  </w:num>
  <w:num w:numId="14" w16cid:durableId="340740086">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5BFA"/>
    <w:rsid w:val="0009789C"/>
    <w:rsid w:val="000A1DE7"/>
    <w:rsid w:val="000A25AC"/>
    <w:rsid w:val="000A2C18"/>
    <w:rsid w:val="000A2E9D"/>
    <w:rsid w:val="000A4233"/>
    <w:rsid w:val="000A4338"/>
    <w:rsid w:val="000A516A"/>
    <w:rsid w:val="000A66D7"/>
    <w:rsid w:val="000A6821"/>
    <w:rsid w:val="000A762F"/>
    <w:rsid w:val="000B118D"/>
    <w:rsid w:val="000B2432"/>
    <w:rsid w:val="000B34B6"/>
    <w:rsid w:val="000B3E9F"/>
    <w:rsid w:val="000B48D2"/>
    <w:rsid w:val="000B4995"/>
    <w:rsid w:val="000B4A1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0EDA"/>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2309"/>
    <w:rsid w:val="001552FE"/>
    <w:rsid w:val="00156BDF"/>
    <w:rsid w:val="00156CF9"/>
    <w:rsid w:val="0015708B"/>
    <w:rsid w:val="00160178"/>
    <w:rsid w:val="00160FA0"/>
    <w:rsid w:val="00162E39"/>
    <w:rsid w:val="00164D84"/>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70AF"/>
    <w:rsid w:val="002375F0"/>
    <w:rsid w:val="00242305"/>
    <w:rsid w:val="00242308"/>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3F04"/>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0D6D"/>
    <w:rsid w:val="002F151C"/>
    <w:rsid w:val="002F163C"/>
    <w:rsid w:val="002F2E6F"/>
    <w:rsid w:val="002F4806"/>
    <w:rsid w:val="002F4A9A"/>
    <w:rsid w:val="002F4FA4"/>
    <w:rsid w:val="002F55FE"/>
    <w:rsid w:val="002F631C"/>
    <w:rsid w:val="00301115"/>
    <w:rsid w:val="0030386A"/>
    <w:rsid w:val="00305706"/>
    <w:rsid w:val="00306F14"/>
    <w:rsid w:val="0030733E"/>
    <w:rsid w:val="00310081"/>
    <w:rsid w:val="0031417F"/>
    <w:rsid w:val="00314645"/>
    <w:rsid w:val="003147D5"/>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62A4"/>
    <w:rsid w:val="00367509"/>
    <w:rsid w:val="00367F2F"/>
    <w:rsid w:val="00371205"/>
    <w:rsid w:val="00372BEA"/>
    <w:rsid w:val="00374A8F"/>
    <w:rsid w:val="00375E07"/>
    <w:rsid w:val="0037734E"/>
    <w:rsid w:val="0037747D"/>
    <w:rsid w:val="00377760"/>
    <w:rsid w:val="00380709"/>
    <w:rsid w:val="00384578"/>
    <w:rsid w:val="003864DB"/>
    <w:rsid w:val="0038717C"/>
    <w:rsid w:val="003877E1"/>
    <w:rsid w:val="00390318"/>
    <w:rsid w:val="0039039D"/>
    <w:rsid w:val="00390533"/>
    <w:rsid w:val="00390894"/>
    <w:rsid w:val="0039158C"/>
    <w:rsid w:val="0039183E"/>
    <w:rsid w:val="00392F9C"/>
    <w:rsid w:val="00393A07"/>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40B9D"/>
    <w:rsid w:val="004433BB"/>
    <w:rsid w:val="0044686A"/>
    <w:rsid w:val="004501ED"/>
    <w:rsid w:val="0045094F"/>
    <w:rsid w:val="004512F0"/>
    <w:rsid w:val="004517A2"/>
    <w:rsid w:val="00451CA3"/>
    <w:rsid w:val="00452DF4"/>
    <w:rsid w:val="00455AC4"/>
    <w:rsid w:val="00456041"/>
    <w:rsid w:val="00460B35"/>
    <w:rsid w:val="00460EE5"/>
    <w:rsid w:val="00461902"/>
    <w:rsid w:val="00461F13"/>
    <w:rsid w:val="004638AC"/>
    <w:rsid w:val="004644EE"/>
    <w:rsid w:val="004657AF"/>
    <w:rsid w:val="0047001D"/>
    <w:rsid w:val="00470BB0"/>
    <w:rsid w:val="004710CA"/>
    <w:rsid w:val="00474393"/>
    <w:rsid w:val="00474964"/>
    <w:rsid w:val="00474CC6"/>
    <w:rsid w:val="0047519B"/>
    <w:rsid w:val="004805CE"/>
    <w:rsid w:val="0048178A"/>
    <w:rsid w:val="004836D2"/>
    <w:rsid w:val="004839A7"/>
    <w:rsid w:val="004852C4"/>
    <w:rsid w:val="00485F87"/>
    <w:rsid w:val="00486098"/>
    <w:rsid w:val="00486154"/>
    <w:rsid w:val="00486884"/>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4C8F"/>
    <w:rsid w:val="004B58A0"/>
    <w:rsid w:val="004B7DF0"/>
    <w:rsid w:val="004C0348"/>
    <w:rsid w:val="004C0E4E"/>
    <w:rsid w:val="004C4EC2"/>
    <w:rsid w:val="004C5756"/>
    <w:rsid w:val="004C5889"/>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39"/>
    <w:rsid w:val="004F65A9"/>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1BD9"/>
    <w:rsid w:val="00532071"/>
    <w:rsid w:val="005320DB"/>
    <w:rsid w:val="00532446"/>
    <w:rsid w:val="00534661"/>
    <w:rsid w:val="00534B26"/>
    <w:rsid w:val="00534E6D"/>
    <w:rsid w:val="00537B29"/>
    <w:rsid w:val="00540297"/>
    <w:rsid w:val="0054181C"/>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27BE"/>
    <w:rsid w:val="005A2B41"/>
    <w:rsid w:val="005A2CB1"/>
    <w:rsid w:val="005A375B"/>
    <w:rsid w:val="005A3DB9"/>
    <w:rsid w:val="005A4DC4"/>
    <w:rsid w:val="005A51A7"/>
    <w:rsid w:val="005A51F9"/>
    <w:rsid w:val="005A5DB0"/>
    <w:rsid w:val="005A6702"/>
    <w:rsid w:val="005A716D"/>
    <w:rsid w:val="005A7227"/>
    <w:rsid w:val="005B3B58"/>
    <w:rsid w:val="005B706E"/>
    <w:rsid w:val="005C04E5"/>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2768"/>
    <w:rsid w:val="005F4125"/>
    <w:rsid w:val="005F4DB1"/>
    <w:rsid w:val="005F6364"/>
    <w:rsid w:val="0060051E"/>
    <w:rsid w:val="006062DE"/>
    <w:rsid w:val="00607896"/>
    <w:rsid w:val="00610A5D"/>
    <w:rsid w:val="00611CB5"/>
    <w:rsid w:val="00611CFB"/>
    <w:rsid w:val="00613DC1"/>
    <w:rsid w:val="00614E4B"/>
    <w:rsid w:val="00615C47"/>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466C"/>
    <w:rsid w:val="00644859"/>
    <w:rsid w:val="00644C73"/>
    <w:rsid w:val="00645708"/>
    <w:rsid w:val="00646244"/>
    <w:rsid w:val="0064661F"/>
    <w:rsid w:val="0064774F"/>
    <w:rsid w:val="00647D7C"/>
    <w:rsid w:val="00651522"/>
    <w:rsid w:val="00651649"/>
    <w:rsid w:val="0065189B"/>
    <w:rsid w:val="00651E89"/>
    <w:rsid w:val="00653429"/>
    <w:rsid w:val="0065386F"/>
    <w:rsid w:val="00653BE8"/>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CBB"/>
    <w:rsid w:val="006E15FF"/>
    <w:rsid w:val="006E2AF8"/>
    <w:rsid w:val="006E46D1"/>
    <w:rsid w:val="006E53BA"/>
    <w:rsid w:val="006E7E5F"/>
    <w:rsid w:val="006F1304"/>
    <w:rsid w:val="006F2687"/>
    <w:rsid w:val="006F3E5F"/>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235A"/>
    <w:rsid w:val="00743204"/>
    <w:rsid w:val="00744A9F"/>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E4A"/>
    <w:rsid w:val="007B7953"/>
    <w:rsid w:val="007C3F3F"/>
    <w:rsid w:val="007C408D"/>
    <w:rsid w:val="007C4452"/>
    <w:rsid w:val="007C4EC3"/>
    <w:rsid w:val="007C5FD0"/>
    <w:rsid w:val="007C71C4"/>
    <w:rsid w:val="007C7510"/>
    <w:rsid w:val="007C7911"/>
    <w:rsid w:val="007D16C3"/>
    <w:rsid w:val="007D2BC7"/>
    <w:rsid w:val="007D4231"/>
    <w:rsid w:val="007D42DA"/>
    <w:rsid w:val="007D4777"/>
    <w:rsid w:val="007D49EF"/>
    <w:rsid w:val="007D4D42"/>
    <w:rsid w:val="007D5101"/>
    <w:rsid w:val="007D549E"/>
    <w:rsid w:val="007D6129"/>
    <w:rsid w:val="007D6D4E"/>
    <w:rsid w:val="007D791B"/>
    <w:rsid w:val="007E0C54"/>
    <w:rsid w:val="007E2138"/>
    <w:rsid w:val="007E2812"/>
    <w:rsid w:val="007E560E"/>
    <w:rsid w:val="007E574C"/>
    <w:rsid w:val="007E61D7"/>
    <w:rsid w:val="007E72D2"/>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17A8"/>
    <w:rsid w:val="00822BD5"/>
    <w:rsid w:val="00822FFD"/>
    <w:rsid w:val="00823691"/>
    <w:rsid w:val="00823788"/>
    <w:rsid w:val="008247E1"/>
    <w:rsid w:val="008250A7"/>
    <w:rsid w:val="0082600C"/>
    <w:rsid w:val="0082686D"/>
    <w:rsid w:val="00826FB7"/>
    <w:rsid w:val="00827219"/>
    <w:rsid w:val="0082737F"/>
    <w:rsid w:val="00831F08"/>
    <w:rsid w:val="00832D95"/>
    <w:rsid w:val="00832E9F"/>
    <w:rsid w:val="00833FA5"/>
    <w:rsid w:val="008340DD"/>
    <w:rsid w:val="008358AD"/>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394E"/>
    <w:rsid w:val="008E489B"/>
    <w:rsid w:val="008E7123"/>
    <w:rsid w:val="008E7298"/>
    <w:rsid w:val="008E7535"/>
    <w:rsid w:val="008F00C6"/>
    <w:rsid w:val="008F196B"/>
    <w:rsid w:val="008F21B0"/>
    <w:rsid w:val="008F3D4F"/>
    <w:rsid w:val="008F4A23"/>
    <w:rsid w:val="008F59B0"/>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8778F"/>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915"/>
    <w:rsid w:val="00A8754C"/>
    <w:rsid w:val="00A87666"/>
    <w:rsid w:val="00A90A4D"/>
    <w:rsid w:val="00A914D5"/>
    <w:rsid w:val="00A92C78"/>
    <w:rsid w:val="00A935CE"/>
    <w:rsid w:val="00A95A89"/>
    <w:rsid w:val="00AA029D"/>
    <w:rsid w:val="00AA0A20"/>
    <w:rsid w:val="00AA13E0"/>
    <w:rsid w:val="00AA1BEF"/>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2F07"/>
    <w:rsid w:val="00B443C2"/>
    <w:rsid w:val="00B447DF"/>
    <w:rsid w:val="00B4577F"/>
    <w:rsid w:val="00B45BC7"/>
    <w:rsid w:val="00B45D46"/>
    <w:rsid w:val="00B46273"/>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DD"/>
    <w:rsid w:val="00C810EB"/>
    <w:rsid w:val="00C8171E"/>
    <w:rsid w:val="00C8222B"/>
    <w:rsid w:val="00C82918"/>
    <w:rsid w:val="00C8370D"/>
    <w:rsid w:val="00C87D7D"/>
    <w:rsid w:val="00C90944"/>
    <w:rsid w:val="00C913DB"/>
    <w:rsid w:val="00C9238D"/>
    <w:rsid w:val="00C928BE"/>
    <w:rsid w:val="00C92B85"/>
    <w:rsid w:val="00C95D72"/>
    <w:rsid w:val="00C973BC"/>
    <w:rsid w:val="00CA2C83"/>
    <w:rsid w:val="00CA2F23"/>
    <w:rsid w:val="00CA5939"/>
    <w:rsid w:val="00CA6A14"/>
    <w:rsid w:val="00CA79A2"/>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1144"/>
    <w:rsid w:val="00CC2051"/>
    <w:rsid w:val="00CC38BF"/>
    <w:rsid w:val="00CC4AD1"/>
    <w:rsid w:val="00CC748E"/>
    <w:rsid w:val="00CC7C4F"/>
    <w:rsid w:val="00CD199A"/>
    <w:rsid w:val="00CD6A63"/>
    <w:rsid w:val="00CD7722"/>
    <w:rsid w:val="00CD7900"/>
    <w:rsid w:val="00CE00C0"/>
    <w:rsid w:val="00CE3353"/>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305A1"/>
    <w:rsid w:val="00D306FD"/>
    <w:rsid w:val="00D30E83"/>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2916"/>
    <w:rsid w:val="00DC465B"/>
    <w:rsid w:val="00DC5511"/>
    <w:rsid w:val="00DD18FD"/>
    <w:rsid w:val="00DD1D7F"/>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3DB6"/>
    <w:rsid w:val="00E0407A"/>
    <w:rsid w:val="00E04BE7"/>
    <w:rsid w:val="00E05573"/>
    <w:rsid w:val="00E05B0E"/>
    <w:rsid w:val="00E06704"/>
    <w:rsid w:val="00E10B83"/>
    <w:rsid w:val="00E1163D"/>
    <w:rsid w:val="00E11902"/>
    <w:rsid w:val="00E12412"/>
    <w:rsid w:val="00E12EEB"/>
    <w:rsid w:val="00E1340C"/>
    <w:rsid w:val="00E13F62"/>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C0A"/>
    <w:rsid w:val="00E42F90"/>
    <w:rsid w:val="00E43B3F"/>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1013"/>
    <w:rsid w:val="00EE41F6"/>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21505B"/>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1007C-AA7D-4DDF-BED6-806DD3446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23081</Words>
  <Characters>145414</Characters>
  <Application>Microsoft Office Word</Application>
  <DocSecurity>0</DocSecurity>
  <Lines>1211</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168159</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1617</cp:revision>
  <cp:lastPrinted>2023-08-30T19:20:00Z</cp:lastPrinted>
  <dcterms:created xsi:type="dcterms:W3CDTF">2023-07-17T17:41:00Z</dcterms:created>
  <dcterms:modified xsi:type="dcterms:W3CDTF">2023-08-30T19:23:00Z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